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5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8EBC503" w14:textId="2EE2052E" w:rsidR="000A646C" w:rsidRPr="00BF473F" w:rsidRDefault="000A646C" w:rsidP="000A646C">
      <w:pPr>
        <w:rPr>
          <w:rFonts w:ascii="微软雅黑" w:eastAsia="微软雅黑"/>
        </w:rPr>
      </w:pPr>
      <w:r>
        <w:rPr>
          <w:rFonts w:ascii="微软雅黑" w:eastAsia="微软雅黑" w:hint="eastAsia"/>
          <w:noProof/>
          <w:lang w:val="en-GB" w:eastAsia="zh-CN"/>
        </w:rPr>
        <w:drawing>
          <wp:inline distT="0" distB="0" distL="0" distR="0" wp14:anchorId="24B8AB5B" wp14:editId="5B9290A8">
            <wp:extent cx="5723255" cy="398145"/>
            <wp:effectExtent l="0" t="0" r="0" b="8255"/>
            <wp:docPr id="24" name="Picture 24" descr="../../../../../Desktop/Untitled-1.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../../Desktop/Untitled-1.p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39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F1F4DB" w14:textId="77777777" w:rsidR="000A646C" w:rsidRPr="00BF473F" w:rsidRDefault="000A646C" w:rsidP="000A646C">
      <w:pPr>
        <w:rPr>
          <w:rFonts w:ascii="微软雅黑" w:eastAsia="微软雅黑"/>
        </w:rPr>
      </w:pPr>
    </w:p>
    <w:p w14:paraId="484B5D8F" w14:textId="77777777" w:rsidR="000A646C" w:rsidRPr="00BF473F" w:rsidRDefault="000A646C" w:rsidP="000A646C">
      <w:pPr>
        <w:rPr>
          <w:rFonts w:ascii="微软雅黑" w:eastAsia="微软雅黑"/>
        </w:rPr>
      </w:pPr>
    </w:p>
    <w:p w14:paraId="0E51154A" w14:textId="77777777" w:rsidR="000A646C" w:rsidRDefault="000A646C" w:rsidP="000A646C">
      <w:pPr>
        <w:rPr>
          <w:rFonts w:ascii="微软雅黑" w:eastAsia="微软雅黑"/>
        </w:rPr>
      </w:pPr>
    </w:p>
    <w:p w14:paraId="57AA5F4B" w14:textId="77777777" w:rsidR="000A646C" w:rsidRDefault="000A646C" w:rsidP="000A646C">
      <w:pPr>
        <w:rPr>
          <w:rFonts w:ascii="微软雅黑" w:eastAsia="微软雅黑"/>
        </w:rPr>
      </w:pPr>
    </w:p>
    <w:p w14:paraId="3E16AEEA" w14:textId="77777777" w:rsidR="000A646C" w:rsidRDefault="000A646C" w:rsidP="000A646C">
      <w:pPr>
        <w:rPr>
          <w:rFonts w:ascii="微软雅黑" w:eastAsia="微软雅黑"/>
        </w:rPr>
      </w:pPr>
    </w:p>
    <w:p w14:paraId="07412BB7" w14:textId="77777777" w:rsidR="000A646C" w:rsidRDefault="000A646C" w:rsidP="000A646C">
      <w:pPr>
        <w:rPr>
          <w:rFonts w:ascii="微软雅黑" w:eastAsia="微软雅黑"/>
        </w:rPr>
      </w:pPr>
    </w:p>
    <w:p w14:paraId="6A36C3C0" w14:textId="77777777" w:rsidR="000A646C" w:rsidRPr="00BF473F" w:rsidRDefault="000A646C" w:rsidP="000A646C">
      <w:pPr>
        <w:rPr>
          <w:rFonts w:ascii="微软雅黑" w:eastAsia="微软雅黑"/>
        </w:rPr>
      </w:pPr>
    </w:p>
    <w:p w14:paraId="52008666" w14:textId="6307A1F0" w:rsidR="000A646C" w:rsidRPr="00ED4344" w:rsidRDefault="000A646C" w:rsidP="000A646C">
      <w:pPr>
        <w:jc w:val="center"/>
        <w:rPr>
          <w:rFonts w:ascii="Arial Unicode MS" w:eastAsia="Arial Unicode MS" w:hAnsi="Arial Unicode MS" w:cs="Arial Unicode MS"/>
          <w:b/>
          <w:color w:val="000000"/>
          <w:sz w:val="32"/>
        </w:rPr>
      </w:pPr>
      <w:r>
        <w:rPr>
          <w:rFonts w:ascii="Arial Unicode MS" w:eastAsia="Arial Unicode MS" w:hAnsi="Arial Unicode MS" w:cs="Arial Unicode MS" w:hint="eastAsia"/>
          <w:b/>
          <w:color w:val="000000"/>
          <w:sz w:val="32"/>
        </w:rPr>
        <w:t>WEB ADMIN</w:t>
      </w:r>
      <w:r w:rsidRPr="000A646C">
        <w:rPr>
          <w:rFonts w:ascii="Arial Unicode MS" w:eastAsia="Arial Unicode MS" w:hAnsi="Arial Unicode MS" w:cs="Arial Unicode MS"/>
          <w:b/>
          <w:color w:val="000000"/>
          <w:sz w:val="32"/>
        </w:rPr>
        <w:t xml:space="preserve"> </w:t>
      </w:r>
      <w:r>
        <w:rPr>
          <w:rFonts w:ascii="Arial Unicode MS" w:eastAsia="Arial Unicode MS" w:hAnsi="Arial Unicode MS" w:cs="Arial Unicode MS"/>
          <w:b/>
          <w:color w:val="000000"/>
          <w:sz w:val="32"/>
        </w:rPr>
        <w:t>D</w:t>
      </w:r>
      <w:r w:rsidRPr="00ED4344">
        <w:rPr>
          <w:rFonts w:ascii="Arial Unicode MS" w:eastAsia="Arial Unicode MS" w:hAnsi="Arial Unicode MS" w:cs="Arial Unicode MS"/>
          <w:b/>
          <w:color w:val="000000"/>
          <w:sz w:val="32"/>
        </w:rPr>
        <w:t>EVELOPMENT</w:t>
      </w:r>
    </w:p>
    <w:p w14:paraId="7930D53D" w14:textId="77777777" w:rsidR="000A646C" w:rsidRPr="00135E02" w:rsidRDefault="000A646C" w:rsidP="000A646C">
      <w:pPr>
        <w:jc w:val="center"/>
        <w:rPr>
          <w:rFonts w:ascii="Arial Unicode MS" w:eastAsia="Arial Unicode MS" w:hAnsi="Arial Unicode MS" w:cs="Arial Unicode MS"/>
          <w:b/>
          <w:color w:val="000000"/>
        </w:rPr>
      </w:pPr>
    </w:p>
    <w:p w14:paraId="61716B5C" w14:textId="77777777" w:rsidR="000A646C" w:rsidRPr="00ED4344" w:rsidRDefault="000A646C" w:rsidP="000A646C">
      <w:pPr>
        <w:jc w:val="center"/>
        <w:rPr>
          <w:rFonts w:ascii="Arial Unicode MS" w:eastAsia="Arial Unicode MS" w:hAnsi="Arial Unicode MS" w:cs="Arial Unicode MS"/>
          <w:b/>
          <w:color w:val="000000"/>
          <w:sz w:val="32"/>
        </w:rPr>
      </w:pPr>
      <w:r w:rsidRPr="00ED4344">
        <w:rPr>
          <w:rFonts w:ascii="Arial Unicode MS" w:eastAsia="Arial Unicode MS" w:hAnsi="Arial Unicode MS" w:cs="Arial Unicode MS" w:hint="eastAsia"/>
          <w:b/>
          <w:color w:val="000000"/>
          <w:sz w:val="32"/>
        </w:rPr>
        <w:t>FOR</w:t>
      </w:r>
    </w:p>
    <w:p w14:paraId="57309F55" w14:textId="77777777" w:rsidR="000A646C" w:rsidRPr="00135E02" w:rsidRDefault="000A646C" w:rsidP="000A646C">
      <w:pPr>
        <w:jc w:val="center"/>
        <w:rPr>
          <w:rFonts w:ascii="Arial Unicode MS" w:eastAsia="Arial Unicode MS" w:hAnsi="Arial Unicode MS" w:cs="Arial Unicode MS"/>
          <w:b/>
          <w:color w:val="000000"/>
        </w:rPr>
      </w:pPr>
    </w:p>
    <w:p w14:paraId="7F5D63D4" w14:textId="77777777" w:rsidR="000A646C" w:rsidRPr="00ED4344" w:rsidRDefault="000A646C" w:rsidP="000A646C">
      <w:pPr>
        <w:jc w:val="center"/>
        <w:rPr>
          <w:rFonts w:ascii="Arial Unicode MS" w:eastAsia="Arial Unicode MS" w:hAnsi="Arial Unicode MS" w:cs="Arial Unicode MS"/>
          <w:b/>
          <w:color w:val="000000"/>
          <w:sz w:val="32"/>
        </w:rPr>
      </w:pPr>
      <w:r w:rsidRPr="00ED4344">
        <w:rPr>
          <w:rFonts w:ascii="Arial Unicode MS" w:eastAsia="Arial Unicode MS" w:hAnsi="Arial Unicode MS" w:cs="Arial Unicode MS" w:hint="eastAsia"/>
          <w:b/>
          <w:color w:val="000000"/>
          <w:sz w:val="32"/>
        </w:rPr>
        <w:t>UUWiFi</w:t>
      </w:r>
      <w:r>
        <w:rPr>
          <w:rFonts w:ascii="Arial Unicode MS" w:eastAsia="Arial Unicode MS" w:hAnsi="Arial Unicode MS" w:cs="Arial Unicode MS"/>
          <w:b/>
          <w:color w:val="000000"/>
          <w:sz w:val="32"/>
        </w:rPr>
        <w:t xml:space="preserve"> </w:t>
      </w:r>
      <w:r>
        <w:rPr>
          <w:rFonts w:ascii="Arial Unicode MS" w:eastAsia="Arial Unicode MS" w:hAnsi="Arial Unicode MS" w:cs="Arial Unicode MS"/>
          <w:b/>
          <w:bCs/>
          <w:sz w:val="32"/>
          <w:lang w:eastAsia="zh-CN"/>
        </w:rPr>
        <w:t>SYSTEM</w:t>
      </w:r>
    </w:p>
    <w:p w14:paraId="3CCBC80F" w14:textId="77777777" w:rsidR="000A646C" w:rsidRPr="00BF473F" w:rsidRDefault="000A646C" w:rsidP="000A646C">
      <w:pPr>
        <w:jc w:val="center"/>
        <w:rPr>
          <w:rFonts w:ascii="微软雅黑" w:eastAsia="微软雅黑"/>
          <w:color w:val="000000"/>
        </w:rPr>
      </w:pPr>
    </w:p>
    <w:p w14:paraId="70C6ADA8" w14:textId="77777777" w:rsidR="000A646C" w:rsidRPr="00BF473F" w:rsidRDefault="000A646C" w:rsidP="000A646C">
      <w:pPr>
        <w:jc w:val="center"/>
        <w:rPr>
          <w:rFonts w:ascii="微软雅黑" w:eastAsia="微软雅黑"/>
          <w:color w:val="000000"/>
        </w:rPr>
      </w:pPr>
    </w:p>
    <w:p w14:paraId="1100E771" w14:textId="77777777" w:rsidR="000A646C" w:rsidRPr="00ED4344" w:rsidRDefault="000A646C" w:rsidP="000A646C">
      <w:pPr>
        <w:jc w:val="center"/>
        <w:rPr>
          <w:rFonts w:ascii="Arial Unicode MS" w:eastAsia="Arial Unicode MS" w:hAnsi="Arial Unicode MS" w:cs="Arial Unicode MS"/>
          <w:color w:val="000000"/>
        </w:rPr>
      </w:pPr>
      <w:r w:rsidRPr="00ED4344">
        <w:rPr>
          <w:rFonts w:ascii="Arial Unicode MS" w:eastAsia="Arial Unicode MS" w:hAnsi="Arial Unicode MS" w:cs="Arial Unicode MS" w:hint="eastAsia"/>
          <w:color w:val="000000"/>
        </w:rPr>
        <w:t xml:space="preserve">Version: </w:t>
      </w:r>
      <w:r>
        <w:rPr>
          <w:rFonts w:ascii="Arial Unicode MS" w:eastAsia="Arial Unicode MS" w:hAnsi="Arial Unicode MS" w:cs="Arial Unicode MS" w:hint="eastAsia"/>
          <w:color w:val="000000"/>
        </w:rPr>
        <w:t>1</w:t>
      </w:r>
      <w:r w:rsidRPr="00ED4344">
        <w:rPr>
          <w:rFonts w:ascii="Arial Unicode MS" w:eastAsia="Arial Unicode MS" w:hAnsi="Arial Unicode MS" w:cs="Arial Unicode MS" w:hint="eastAsia"/>
          <w:color w:val="000000"/>
        </w:rPr>
        <w:t>.</w:t>
      </w:r>
      <w:r w:rsidRPr="00ED4344">
        <w:rPr>
          <w:rFonts w:ascii="Arial Unicode MS" w:eastAsia="Arial Unicode MS" w:hAnsi="Arial Unicode MS" w:cs="Arial Unicode MS"/>
          <w:color w:val="000000"/>
        </w:rPr>
        <w:t>0</w:t>
      </w:r>
    </w:p>
    <w:p w14:paraId="6ABB929F" w14:textId="77777777" w:rsidR="000A646C" w:rsidRPr="00BF473F" w:rsidRDefault="000A646C" w:rsidP="000A646C">
      <w:pPr>
        <w:jc w:val="center"/>
        <w:rPr>
          <w:rFonts w:ascii="微软雅黑" w:eastAsia="微软雅黑"/>
          <w:color w:val="000000"/>
          <w:lang w:eastAsia="zh-HK"/>
        </w:rPr>
      </w:pPr>
    </w:p>
    <w:p w14:paraId="38F4BCEC" w14:textId="77777777" w:rsidR="000A646C" w:rsidRPr="00BF473F" w:rsidRDefault="000A646C" w:rsidP="000A646C">
      <w:pPr>
        <w:rPr>
          <w:rFonts w:ascii="微软雅黑" w:eastAsia="微软雅黑"/>
          <w:lang w:eastAsia="zh-CN"/>
        </w:rPr>
      </w:pPr>
    </w:p>
    <w:p w14:paraId="20007770" w14:textId="77777777" w:rsidR="000A646C" w:rsidRPr="00BF473F" w:rsidRDefault="000A646C" w:rsidP="000A646C">
      <w:pPr>
        <w:rPr>
          <w:rFonts w:ascii="微软雅黑" w:eastAsia="微软雅黑"/>
        </w:rPr>
      </w:pPr>
    </w:p>
    <w:p w14:paraId="4CF2C506" w14:textId="77777777" w:rsidR="000A646C" w:rsidRPr="00BF473F" w:rsidRDefault="000A646C" w:rsidP="000A646C">
      <w:pPr>
        <w:rPr>
          <w:rFonts w:ascii="微软雅黑" w:eastAsia="微软雅黑"/>
        </w:rPr>
      </w:pPr>
    </w:p>
    <w:p w14:paraId="187D6002" w14:textId="77777777" w:rsidR="000A646C" w:rsidRDefault="000A646C" w:rsidP="000A646C">
      <w:pPr>
        <w:rPr>
          <w:rFonts w:ascii="微软雅黑" w:eastAsia="微软雅黑"/>
        </w:rPr>
      </w:pPr>
    </w:p>
    <w:p w14:paraId="1CD8E4A0" w14:textId="77777777" w:rsidR="000A646C" w:rsidRDefault="000A646C" w:rsidP="000A646C">
      <w:pPr>
        <w:rPr>
          <w:rFonts w:ascii="微软雅黑" w:eastAsia="微软雅黑"/>
        </w:rPr>
      </w:pPr>
    </w:p>
    <w:p w14:paraId="47C794EF" w14:textId="77777777" w:rsidR="000A646C" w:rsidRPr="00BF473F" w:rsidRDefault="000A646C" w:rsidP="000A646C">
      <w:pPr>
        <w:rPr>
          <w:rFonts w:ascii="微软雅黑" w:eastAsia="微软雅黑"/>
        </w:rPr>
      </w:pPr>
    </w:p>
    <w:p w14:paraId="4EA96140" w14:textId="77777777" w:rsidR="000A646C" w:rsidRDefault="000A646C" w:rsidP="000A646C">
      <w:pPr>
        <w:jc w:val="center"/>
        <w:rPr>
          <w:rFonts w:ascii="微软雅黑" w:eastAsia="微软雅黑"/>
        </w:rPr>
      </w:pPr>
      <w:r>
        <w:rPr>
          <w:rFonts w:ascii="微软雅黑" w:eastAsia="微软雅黑" w:hint="eastAsia"/>
          <w:noProof/>
          <w:lang w:val="en-GB" w:eastAsia="zh-CN"/>
        </w:rPr>
        <w:drawing>
          <wp:inline distT="0" distB="0" distL="0" distR="0" wp14:anchorId="20C46BA1" wp14:editId="2A61B6DD">
            <wp:extent cx="1219200" cy="1219200"/>
            <wp:effectExtent l="0" t="0" r="0" b="0"/>
            <wp:docPr id="25" name="Picture 25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logo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04B894" w14:textId="77777777" w:rsidR="000A646C" w:rsidRDefault="000A646C" w:rsidP="000A646C">
      <w:pPr>
        <w:jc w:val="center"/>
        <w:rPr>
          <w:rFonts w:ascii="微软雅黑" w:eastAsia="微软雅黑"/>
        </w:rPr>
      </w:pPr>
    </w:p>
    <w:p w14:paraId="7729E7EB" w14:textId="77777777" w:rsidR="000A646C" w:rsidRDefault="000A646C" w:rsidP="000A646C">
      <w:pPr>
        <w:jc w:val="center"/>
        <w:rPr>
          <w:rFonts w:ascii="微软雅黑" w:eastAsia="微软雅黑"/>
        </w:rPr>
      </w:pPr>
    </w:p>
    <w:p w14:paraId="1DB320A1" w14:textId="77777777" w:rsidR="000A646C" w:rsidRDefault="000A646C" w:rsidP="000A646C">
      <w:pPr>
        <w:jc w:val="center"/>
        <w:rPr>
          <w:rFonts w:ascii="微软雅黑" w:eastAsia="微软雅黑"/>
        </w:rPr>
      </w:pPr>
    </w:p>
    <w:p w14:paraId="7BF77682" w14:textId="77777777" w:rsidR="000A646C" w:rsidRDefault="000A646C" w:rsidP="000A646C">
      <w:pPr>
        <w:jc w:val="center"/>
        <w:rPr>
          <w:rFonts w:ascii="微软雅黑" w:eastAsia="微软雅黑"/>
        </w:rPr>
      </w:pPr>
    </w:p>
    <w:p w14:paraId="5F8A5801" w14:textId="77777777" w:rsidR="000A646C" w:rsidRDefault="000A646C" w:rsidP="000A646C">
      <w:pPr>
        <w:jc w:val="center"/>
        <w:rPr>
          <w:rFonts w:ascii="微软雅黑" w:eastAsia="微软雅黑"/>
        </w:rPr>
      </w:pPr>
    </w:p>
    <w:p w14:paraId="595F0517" w14:textId="77777777" w:rsidR="000A646C" w:rsidRDefault="000A646C" w:rsidP="000A646C">
      <w:pPr>
        <w:jc w:val="center"/>
        <w:rPr>
          <w:rFonts w:ascii="微软雅黑" w:eastAsia="微软雅黑"/>
        </w:rPr>
      </w:pPr>
    </w:p>
    <w:p w14:paraId="2D531E52" w14:textId="77777777" w:rsidR="000A646C" w:rsidRDefault="000A646C" w:rsidP="000A646C">
      <w:pPr>
        <w:jc w:val="center"/>
        <w:rPr>
          <w:rFonts w:ascii="微软雅黑" w:eastAsia="微软雅黑"/>
        </w:rPr>
      </w:pPr>
    </w:p>
    <w:p w14:paraId="68BEF6E5" w14:textId="77777777" w:rsidR="000A646C" w:rsidRDefault="000A646C" w:rsidP="000A646C">
      <w:pPr>
        <w:jc w:val="center"/>
        <w:rPr>
          <w:rFonts w:ascii="微软雅黑" w:eastAsia="微软雅黑"/>
        </w:rPr>
      </w:pPr>
    </w:p>
    <w:p w14:paraId="0112977F" w14:textId="77777777" w:rsidR="000A646C" w:rsidRDefault="000A646C" w:rsidP="000A646C">
      <w:pPr>
        <w:jc w:val="center"/>
        <w:rPr>
          <w:rFonts w:ascii="微软雅黑" w:eastAsia="微软雅黑"/>
        </w:rPr>
      </w:pPr>
    </w:p>
    <w:p w14:paraId="414A909E" w14:textId="77777777" w:rsidR="000A646C" w:rsidRPr="00B57093" w:rsidRDefault="000A646C" w:rsidP="000A646C">
      <w:pPr>
        <w:tabs>
          <w:tab w:val="left" w:pos="2196"/>
        </w:tabs>
        <w:jc w:val="center"/>
        <w:rPr>
          <w:rFonts w:ascii="Microsoft YaHei Light" w:eastAsia="Microsoft YaHei Light" w:hAnsi="Microsoft YaHei Light" w:cs="Arial Unicode MS"/>
        </w:rPr>
      </w:pPr>
      <w:r w:rsidRPr="00B57093">
        <w:rPr>
          <w:rFonts w:ascii="Microsoft YaHei Light" w:eastAsia="Microsoft YaHei Light" w:hAnsi="Microsoft YaHei Light" w:cs="Arial Unicode MS"/>
        </w:rPr>
        <w:t>深圳市亿优科技有限公司</w:t>
      </w:r>
    </w:p>
    <w:p w14:paraId="4DA43EB7" w14:textId="5CC52715" w:rsidR="00391A75" w:rsidRPr="000A646C" w:rsidRDefault="000A646C" w:rsidP="000A646C">
      <w:pPr>
        <w:tabs>
          <w:tab w:val="left" w:pos="2196"/>
        </w:tabs>
        <w:jc w:val="center"/>
        <w:rPr>
          <w:rFonts w:ascii="Microsoft YaHei Light" w:eastAsia="Microsoft YaHei Light" w:hAnsi="Microsoft YaHei Light" w:cs="Arial Unicode MS"/>
        </w:rPr>
      </w:pPr>
      <w:r>
        <w:rPr>
          <w:rFonts w:ascii="Microsoft YaHei Light" w:eastAsia="Microsoft YaHei Light" w:hAnsi="Microsoft YaHei Light" w:cs="Arial Unicode MS"/>
        </w:rPr>
        <w:t>2015</w:t>
      </w:r>
      <w:r w:rsidRPr="00B57093">
        <w:rPr>
          <w:rFonts w:ascii="Microsoft YaHei Light" w:eastAsia="Microsoft YaHei Light" w:hAnsi="Microsoft YaHei Light" w:cs="Arial Unicode MS" w:hint="eastAsia"/>
        </w:rPr>
        <w:t>年</w:t>
      </w:r>
      <w:r>
        <w:rPr>
          <w:rFonts w:ascii="Microsoft YaHei Light" w:eastAsia="Microsoft YaHei Light" w:hAnsi="Microsoft YaHei Light" w:cs="Arial Unicode MS" w:hint="eastAsia"/>
          <w:lang w:eastAsia="zh-CN"/>
        </w:rPr>
        <w:t>11</w:t>
      </w:r>
      <w:r w:rsidRPr="00B57093">
        <w:rPr>
          <w:rFonts w:ascii="Microsoft YaHei Light" w:eastAsia="Microsoft YaHei Light" w:hAnsi="Microsoft YaHei Light" w:cs="Arial Unicode MS" w:hint="eastAsia"/>
        </w:rPr>
        <w:t>月</w:t>
      </w:r>
    </w:p>
    <w:p w14:paraId="3110DF0C" w14:textId="77777777" w:rsidR="00391A75" w:rsidRPr="00BF473F" w:rsidRDefault="00391A75">
      <w:pPr>
        <w:rPr>
          <w:rFonts w:ascii="微软雅黑" w:eastAsia="微软雅黑"/>
        </w:rPr>
        <w:sectPr w:rsidR="00391A75" w:rsidRPr="00BF473F">
          <w:headerReference w:type="default" r:id="rId10"/>
          <w:footerReference w:type="default" r:id="rId11"/>
          <w:type w:val="nextColumn"/>
          <w:pgSz w:w="11909" w:h="16834" w:code="9"/>
          <w:pgMar w:top="1440" w:right="1440" w:bottom="1440" w:left="1440" w:header="851" w:footer="992" w:gutter="0"/>
          <w:pgNumType w:fmt="lowerRoman" w:start="1"/>
          <w:cols w:space="0"/>
        </w:sectPr>
      </w:pPr>
    </w:p>
    <w:p w14:paraId="4DA6EC08" w14:textId="218871D4" w:rsidR="00391A75" w:rsidRPr="00BF473F" w:rsidRDefault="000A646C" w:rsidP="000A646C">
      <w:pPr>
        <w:pStyle w:val="1"/>
        <w:rPr>
          <w:rFonts w:ascii="微软雅黑" w:eastAsia="微软雅黑"/>
        </w:rPr>
      </w:pPr>
      <w:r>
        <w:rPr>
          <w:rFonts w:ascii="微软雅黑" w:eastAsia="微软雅黑"/>
        </w:rPr>
        <w:tab/>
      </w:r>
      <w:r w:rsidR="00391A75" w:rsidRPr="000A646C">
        <w:rPr>
          <w:rFonts w:ascii="Arial Unicode MS" w:eastAsia="Arial Unicode MS" w:hAnsi="Arial Unicode MS" w:cs="Arial Unicode MS" w:hint="eastAsia"/>
        </w:rPr>
        <w:t>Table of Content</w:t>
      </w:r>
    </w:p>
    <w:p w14:paraId="0F53F90C" w14:textId="77777777" w:rsidR="00391A75" w:rsidRPr="00BF473F" w:rsidRDefault="00391A75">
      <w:pPr>
        <w:pStyle w:val="a"/>
        <w:rPr>
          <w:rFonts w:ascii="微软雅黑" w:eastAsia="微软雅黑"/>
        </w:rPr>
      </w:pPr>
    </w:p>
    <w:p w14:paraId="6DE38518" w14:textId="77777777" w:rsidR="00C71EA9" w:rsidRDefault="00ED4A9E">
      <w:pPr>
        <w:pStyle w:val="TOC1"/>
        <w:tabs>
          <w:tab w:val="left" w:pos="600"/>
        </w:tabs>
        <w:rPr>
          <w:rFonts w:asciiTheme="minorHAnsi" w:eastAsiaTheme="minorEastAsia" w:hAnsiTheme="minorHAnsi" w:cstheme="minorBidi"/>
          <w:b w:val="0"/>
          <w:caps w:val="0"/>
          <w:noProof/>
          <w:lang w:val="en-GB" w:eastAsia="zh-CN"/>
        </w:rPr>
      </w:pPr>
      <w:r w:rsidRPr="00BF473F">
        <w:rPr>
          <w:rFonts w:ascii="微软雅黑" w:eastAsia="微软雅黑" w:hint="eastAsia"/>
          <w:b w:val="0"/>
        </w:rPr>
        <w:fldChar w:fldCharType="begin"/>
      </w:r>
      <w:r w:rsidRPr="00BF473F">
        <w:rPr>
          <w:rFonts w:ascii="微软雅黑" w:eastAsia="微软雅黑" w:hint="eastAsia"/>
          <w:b w:val="0"/>
        </w:rPr>
        <w:instrText xml:space="preserve"> TOC \o "1-3" \h \z </w:instrText>
      </w:r>
      <w:r w:rsidRPr="00BF473F">
        <w:rPr>
          <w:rFonts w:ascii="微软雅黑" w:eastAsia="微软雅黑" w:hint="eastAsia"/>
          <w:b w:val="0"/>
        </w:rPr>
        <w:fldChar w:fldCharType="separate"/>
      </w:r>
      <w:hyperlink w:anchor="_Toc478575157" w:history="1">
        <w:r w:rsidR="00C71EA9" w:rsidRPr="00E34054">
          <w:rPr>
            <w:rStyle w:val="Hyperlink"/>
            <w:rFonts w:ascii="微软雅黑" w:eastAsia="微软雅黑" w:hAnsi="微软雅黑" w:cs="Arial Unicode MS"/>
            <w:noProof/>
          </w:rPr>
          <w:t>1</w:t>
        </w:r>
        <w:r w:rsidR="00C71EA9">
          <w:rPr>
            <w:rFonts w:asciiTheme="minorHAnsi" w:eastAsiaTheme="minorEastAsia" w:hAnsiTheme="minorHAnsi" w:cstheme="minorBidi"/>
            <w:b w:val="0"/>
            <w:caps w:val="0"/>
            <w:noProof/>
            <w:lang w:val="en-GB" w:eastAsia="zh-CN"/>
          </w:rPr>
          <w:tab/>
        </w:r>
        <w:r w:rsidR="00C71EA9" w:rsidRPr="00E34054">
          <w:rPr>
            <w:rStyle w:val="Hyperlink"/>
            <w:rFonts w:ascii="Arial Unicode MS" w:eastAsia="Arial Unicode MS" w:hAnsi="Arial Unicode MS" w:cs="Arial Unicode MS" w:hint="eastAsia"/>
            <w:noProof/>
            <w:lang w:eastAsia="zh-CN"/>
          </w:rPr>
          <w:t>概述</w:t>
        </w:r>
        <w:r w:rsidR="00C71EA9">
          <w:rPr>
            <w:noProof/>
            <w:webHidden/>
          </w:rPr>
          <w:tab/>
        </w:r>
        <w:r w:rsidR="00C71EA9">
          <w:rPr>
            <w:noProof/>
            <w:webHidden/>
          </w:rPr>
          <w:fldChar w:fldCharType="begin"/>
        </w:r>
        <w:r w:rsidR="00C71EA9">
          <w:rPr>
            <w:noProof/>
            <w:webHidden/>
          </w:rPr>
          <w:instrText xml:space="preserve"> PAGEREF _Toc478575157 \h </w:instrText>
        </w:r>
        <w:r w:rsidR="00C71EA9">
          <w:rPr>
            <w:noProof/>
            <w:webHidden/>
          </w:rPr>
        </w:r>
        <w:r w:rsidR="00C71EA9">
          <w:rPr>
            <w:noProof/>
            <w:webHidden/>
          </w:rPr>
          <w:fldChar w:fldCharType="separate"/>
        </w:r>
        <w:r w:rsidR="00C71EA9">
          <w:rPr>
            <w:noProof/>
            <w:webHidden/>
          </w:rPr>
          <w:t>2</w:t>
        </w:r>
        <w:r w:rsidR="00C71EA9">
          <w:rPr>
            <w:noProof/>
            <w:webHidden/>
          </w:rPr>
          <w:fldChar w:fldCharType="end"/>
        </w:r>
      </w:hyperlink>
    </w:p>
    <w:p w14:paraId="4C75D6BD" w14:textId="77777777" w:rsidR="00C71EA9" w:rsidRDefault="003C2960">
      <w:pPr>
        <w:pStyle w:val="TOC1"/>
        <w:tabs>
          <w:tab w:val="left" w:pos="400"/>
        </w:tabs>
        <w:rPr>
          <w:rFonts w:asciiTheme="minorHAnsi" w:eastAsiaTheme="minorEastAsia" w:hAnsiTheme="minorHAnsi" w:cstheme="minorBidi"/>
          <w:b w:val="0"/>
          <w:caps w:val="0"/>
          <w:noProof/>
          <w:lang w:val="en-GB" w:eastAsia="zh-CN"/>
        </w:rPr>
      </w:pPr>
      <w:hyperlink w:anchor="_Toc478575158" w:history="1">
        <w:r w:rsidR="00C71EA9" w:rsidRPr="00E34054">
          <w:rPr>
            <w:rStyle w:val="Hyperlink"/>
            <w:rFonts w:ascii="Arial Unicode MS" w:eastAsia="Arial Unicode MS" w:hAnsi="Arial Unicode MS" w:cs="Arial Unicode MS"/>
            <w:noProof/>
            <w:lang w:eastAsia="zh-CN"/>
          </w:rPr>
          <w:t>2</w:t>
        </w:r>
        <w:r w:rsidR="00C71EA9">
          <w:rPr>
            <w:rFonts w:asciiTheme="minorHAnsi" w:eastAsiaTheme="minorEastAsia" w:hAnsiTheme="minorHAnsi" w:cstheme="minorBidi"/>
            <w:b w:val="0"/>
            <w:caps w:val="0"/>
            <w:noProof/>
            <w:lang w:val="en-GB" w:eastAsia="zh-CN"/>
          </w:rPr>
          <w:tab/>
        </w:r>
        <w:r w:rsidR="00C71EA9" w:rsidRPr="00E34054">
          <w:rPr>
            <w:rStyle w:val="Hyperlink"/>
            <w:rFonts w:ascii="Arial Unicode MS" w:eastAsia="Arial Unicode MS" w:hAnsi="Arial Unicode MS" w:cs="Arial Unicode MS" w:hint="eastAsia"/>
            <w:noProof/>
            <w:lang w:eastAsia="zh-CN"/>
          </w:rPr>
          <w:t>系统结构</w:t>
        </w:r>
        <w:r w:rsidR="00C71EA9">
          <w:rPr>
            <w:noProof/>
            <w:webHidden/>
          </w:rPr>
          <w:tab/>
        </w:r>
        <w:r w:rsidR="00C71EA9">
          <w:rPr>
            <w:noProof/>
            <w:webHidden/>
          </w:rPr>
          <w:fldChar w:fldCharType="begin"/>
        </w:r>
        <w:r w:rsidR="00C71EA9">
          <w:rPr>
            <w:noProof/>
            <w:webHidden/>
          </w:rPr>
          <w:instrText xml:space="preserve"> PAGEREF _Toc478575158 \h </w:instrText>
        </w:r>
        <w:r w:rsidR="00C71EA9">
          <w:rPr>
            <w:noProof/>
            <w:webHidden/>
          </w:rPr>
        </w:r>
        <w:r w:rsidR="00C71EA9">
          <w:rPr>
            <w:noProof/>
            <w:webHidden/>
          </w:rPr>
          <w:fldChar w:fldCharType="separate"/>
        </w:r>
        <w:r w:rsidR="00C71EA9">
          <w:rPr>
            <w:noProof/>
            <w:webHidden/>
          </w:rPr>
          <w:t>3</w:t>
        </w:r>
        <w:r w:rsidR="00C71EA9">
          <w:rPr>
            <w:noProof/>
            <w:webHidden/>
          </w:rPr>
          <w:fldChar w:fldCharType="end"/>
        </w:r>
      </w:hyperlink>
    </w:p>
    <w:p w14:paraId="5FBBF596" w14:textId="77777777" w:rsidR="00C71EA9" w:rsidRDefault="003C2960">
      <w:pPr>
        <w:pStyle w:val="TOC2"/>
        <w:tabs>
          <w:tab w:val="left" w:pos="600"/>
        </w:tabs>
        <w:rPr>
          <w:rFonts w:asciiTheme="minorHAnsi" w:eastAsiaTheme="minorEastAsia" w:hAnsiTheme="minorHAnsi" w:cstheme="minorBidi"/>
          <w:smallCaps w:val="0"/>
          <w:noProof/>
          <w:lang w:val="en-GB" w:eastAsia="zh-CN"/>
        </w:rPr>
      </w:pPr>
      <w:hyperlink w:anchor="_Toc478575159" w:history="1">
        <w:r w:rsidR="00C71EA9" w:rsidRPr="00E34054">
          <w:rPr>
            <w:rStyle w:val="Hyperlink"/>
            <w:rFonts w:ascii="Arial Unicode MS" w:eastAsia="Arial Unicode MS" w:hAnsi="Arial Unicode MS" w:cs="Arial Unicode MS"/>
            <w:bCs/>
            <w:iCs/>
            <w:noProof/>
            <w:lang w:eastAsia="zh-HK"/>
          </w:rPr>
          <w:t>2.1</w:t>
        </w:r>
        <w:r w:rsidR="00C71EA9">
          <w:rPr>
            <w:rFonts w:asciiTheme="minorHAnsi" w:eastAsiaTheme="minorEastAsia" w:hAnsiTheme="minorHAnsi" w:cstheme="minorBidi"/>
            <w:smallCaps w:val="0"/>
            <w:noProof/>
            <w:lang w:val="en-GB" w:eastAsia="zh-CN"/>
          </w:rPr>
          <w:tab/>
        </w:r>
        <w:r w:rsidR="00C71EA9" w:rsidRPr="00E34054">
          <w:rPr>
            <w:rStyle w:val="Hyperlink"/>
            <w:rFonts w:ascii="Arial Unicode MS" w:eastAsia="Arial Unicode MS" w:hAnsi="Arial Unicode MS" w:cs="Arial Unicode MS"/>
            <w:bCs/>
            <w:iCs/>
            <w:noProof/>
            <w:lang w:eastAsia="zh-HK"/>
          </w:rPr>
          <w:t>WS</w:t>
        </w:r>
        <w:r w:rsidR="00C71EA9" w:rsidRPr="00E34054">
          <w:rPr>
            <w:rStyle w:val="Hyperlink"/>
            <w:rFonts w:ascii="Arial Unicode MS" w:eastAsia="Arial Unicode MS" w:hAnsi="Arial Unicode MS" w:cs="Arial Unicode MS" w:hint="eastAsia"/>
            <w:bCs/>
            <w:iCs/>
            <w:noProof/>
            <w:lang w:eastAsia="zh-HK"/>
          </w:rPr>
          <w:t>规范</w:t>
        </w:r>
        <w:r w:rsidR="00C71EA9">
          <w:rPr>
            <w:noProof/>
            <w:webHidden/>
          </w:rPr>
          <w:tab/>
        </w:r>
        <w:r w:rsidR="00C71EA9">
          <w:rPr>
            <w:noProof/>
            <w:webHidden/>
          </w:rPr>
          <w:fldChar w:fldCharType="begin"/>
        </w:r>
        <w:r w:rsidR="00C71EA9">
          <w:rPr>
            <w:noProof/>
            <w:webHidden/>
          </w:rPr>
          <w:instrText xml:space="preserve"> PAGEREF _Toc478575159 \h </w:instrText>
        </w:r>
        <w:r w:rsidR="00C71EA9">
          <w:rPr>
            <w:noProof/>
            <w:webHidden/>
          </w:rPr>
        </w:r>
        <w:r w:rsidR="00C71EA9">
          <w:rPr>
            <w:noProof/>
            <w:webHidden/>
          </w:rPr>
          <w:fldChar w:fldCharType="separate"/>
        </w:r>
        <w:r w:rsidR="00C71EA9">
          <w:rPr>
            <w:noProof/>
            <w:webHidden/>
          </w:rPr>
          <w:t>3</w:t>
        </w:r>
        <w:r w:rsidR="00C71EA9">
          <w:rPr>
            <w:noProof/>
            <w:webHidden/>
          </w:rPr>
          <w:fldChar w:fldCharType="end"/>
        </w:r>
      </w:hyperlink>
    </w:p>
    <w:p w14:paraId="48C96F08" w14:textId="77777777" w:rsidR="00C71EA9" w:rsidRDefault="003C2960">
      <w:pPr>
        <w:pStyle w:val="TOC2"/>
        <w:tabs>
          <w:tab w:val="left" w:pos="600"/>
        </w:tabs>
        <w:rPr>
          <w:rFonts w:asciiTheme="minorHAnsi" w:eastAsiaTheme="minorEastAsia" w:hAnsiTheme="minorHAnsi" w:cstheme="minorBidi"/>
          <w:smallCaps w:val="0"/>
          <w:noProof/>
          <w:lang w:val="en-GB" w:eastAsia="zh-CN"/>
        </w:rPr>
      </w:pPr>
      <w:hyperlink w:anchor="_Toc478575160" w:history="1">
        <w:r w:rsidR="00C71EA9" w:rsidRPr="00E34054">
          <w:rPr>
            <w:rStyle w:val="Hyperlink"/>
            <w:rFonts w:ascii="Arial Unicode MS" w:eastAsia="Arial Unicode MS" w:hAnsi="Arial Unicode MS" w:cs="Arial Unicode MS"/>
            <w:bCs/>
            <w:iCs/>
            <w:noProof/>
            <w:lang w:eastAsia="zh-HK"/>
          </w:rPr>
          <w:t>2.2</w:t>
        </w:r>
        <w:r w:rsidR="00C71EA9">
          <w:rPr>
            <w:rFonts w:asciiTheme="minorHAnsi" w:eastAsiaTheme="minorEastAsia" w:hAnsiTheme="minorHAnsi" w:cstheme="minorBidi"/>
            <w:smallCaps w:val="0"/>
            <w:noProof/>
            <w:lang w:val="en-GB" w:eastAsia="zh-CN"/>
          </w:rPr>
          <w:tab/>
        </w:r>
        <w:r w:rsidR="00C71EA9" w:rsidRPr="00E34054">
          <w:rPr>
            <w:rStyle w:val="Hyperlink"/>
            <w:rFonts w:ascii="Arial Unicode MS" w:eastAsia="Arial Unicode MS" w:hAnsi="Arial Unicode MS" w:cs="Arial Unicode MS" w:hint="eastAsia"/>
            <w:bCs/>
            <w:iCs/>
            <w:noProof/>
            <w:lang w:eastAsia="zh-HK"/>
          </w:rPr>
          <w:t>后台结构</w:t>
        </w:r>
        <w:r w:rsidR="00C71EA9">
          <w:rPr>
            <w:noProof/>
            <w:webHidden/>
          </w:rPr>
          <w:tab/>
        </w:r>
        <w:r w:rsidR="00C71EA9">
          <w:rPr>
            <w:noProof/>
            <w:webHidden/>
          </w:rPr>
          <w:fldChar w:fldCharType="begin"/>
        </w:r>
        <w:r w:rsidR="00C71EA9">
          <w:rPr>
            <w:noProof/>
            <w:webHidden/>
          </w:rPr>
          <w:instrText xml:space="preserve"> PAGEREF _Toc478575160 \h </w:instrText>
        </w:r>
        <w:r w:rsidR="00C71EA9">
          <w:rPr>
            <w:noProof/>
            <w:webHidden/>
          </w:rPr>
        </w:r>
        <w:r w:rsidR="00C71EA9">
          <w:rPr>
            <w:noProof/>
            <w:webHidden/>
          </w:rPr>
          <w:fldChar w:fldCharType="separate"/>
        </w:r>
        <w:r w:rsidR="00C71EA9">
          <w:rPr>
            <w:noProof/>
            <w:webHidden/>
          </w:rPr>
          <w:t>3</w:t>
        </w:r>
        <w:r w:rsidR="00C71EA9">
          <w:rPr>
            <w:noProof/>
            <w:webHidden/>
          </w:rPr>
          <w:fldChar w:fldCharType="end"/>
        </w:r>
      </w:hyperlink>
    </w:p>
    <w:p w14:paraId="72B56330" w14:textId="77777777" w:rsidR="00C71EA9" w:rsidRDefault="003C2960">
      <w:pPr>
        <w:pStyle w:val="TOC2"/>
        <w:tabs>
          <w:tab w:val="left" w:pos="600"/>
        </w:tabs>
        <w:rPr>
          <w:rFonts w:asciiTheme="minorHAnsi" w:eastAsiaTheme="minorEastAsia" w:hAnsiTheme="minorHAnsi" w:cstheme="minorBidi"/>
          <w:smallCaps w:val="0"/>
          <w:noProof/>
          <w:lang w:val="en-GB" w:eastAsia="zh-CN"/>
        </w:rPr>
      </w:pPr>
      <w:hyperlink w:anchor="_Toc478575161" w:history="1">
        <w:r w:rsidR="00C71EA9" w:rsidRPr="00E34054">
          <w:rPr>
            <w:rStyle w:val="Hyperlink"/>
            <w:rFonts w:ascii="Arial Unicode MS" w:eastAsia="Arial Unicode MS" w:hAnsi="Arial Unicode MS" w:cs="Arial Unicode MS"/>
            <w:bCs/>
            <w:iCs/>
            <w:noProof/>
            <w:lang w:eastAsia="zh-HK"/>
          </w:rPr>
          <w:t>2.3</w:t>
        </w:r>
        <w:r w:rsidR="00C71EA9">
          <w:rPr>
            <w:rFonts w:asciiTheme="minorHAnsi" w:eastAsiaTheme="minorEastAsia" w:hAnsiTheme="minorHAnsi" w:cstheme="minorBidi"/>
            <w:smallCaps w:val="0"/>
            <w:noProof/>
            <w:lang w:val="en-GB" w:eastAsia="zh-CN"/>
          </w:rPr>
          <w:tab/>
        </w:r>
        <w:r w:rsidR="00C71EA9" w:rsidRPr="00E34054">
          <w:rPr>
            <w:rStyle w:val="Hyperlink"/>
            <w:rFonts w:ascii="Arial Unicode MS" w:eastAsia="Arial Unicode MS" w:hAnsi="Arial Unicode MS" w:cs="Arial Unicode MS" w:hint="eastAsia"/>
            <w:bCs/>
            <w:iCs/>
            <w:noProof/>
            <w:lang w:eastAsia="zh-HK"/>
          </w:rPr>
          <w:t>前端结构</w:t>
        </w:r>
        <w:r w:rsidR="00C71EA9">
          <w:rPr>
            <w:noProof/>
            <w:webHidden/>
          </w:rPr>
          <w:tab/>
        </w:r>
        <w:r w:rsidR="00C71EA9">
          <w:rPr>
            <w:noProof/>
            <w:webHidden/>
          </w:rPr>
          <w:fldChar w:fldCharType="begin"/>
        </w:r>
        <w:r w:rsidR="00C71EA9">
          <w:rPr>
            <w:noProof/>
            <w:webHidden/>
          </w:rPr>
          <w:instrText xml:space="preserve"> PAGEREF _Toc478575161 \h </w:instrText>
        </w:r>
        <w:r w:rsidR="00C71EA9">
          <w:rPr>
            <w:noProof/>
            <w:webHidden/>
          </w:rPr>
        </w:r>
        <w:r w:rsidR="00C71EA9">
          <w:rPr>
            <w:noProof/>
            <w:webHidden/>
          </w:rPr>
          <w:fldChar w:fldCharType="separate"/>
        </w:r>
        <w:r w:rsidR="00C71EA9">
          <w:rPr>
            <w:noProof/>
            <w:webHidden/>
          </w:rPr>
          <w:t>3</w:t>
        </w:r>
        <w:r w:rsidR="00C71EA9">
          <w:rPr>
            <w:noProof/>
            <w:webHidden/>
          </w:rPr>
          <w:fldChar w:fldCharType="end"/>
        </w:r>
      </w:hyperlink>
    </w:p>
    <w:p w14:paraId="33AB2E1C" w14:textId="77777777" w:rsidR="00C71EA9" w:rsidRDefault="003C2960">
      <w:pPr>
        <w:pStyle w:val="TOC1"/>
        <w:tabs>
          <w:tab w:val="left" w:pos="400"/>
        </w:tabs>
        <w:rPr>
          <w:rFonts w:asciiTheme="minorHAnsi" w:eastAsiaTheme="minorEastAsia" w:hAnsiTheme="minorHAnsi" w:cstheme="minorBidi"/>
          <w:b w:val="0"/>
          <w:caps w:val="0"/>
          <w:noProof/>
          <w:lang w:val="en-GB" w:eastAsia="zh-CN"/>
        </w:rPr>
      </w:pPr>
      <w:hyperlink w:anchor="_Toc478575162" w:history="1">
        <w:r w:rsidR="00C71EA9" w:rsidRPr="00E34054">
          <w:rPr>
            <w:rStyle w:val="Hyperlink"/>
            <w:rFonts w:ascii="Arial Unicode MS" w:eastAsia="Arial Unicode MS" w:hAnsi="Arial Unicode MS" w:cs="Arial Unicode MS"/>
            <w:noProof/>
            <w:lang w:eastAsia="zh-CN"/>
          </w:rPr>
          <w:t>3</w:t>
        </w:r>
        <w:r w:rsidR="00C71EA9">
          <w:rPr>
            <w:rFonts w:asciiTheme="minorHAnsi" w:eastAsiaTheme="minorEastAsia" w:hAnsiTheme="minorHAnsi" w:cstheme="minorBidi"/>
            <w:b w:val="0"/>
            <w:caps w:val="0"/>
            <w:noProof/>
            <w:lang w:val="en-GB" w:eastAsia="zh-CN"/>
          </w:rPr>
          <w:tab/>
        </w:r>
        <w:r w:rsidR="00C71EA9" w:rsidRPr="00E34054">
          <w:rPr>
            <w:rStyle w:val="Hyperlink"/>
            <w:rFonts w:ascii="Arial Unicode MS" w:eastAsia="Arial Unicode MS" w:hAnsi="Arial Unicode MS" w:cs="Arial Unicode MS" w:hint="eastAsia"/>
            <w:noProof/>
            <w:lang w:eastAsia="zh-CN"/>
          </w:rPr>
          <w:t>页面设计</w:t>
        </w:r>
        <w:r w:rsidR="00C71EA9">
          <w:rPr>
            <w:noProof/>
            <w:webHidden/>
          </w:rPr>
          <w:tab/>
        </w:r>
        <w:r w:rsidR="00C71EA9">
          <w:rPr>
            <w:noProof/>
            <w:webHidden/>
          </w:rPr>
          <w:fldChar w:fldCharType="begin"/>
        </w:r>
        <w:r w:rsidR="00C71EA9">
          <w:rPr>
            <w:noProof/>
            <w:webHidden/>
          </w:rPr>
          <w:instrText xml:space="preserve"> PAGEREF _Toc478575162 \h </w:instrText>
        </w:r>
        <w:r w:rsidR="00C71EA9">
          <w:rPr>
            <w:noProof/>
            <w:webHidden/>
          </w:rPr>
        </w:r>
        <w:r w:rsidR="00C71EA9">
          <w:rPr>
            <w:noProof/>
            <w:webHidden/>
          </w:rPr>
          <w:fldChar w:fldCharType="separate"/>
        </w:r>
        <w:r w:rsidR="00C71EA9">
          <w:rPr>
            <w:noProof/>
            <w:webHidden/>
          </w:rPr>
          <w:t>4</w:t>
        </w:r>
        <w:r w:rsidR="00C71EA9">
          <w:rPr>
            <w:noProof/>
            <w:webHidden/>
          </w:rPr>
          <w:fldChar w:fldCharType="end"/>
        </w:r>
      </w:hyperlink>
    </w:p>
    <w:p w14:paraId="4914C3CF" w14:textId="77777777" w:rsidR="00C71EA9" w:rsidRDefault="003C2960">
      <w:pPr>
        <w:pStyle w:val="TOC2"/>
        <w:tabs>
          <w:tab w:val="left" w:pos="600"/>
        </w:tabs>
        <w:rPr>
          <w:rFonts w:asciiTheme="minorHAnsi" w:eastAsiaTheme="minorEastAsia" w:hAnsiTheme="minorHAnsi" w:cstheme="minorBidi"/>
          <w:smallCaps w:val="0"/>
          <w:noProof/>
          <w:lang w:val="en-GB" w:eastAsia="zh-CN"/>
        </w:rPr>
      </w:pPr>
      <w:hyperlink w:anchor="_Toc478575163" w:history="1">
        <w:r w:rsidR="00C71EA9" w:rsidRPr="00E34054">
          <w:rPr>
            <w:rStyle w:val="Hyperlink"/>
            <w:rFonts w:ascii="Arial Unicode MS" w:eastAsia="Arial Unicode MS" w:hAnsi="Arial Unicode MS" w:cs="Arial Unicode MS"/>
            <w:bCs/>
            <w:iCs/>
            <w:noProof/>
            <w:lang w:eastAsia="zh-CN"/>
          </w:rPr>
          <w:t>3.1</w:t>
        </w:r>
        <w:r w:rsidR="00C71EA9">
          <w:rPr>
            <w:rFonts w:asciiTheme="minorHAnsi" w:eastAsiaTheme="minorEastAsia" w:hAnsiTheme="minorHAnsi" w:cstheme="minorBidi"/>
            <w:smallCaps w:val="0"/>
            <w:noProof/>
            <w:lang w:val="en-GB" w:eastAsia="zh-CN"/>
          </w:rPr>
          <w:tab/>
        </w:r>
        <w:r w:rsidR="00C71EA9" w:rsidRPr="00E34054">
          <w:rPr>
            <w:rStyle w:val="Hyperlink"/>
            <w:rFonts w:ascii="Arial Unicode MS" w:eastAsia="Arial Unicode MS" w:hAnsi="Arial Unicode MS" w:cs="Arial Unicode MS" w:hint="eastAsia"/>
            <w:bCs/>
            <w:iCs/>
            <w:noProof/>
            <w:lang w:eastAsia="zh-CN"/>
          </w:rPr>
          <w:t>登录页</w:t>
        </w:r>
        <w:r w:rsidR="00C71EA9">
          <w:rPr>
            <w:noProof/>
            <w:webHidden/>
          </w:rPr>
          <w:tab/>
        </w:r>
        <w:r w:rsidR="00C71EA9">
          <w:rPr>
            <w:noProof/>
            <w:webHidden/>
          </w:rPr>
          <w:fldChar w:fldCharType="begin"/>
        </w:r>
        <w:r w:rsidR="00C71EA9">
          <w:rPr>
            <w:noProof/>
            <w:webHidden/>
          </w:rPr>
          <w:instrText xml:space="preserve"> PAGEREF _Toc478575163 \h </w:instrText>
        </w:r>
        <w:r w:rsidR="00C71EA9">
          <w:rPr>
            <w:noProof/>
            <w:webHidden/>
          </w:rPr>
        </w:r>
        <w:r w:rsidR="00C71EA9">
          <w:rPr>
            <w:noProof/>
            <w:webHidden/>
          </w:rPr>
          <w:fldChar w:fldCharType="separate"/>
        </w:r>
        <w:r w:rsidR="00C71EA9">
          <w:rPr>
            <w:noProof/>
            <w:webHidden/>
          </w:rPr>
          <w:t>4</w:t>
        </w:r>
        <w:r w:rsidR="00C71EA9">
          <w:rPr>
            <w:noProof/>
            <w:webHidden/>
          </w:rPr>
          <w:fldChar w:fldCharType="end"/>
        </w:r>
      </w:hyperlink>
    </w:p>
    <w:p w14:paraId="3CA8BBA9" w14:textId="77777777" w:rsidR="00C71EA9" w:rsidRDefault="003C2960">
      <w:pPr>
        <w:pStyle w:val="TOC2"/>
        <w:tabs>
          <w:tab w:val="left" w:pos="600"/>
        </w:tabs>
        <w:rPr>
          <w:rFonts w:asciiTheme="minorHAnsi" w:eastAsiaTheme="minorEastAsia" w:hAnsiTheme="minorHAnsi" w:cstheme="minorBidi"/>
          <w:smallCaps w:val="0"/>
          <w:noProof/>
          <w:lang w:val="en-GB" w:eastAsia="zh-CN"/>
        </w:rPr>
      </w:pPr>
      <w:hyperlink w:anchor="_Toc478575164" w:history="1">
        <w:r w:rsidR="00C71EA9" w:rsidRPr="00E34054">
          <w:rPr>
            <w:rStyle w:val="Hyperlink"/>
            <w:rFonts w:ascii="Arial Unicode MS" w:eastAsia="Arial Unicode MS" w:hAnsi="Arial Unicode MS" w:cs="Arial Unicode MS"/>
            <w:bCs/>
            <w:iCs/>
            <w:noProof/>
            <w:lang w:eastAsia="zh-CN"/>
          </w:rPr>
          <w:t>3.2</w:t>
        </w:r>
        <w:r w:rsidR="00C71EA9">
          <w:rPr>
            <w:rFonts w:asciiTheme="minorHAnsi" w:eastAsiaTheme="minorEastAsia" w:hAnsiTheme="minorHAnsi" w:cstheme="minorBidi"/>
            <w:smallCaps w:val="0"/>
            <w:noProof/>
            <w:lang w:val="en-GB" w:eastAsia="zh-CN"/>
          </w:rPr>
          <w:tab/>
        </w:r>
        <w:r w:rsidR="00C71EA9" w:rsidRPr="00E34054">
          <w:rPr>
            <w:rStyle w:val="Hyperlink"/>
            <w:rFonts w:ascii="Arial Unicode MS" w:eastAsia="Arial Unicode MS" w:hAnsi="Arial Unicode MS" w:cs="Arial Unicode MS" w:hint="eastAsia"/>
            <w:bCs/>
            <w:iCs/>
            <w:noProof/>
            <w:lang w:eastAsia="zh-CN"/>
          </w:rPr>
          <w:t>主框架</w:t>
        </w:r>
        <w:r w:rsidR="00C71EA9">
          <w:rPr>
            <w:noProof/>
            <w:webHidden/>
          </w:rPr>
          <w:tab/>
        </w:r>
        <w:r w:rsidR="00C71EA9">
          <w:rPr>
            <w:noProof/>
            <w:webHidden/>
          </w:rPr>
          <w:fldChar w:fldCharType="begin"/>
        </w:r>
        <w:r w:rsidR="00C71EA9">
          <w:rPr>
            <w:noProof/>
            <w:webHidden/>
          </w:rPr>
          <w:instrText xml:space="preserve"> PAGEREF _Toc478575164 \h </w:instrText>
        </w:r>
        <w:r w:rsidR="00C71EA9">
          <w:rPr>
            <w:noProof/>
            <w:webHidden/>
          </w:rPr>
        </w:r>
        <w:r w:rsidR="00C71EA9">
          <w:rPr>
            <w:noProof/>
            <w:webHidden/>
          </w:rPr>
          <w:fldChar w:fldCharType="separate"/>
        </w:r>
        <w:r w:rsidR="00C71EA9">
          <w:rPr>
            <w:noProof/>
            <w:webHidden/>
          </w:rPr>
          <w:t>4</w:t>
        </w:r>
        <w:r w:rsidR="00C71EA9">
          <w:rPr>
            <w:noProof/>
            <w:webHidden/>
          </w:rPr>
          <w:fldChar w:fldCharType="end"/>
        </w:r>
      </w:hyperlink>
    </w:p>
    <w:p w14:paraId="3034059B" w14:textId="77777777" w:rsidR="00C71EA9" w:rsidRDefault="003C2960">
      <w:pPr>
        <w:pStyle w:val="TOC2"/>
        <w:tabs>
          <w:tab w:val="left" w:pos="600"/>
        </w:tabs>
        <w:rPr>
          <w:rFonts w:asciiTheme="minorHAnsi" w:eastAsiaTheme="minorEastAsia" w:hAnsiTheme="minorHAnsi" w:cstheme="minorBidi"/>
          <w:smallCaps w:val="0"/>
          <w:noProof/>
          <w:lang w:val="en-GB" w:eastAsia="zh-CN"/>
        </w:rPr>
      </w:pPr>
      <w:hyperlink w:anchor="_Toc478575165" w:history="1">
        <w:r w:rsidR="00C71EA9" w:rsidRPr="00E34054">
          <w:rPr>
            <w:rStyle w:val="Hyperlink"/>
            <w:rFonts w:ascii="Arial Unicode MS" w:eastAsia="Arial Unicode MS" w:hAnsi="Arial Unicode MS" w:cs="Arial Unicode MS"/>
            <w:bCs/>
            <w:iCs/>
            <w:noProof/>
            <w:lang w:eastAsia="zh-CN"/>
          </w:rPr>
          <w:t>3.3</w:t>
        </w:r>
        <w:r w:rsidR="00C71EA9">
          <w:rPr>
            <w:rFonts w:asciiTheme="minorHAnsi" w:eastAsiaTheme="minorEastAsia" w:hAnsiTheme="minorHAnsi" w:cstheme="minorBidi"/>
            <w:smallCaps w:val="0"/>
            <w:noProof/>
            <w:lang w:val="en-GB" w:eastAsia="zh-CN"/>
          </w:rPr>
          <w:tab/>
        </w:r>
        <w:r w:rsidR="00C71EA9" w:rsidRPr="00E34054">
          <w:rPr>
            <w:rStyle w:val="Hyperlink"/>
            <w:rFonts w:ascii="Arial Unicode MS" w:eastAsia="Arial Unicode MS" w:hAnsi="Arial Unicode MS" w:cs="Arial Unicode MS" w:hint="eastAsia"/>
            <w:bCs/>
            <w:iCs/>
            <w:noProof/>
            <w:lang w:eastAsia="zh-CN"/>
          </w:rPr>
          <w:t>顶栏</w:t>
        </w:r>
        <w:r w:rsidR="00C71EA9">
          <w:rPr>
            <w:noProof/>
            <w:webHidden/>
          </w:rPr>
          <w:tab/>
        </w:r>
        <w:r w:rsidR="00C71EA9">
          <w:rPr>
            <w:noProof/>
            <w:webHidden/>
          </w:rPr>
          <w:fldChar w:fldCharType="begin"/>
        </w:r>
        <w:r w:rsidR="00C71EA9">
          <w:rPr>
            <w:noProof/>
            <w:webHidden/>
          </w:rPr>
          <w:instrText xml:space="preserve"> PAGEREF _Toc478575165 \h </w:instrText>
        </w:r>
        <w:r w:rsidR="00C71EA9">
          <w:rPr>
            <w:noProof/>
            <w:webHidden/>
          </w:rPr>
        </w:r>
        <w:r w:rsidR="00C71EA9">
          <w:rPr>
            <w:noProof/>
            <w:webHidden/>
          </w:rPr>
          <w:fldChar w:fldCharType="separate"/>
        </w:r>
        <w:r w:rsidR="00C71EA9">
          <w:rPr>
            <w:noProof/>
            <w:webHidden/>
          </w:rPr>
          <w:t>4</w:t>
        </w:r>
        <w:r w:rsidR="00C71EA9">
          <w:rPr>
            <w:noProof/>
            <w:webHidden/>
          </w:rPr>
          <w:fldChar w:fldCharType="end"/>
        </w:r>
      </w:hyperlink>
    </w:p>
    <w:p w14:paraId="56C7E286" w14:textId="77777777" w:rsidR="00C71EA9" w:rsidRDefault="003C2960">
      <w:pPr>
        <w:pStyle w:val="TOC2"/>
        <w:tabs>
          <w:tab w:val="left" w:pos="600"/>
        </w:tabs>
        <w:rPr>
          <w:rFonts w:asciiTheme="minorHAnsi" w:eastAsiaTheme="minorEastAsia" w:hAnsiTheme="minorHAnsi" w:cstheme="minorBidi"/>
          <w:smallCaps w:val="0"/>
          <w:noProof/>
          <w:lang w:val="en-GB" w:eastAsia="zh-CN"/>
        </w:rPr>
      </w:pPr>
      <w:hyperlink w:anchor="_Toc478575166" w:history="1">
        <w:r w:rsidR="00C71EA9" w:rsidRPr="00E34054">
          <w:rPr>
            <w:rStyle w:val="Hyperlink"/>
            <w:rFonts w:ascii="Arial Unicode MS" w:eastAsia="Arial Unicode MS" w:hAnsi="Arial Unicode MS" w:cs="Arial Unicode MS"/>
            <w:bCs/>
            <w:iCs/>
            <w:noProof/>
            <w:lang w:eastAsia="zh-CN"/>
          </w:rPr>
          <w:t>3.4</w:t>
        </w:r>
        <w:r w:rsidR="00C71EA9">
          <w:rPr>
            <w:rFonts w:asciiTheme="minorHAnsi" w:eastAsiaTheme="minorEastAsia" w:hAnsiTheme="minorHAnsi" w:cstheme="minorBidi"/>
            <w:smallCaps w:val="0"/>
            <w:noProof/>
            <w:lang w:val="en-GB" w:eastAsia="zh-CN"/>
          </w:rPr>
          <w:tab/>
        </w:r>
        <w:r w:rsidR="00C71EA9" w:rsidRPr="00E34054">
          <w:rPr>
            <w:rStyle w:val="Hyperlink"/>
            <w:rFonts w:ascii="Arial Unicode MS" w:eastAsia="Arial Unicode MS" w:hAnsi="Arial Unicode MS" w:cs="Arial Unicode MS" w:hint="eastAsia"/>
            <w:bCs/>
            <w:iCs/>
            <w:noProof/>
            <w:lang w:eastAsia="zh-CN"/>
          </w:rPr>
          <w:t>主菜单</w:t>
        </w:r>
        <w:r w:rsidR="00C71EA9">
          <w:rPr>
            <w:noProof/>
            <w:webHidden/>
          </w:rPr>
          <w:tab/>
        </w:r>
        <w:r w:rsidR="00C71EA9">
          <w:rPr>
            <w:noProof/>
            <w:webHidden/>
          </w:rPr>
          <w:fldChar w:fldCharType="begin"/>
        </w:r>
        <w:r w:rsidR="00C71EA9">
          <w:rPr>
            <w:noProof/>
            <w:webHidden/>
          </w:rPr>
          <w:instrText xml:space="preserve"> PAGEREF _Toc478575166 \h </w:instrText>
        </w:r>
        <w:r w:rsidR="00C71EA9">
          <w:rPr>
            <w:noProof/>
            <w:webHidden/>
          </w:rPr>
        </w:r>
        <w:r w:rsidR="00C71EA9">
          <w:rPr>
            <w:noProof/>
            <w:webHidden/>
          </w:rPr>
          <w:fldChar w:fldCharType="separate"/>
        </w:r>
        <w:r w:rsidR="00C71EA9">
          <w:rPr>
            <w:noProof/>
            <w:webHidden/>
          </w:rPr>
          <w:t>5</w:t>
        </w:r>
        <w:r w:rsidR="00C71EA9">
          <w:rPr>
            <w:noProof/>
            <w:webHidden/>
          </w:rPr>
          <w:fldChar w:fldCharType="end"/>
        </w:r>
      </w:hyperlink>
    </w:p>
    <w:p w14:paraId="4D4A1901" w14:textId="77777777" w:rsidR="00C71EA9" w:rsidRDefault="003C2960">
      <w:pPr>
        <w:pStyle w:val="TOC2"/>
        <w:tabs>
          <w:tab w:val="left" w:pos="600"/>
        </w:tabs>
        <w:rPr>
          <w:rFonts w:asciiTheme="minorHAnsi" w:eastAsiaTheme="minorEastAsia" w:hAnsiTheme="minorHAnsi" w:cstheme="minorBidi"/>
          <w:smallCaps w:val="0"/>
          <w:noProof/>
          <w:lang w:val="en-GB" w:eastAsia="zh-CN"/>
        </w:rPr>
      </w:pPr>
      <w:hyperlink w:anchor="_Toc478575167" w:history="1">
        <w:r w:rsidR="00C71EA9" w:rsidRPr="00E34054">
          <w:rPr>
            <w:rStyle w:val="Hyperlink"/>
            <w:rFonts w:ascii="Arial Unicode MS" w:eastAsia="Arial Unicode MS" w:hAnsi="Arial Unicode MS" w:cs="Arial Unicode MS"/>
            <w:bCs/>
            <w:iCs/>
            <w:noProof/>
            <w:lang w:eastAsia="zh-CN"/>
          </w:rPr>
          <w:t>3.5</w:t>
        </w:r>
        <w:r w:rsidR="00C71EA9">
          <w:rPr>
            <w:rFonts w:asciiTheme="minorHAnsi" w:eastAsiaTheme="minorEastAsia" w:hAnsiTheme="minorHAnsi" w:cstheme="minorBidi"/>
            <w:smallCaps w:val="0"/>
            <w:noProof/>
            <w:lang w:val="en-GB" w:eastAsia="zh-CN"/>
          </w:rPr>
          <w:tab/>
        </w:r>
        <w:r w:rsidR="00C71EA9" w:rsidRPr="00E34054">
          <w:rPr>
            <w:rStyle w:val="Hyperlink"/>
            <w:rFonts w:ascii="Arial Unicode MS" w:eastAsia="Arial Unicode MS" w:hAnsi="Arial Unicode MS" w:cs="Arial Unicode MS" w:hint="eastAsia"/>
            <w:bCs/>
            <w:iCs/>
            <w:noProof/>
            <w:lang w:eastAsia="zh-CN"/>
          </w:rPr>
          <w:t>导航栏</w:t>
        </w:r>
        <w:r w:rsidR="00C71EA9">
          <w:rPr>
            <w:noProof/>
            <w:webHidden/>
          </w:rPr>
          <w:tab/>
        </w:r>
        <w:r w:rsidR="00C71EA9">
          <w:rPr>
            <w:noProof/>
            <w:webHidden/>
          </w:rPr>
          <w:fldChar w:fldCharType="begin"/>
        </w:r>
        <w:r w:rsidR="00C71EA9">
          <w:rPr>
            <w:noProof/>
            <w:webHidden/>
          </w:rPr>
          <w:instrText xml:space="preserve"> PAGEREF _Toc478575167 \h </w:instrText>
        </w:r>
        <w:r w:rsidR="00C71EA9">
          <w:rPr>
            <w:noProof/>
            <w:webHidden/>
          </w:rPr>
        </w:r>
        <w:r w:rsidR="00C71EA9">
          <w:rPr>
            <w:noProof/>
            <w:webHidden/>
          </w:rPr>
          <w:fldChar w:fldCharType="separate"/>
        </w:r>
        <w:r w:rsidR="00C71EA9">
          <w:rPr>
            <w:noProof/>
            <w:webHidden/>
          </w:rPr>
          <w:t>6</w:t>
        </w:r>
        <w:r w:rsidR="00C71EA9">
          <w:rPr>
            <w:noProof/>
            <w:webHidden/>
          </w:rPr>
          <w:fldChar w:fldCharType="end"/>
        </w:r>
      </w:hyperlink>
    </w:p>
    <w:p w14:paraId="2EAE0B8A" w14:textId="77777777" w:rsidR="00C71EA9" w:rsidRDefault="003C2960">
      <w:pPr>
        <w:pStyle w:val="TOC2"/>
        <w:tabs>
          <w:tab w:val="left" w:pos="600"/>
        </w:tabs>
        <w:rPr>
          <w:rFonts w:asciiTheme="minorHAnsi" w:eastAsiaTheme="minorEastAsia" w:hAnsiTheme="minorHAnsi" w:cstheme="minorBidi"/>
          <w:smallCaps w:val="0"/>
          <w:noProof/>
          <w:lang w:val="en-GB" w:eastAsia="zh-CN"/>
        </w:rPr>
      </w:pPr>
      <w:hyperlink w:anchor="_Toc478575168" w:history="1">
        <w:r w:rsidR="00C71EA9" w:rsidRPr="00E34054">
          <w:rPr>
            <w:rStyle w:val="Hyperlink"/>
            <w:rFonts w:ascii="Arial Unicode MS" w:eastAsia="Arial Unicode MS" w:hAnsi="Arial Unicode MS" w:cs="Arial Unicode MS"/>
            <w:bCs/>
            <w:iCs/>
            <w:noProof/>
            <w:lang w:eastAsia="zh-CN"/>
          </w:rPr>
          <w:t>3.6</w:t>
        </w:r>
        <w:r w:rsidR="00C71EA9">
          <w:rPr>
            <w:rFonts w:asciiTheme="minorHAnsi" w:eastAsiaTheme="minorEastAsia" w:hAnsiTheme="minorHAnsi" w:cstheme="minorBidi"/>
            <w:smallCaps w:val="0"/>
            <w:noProof/>
            <w:lang w:val="en-GB" w:eastAsia="zh-CN"/>
          </w:rPr>
          <w:tab/>
        </w:r>
        <w:r w:rsidR="00C71EA9" w:rsidRPr="00E34054">
          <w:rPr>
            <w:rStyle w:val="Hyperlink"/>
            <w:rFonts w:ascii="Arial Unicode MS" w:eastAsia="Arial Unicode MS" w:hAnsi="Arial Unicode MS" w:cs="Arial Unicode MS"/>
            <w:bCs/>
            <w:iCs/>
            <w:noProof/>
            <w:lang w:eastAsia="zh-CN"/>
          </w:rPr>
          <w:t>Tab</w:t>
        </w:r>
        <w:r w:rsidR="00C71EA9" w:rsidRPr="00E34054">
          <w:rPr>
            <w:rStyle w:val="Hyperlink"/>
            <w:rFonts w:ascii="Arial Unicode MS" w:eastAsia="Arial Unicode MS" w:hAnsi="Arial Unicode MS" w:cs="Arial Unicode MS" w:hint="eastAsia"/>
            <w:bCs/>
            <w:iCs/>
            <w:noProof/>
            <w:lang w:eastAsia="zh-CN"/>
          </w:rPr>
          <w:t>栏</w:t>
        </w:r>
        <w:r w:rsidR="00C71EA9">
          <w:rPr>
            <w:noProof/>
            <w:webHidden/>
          </w:rPr>
          <w:tab/>
        </w:r>
        <w:r w:rsidR="00C71EA9">
          <w:rPr>
            <w:noProof/>
            <w:webHidden/>
          </w:rPr>
          <w:fldChar w:fldCharType="begin"/>
        </w:r>
        <w:r w:rsidR="00C71EA9">
          <w:rPr>
            <w:noProof/>
            <w:webHidden/>
          </w:rPr>
          <w:instrText xml:space="preserve"> PAGEREF _Toc478575168 \h </w:instrText>
        </w:r>
        <w:r w:rsidR="00C71EA9">
          <w:rPr>
            <w:noProof/>
            <w:webHidden/>
          </w:rPr>
        </w:r>
        <w:r w:rsidR="00C71EA9">
          <w:rPr>
            <w:noProof/>
            <w:webHidden/>
          </w:rPr>
          <w:fldChar w:fldCharType="separate"/>
        </w:r>
        <w:r w:rsidR="00C71EA9">
          <w:rPr>
            <w:noProof/>
            <w:webHidden/>
          </w:rPr>
          <w:t>6</w:t>
        </w:r>
        <w:r w:rsidR="00C71EA9">
          <w:rPr>
            <w:noProof/>
            <w:webHidden/>
          </w:rPr>
          <w:fldChar w:fldCharType="end"/>
        </w:r>
      </w:hyperlink>
    </w:p>
    <w:p w14:paraId="65FD6E3E" w14:textId="77777777" w:rsidR="00C71EA9" w:rsidRDefault="003C2960">
      <w:pPr>
        <w:pStyle w:val="TOC2"/>
        <w:tabs>
          <w:tab w:val="left" w:pos="600"/>
        </w:tabs>
        <w:rPr>
          <w:rFonts w:asciiTheme="minorHAnsi" w:eastAsiaTheme="minorEastAsia" w:hAnsiTheme="minorHAnsi" w:cstheme="minorBidi"/>
          <w:smallCaps w:val="0"/>
          <w:noProof/>
          <w:lang w:val="en-GB" w:eastAsia="zh-CN"/>
        </w:rPr>
      </w:pPr>
      <w:hyperlink w:anchor="_Toc478575169" w:history="1">
        <w:r w:rsidR="00C71EA9" w:rsidRPr="00E34054">
          <w:rPr>
            <w:rStyle w:val="Hyperlink"/>
            <w:rFonts w:ascii="Arial Unicode MS" w:eastAsia="Arial Unicode MS" w:hAnsi="Arial Unicode MS" w:cs="Arial Unicode MS"/>
            <w:bCs/>
            <w:iCs/>
            <w:noProof/>
            <w:lang w:eastAsia="zh-CN"/>
          </w:rPr>
          <w:t>3.7</w:t>
        </w:r>
        <w:r w:rsidR="00C71EA9">
          <w:rPr>
            <w:rFonts w:asciiTheme="minorHAnsi" w:eastAsiaTheme="minorEastAsia" w:hAnsiTheme="minorHAnsi" w:cstheme="minorBidi"/>
            <w:smallCaps w:val="0"/>
            <w:noProof/>
            <w:lang w:val="en-GB" w:eastAsia="zh-CN"/>
          </w:rPr>
          <w:tab/>
        </w:r>
        <w:r w:rsidR="00C71EA9" w:rsidRPr="00E34054">
          <w:rPr>
            <w:rStyle w:val="Hyperlink"/>
            <w:rFonts w:ascii="Arial Unicode MS" w:eastAsia="Arial Unicode MS" w:hAnsi="Arial Unicode MS" w:cs="Arial Unicode MS" w:hint="eastAsia"/>
            <w:bCs/>
            <w:iCs/>
            <w:noProof/>
            <w:lang w:eastAsia="zh-CN"/>
          </w:rPr>
          <w:t>列表型页面</w:t>
        </w:r>
        <w:r w:rsidR="00C71EA9">
          <w:rPr>
            <w:noProof/>
            <w:webHidden/>
          </w:rPr>
          <w:tab/>
        </w:r>
        <w:r w:rsidR="00C71EA9">
          <w:rPr>
            <w:noProof/>
            <w:webHidden/>
          </w:rPr>
          <w:fldChar w:fldCharType="begin"/>
        </w:r>
        <w:r w:rsidR="00C71EA9">
          <w:rPr>
            <w:noProof/>
            <w:webHidden/>
          </w:rPr>
          <w:instrText xml:space="preserve"> PAGEREF _Toc478575169 \h </w:instrText>
        </w:r>
        <w:r w:rsidR="00C71EA9">
          <w:rPr>
            <w:noProof/>
            <w:webHidden/>
          </w:rPr>
        </w:r>
        <w:r w:rsidR="00C71EA9">
          <w:rPr>
            <w:noProof/>
            <w:webHidden/>
          </w:rPr>
          <w:fldChar w:fldCharType="separate"/>
        </w:r>
        <w:r w:rsidR="00C71EA9">
          <w:rPr>
            <w:noProof/>
            <w:webHidden/>
          </w:rPr>
          <w:t>6</w:t>
        </w:r>
        <w:r w:rsidR="00C71EA9">
          <w:rPr>
            <w:noProof/>
            <w:webHidden/>
          </w:rPr>
          <w:fldChar w:fldCharType="end"/>
        </w:r>
      </w:hyperlink>
    </w:p>
    <w:p w14:paraId="467B3ACE" w14:textId="77777777" w:rsidR="00C71EA9" w:rsidRDefault="003C2960">
      <w:pPr>
        <w:pStyle w:val="TOC2"/>
        <w:tabs>
          <w:tab w:val="left" w:pos="600"/>
        </w:tabs>
        <w:rPr>
          <w:rFonts w:asciiTheme="minorHAnsi" w:eastAsiaTheme="minorEastAsia" w:hAnsiTheme="minorHAnsi" w:cstheme="minorBidi"/>
          <w:smallCaps w:val="0"/>
          <w:noProof/>
          <w:lang w:val="en-GB" w:eastAsia="zh-CN"/>
        </w:rPr>
      </w:pPr>
      <w:hyperlink w:anchor="_Toc478575170" w:history="1">
        <w:r w:rsidR="00C71EA9" w:rsidRPr="00E34054">
          <w:rPr>
            <w:rStyle w:val="Hyperlink"/>
            <w:rFonts w:ascii="Arial Unicode MS" w:eastAsia="Arial Unicode MS" w:hAnsi="Arial Unicode MS" w:cs="Arial Unicode MS"/>
            <w:bCs/>
            <w:iCs/>
            <w:noProof/>
            <w:lang w:eastAsia="zh-CN"/>
          </w:rPr>
          <w:t>3.8</w:t>
        </w:r>
        <w:r w:rsidR="00C71EA9">
          <w:rPr>
            <w:rFonts w:asciiTheme="minorHAnsi" w:eastAsiaTheme="minorEastAsia" w:hAnsiTheme="minorHAnsi" w:cstheme="minorBidi"/>
            <w:smallCaps w:val="0"/>
            <w:noProof/>
            <w:lang w:val="en-GB" w:eastAsia="zh-CN"/>
          </w:rPr>
          <w:tab/>
        </w:r>
        <w:r w:rsidR="00C71EA9" w:rsidRPr="00E34054">
          <w:rPr>
            <w:rStyle w:val="Hyperlink"/>
            <w:rFonts w:ascii="Arial Unicode MS" w:eastAsia="Arial Unicode MS" w:hAnsi="Arial Unicode MS" w:cs="Arial Unicode MS" w:hint="eastAsia"/>
            <w:bCs/>
            <w:iCs/>
            <w:noProof/>
            <w:lang w:eastAsia="zh-CN"/>
          </w:rPr>
          <w:t>图表型页面</w:t>
        </w:r>
        <w:r w:rsidR="00C71EA9">
          <w:rPr>
            <w:noProof/>
            <w:webHidden/>
          </w:rPr>
          <w:tab/>
        </w:r>
        <w:r w:rsidR="00C71EA9">
          <w:rPr>
            <w:noProof/>
            <w:webHidden/>
          </w:rPr>
          <w:fldChar w:fldCharType="begin"/>
        </w:r>
        <w:r w:rsidR="00C71EA9">
          <w:rPr>
            <w:noProof/>
            <w:webHidden/>
          </w:rPr>
          <w:instrText xml:space="preserve"> PAGEREF _Toc478575170 \h </w:instrText>
        </w:r>
        <w:r w:rsidR="00C71EA9">
          <w:rPr>
            <w:noProof/>
            <w:webHidden/>
          </w:rPr>
        </w:r>
        <w:r w:rsidR="00C71EA9">
          <w:rPr>
            <w:noProof/>
            <w:webHidden/>
          </w:rPr>
          <w:fldChar w:fldCharType="separate"/>
        </w:r>
        <w:r w:rsidR="00C71EA9">
          <w:rPr>
            <w:noProof/>
            <w:webHidden/>
          </w:rPr>
          <w:t>8</w:t>
        </w:r>
        <w:r w:rsidR="00C71EA9">
          <w:rPr>
            <w:noProof/>
            <w:webHidden/>
          </w:rPr>
          <w:fldChar w:fldCharType="end"/>
        </w:r>
      </w:hyperlink>
    </w:p>
    <w:p w14:paraId="008BDB77" w14:textId="77777777" w:rsidR="00C71EA9" w:rsidRDefault="003C2960">
      <w:pPr>
        <w:pStyle w:val="TOC2"/>
        <w:tabs>
          <w:tab w:val="left" w:pos="600"/>
        </w:tabs>
        <w:rPr>
          <w:rFonts w:asciiTheme="minorHAnsi" w:eastAsiaTheme="minorEastAsia" w:hAnsiTheme="minorHAnsi" w:cstheme="minorBidi"/>
          <w:smallCaps w:val="0"/>
          <w:noProof/>
          <w:lang w:val="en-GB" w:eastAsia="zh-CN"/>
        </w:rPr>
      </w:pPr>
      <w:hyperlink w:anchor="_Toc478575171" w:history="1">
        <w:r w:rsidR="00C71EA9" w:rsidRPr="00E34054">
          <w:rPr>
            <w:rStyle w:val="Hyperlink"/>
            <w:rFonts w:ascii="Arial Unicode MS" w:eastAsia="Arial Unicode MS" w:hAnsi="Arial Unicode MS" w:cs="Arial Unicode MS"/>
            <w:bCs/>
            <w:iCs/>
            <w:noProof/>
            <w:lang w:eastAsia="zh-CN"/>
          </w:rPr>
          <w:t>3.9</w:t>
        </w:r>
        <w:r w:rsidR="00C71EA9">
          <w:rPr>
            <w:rFonts w:asciiTheme="minorHAnsi" w:eastAsiaTheme="minorEastAsia" w:hAnsiTheme="minorHAnsi" w:cstheme="minorBidi"/>
            <w:smallCaps w:val="0"/>
            <w:noProof/>
            <w:lang w:val="en-GB" w:eastAsia="zh-CN"/>
          </w:rPr>
          <w:tab/>
        </w:r>
        <w:r w:rsidR="00C71EA9" w:rsidRPr="00E34054">
          <w:rPr>
            <w:rStyle w:val="Hyperlink"/>
            <w:rFonts w:ascii="Arial Unicode MS" w:eastAsia="Arial Unicode MS" w:hAnsi="Arial Unicode MS" w:cs="Arial Unicode MS" w:hint="eastAsia"/>
            <w:bCs/>
            <w:iCs/>
            <w:noProof/>
            <w:lang w:eastAsia="zh-CN"/>
          </w:rPr>
          <w:t>帮助系统</w:t>
        </w:r>
        <w:r w:rsidR="00C71EA9">
          <w:rPr>
            <w:noProof/>
            <w:webHidden/>
          </w:rPr>
          <w:tab/>
        </w:r>
        <w:r w:rsidR="00C71EA9">
          <w:rPr>
            <w:noProof/>
            <w:webHidden/>
          </w:rPr>
          <w:fldChar w:fldCharType="begin"/>
        </w:r>
        <w:r w:rsidR="00C71EA9">
          <w:rPr>
            <w:noProof/>
            <w:webHidden/>
          </w:rPr>
          <w:instrText xml:space="preserve"> PAGEREF _Toc478575171 \h </w:instrText>
        </w:r>
        <w:r w:rsidR="00C71EA9">
          <w:rPr>
            <w:noProof/>
            <w:webHidden/>
          </w:rPr>
        </w:r>
        <w:r w:rsidR="00C71EA9">
          <w:rPr>
            <w:noProof/>
            <w:webHidden/>
          </w:rPr>
          <w:fldChar w:fldCharType="separate"/>
        </w:r>
        <w:r w:rsidR="00C71EA9">
          <w:rPr>
            <w:noProof/>
            <w:webHidden/>
          </w:rPr>
          <w:t>8</w:t>
        </w:r>
        <w:r w:rsidR="00C71EA9">
          <w:rPr>
            <w:noProof/>
            <w:webHidden/>
          </w:rPr>
          <w:fldChar w:fldCharType="end"/>
        </w:r>
      </w:hyperlink>
    </w:p>
    <w:p w14:paraId="106F038E" w14:textId="77777777" w:rsidR="00C71EA9" w:rsidRDefault="003C2960">
      <w:pPr>
        <w:pStyle w:val="TOC1"/>
        <w:tabs>
          <w:tab w:val="left" w:pos="400"/>
        </w:tabs>
        <w:rPr>
          <w:rFonts w:asciiTheme="minorHAnsi" w:eastAsiaTheme="minorEastAsia" w:hAnsiTheme="minorHAnsi" w:cstheme="minorBidi"/>
          <w:b w:val="0"/>
          <w:caps w:val="0"/>
          <w:noProof/>
          <w:lang w:val="en-GB" w:eastAsia="zh-CN"/>
        </w:rPr>
      </w:pPr>
      <w:hyperlink w:anchor="_Toc478575172" w:history="1">
        <w:r w:rsidR="00C71EA9" w:rsidRPr="00E34054">
          <w:rPr>
            <w:rStyle w:val="Hyperlink"/>
            <w:rFonts w:ascii="Arial Unicode MS" w:eastAsia="Arial Unicode MS" w:hAnsi="Arial Unicode MS" w:cs="Arial Unicode MS"/>
            <w:iCs/>
            <w:noProof/>
            <w:lang w:eastAsia="zh-CN"/>
          </w:rPr>
          <w:t>4</w:t>
        </w:r>
        <w:r w:rsidR="00C71EA9">
          <w:rPr>
            <w:rFonts w:asciiTheme="minorHAnsi" w:eastAsiaTheme="minorEastAsia" w:hAnsiTheme="minorHAnsi" w:cstheme="minorBidi"/>
            <w:b w:val="0"/>
            <w:caps w:val="0"/>
            <w:noProof/>
            <w:lang w:val="en-GB" w:eastAsia="zh-CN"/>
          </w:rPr>
          <w:tab/>
        </w:r>
        <w:r w:rsidR="00C71EA9" w:rsidRPr="00E34054">
          <w:rPr>
            <w:rStyle w:val="Hyperlink"/>
            <w:rFonts w:ascii="Arial Unicode MS" w:eastAsia="Arial Unicode MS" w:hAnsi="Arial Unicode MS" w:cs="Arial Unicode MS" w:hint="eastAsia"/>
            <w:iCs/>
            <w:noProof/>
            <w:lang w:eastAsia="zh-CN"/>
          </w:rPr>
          <w:t>登入登出</w:t>
        </w:r>
        <w:r w:rsidR="00C71EA9">
          <w:rPr>
            <w:noProof/>
            <w:webHidden/>
          </w:rPr>
          <w:tab/>
        </w:r>
        <w:r w:rsidR="00C71EA9">
          <w:rPr>
            <w:noProof/>
            <w:webHidden/>
          </w:rPr>
          <w:fldChar w:fldCharType="begin"/>
        </w:r>
        <w:r w:rsidR="00C71EA9">
          <w:rPr>
            <w:noProof/>
            <w:webHidden/>
          </w:rPr>
          <w:instrText xml:space="preserve"> PAGEREF _Toc478575172 \h </w:instrText>
        </w:r>
        <w:r w:rsidR="00C71EA9">
          <w:rPr>
            <w:noProof/>
            <w:webHidden/>
          </w:rPr>
        </w:r>
        <w:r w:rsidR="00C71EA9">
          <w:rPr>
            <w:noProof/>
            <w:webHidden/>
          </w:rPr>
          <w:fldChar w:fldCharType="separate"/>
        </w:r>
        <w:r w:rsidR="00C71EA9">
          <w:rPr>
            <w:noProof/>
            <w:webHidden/>
          </w:rPr>
          <w:t>10</w:t>
        </w:r>
        <w:r w:rsidR="00C71EA9">
          <w:rPr>
            <w:noProof/>
            <w:webHidden/>
          </w:rPr>
          <w:fldChar w:fldCharType="end"/>
        </w:r>
      </w:hyperlink>
    </w:p>
    <w:p w14:paraId="0DE80F38" w14:textId="77777777" w:rsidR="00C71EA9" w:rsidRDefault="003C2960">
      <w:pPr>
        <w:pStyle w:val="TOC2"/>
        <w:tabs>
          <w:tab w:val="left" w:pos="600"/>
        </w:tabs>
        <w:rPr>
          <w:rFonts w:asciiTheme="minorHAnsi" w:eastAsiaTheme="minorEastAsia" w:hAnsiTheme="minorHAnsi" w:cstheme="minorBidi"/>
          <w:smallCaps w:val="0"/>
          <w:noProof/>
          <w:lang w:val="en-GB" w:eastAsia="zh-CN"/>
        </w:rPr>
      </w:pPr>
      <w:hyperlink w:anchor="_Toc478575173" w:history="1">
        <w:r w:rsidR="00C71EA9" w:rsidRPr="00E34054">
          <w:rPr>
            <w:rStyle w:val="Hyperlink"/>
            <w:rFonts w:ascii="Arial Unicode MS" w:eastAsia="Arial Unicode MS" w:hAnsi="Arial Unicode MS" w:cs="Arial Unicode MS"/>
            <w:bCs/>
            <w:iCs/>
            <w:noProof/>
            <w:lang w:eastAsia="zh-HK"/>
          </w:rPr>
          <w:t>4.1</w:t>
        </w:r>
        <w:r w:rsidR="00C71EA9">
          <w:rPr>
            <w:rFonts w:asciiTheme="minorHAnsi" w:eastAsiaTheme="minorEastAsia" w:hAnsiTheme="minorHAnsi" w:cstheme="minorBidi"/>
            <w:smallCaps w:val="0"/>
            <w:noProof/>
            <w:lang w:val="en-GB" w:eastAsia="zh-CN"/>
          </w:rPr>
          <w:tab/>
        </w:r>
        <w:r w:rsidR="00C71EA9" w:rsidRPr="00E34054">
          <w:rPr>
            <w:rStyle w:val="Hyperlink"/>
            <w:rFonts w:ascii="Arial Unicode MS" w:eastAsia="Arial Unicode MS" w:hAnsi="Arial Unicode MS" w:cs="Arial Unicode MS" w:hint="eastAsia"/>
            <w:bCs/>
            <w:iCs/>
            <w:noProof/>
            <w:lang w:eastAsia="zh-HK"/>
          </w:rPr>
          <w:t>用户登入</w:t>
        </w:r>
        <w:r w:rsidR="00C71EA9">
          <w:rPr>
            <w:noProof/>
            <w:webHidden/>
          </w:rPr>
          <w:tab/>
        </w:r>
        <w:r w:rsidR="00C71EA9">
          <w:rPr>
            <w:noProof/>
            <w:webHidden/>
          </w:rPr>
          <w:fldChar w:fldCharType="begin"/>
        </w:r>
        <w:r w:rsidR="00C71EA9">
          <w:rPr>
            <w:noProof/>
            <w:webHidden/>
          </w:rPr>
          <w:instrText xml:space="preserve"> PAGEREF _Toc478575173 \h </w:instrText>
        </w:r>
        <w:r w:rsidR="00C71EA9">
          <w:rPr>
            <w:noProof/>
            <w:webHidden/>
          </w:rPr>
        </w:r>
        <w:r w:rsidR="00C71EA9">
          <w:rPr>
            <w:noProof/>
            <w:webHidden/>
          </w:rPr>
          <w:fldChar w:fldCharType="separate"/>
        </w:r>
        <w:r w:rsidR="00C71EA9">
          <w:rPr>
            <w:noProof/>
            <w:webHidden/>
          </w:rPr>
          <w:t>10</w:t>
        </w:r>
        <w:r w:rsidR="00C71EA9">
          <w:rPr>
            <w:noProof/>
            <w:webHidden/>
          </w:rPr>
          <w:fldChar w:fldCharType="end"/>
        </w:r>
      </w:hyperlink>
    </w:p>
    <w:p w14:paraId="1A9C91E7" w14:textId="77777777" w:rsidR="00C71EA9" w:rsidRDefault="003C2960">
      <w:pPr>
        <w:pStyle w:val="TOC2"/>
        <w:tabs>
          <w:tab w:val="left" w:pos="600"/>
        </w:tabs>
        <w:rPr>
          <w:rFonts w:asciiTheme="minorHAnsi" w:eastAsiaTheme="minorEastAsia" w:hAnsiTheme="minorHAnsi" w:cstheme="minorBidi"/>
          <w:smallCaps w:val="0"/>
          <w:noProof/>
          <w:lang w:val="en-GB" w:eastAsia="zh-CN"/>
        </w:rPr>
      </w:pPr>
      <w:hyperlink w:anchor="_Toc478575174" w:history="1">
        <w:r w:rsidR="00C71EA9" w:rsidRPr="00E34054">
          <w:rPr>
            <w:rStyle w:val="Hyperlink"/>
            <w:rFonts w:ascii="Arial Unicode MS" w:eastAsia="Arial Unicode MS" w:hAnsi="Arial Unicode MS" w:cs="Arial Unicode MS"/>
            <w:bCs/>
            <w:iCs/>
            <w:noProof/>
            <w:lang w:eastAsia="zh-HK"/>
          </w:rPr>
          <w:t>4.2</w:t>
        </w:r>
        <w:r w:rsidR="00C71EA9">
          <w:rPr>
            <w:rFonts w:asciiTheme="minorHAnsi" w:eastAsiaTheme="minorEastAsia" w:hAnsiTheme="minorHAnsi" w:cstheme="minorBidi"/>
            <w:smallCaps w:val="0"/>
            <w:noProof/>
            <w:lang w:val="en-GB" w:eastAsia="zh-CN"/>
          </w:rPr>
          <w:tab/>
        </w:r>
        <w:r w:rsidR="00C71EA9" w:rsidRPr="00E34054">
          <w:rPr>
            <w:rStyle w:val="Hyperlink"/>
            <w:rFonts w:ascii="Arial Unicode MS" w:eastAsia="Arial Unicode MS" w:hAnsi="Arial Unicode MS" w:cs="Arial Unicode MS" w:hint="eastAsia"/>
            <w:bCs/>
            <w:iCs/>
            <w:noProof/>
            <w:lang w:eastAsia="zh-HK"/>
          </w:rPr>
          <w:t>欢迎主页</w:t>
        </w:r>
        <w:r w:rsidR="00C71EA9">
          <w:rPr>
            <w:noProof/>
            <w:webHidden/>
          </w:rPr>
          <w:tab/>
        </w:r>
        <w:r w:rsidR="00C71EA9">
          <w:rPr>
            <w:noProof/>
            <w:webHidden/>
          </w:rPr>
          <w:fldChar w:fldCharType="begin"/>
        </w:r>
        <w:r w:rsidR="00C71EA9">
          <w:rPr>
            <w:noProof/>
            <w:webHidden/>
          </w:rPr>
          <w:instrText xml:space="preserve"> PAGEREF _Toc478575174 \h </w:instrText>
        </w:r>
        <w:r w:rsidR="00C71EA9">
          <w:rPr>
            <w:noProof/>
            <w:webHidden/>
          </w:rPr>
        </w:r>
        <w:r w:rsidR="00C71EA9">
          <w:rPr>
            <w:noProof/>
            <w:webHidden/>
          </w:rPr>
          <w:fldChar w:fldCharType="separate"/>
        </w:r>
        <w:r w:rsidR="00C71EA9">
          <w:rPr>
            <w:noProof/>
            <w:webHidden/>
          </w:rPr>
          <w:t>10</w:t>
        </w:r>
        <w:r w:rsidR="00C71EA9">
          <w:rPr>
            <w:noProof/>
            <w:webHidden/>
          </w:rPr>
          <w:fldChar w:fldCharType="end"/>
        </w:r>
      </w:hyperlink>
    </w:p>
    <w:p w14:paraId="03960FBE" w14:textId="77777777" w:rsidR="00C71EA9" w:rsidRDefault="003C2960">
      <w:pPr>
        <w:pStyle w:val="TOC3"/>
        <w:tabs>
          <w:tab w:val="left" w:pos="1000"/>
        </w:tabs>
        <w:rPr>
          <w:rFonts w:asciiTheme="minorHAnsi" w:eastAsiaTheme="minorEastAsia" w:hAnsiTheme="minorHAnsi" w:cstheme="minorBidi"/>
          <w:i w:val="0"/>
          <w:noProof/>
          <w:lang w:val="en-GB" w:eastAsia="zh-CN"/>
        </w:rPr>
      </w:pPr>
      <w:hyperlink w:anchor="_Toc478575175" w:history="1">
        <w:r w:rsidR="00C71EA9" w:rsidRPr="00E34054">
          <w:rPr>
            <w:rStyle w:val="Hyperlink"/>
            <w:rFonts w:ascii="Arial Unicode MS" w:eastAsia="Arial Unicode MS" w:hAnsi="Arial Unicode MS" w:cs="Arial Unicode MS"/>
            <w:noProof/>
            <w:lang w:eastAsia="zh-CN"/>
          </w:rPr>
          <w:t>4.2.1</w:t>
        </w:r>
        <w:r w:rsidR="00C71EA9">
          <w:rPr>
            <w:rFonts w:asciiTheme="minorHAnsi" w:eastAsiaTheme="minorEastAsia" w:hAnsiTheme="minorHAnsi" w:cstheme="minorBidi"/>
            <w:i w:val="0"/>
            <w:noProof/>
            <w:lang w:val="en-GB" w:eastAsia="zh-CN"/>
          </w:rPr>
          <w:tab/>
        </w:r>
        <w:r w:rsidR="00C71EA9" w:rsidRPr="00E34054">
          <w:rPr>
            <w:rStyle w:val="Hyperlink"/>
            <w:rFonts w:ascii="Arial Unicode MS" w:eastAsia="Arial Unicode MS" w:hAnsi="Arial Unicode MS" w:cs="Arial Unicode MS" w:hint="eastAsia"/>
            <w:noProof/>
            <w:lang w:eastAsia="zh-CN"/>
          </w:rPr>
          <w:t>管理员主页</w:t>
        </w:r>
        <w:r w:rsidR="00C71EA9">
          <w:rPr>
            <w:noProof/>
            <w:webHidden/>
          </w:rPr>
          <w:tab/>
        </w:r>
        <w:r w:rsidR="00C71EA9">
          <w:rPr>
            <w:noProof/>
            <w:webHidden/>
          </w:rPr>
          <w:fldChar w:fldCharType="begin"/>
        </w:r>
        <w:r w:rsidR="00C71EA9">
          <w:rPr>
            <w:noProof/>
            <w:webHidden/>
          </w:rPr>
          <w:instrText xml:space="preserve"> PAGEREF _Toc478575175 \h </w:instrText>
        </w:r>
        <w:r w:rsidR="00C71EA9">
          <w:rPr>
            <w:noProof/>
            <w:webHidden/>
          </w:rPr>
        </w:r>
        <w:r w:rsidR="00C71EA9">
          <w:rPr>
            <w:noProof/>
            <w:webHidden/>
          </w:rPr>
          <w:fldChar w:fldCharType="separate"/>
        </w:r>
        <w:r w:rsidR="00C71EA9">
          <w:rPr>
            <w:noProof/>
            <w:webHidden/>
          </w:rPr>
          <w:t>10</w:t>
        </w:r>
        <w:r w:rsidR="00C71EA9">
          <w:rPr>
            <w:noProof/>
            <w:webHidden/>
          </w:rPr>
          <w:fldChar w:fldCharType="end"/>
        </w:r>
      </w:hyperlink>
    </w:p>
    <w:p w14:paraId="2EE6AC6D" w14:textId="77777777" w:rsidR="00C71EA9" w:rsidRDefault="003C2960">
      <w:pPr>
        <w:pStyle w:val="TOC3"/>
        <w:tabs>
          <w:tab w:val="left" w:pos="1000"/>
        </w:tabs>
        <w:rPr>
          <w:rFonts w:asciiTheme="minorHAnsi" w:eastAsiaTheme="minorEastAsia" w:hAnsiTheme="minorHAnsi" w:cstheme="minorBidi"/>
          <w:i w:val="0"/>
          <w:noProof/>
          <w:lang w:val="en-GB" w:eastAsia="zh-CN"/>
        </w:rPr>
      </w:pPr>
      <w:hyperlink w:anchor="_Toc478575176" w:history="1">
        <w:r w:rsidR="00C71EA9" w:rsidRPr="00E34054">
          <w:rPr>
            <w:rStyle w:val="Hyperlink"/>
            <w:rFonts w:ascii="Arial Unicode MS" w:eastAsia="Arial Unicode MS" w:hAnsi="Arial Unicode MS" w:cs="Arial Unicode MS"/>
            <w:noProof/>
            <w:lang w:eastAsia="zh-CN"/>
          </w:rPr>
          <w:t>4.2.2</w:t>
        </w:r>
        <w:r w:rsidR="00C71EA9">
          <w:rPr>
            <w:rFonts w:asciiTheme="minorHAnsi" w:eastAsiaTheme="minorEastAsia" w:hAnsiTheme="minorHAnsi" w:cstheme="minorBidi"/>
            <w:i w:val="0"/>
            <w:noProof/>
            <w:lang w:val="en-GB" w:eastAsia="zh-CN"/>
          </w:rPr>
          <w:tab/>
        </w:r>
        <w:r w:rsidR="00C71EA9" w:rsidRPr="00E34054">
          <w:rPr>
            <w:rStyle w:val="Hyperlink"/>
            <w:rFonts w:ascii="Arial Unicode MS" w:eastAsia="Arial Unicode MS" w:hAnsi="Arial Unicode MS" w:cs="Arial Unicode MS" w:hint="eastAsia"/>
            <w:noProof/>
            <w:lang w:eastAsia="zh-CN"/>
          </w:rPr>
          <w:t>代理商主页</w:t>
        </w:r>
        <w:r w:rsidR="00C71EA9">
          <w:rPr>
            <w:noProof/>
            <w:webHidden/>
          </w:rPr>
          <w:tab/>
        </w:r>
        <w:r w:rsidR="00C71EA9">
          <w:rPr>
            <w:noProof/>
            <w:webHidden/>
          </w:rPr>
          <w:fldChar w:fldCharType="begin"/>
        </w:r>
        <w:r w:rsidR="00C71EA9">
          <w:rPr>
            <w:noProof/>
            <w:webHidden/>
          </w:rPr>
          <w:instrText xml:space="preserve"> PAGEREF _Toc478575176 \h </w:instrText>
        </w:r>
        <w:r w:rsidR="00C71EA9">
          <w:rPr>
            <w:noProof/>
            <w:webHidden/>
          </w:rPr>
        </w:r>
        <w:r w:rsidR="00C71EA9">
          <w:rPr>
            <w:noProof/>
            <w:webHidden/>
          </w:rPr>
          <w:fldChar w:fldCharType="separate"/>
        </w:r>
        <w:r w:rsidR="00C71EA9">
          <w:rPr>
            <w:noProof/>
            <w:webHidden/>
          </w:rPr>
          <w:t>10</w:t>
        </w:r>
        <w:r w:rsidR="00C71EA9">
          <w:rPr>
            <w:noProof/>
            <w:webHidden/>
          </w:rPr>
          <w:fldChar w:fldCharType="end"/>
        </w:r>
      </w:hyperlink>
    </w:p>
    <w:p w14:paraId="62719CDD" w14:textId="77777777" w:rsidR="00C71EA9" w:rsidRDefault="003C2960">
      <w:pPr>
        <w:pStyle w:val="TOC3"/>
        <w:tabs>
          <w:tab w:val="left" w:pos="1000"/>
        </w:tabs>
        <w:rPr>
          <w:rFonts w:asciiTheme="minorHAnsi" w:eastAsiaTheme="minorEastAsia" w:hAnsiTheme="minorHAnsi" w:cstheme="minorBidi"/>
          <w:i w:val="0"/>
          <w:noProof/>
          <w:lang w:val="en-GB" w:eastAsia="zh-CN"/>
        </w:rPr>
      </w:pPr>
      <w:hyperlink w:anchor="_Toc478575177" w:history="1">
        <w:r w:rsidR="00C71EA9" w:rsidRPr="00E34054">
          <w:rPr>
            <w:rStyle w:val="Hyperlink"/>
            <w:rFonts w:ascii="Arial Unicode MS" w:eastAsia="Arial Unicode MS" w:hAnsi="Arial Unicode MS" w:cs="Arial Unicode MS"/>
            <w:noProof/>
            <w:lang w:eastAsia="zh-CN"/>
          </w:rPr>
          <w:t>4.2.3</w:t>
        </w:r>
        <w:r w:rsidR="00C71EA9">
          <w:rPr>
            <w:rFonts w:asciiTheme="minorHAnsi" w:eastAsiaTheme="minorEastAsia" w:hAnsiTheme="minorHAnsi" w:cstheme="minorBidi"/>
            <w:i w:val="0"/>
            <w:noProof/>
            <w:lang w:val="en-GB" w:eastAsia="zh-CN"/>
          </w:rPr>
          <w:tab/>
        </w:r>
        <w:r w:rsidR="00C71EA9" w:rsidRPr="00E34054">
          <w:rPr>
            <w:rStyle w:val="Hyperlink"/>
            <w:rFonts w:ascii="Arial Unicode MS" w:eastAsia="Arial Unicode MS" w:hAnsi="Arial Unicode MS" w:cs="Arial Unicode MS" w:hint="eastAsia"/>
            <w:noProof/>
            <w:lang w:eastAsia="zh-CN"/>
          </w:rPr>
          <w:t>供用商主页</w:t>
        </w:r>
        <w:r w:rsidR="00C71EA9">
          <w:rPr>
            <w:noProof/>
            <w:webHidden/>
          </w:rPr>
          <w:tab/>
        </w:r>
        <w:r w:rsidR="00C71EA9">
          <w:rPr>
            <w:noProof/>
            <w:webHidden/>
          </w:rPr>
          <w:fldChar w:fldCharType="begin"/>
        </w:r>
        <w:r w:rsidR="00C71EA9">
          <w:rPr>
            <w:noProof/>
            <w:webHidden/>
          </w:rPr>
          <w:instrText xml:space="preserve"> PAGEREF _Toc478575177 \h </w:instrText>
        </w:r>
        <w:r w:rsidR="00C71EA9">
          <w:rPr>
            <w:noProof/>
            <w:webHidden/>
          </w:rPr>
        </w:r>
        <w:r w:rsidR="00C71EA9">
          <w:rPr>
            <w:noProof/>
            <w:webHidden/>
          </w:rPr>
          <w:fldChar w:fldCharType="separate"/>
        </w:r>
        <w:r w:rsidR="00C71EA9">
          <w:rPr>
            <w:noProof/>
            <w:webHidden/>
          </w:rPr>
          <w:t>10</w:t>
        </w:r>
        <w:r w:rsidR="00C71EA9">
          <w:rPr>
            <w:noProof/>
            <w:webHidden/>
          </w:rPr>
          <w:fldChar w:fldCharType="end"/>
        </w:r>
      </w:hyperlink>
    </w:p>
    <w:p w14:paraId="3B9BA284" w14:textId="77777777" w:rsidR="00C71EA9" w:rsidRDefault="003C2960">
      <w:pPr>
        <w:pStyle w:val="TOC2"/>
        <w:tabs>
          <w:tab w:val="left" w:pos="600"/>
        </w:tabs>
        <w:rPr>
          <w:rFonts w:asciiTheme="minorHAnsi" w:eastAsiaTheme="minorEastAsia" w:hAnsiTheme="minorHAnsi" w:cstheme="minorBidi"/>
          <w:smallCaps w:val="0"/>
          <w:noProof/>
          <w:lang w:val="en-GB" w:eastAsia="zh-CN"/>
        </w:rPr>
      </w:pPr>
      <w:hyperlink w:anchor="_Toc478575178" w:history="1">
        <w:r w:rsidR="00C71EA9" w:rsidRPr="00E34054">
          <w:rPr>
            <w:rStyle w:val="Hyperlink"/>
            <w:rFonts w:ascii="Arial Unicode MS" w:eastAsia="Arial Unicode MS" w:hAnsi="Arial Unicode MS" w:cs="Arial Unicode MS"/>
            <w:bCs/>
            <w:iCs/>
            <w:noProof/>
            <w:lang w:eastAsia="zh-HK"/>
          </w:rPr>
          <w:t>4.3</w:t>
        </w:r>
        <w:r w:rsidR="00C71EA9">
          <w:rPr>
            <w:rFonts w:asciiTheme="minorHAnsi" w:eastAsiaTheme="minorEastAsia" w:hAnsiTheme="minorHAnsi" w:cstheme="minorBidi"/>
            <w:smallCaps w:val="0"/>
            <w:noProof/>
            <w:lang w:val="en-GB" w:eastAsia="zh-CN"/>
          </w:rPr>
          <w:tab/>
        </w:r>
        <w:r w:rsidR="00C71EA9" w:rsidRPr="00E34054">
          <w:rPr>
            <w:rStyle w:val="Hyperlink"/>
            <w:rFonts w:ascii="Arial Unicode MS" w:eastAsia="Arial Unicode MS" w:hAnsi="Arial Unicode MS" w:cs="Arial Unicode MS" w:hint="eastAsia"/>
            <w:bCs/>
            <w:iCs/>
            <w:noProof/>
            <w:lang w:eastAsia="zh-HK"/>
          </w:rPr>
          <w:t>修改密码</w:t>
        </w:r>
        <w:r w:rsidR="00C71EA9">
          <w:rPr>
            <w:noProof/>
            <w:webHidden/>
          </w:rPr>
          <w:tab/>
        </w:r>
        <w:r w:rsidR="00C71EA9">
          <w:rPr>
            <w:noProof/>
            <w:webHidden/>
          </w:rPr>
          <w:fldChar w:fldCharType="begin"/>
        </w:r>
        <w:r w:rsidR="00C71EA9">
          <w:rPr>
            <w:noProof/>
            <w:webHidden/>
          </w:rPr>
          <w:instrText xml:space="preserve"> PAGEREF _Toc478575178 \h </w:instrText>
        </w:r>
        <w:r w:rsidR="00C71EA9">
          <w:rPr>
            <w:noProof/>
            <w:webHidden/>
          </w:rPr>
        </w:r>
        <w:r w:rsidR="00C71EA9">
          <w:rPr>
            <w:noProof/>
            <w:webHidden/>
          </w:rPr>
          <w:fldChar w:fldCharType="separate"/>
        </w:r>
        <w:r w:rsidR="00C71EA9">
          <w:rPr>
            <w:noProof/>
            <w:webHidden/>
          </w:rPr>
          <w:t>10</w:t>
        </w:r>
        <w:r w:rsidR="00C71EA9">
          <w:rPr>
            <w:noProof/>
            <w:webHidden/>
          </w:rPr>
          <w:fldChar w:fldCharType="end"/>
        </w:r>
      </w:hyperlink>
    </w:p>
    <w:p w14:paraId="5CB6640A" w14:textId="77777777" w:rsidR="00C71EA9" w:rsidRDefault="003C2960">
      <w:pPr>
        <w:pStyle w:val="TOC2"/>
        <w:tabs>
          <w:tab w:val="left" w:pos="600"/>
        </w:tabs>
        <w:rPr>
          <w:rFonts w:asciiTheme="minorHAnsi" w:eastAsiaTheme="minorEastAsia" w:hAnsiTheme="minorHAnsi" w:cstheme="minorBidi"/>
          <w:smallCaps w:val="0"/>
          <w:noProof/>
          <w:lang w:val="en-GB" w:eastAsia="zh-CN"/>
        </w:rPr>
      </w:pPr>
      <w:hyperlink w:anchor="_Toc478575179" w:history="1">
        <w:r w:rsidR="00C71EA9" w:rsidRPr="00E34054">
          <w:rPr>
            <w:rStyle w:val="Hyperlink"/>
            <w:rFonts w:ascii="Arial Unicode MS" w:eastAsia="Arial Unicode MS" w:hAnsi="Arial Unicode MS" w:cs="Arial Unicode MS"/>
            <w:bCs/>
            <w:iCs/>
            <w:noProof/>
            <w:lang w:eastAsia="zh-HK"/>
          </w:rPr>
          <w:t>4.4</w:t>
        </w:r>
        <w:r w:rsidR="00C71EA9">
          <w:rPr>
            <w:rFonts w:asciiTheme="minorHAnsi" w:eastAsiaTheme="minorEastAsia" w:hAnsiTheme="minorHAnsi" w:cstheme="minorBidi"/>
            <w:smallCaps w:val="0"/>
            <w:noProof/>
            <w:lang w:val="en-GB" w:eastAsia="zh-CN"/>
          </w:rPr>
          <w:tab/>
        </w:r>
        <w:r w:rsidR="00C71EA9" w:rsidRPr="00E34054">
          <w:rPr>
            <w:rStyle w:val="Hyperlink"/>
            <w:rFonts w:ascii="Arial Unicode MS" w:eastAsia="Arial Unicode MS" w:hAnsi="Arial Unicode MS" w:cs="Arial Unicode MS" w:hint="eastAsia"/>
            <w:bCs/>
            <w:iCs/>
            <w:noProof/>
            <w:lang w:eastAsia="zh-HK"/>
          </w:rPr>
          <w:t>用户登出</w:t>
        </w:r>
        <w:r w:rsidR="00C71EA9">
          <w:rPr>
            <w:noProof/>
            <w:webHidden/>
          </w:rPr>
          <w:tab/>
        </w:r>
        <w:r w:rsidR="00C71EA9">
          <w:rPr>
            <w:noProof/>
            <w:webHidden/>
          </w:rPr>
          <w:fldChar w:fldCharType="begin"/>
        </w:r>
        <w:r w:rsidR="00C71EA9">
          <w:rPr>
            <w:noProof/>
            <w:webHidden/>
          </w:rPr>
          <w:instrText xml:space="preserve"> PAGEREF _Toc478575179 \h </w:instrText>
        </w:r>
        <w:r w:rsidR="00C71EA9">
          <w:rPr>
            <w:noProof/>
            <w:webHidden/>
          </w:rPr>
        </w:r>
        <w:r w:rsidR="00C71EA9">
          <w:rPr>
            <w:noProof/>
            <w:webHidden/>
          </w:rPr>
          <w:fldChar w:fldCharType="separate"/>
        </w:r>
        <w:r w:rsidR="00C71EA9">
          <w:rPr>
            <w:noProof/>
            <w:webHidden/>
          </w:rPr>
          <w:t>10</w:t>
        </w:r>
        <w:r w:rsidR="00C71EA9">
          <w:rPr>
            <w:noProof/>
            <w:webHidden/>
          </w:rPr>
          <w:fldChar w:fldCharType="end"/>
        </w:r>
      </w:hyperlink>
    </w:p>
    <w:p w14:paraId="5C28B56A" w14:textId="77777777" w:rsidR="00C71EA9" w:rsidRDefault="003C2960">
      <w:pPr>
        <w:pStyle w:val="TOC1"/>
        <w:tabs>
          <w:tab w:val="left" w:pos="400"/>
        </w:tabs>
        <w:rPr>
          <w:rFonts w:asciiTheme="minorHAnsi" w:eastAsiaTheme="minorEastAsia" w:hAnsiTheme="minorHAnsi" w:cstheme="minorBidi"/>
          <w:b w:val="0"/>
          <w:caps w:val="0"/>
          <w:noProof/>
          <w:lang w:val="en-GB" w:eastAsia="zh-CN"/>
        </w:rPr>
      </w:pPr>
      <w:hyperlink w:anchor="_Toc478575180" w:history="1">
        <w:r w:rsidR="00C71EA9" w:rsidRPr="00E34054">
          <w:rPr>
            <w:rStyle w:val="Hyperlink"/>
            <w:rFonts w:ascii="Arial Unicode MS" w:eastAsia="Arial Unicode MS" w:hAnsi="Arial Unicode MS" w:cs="Arial Unicode MS"/>
            <w:iCs/>
            <w:noProof/>
            <w:lang w:eastAsia="zh-CN"/>
          </w:rPr>
          <w:t>5</w:t>
        </w:r>
        <w:r w:rsidR="00C71EA9">
          <w:rPr>
            <w:rFonts w:asciiTheme="minorHAnsi" w:eastAsiaTheme="minorEastAsia" w:hAnsiTheme="minorHAnsi" w:cstheme="minorBidi"/>
            <w:b w:val="0"/>
            <w:caps w:val="0"/>
            <w:noProof/>
            <w:lang w:val="en-GB" w:eastAsia="zh-CN"/>
          </w:rPr>
          <w:tab/>
        </w:r>
        <w:r w:rsidR="00C71EA9" w:rsidRPr="00E34054">
          <w:rPr>
            <w:rStyle w:val="Hyperlink"/>
            <w:rFonts w:ascii="Arial Unicode MS" w:eastAsia="Arial Unicode MS" w:hAnsi="Arial Unicode MS" w:cs="Arial Unicode MS" w:hint="eastAsia"/>
            <w:iCs/>
            <w:noProof/>
            <w:lang w:eastAsia="zh-CN"/>
          </w:rPr>
          <w:t>基本设置</w:t>
        </w:r>
        <w:r w:rsidR="00C71EA9">
          <w:rPr>
            <w:noProof/>
            <w:webHidden/>
          </w:rPr>
          <w:tab/>
        </w:r>
        <w:r w:rsidR="00C71EA9">
          <w:rPr>
            <w:noProof/>
            <w:webHidden/>
          </w:rPr>
          <w:fldChar w:fldCharType="begin"/>
        </w:r>
        <w:r w:rsidR="00C71EA9">
          <w:rPr>
            <w:noProof/>
            <w:webHidden/>
          </w:rPr>
          <w:instrText xml:space="preserve"> PAGEREF _Toc478575180 \h </w:instrText>
        </w:r>
        <w:r w:rsidR="00C71EA9">
          <w:rPr>
            <w:noProof/>
            <w:webHidden/>
          </w:rPr>
        </w:r>
        <w:r w:rsidR="00C71EA9">
          <w:rPr>
            <w:noProof/>
            <w:webHidden/>
          </w:rPr>
          <w:fldChar w:fldCharType="separate"/>
        </w:r>
        <w:r w:rsidR="00C71EA9">
          <w:rPr>
            <w:noProof/>
            <w:webHidden/>
          </w:rPr>
          <w:t>11</w:t>
        </w:r>
        <w:r w:rsidR="00C71EA9">
          <w:rPr>
            <w:noProof/>
            <w:webHidden/>
          </w:rPr>
          <w:fldChar w:fldCharType="end"/>
        </w:r>
      </w:hyperlink>
    </w:p>
    <w:p w14:paraId="20C47EEC" w14:textId="77777777" w:rsidR="00C71EA9" w:rsidRDefault="003C2960">
      <w:pPr>
        <w:pStyle w:val="TOC2"/>
        <w:tabs>
          <w:tab w:val="left" w:pos="600"/>
        </w:tabs>
        <w:rPr>
          <w:rFonts w:asciiTheme="minorHAnsi" w:eastAsiaTheme="minorEastAsia" w:hAnsiTheme="minorHAnsi" w:cstheme="minorBidi"/>
          <w:smallCaps w:val="0"/>
          <w:noProof/>
          <w:lang w:val="en-GB" w:eastAsia="zh-CN"/>
        </w:rPr>
      </w:pPr>
      <w:hyperlink w:anchor="_Toc478575181" w:history="1">
        <w:r w:rsidR="00C71EA9" w:rsidRPr="00E34054">
          <w:rPr>
            <w:rStyle w:val="Hyperlink"/>
            <w:rFonts w:ascii="Arial Unicode MS" w:eastAsia="Arial Unicode MS" w:hAnsi="Arial Unicode MS" w:cs="Arial Unicode MS"/>
            <w:bCs/>
            <w:iCs/>
            <w:noProof/>
            <w:lang w:eastAsia="zh-HK"/>
          </w:rPr>
          <w:t>5.1</w:t>
        </w:r>
        <w:r w:rsidR="00C71EA9">
          <w:rPr>
            <w:rFonts w:asciiTheme="minorHAnsi" w:eastAsiaTheme="minorEastAsia" w:hAnsiTheme="minorHAnsi" w:cstheme="minorBidi"/>
            <w:smallCaps w:val="0"/>
            <w:noProof/>
            <w:lang w:val="en-GB" w:eastAsia="zh-CN"/>
          </w:rPr>
          <w:tab/>
        </w:r>
        <w:r w:rsidR="00C71EA9" w:rsidRPr="00E34054">
          <w:rPr>
            <w:rStyle w:val="Hyperlink"/>
            <w:rFonts w:ascii="Arial Unicode MS" w:eastAsia="Arial Unicode MS" w:hAnsi="Arial Unicode MS" w:cs="Arial Unicode MS" w:hint="eastAsia"/>
            <w:bCs/>
            <w:iCs/>
            <w:noProof/>
            <w:lang w:eastAsia="zh-HK"/>
          </w:rPr>
          <w:t>系统资源</w:t>
        </w:r>
        <w:r w:rsidR="00C71EA9">
          <w:rPr>
            <w:noProof/>
            <w:webHidden/>
          </w:rPr>
          <w:tab/>
        </w:r>
        <w:r w:rsidR="00C71EA9">
          <w:rPr>
            <w:noProof/>
            <w:webHidden/>
          </w:rPr>
          <w:fldChar w:fldCharType="begin"/>
        </w:r>
        <w:r w:rsidR="00C71EA9">
          <w:rPr>
            <w:noProof/>
            <w:webHidden/>
          </w:rPr>
          <w:instrText xml:space="preserve"> PAGEREF _Toc478575181 \h </w:instrText>
        </w:r>
        <w:r w:rsidR="00C71EA9">
          <w:rPr>
            <w:noProof/>
            <w:webHidden/>
          </w:rPr>
        </w:r>
        <w:r w:rsidR="00C71EA9">
          <w:rPr>
            <w:noProof/>
            <w:webHidden/>
          </w:rPr>
          <w:fldChar w:fldCharType="separate"/>
        </w:r>
        <w:r w:rsidR="00C71EA9">
          <w:rPr>
            <w:noProof/>
            <w:webHidden/>
          </w:rPr>
          <w:t>11</w:t>
        </w:r>
        <w:r w:rsidR="00C71EA9">
          <w:rPr>
            <w:noProof/>
            <w:webHidden/>
          </w:rPr>
          <w:fldChar w:fldCharType="end"/>
        </w:r>
      </w:hyperlink>
    </w:p>
    <w:p w14:paraId="2D45EE4A" w14:textId="77777777" w:rsidR="00C71EA9" w:rsidRDefault="003C2960">
      <w:pPr>
        <w:pStyle w:val="TOC3"/>
        <w:tabs>
          <w:tab w:val="left" w:pos="1000"/>
        </w:tabs>
        <w:rPr>
          <w:rFonts w:asciiTheme="minorHAnsi" w:eastAsiaTheme="minorEastAsia" w:hAnsiTheme="minorHAnsi" w:cstheme="minorBidi"/>
          <w:i w:val="0"/>
          <w:noProof/>
          <w:lang w:val="en-GB" w:eastAsia="zh-CN"/>
        </w:rPr>
      </w:pPr>
      <w:hyperlink w:anchor="_Toc478575182" w:history="1">
        <w:r w:rsidR="00C71EA9" w:rsidRPr="00E34054">
          <w:rPr>
            <w:rStyle w:val="Hyperlink"/>
            <w:rFonts w:ascii="Arial Unicode MS" w:eastAsia="Arial Unicode MS" w:hAnsi="Arial Unicode MS" w:cs="Arial Unicode MS"/>
            <w:noProof/>
            <w:lang w:eastAsia="zh-CN"/>
          </w:rPr>
          <w:t>5.1.1</w:t>
        </w:r>
        <w:r w:rsidR="00C71EA9">
          <w:rPr>
            <w:rFonts w:asciiTheme="minorHAnsi" w:eastAsiaTheme="minorEastAsia" w:hAnsiTheme="minorHAnsi" w:cstheme="minorBidi"/>
            <w:i w:val="0"/>
            <w:noProof/>
            <w:lang w:val="en-GB" w:eastAsia="zh-CN"/>
          </w:rPr>
          <w:tab/>
        </w:r>
        <w:r w:rsidR="00C71EA9" w:rsidRPr="00E34054">
          <w:rPr>
            <w:rStyle w:val="Hyperlink"/>
            <w:rFonts w:ascii="Arial Unicode MS" w:eastAsia="Arial Unicode MS" w:hAnsi="Arial Unicode MS" w:cs="Arial Unicode MS" w:hint="eastAsia"/>
            <w:noProof/>
            <w:lang w:eastAsia="zh-CN"/>
          </w:rPr>
          <w:t>菜单页面</w:t>
        </w:r>
        <w:r w:rsidR="00C71EA9">
          <w:rPr>
            <w:noProof/>
            <w:webHidden/>
          </w:rPr>
          <w:tab/>
        </w:r>
        <w:r w:rsidR="00C71EA9">
          <w:rPr>
            <w:noProof/>
            <w:webHidden/>
          </w:rPr>
          <w:fldChar w:fldCharType="begin"/>
        </w:r>
        <w:r w:rsidR="00C71EA9">
          <w:rPr>
            <w:noProof/>
            <w:webHidden/>
          </w:rPr>
          <w:instrText xml:space="preserve"> PAGEREF _Toc478575182 \h </w:instrText>
        </w:r>
        <w:r w:rsidR="00C71EA9">
          <w:rPr>
            <w:noProof/>
            <w:webHidden/>
          </w:rPr>
        </w:r>
        <w:r w:rsidR="00C71EA9">
          <w:rPr>
            <w:noProof/>
            <w:webHidden/>
          </w:rPr>
          <w:fldChar w:fldCharType="separate"/>
        </w:r>
        <w:r w:rsidR="00C71EA9">
          <w:rPr>
            <w:noProof/>
            <w:webHidden/>
          </w:rPr>
          <w:t>11</w:t>
        </w:r>
        <w:r w:rsidR="00C71EA9">
          <w:rPr>
            <w:noProof/>
            <w:webHidden/>
          </w:rPr>
          <w:fldChar w:fldCharType="end"/>
        </w:r>
      </w:hyperlink>
    </w:p>
    <w:p w14:paraId="6ED35C74" w14:textId="77777777" w:rsidR="00C71EA9" w:rsidRDefault="003C2960">
      <w:pPr>
        <w:pStyle w:val="TOC3"/>
        <w:tabs>
          <w:tab w:val="left" w:pos="1000"/>
        </w:tabs>
        <w:rPr>
          <w:rFonts w:asciiTheme="minorHAnsi" w:eastAsiaTheme="minorEastAsia" w:hAnsiTheme="minorHAnsi" w:cstheme="minorBidi"/>
          <w:i w:val="0"/>
          <w:noProof/>
          <w:lang w:val="en-GB" w:eastAsia="zh-CN"/>
        </w:rPr>
      </w:pPr>
      <w:hyperlink w:anchor="_Toc478575183" w:history="1">
        <w:r w:rsidR="00C71EA9" w:rsidRPr="00E34054">
          <w:rPr>
            <w:rStyle w:val="Hyperlink"/>
            <w:rFonts w:ascii="Arial Unicode MS" w:eastAsia="Arial Unicode MS" w:hAnsi="Arial Unicode MS" w:cs="Arial Unicode MS"/>
            <w:noProof/>
            <w:lang w:eastAsia="zh-CN"/>
          </w:rPr>
          <w:t>5.1.2</w:t>
        </w:r>
        <w:r w:rsidR="00C71EA9">
          <w:rPr>
            <w:rFonts w:asciiTheme="minorHAnsi" w:eastAsiaTheme="minorEastAsia" w:hAnsiTheme="minorHAnsi" w:cstheme="minorBidi"/>
            <w:i w:val="0"/>
            <w:noProof/>
            <w:lang w:val="en-GB" w:eastAsia="zh-CN"/>
          </w:rPr>
          <w:tab/>
        </w:r>
        <w:r w:rsidR="00C71EA9" w:rsidRPr="00E34054">
          <w:rPr>
            <w:rStyle w:val="Hyperlink"/>
            <w:rFonts w:ascii="Arial Unicode MS" w:eastAsia="Arial Unicode MS" w:hAnsi="Arial Unicode MS" w:cs="Arial Unicode MS" w:hint="eastAsia"/>
            <w:noProof/>
            <w:lang w:eastAsia="zh-CN"/>
          </w:rPr>
          <w:t>访问接口</w:t>
        </w:r>
        <w:r w:rsidR="00C71EA9">
          <w:rPr>
            <w:noProof/>
            <w:webHidden/>
          </w:rPr>
          <w:tab/>
        </w:r>
        <w:r w:rsidR="00C71EA9">
          <w:rPr>
            <w:noProof/>
            <w:webHidden/>
          </w:rPr>
          <w:fldChar w:fldCharType="begin"/>
        </w:r>
        <w:r w:rsidR="00C71EA9">
          <w:rPr>
            <w:noProof/>
            <w:webHidden/>
          </w:rPr>
          <w:instrText xml:space="preserve"> PAGEREF _Toc478575183 \h </w:instrText>
        </w:r>
        <w:r w:rsidR="00C71EA9">
          <w:rPr>
            <w:noProof/>
            <w:webHidden/>
          </w:rPr>
        </w:r>
        <w:r w:rsidR="00C71EA9">
          <w:rPr>
            <w:noProof/>
            <w:webHidden/>
          </w:rPr>
          <w:fldChar w:fldCharType="separate"/>
        </w:r>
        <w:r w:rsidR="00C71EA9">
          <w:rPr>
            <w:noProof/>
            <w:webHidden/>
          </w:rPr>
          <w:t>11</w:t>
        </w:r>
        <w:r w:rsidR="00C71EA9">
          <w:rPr>
            <w:noProof/>
            <w:webHidden/>
          </w:rPr>
          <w:fldChar w:fldCharType="end"/>
        </w:r>
      </w:hyperlink>
    </w:p>
    <w:p w14:paraId="3D8ECA99" w14:textId="77777777" w:rsidR="00C71EA9" w:rsidRDefault="003C2960">
      <w:pPr>
        <w:pStyle w:val="TOC2"/>
        <w:tabs>
          <w:tab w:val="left" w:pos="600"/>
        </w:tabs>
        <w:rPr>
          <w:rFonts w:asciiTheme="minorHAnsi" w:eastAsiaTheme="minorEastAsia" w:hAnsiTheme="minorHAnsi" w:cstheme="minorBidi"/>
          <w:smallCaps w:val="0"/>
          <w:noProof/>
          <w:lang w:val="en-GB" w:eastAsia="zh-CN"/>
        </w:rPr>
      </w:pPr>
      <w:hyperlink w:anchor="_Toc478575184" w:history="1">
        <w:r w:rsidR="00C71EA9" w:rsidRPr="00E34054">
          <w:rPr>
            <w:rStyle w:val="Hyperlink"/>
            <w:rFonts w:ascii="Arial Unicode MS" w:eastAsia="Arial Unicode MS" w:hAnsi="Arial Unicode MS" w:cs="Arial Unicode MS"/>
            <w:bCs/>
            <w:iCs/>
            <w:noProof/>
            <w:lang w:eastAsia="zh-HK"/>
          </w:rPr>
          <w:t>5.2</w:t>
        </w:r>
        <w:r w:rsidR="00C71EA9">
          <w:rPr>
            <w:rFonts w:asciiTheme="minorHAnsi" w:eastAsiaTheme="minorEastAsia" w:hAnsiTheme="minorHAnsi" w:cstheme="minorBidi"/>
            <w:smallCaps w:val="0"/>
            <w:noProof/>
            <w:lang w:val="en-GB" w:eastAsia="zh-CN"/>
          </w:rPr>
          <w:tab/>
        </w:r>
        <w:r w:rsidR="00C71EA9" w:rsidRPr="00E34054">
          <w:rPr>
            <w:rStyle w:val="Hyperlink"/>
            <w:rFonts w:ascii="Arial Unicode MS" w:eastAsia="Arial Unicode MS" w:hAnsi="Arial Unicode MS" w:cs="Arial Unicode MS" w:hint="eastAsia"/>
            <w:bCs/>
            <w:iCs/>
            <w:noProof/>
            <w:lang w:eastAsia="zh-HK"/>
          </w:rPr>
          <w:t>系统用户</w:t>
        </w:r>
        <w:r w:rsidR="00C71EA9">
          <w:rPr>
            <w:noProof/>
            <w:webHidden/>
          </w:rPr>
          <w:tab/>
        </w:r>
        <w:r w:rsidR="00C71EA9">
          <w:rPr>
            <w:noProof/>
            <w:webHidden/>
          </w:rPr>
          <w:fldChar w:fldCharType="begin"/>
        </w:r>
        <w:r w:rsidR="00C71EA9">
          <w:rPr>
            <w:noProof/>
            <w:webHidden/>
          </w:rPr>
          <w:instrText xml:space="preserve"> PAGEREF _Toc478575184 \h </w:instrText>
        </w:r>
        <w:r w:rsidR="00C71EA9">
          <w:rPr>
            <w:noProof/>
            <w:webHidden/>
          </w:rPr>
        </w:r>
        <w:r w:rsidR="00C71EA9">
          <w:rPr>
            <w:noProof/>
            <w:webHidden/>
          </w:rPr>
          <w:fldChar w:fldCharType="separate"/>
        </w:r>
        <w:r w:rsidR="00C71EA9">
          <w:rPr>
            <w:noProof/>
            <w:webHidden/>
          </w:rPr>
          <w:t>11</w:t>
        </w:r>
        <w:r w:rsidR="00C71EA9">
          <w:rPr>
            <w:noProof/>
            <w:webHidden/>
          </w:rPr>
          <w:fldChar w:fldCharType="end"/>
        </w:r>
      </w:hyperlink>
    </w:p>
    <w:p w14:paraId="29FF1E2F" w14:textId="77777777" w:rsidR="00C71EA9" w:rsidRDefault="003C2960">
      <w:pPr>
        <w:pStyle w:val="TOC3"/>
        <w:tabs>
          <w:tab w:val="left" w:pos="1000"/>
        </w:tabs>
        <w:rPr>
          <w:rFonts w:asciiTheme="minorHAnsi" w:eastAsiaTheme="minorEastAsia" w:hAnsiTheme="minorHAnsi" w:cstheme="minorBidi"/>
          <w:i w:val="0"/>
          <w:noProof/>
          <w:lang w:val="en-GB" w:eastAsia="zh-CN"/>
        </w:rPr>
      </w:pPr>
      <w:hyperlink w:anchor="_Toc478575185" w:history="1">
        <w:r w:rsidR="00C71EA9" w:rsidRPr="00E34054">
          <w:rPr>
            <w:rStyle w:val="Hyperlink"/>
            <w:rFonts w:ascii="Arial Unicode MS" w:eastAsia="Arial Unicode MS" w:hAnsi="Arial Unicode MS" w:cs="Arial Unicode MS"/>
            <w:noProof/>
            <w:lang w:eastAsia="zh-CN"/>
          </w:rPr>
          <w:t>5.2.1</w:t>
        </w:r>
        <w:r w:rsidR="00C71EA9">
          <w:rPr>
            <w:rFonts w:asciiTheme="minorHAnsi" w:eastAsiaTheme="minorEastAsia" w:hAnsiTheme="minorHAnsi" w:cstheme="minorBidi"/>
            <w:i w:val="0"/>
            <w:noProof/>
            <w:lang w:val="en-GB" w:eastAsia="zh-CN"/>
          </w:rPr>
          <w:tab/>
        </w:r>
        <w:r w:rsidR="00C71EA9" w:rsidRPr="00E34054">
          <w:rPr>
            <w:rStyle w:val="Hyperlink"/>
            <w:rFonts w:ascii="Arial Unicode MS" w:eastAsia="Arial Unicode MS" w:hAnsi="Arial Unicode MS" w:cs="Arial Unicode MS" w:hint="eastAsia"/>
            <w:noProof/>
            <w:lang w:eastAsia="zh-CN"/>
          </w:rPr>
          <w:t>用户列表</w:t>
        </w:r>
        <w:r w:rsidR="00C71EA9">
          <w:rPr>
            <w:noProof/>
            <w:webHidden/>
          </w:rPr>
          <w:tab/>
        </w:r>
        <w:r w:rsidR="00C71EA9">
          <w:rPr>
            <w:noProof/>
            <w:webHidden/>
          </w:rPr>
          <w:fldChar w:fldCharType="begin"/>
        </w:r>
        <w:r w:rsidR="00C71EA9">
          <w:rPr>
            <w:noProof/>
            <w:webHidden/>
          </w:rPr>
          <w:instrText xml:space="preserve"> PAGEREF _Toc478575185 \h </w:instrText>
        </w:r>
        <w:r w:rsidR="00C71EA9">
          <w:rPr>
            <w:noProof/>
            <w:webHidden/>
          </w:rPr>
        </w:r>
        <w:r w:rsidR="00C71EA9">
          <w:rPr>
            <w:noProof/>
            <w:webHidden/>
          </w:rPr>
          <w:fldChar w:fldCharType="separate"/>
        </w:r>
        <w:r w:rsidR="00C71EA9">
          <w:rPr>
            <w:noProof/>
            <w:webHidden/>
          </w:rPr>
          <w:t>11</w:t>
        </w:r>
        <w:r w:rsidR="00C71EA9">
          <w:rPr>
            <w:noProof/>
            <w:webHidden/>
          </w:rPr>
          <w:fldChar w:fldCharType="end"/>
        </w:r>
      </w:hyperlink>
    </w:p>
    <w:p w14:paraId="3B35B94E" w14:textId="77777777" w:rsidR="00C71EA9" w:rsidRDefault="003C2960">
      <w:pPr>
        <w:pStyle w:val="TOC2"/>
        <w:tabs>
          <w:tab w:val="left" w:pos="600"/>
        </w:tabs>
        <w:rPr>
          <w:rFonts w:asciiTheme="minorHAnsi" w:eastAsiaTheme="minorEastAsia" w:hAnsiTheme="minorHAnsi" w:cstheme="minorBidi"/>
          <w:smallCaps w:val="0"/>
          <w:noProof/>
          <w:lang w:val="en-GB" w:eastAsia="zh-CN"/>
        </w:rPr>
      </w:pPr>
      <w:hyperlink w:anchor="_Toc478575186" w:history="1">
        <w:r w:rsidR="00C71EA9" w:rsidRPr="00E34054">
          <w:rPr>
            <w:rStyle w:val="Hyperlink"/>
            <w:rFonts w:ascii="Arial Unicode MS" w:eastAsia="Arial Unicode MS" w:hAnsi="Arial Unicode MS" w:cs="Arial Unicode MS"/>
            <w:bCs/>
            <w:iCs/>
            <w:noProof/>
            <w:lang w:eastAsia="zh-HK"/>
          </w:rPr>
          <w:t>5.3</w:t>
        </w:r>
        <w:r w:rsidR="00C71EA9">
          <w:rPr>
            <w:rFonts w:asciiTheme="minorHAnsi" w:eastAsiaTheme="minorEastAsia" w:hAnsiTheme="minorHAnsi" w:cstheme="minorBidi"/>
            <w:smallCaps w:val="0"/>
            <w:noProof/>
            <w:lang w:val="en-GB" w:eastAsia="zh-CN"/>
          </w:rPr>
          <w:tab/>
        </w:r>
        <w:r w:rsidR="00C71EA9" w:rsidRPr="00E34054">
          <w:rPr>
            <w:rStyle w:val="Hyperlink"/>
            <w:rFonts w:ascii="Arial Unicode MS" w:eastAsia="Arial Unicode MS" w:hAnsi="Arial Unicode MS" w:cs="Arial Unicode MS" w:hint="eastAsia"/>
            <w:bCs/>
            <w:iCs/>
            <w:noProof/>
            <w:lang w:eastAsia="zh-HK"/>
          </w:rPr>
          <w:t>角色权限</w:t>
        </w:r>
        <w:r w:rsidR="00C71EA9">
          <w:rPr>
            <w:noProof/>
            <w:webHidden/>
          </w:rPr>
          <w:tab/>
        </w:r>
        <w:r w:rsidR="00C71EA9">
          <w:rPr>
            <w:noProof/>
            <w:webHidden/>
          </w:rPr>
          <w:fldChar w:fldCharType="begin"/>
        </w:r>
        <w:r w:rsidR="00C71EA9">
          <w:rPr>
            <w:noProof/>
            <w:webHidden/>
          </w:rPr>
          <w:instrText xml:space="preserve"> PAGEREF _Toc478575186 \h </w:instrText>
        </w:r>
        <w:r w:rsidR="00C71EA9">
          <w:rPr>
            <w:noProof/>
            <w:webHidden/>
          </w:rPr>
        </w:r>
        <w:r w:rsidR="00C71EA9">
          <w:rPr>
            <w:noProof/>
            <w:webHidden/>
          </w:rPr>
          <w:fldChar w:fldCharType="separate"/>
        </w:r>
        <w:r w:rsidR="00C71EA9">
          <w:rPr>
            <w:noProof/>
            <w:webHidden/>
          </w:rPr>
          <w:t>12</w:t>
        </w:r>
        <w:r w:rsidR="00C71EA9">
          <w:rPr>
            <w:noProof/>
            <w:webHidden/>
          </w:rPr>
          <w:fldChar w:fldCharType="end"/>
        </w:r>
      </w:hyperlink>
    </w:p>
    <w:p w14:paraId="1712C313" w14:textId="77777777" w:rsidR="00C71EA9" w:rsidRDefault="003C2960">
      <w:pPr>
        <w:pStyle w:val="TOC3"/>
        <w:tabs>
          <w:tab w:val="left" w:pos="1000"/>
        </w:tabs>
        <w:rPr>
          <w:rFonts w:asciiTheme="minorHAnsi" w:eastAsiaTheme="minorEastAsia" w:hAnsiTheme="minorHAnsi" w:cstheme="minorBidi"/>
          <w:i w:val="0"/>
          <w:noProof/>
          <w:lang w:val="en-GB" w:eastAsia="zh-CN"/>
        </w:rPr>
      </w:pPr>
      <w:hyperlink w:anchor="_Toc478575187" w:history="1">
        <w:r w:rsidR="00C71EA9" w:rsidRPr="00E34054">
          <w:rPr>
            <w:rStyle w:val="Hyperlink"/>
            <w:rFonts w:ascii="Arial Unicode MS" w:eastAsia="Arial Unicode MS" w:hAnsi="Arial Unicode MS" w:cs="Arial Unicode MS"/>
            <w:noProof/>
            <w:lang w:eastAsia="zh-HK"/>
          </w:rPr>
          <w:t>5.3.1</w:t>
        </w:r>
        <w:r w:rsidR="00C71EA9">
          <w:rPr>
            <w:rFonts w:asciiTheme="minorHAnsi" w:eastAsiaTheme="minorEastAsia" w:hAnsiTheme="minorHAnsi" w:cstheme="minorBidi"/>
            <w:i w:val="0"/>
            <w:noProof/>
            <w:lang w:val="en-GB" w:eastAsia="zh-CN"/>
          </w:rPr>
          <w:tab/>
        </w:r>
        <w:r w:rsidR="00C71EA9" w:rsidRPr="00E34054">
          <w:rPr>
            <w:rStyle w:val="Hyperlink"/>
            <w:rFonts w:ascii="Arial Unicode MS" w:eastAsia="Arial Unicode MS" w:hAnsi="Arial Unicode MS" w:cs="Arial Unicode MS" w:hint="eastAsia"/>
            <w:noProof/>
            <w:lang w:eastAsia="zh-HK"/>
          </w:rPr>
          <w:t>页面权限</w:t>
        </w:r>
        <w:r w:rsidR="00C71EA9">
          <w:rPr>
            <w:noProof/>
            <w:webHidden/>
          </w:rPr>
          <w:tab/>
        </w:r>
        <w:r w:rsidR="00C71EA9">
          <w:rPr>
            <w:noProof/>
            <w:webHidden/>
          </w:rPr>
          <w:fldChar w:fldCharType="begin"/>
        </w:r>
        <w:r w:rsidR="00C71EA9">
          <w:rPr>
            <w:noProof/>
            <w:webHidden/>
          </w:rPr>
          <w:instrText xml:space="preserve"> PAGEREF _Toc478575187 \h </w:instrText>
        </w:r>
        <w:r w:rsidR="00C71EA9">
          <w:rPr>
            <w:noProof/>
            <w:webHidden/>
          </w:rPr>
        </w:r>
        <w:r w:rsidR="00C71EA9">
          <w:rPr>
            <w:noProof/>
            <w:webHidden/>
          </w:rPr>
          <w:fldChar w:fldCharType="separate"/>
        </w:r>
        <w:r w:rsidR="00C71EA9">
          <w:rPr>
            <w:noProof/>
            <w:webHidden/>
          </w:rPr>
          <w:t>12</w:t>
        </w:r>
        <w:r w:rsidR="00C71EA9">
          <w:rPr>
            <w:noProof/>
            <w:webHidden/>
          </w:rPr>
          <w:fldChar w:fldCharType="end"/>
        </w:r>
      </w:hyperlink>
    </w:p>
    <w:p w14:paraId="45D26C4B" w14:textId="77777777" w:rsidR="00C71EA9" w:rsidRDefault="003C2960">
      <w:pPr>
        <w:pStyle w:val="TOC3"/>
        <w:tabs>
          <w:tab w:val="left" w:pos="1000"/>
        </w:tabs>
        <w:rPr>
          <w:rFonts w:asciiTheme="minorHAnsi" w:eastAsiaTheme="minorEastAsia" w:hAnsiTheme="minorHAnsi" w:cstheme="minorBidi"/>
          <w:i w:val="0"/>
          <w:noProof/>
          <w:lang w:val="en-GB" w:eastAsia="zh-CN"/>
        </w:rPr>
      </w:pPr>
      <w:hyperlink w:anchor="_Toc478575188" w:history="1">
        <w:r w:rsidR="00C71EA9" w:rsidRPr="00E34054">
          <w:rPr>
            <w:rStyle w:val="Hyperlink"/>
            <w:rFonts w:ascii="Arial Unicode MS" w:eastAsia="Arial Unicode MS" w:hAnsi="Arial Unicode MS" w:cs="Arial Unicode MS"/>
            <w:noProof/>
            <w:lang w:eastAsia="zh-CN"/>
          </w:rPr>
          <w:t>5.3.2</w:t>
        </w:r>
        <w:r w:rsidR="00C71EA9">
          <w:rPr>
            <w:rFonts w:asciiTheme="minorHAnsi" w:eastAsiaTheme="minorEastAsia" w:hAnsiTheme="minorHAnsi" w:cstheme="minorBidi"/>
            <w:i w:val="0"/>
            <w:noProof/>
            <w:lang w:val="en-GB" w:eastAsia="zh-CN"/>
          </w:rPr>
          <w:tab/>
        </w:r>
        <w:r w:rsidR="00C71EA9" w:rsidRPr="00E34054">
          <w:rPr>
            <w:rStyle w:val="Hyperlink"/>
            <w:rFonts w:ascii="Arial Unicode MS" w:eastAsia="Arial Unicode MS" w:hAnsi="Arial Unicode MS" w:cs="Arial Unicode MS" w:hint="eastAsia"/>
            <w:noProof/>
            <w:lang w:eastAsia="zh-CN"/>
          </w:rPr>
          <w:t>接口权限</w:t>
        </w:r>
        <w:r w:rsidR="00C71EA9">
          <w:rPr>
            <w:noProof/>
            <w:webHidden/>
          </w:rPr>
          <w:tab/>
        </w:r>
        <w:r w:rsidR="00C71EA9">
          <w:rPr>
            <w:noProof/>
            <w:webHidden/>
          </w:rPr>
          <w:fldChar w:fldCharType="begin"/>
        </w:r>
        <w:r w:rsidR="00C71EA9">
          <w:rPr>
            <w:noProof/>
            <w:webHidden/>
          </w:rPr>
          <w:instrText xml:space="preserve"> PAGEREF _Toc478575188 \h </w:instrText>
        </w:r>
        <w:r w:rsidR="00C71EA9">
          <w:rPr>
            <w:noProof/>
            <w:webHidden/>
          </w:rPr>
        </w:r>
        <w:r w:rsidR="00C71EA9">
          <w:rPr>
            <w:noProof/>
            <w:webHidden/>
          </w:rPr>
          <w:fldChar w:fldCharType="separate"/>
        </w:r>
        <w:r w:rsidR="00C71EA9">
          <w:rPr>
            <w:noProof/>
            <w:webHidden/>
          </w:rPr>
          <w:t>12</w:t>
        </w:r>
        <w:r w:rsidR="00C71EA9">
          <w:rPr>
            <w:noProof/>
            <w:webHidden/>
          </w:rPr>
          <w:fldChar w:fldCharType="end"/>
        </w:r>
      </w:hyperlink>
    </w:p>
    <w:p w14:paraId="34916285" w14:textId="77777777" w:rsidR="00C71EA9" w:rsidRDefault="003C2960">
      <w:pPr>
        <w:pStyle w:val="TOC2"/>
        <w:tabs>
          <w:tab w:val="left" w:pos="600"/>
        </w:tabs>
        <w:rPr>
          <w:rFonts w:asciiTheme="minorHAnsi" w:eastAsiaTheme="minorEastAsia" w:hAnsiTheme="minorHAnsi" w:cstheme="minorBidi"/>
          <w:smallCaps w:val="0"/>
          <w:noProof/>
          <w:lang w:val="en-GB" w:eastAsia="zh-CN"/>
        </w:rPr>
      </w:pPr>
      <w:hyperlink w:anchor="_Toc478575189" w:history="1">
        <w:r w:rsidR="00C71EA9" w:rsidRPr="00E34054">
          <w:rPr>
            <w:rStyle w:val="Hyperlink"/>
            <w:rFonts w:ascii="Arial Unicode MS" w:eastAsia="Arial Unicode MS" w:hAnsi="Arial Unicode MS" w:cs="Arial Unicode MS"/>
            <w:bCs/>
            <w:iCs/>
            <w:noProof/>
            <w:lang w:eastAsia="zh-HK"/>
          </w:rPr>
          <w:t>5.4</w:t>
        </w:r>
        <w:r w:rsidR="00C71EA9">
          <w:rPr>
            <w:rFonts w:asciiTheme="minorHAnsi" w:eastAsiaTheme="minorEastAsia" w:hAnsiTheme="minorHAnsi" w:cstheme="minorBidi"/>
            <w:smallCaps w:val="0"/>
            <w:noProof/>
            <w:lang w:val="en-GB" w:eastAsia="zh-CN"/>
          </w:rPr>
          <w:tab/>
        </w:r>
        <w:r w:rsidR="00C71EA9" w:rsidRPr="00E34054">
          <w:rPr>
            <w:rStyle w:val="Hyperlink"/>
            <w:rFonts w:ascii="Arial Unicode MS" w:eastAsia="Arial Unicode MS" w:hAnsi="Arial Unicode MS" w:cs="Arial Unicode MS"/>
            <w:bCs/>
            <w:iCs/>
            <w:noProof/>
            <w:lang w:eastAsia="zh-HK"/>
          </w:rPr>
          <w:t>IP</w:t>
        </w:r>
        <w:r w:rsidR="00C71EA9" w:rsidRPr="00E34054">
          <w:rPr>
            <w:rStyle w:val="Hyperlink"/>
            <w:rFonts w:ascii="Arial Unicode MS" w:eastAsia="Arial Unicode MS" w:hAnsi="Arial Unicode MS" w:cs="Arial Unicode MS" w:hint="eastAsia"/>
            <w:bCs/>
            <w:iCs/>
            <w:noProof/>
            <w:lang w:eastAsia="zh-HK"/>
          </w:rPr>
          <w:t>黑名单</w:t>
        </w:r>
        <w:r w:rsidR="00C71EA9">
          <w:rPr>
            <w:noProof/>
            <w:webHidden/>
          </w:rPr>
          <w:tab/>
        </w:r>
        <w:r w:rsidR="00C71EA9">
          <w:rPr>
            <w:noProof/>
            <w:webHidden/>
          </w:rPr>
          <w:fldChar w:fldCharType="begin"/>
        </w:r>
        <w:r w:rsidR="00C71EA9">
          <w:rPr>
            <w:noProof/>
            <w:webHidden/>
          </w:rPr>
          <w:instrText xml:space="preserve"> PAGEREF _Toc478575189 \h </w:instrText>
        </w:r>
        <w:r w:rsidR="00C71EA9">
          <w:rPr>
            <w:noProof/>
            <w:webHidden/>
          </w:rPr>
        </w:r>
        <w:r w:rsidR="00C71EA9">
          <w:rPr>
            <w:noProof/>
            <w:webHidden/>
          </w:rPr>
          <w:fldChar w:fldCharType="separate"/>
        </w:r>
        <w:r w:rsidR="00C71EA9">
          <w:rPr>
            <w:noProof/>
            <w:webHidden/>
          </w:rPr>
          <w:t>12</w:t>
        </w:r>
        <w:r w:rsidR="00C71EA9">
          <w:rPr>
            <w:noProof/>
            <w:webHidden/>
          </w:rPr>
          <w:fldChar w:fldCharType="end"/>
        </w:r>
      </w:hyperlink>
    </w:p>
    <w:p w14:paraId="487D6A06" w14:textId="77777777" w:rsidR="00C71EA9" w:rsidRDefault="003C2960">
      <w:pPr>
        <w:pStyle w:val="TOC3"/>
        <w:tabs>
          <w:tab w:val="left" w:pos="1000"/>
        </w:tabs>
        <w:rPr>
          <w:rFonts w:asciiTheme="minorHAnsi" w:eastAsiaTheme="minorEastAsia" w:hAnsiTheme="minorHAnsi" w:cstheme="minorBidi"/>
          <w:i w:val="0"/>
          <w:noProof/>
          <w:lang w:val="en-GB" w:eastAsia="zh-CN"/>
        </w:rPr>
      </w:pPr>
      <w:hyperlink w:anchor="_Toc478575190" w:history="1">
        <w:r w:rsidR="00C71EA9" w:rsidRPr="00E34054">
          <w:rPr>
            <w:rStyle w:val="Hyperlink"/>
            <w:rFonts w:ascii="Arial Unicode MS" w:eastAsia="Arial Unicode MS" w:hAnsi="Arial Unicode MS" w:cs="Arial Unicode MS"/>
            <w:noProof/>
            <w:lang w:eastAsia="zh-CN"/>
          </w:rPr>
          <w:t>5.4.1</w:t>
        </w:r>
        <w:r w:rsidR="00C71EA9">
          <w:rPr>
            <w:rFonts w:asciiTheme="minorHAnsi" w:eastAsiaTheme="minorEastAsia" w:hAnsiTheme="minorHAnsi" w:cstheme="minorBidi"/>
            <w:i w:val="0"/>
            <w:noProof/>
            <w:lang w:val="en-GB" w:eastAsia="zh-CN"/>
          </w:rPr>
          <w:tab/>
        </w:r>
        <w:r w:rsidR="00C71EA9" w:rsidRPr="00E34054">
          <w:rPr>
            <w:rStyle w:val="Hyperlink"/>
            <w:rFonts w:ascii="Arial Unicode MS" w:eastAsia="Arial Unicode MS" w:hAnsi="Arial Unicode MS" w:cs="Arial Unicode MS"/>
            <w:noProof/>
            <w:lang w:eastAsia="zh-HK"/>
          </w:rPr>
          <w:t>IP</w:t>
        </w:r>
        <w:r w:rsidR="00C71EA9" w:rsidRPr="00E34054">
          <w:rPr>
            <w:rStyle w:val="Hyperlink"/>
            <w:rFonts w:ascii="Arial Unicode MS" w:eastAsia="Arial Unicode MS" w:hAnsi="Arial Unicode MS" w:cs="Arial Unicode MS" w:hint="eastAsia"/>
            <w:noProof/>
            <w:lang w:eastAsia="zh-CN"/>
          </w:rPr>
          <w:t>黑名单</w:t>
        </w:r>
        <w:r w:rsidR="00C71EA9">
          <w:rPr>
            <w:noProof/>
            <w:webHidden/>
          </w:rPr>
          <w:tab/>
        </w:r>
        <w:r w:rsidR="00C71EA9">
          <w:rPr>
            <w:noProof/>
            <w:webHidden/>
          </w:rPr>
          <w:fldChar w:fldCharType="begin"/>
        </w:r>
        <w:r w:rsidR="00C71EA9">
          <w:rPr>
            <w:noProof/>
            <w:webHidden/>
          </w:rPr>
          <w:instrText xml:space="preserve"> PAGEREF _Toc478575190 \h </w:instrText>
        </w:r>
        <w:r w:rsidR="00C71EA9">
          <w:rPr>
            <w:noProof/>
            <w:webHidden/>
          </w:rPr>
        </w:r>
        <w:r w:rsidR="00C71EA9">
          <w:rPr>
            <w:noProof/>
            <w:webHidden/>
          </w:rPr>
          <w:fldChar w:fldCharType="separate"/>
        </w:r>
        <w:r w:rsidR="00C71EA9">
          <w:rPr>
            <w:noProof/>
            <w:webHidden/>
          </w:rPr>
          <w:t>12</w:t>
        </w:r>
        <w:r w:rsidR="00C71EA9">
          <w:rPr>
            <w:noProof/>
            <w:webHidden/>
          </w:rPr>
          <w:fldChar w:fldCharType="end"/>
        </w:r>
      </w:hyperlink>
    </w:p>
    <w:p w14:paraId="0E593CA1" w14:textId="77777777" w:rsidR="00C71EA9" w:rsidRDefault="003C2960">
      <w:pPr>
        <w:pStyle w:val="TOC2"/>
        <w:tabs>
          <w:tab w:val="left" w:pos="600"/>
        </w:tabs>
        <w:rPr>
          <w:rFonts w:asciiTheme="minorHAnsi" w:eastAsiaTheme="minorEastAsia" w:hAnsiTheme="minorHAnsi" w:cstheme="minorBidi"/>
          <w:smallCaps w:val="0"/>
          <w:noProof/>
          <w:lang w:val="en-GB" w:eastAsia="zh-CN"/>
        </w:rPr>
      </w:pPr>
      <w:hyperlink w:anchor="_Toc478575191" w:history="1">
        <w:r w:rsidR="00C71EA9" w:rsidRPr="00E34054">
          <w:rPr>
            <w:rStyle w:val="Hyperlink"/>
            <w:rFonts w:ascii="Arial Unicode MS" w:eastAsia="Arial Unicode MS" w:hAnsi="Arial Unicode MS" w:cs="Arial Unicode MS"/>
            <w:bCs/>
            <w:iCs/>
            <w:noProof/>
            <w:lang w:eastAsia="zh-HK"/>
          </w:rPr>
          <w:t>5.5</w:t>
        </w:r>
        <w:r w:rsidR="00C71EA9">
          <w:rPr>
            <w:rFonts w:asciiTheme="minorHAnsi" w:eastAsiaTheme="minorEastAsia" w:hAnsiTheme="minorHAnsi" w:cstheme="minorBidi"/>
            <w:smallCaps w:val="0"/>
            <w:noProof/>
            <w:lang w:val="en-GB" w:eastAsia="zh-CN"/>
          </w:rPr>
          <w:tab/>
        </w:r>
        <w:r w:rsidR="00C71EA9" w:rsidRPr="00E34054">
          <w:rPr>
            <w:rStyle w:val="Hyperlink"/>
            <w:rFonts w:ascii="Arial Unicode MS" w:eastAsia="Arial Unicode MS" w:hAnsi="Arial Unicode MS" w:cs="Arial Unicode MS" w:hint="eastAsia"/>
            <w:bCs/>
            <w:iCs/>
            <w:noProof/>
            <w:lang w:eastAsia="zh-HK"/>
          </w:rPr>
          <w:t>操作审计</w:t>
        </w:r>
        <w:r w:rsidR="00C71EA9">
          <w:rPr>
            <w:noProof/>
            <w:webHidden/>
          </w:rPr>
          <w:tab/>
        </w:r>
        <w:r w:rsidR="00C71EA9">
          <w:rPr>
            <w:noProof/>
            <w:webHidden/>
          </w:rPr>
          <w:fldChar w:fldCharType="begin"/>
        </w:r>
        <w:r w:rsidR="00C71EA9">
          <w:rPr>
            <w:noProof/>
            <w:webHidden/>
          </w:rPr>
          <w:instrText xml:space="preserve"> PAGEREF _Toc478575191 \h </w:instrText>
        </w:r>
        <w:r w:rsidR="00C71EA9">
          <w:rPr>
            <w:noProof/>
            <w:webHidden/>
          </w:rPr>
        </w:r>
        <w:r w:rsidR="00C71EA9">
          <w:rPr>
            <w:noProof/>
            <w:webHidden/>
          </w:rPr>
          <w:fldChar w:fldCharType="separate"/>
        </w:r>
        <w:r w:rsidR="00C71EA9">
          <w:rPr>
            <w:noProof/>
            <w:webHidden/>
          </w:rPr>
          <w:t>13</w:t>
        </w:r>
        <w:r w:rsidR="00C71EA9">
          <w:rPr>
            <w:noProof/>
            <w:webHidden/>
          </w:rPr>
          <w:fldChar w:fldCharType="end"/>
        </w:r>
      </w:hyperlink>
    </w:p>
    <w:p w14:paraId="107794CE" w14:textId="77777777" w:rsidR="00C71EA9" w:rsidRDefault="003C2960">
      <w:pPr>
        <w:pStyle w:val="TOC3"/>
        <w:tabs>
          <w:tab w:val="left" w:pos="1000"/>
        </w:tabs>
        <w:rPr>
          <w:rFonts w:asciiTheme="minorHAnsi" w:eastAsiaTheme="minorEastAsia" w:hAnsiTheme="minorHAnsi" w:cstheme="minorBidi"/>
          <w:i w:val="0"/>
          <w:noProof/>
          <w:lang w:val="en-GB" w:eastAsia="zh-CN"/>
        </w:rPr>
      </w:pPr>
      <w:hyperlink w:anchor="_Toc478575192" w:history="1">
        <w:r w:rsidR="00C71EA9" w:rsidRPr="00E34054">
          <w:rPr>
            <w:rStyle w:val="Hyperlink"/>
            <w:rFonts w:ascii="Arial Unicode MS" w:eastAsia="Arial Unicode MS" w:hAnsi="Arial Unicode MS" w:cs="Arial Unicode MS"/>
            <w:noProof/>
            <w:lang w:eastAsia="zh-CN"/>
          </w:rPr>
          <w:t>5.5.1</w:t>
        </w:r>
        <w:r w:rsidR="00C71EA9">
          <w:rPr>
            <w:rFonts w:asciiTheme="minorHAnsi" w:eastAsiaTheme="minorEastAsia" w:hAnsiTheme="minorHAnsi" w:cstheme="minorBidi"/>
            <w:i w:val="0"/>
            <w:noProof/>
            <w:lang w:val="en-GB" w:eastAsia="zh-CN"/>
          </w:rPr>
          <w:tab/>
        </w:r>
        <w:r w:rsidR="00C71EA9" w:rsidRPr="00E34054">
          <w:rPr>
            <w:rStyle w:val="Hyperlink"/>
            <w:rFonts w:ascii="微软雅黑" w:eastAsia="微软雅黑" w:hAnsi="微软雅黑" w:cs="微软雅黑" w:hint="eastAsia"/>
            <w:noProof/>
            <w:lang w:eastAsia="zh-CN"/>
          </w:rPr>
          <w:t>操作记录</w:t>
        </w:r>
        <w:r w:rsidR="00C71EA9">
          <w:rPr>
            <w:noProof/>
            <w:webHidden/>
          </w:rPr>
          <w:tab/>
        </w:r>
        <w:r w:rsidR="00C71EA9">
          <w:rPr>
            <w:noProof/>
            <w:webHidden/>
          </w:rPr>
          <w:fldChar w:fldCharType="begin"/>
        </w:r>
        <w:r w:rsidR="00C71EA9">
          <w:rPr>
            <w:noProof/>
            <w:webHidden/>
          </w:rPr>
          <w:instrText xml:space="preserve"> PAGEREF _Toc478575192 \h </w:instrText>
        </w:r>
        <w:r w:rsidR="00C71EA9">
          <w:rPr>
            <w:noProof/>
            <w:webHidden/>
          </w:rPr>
        </w:r>
        <w:r w:rsidR="00C71EA9">
          <w:rPr>
            <w:noProof/>
            <w:webHidden/>
          </w:rPr>
          <w:fldChar w:fldCharType="separate"/>
        </w:r>
        <w:r w:rsidR="00C71EA9">
          <w:rPr>
            <w:noProof/>
            <w:webHidden/>
          </w:rPr>
          <w:t>13</w:t>
        </w:r>
        <w:r w:rsidR="00C71EA9">
          <w:rPr>
            <w:noProof/>
            <w:webHidden/>
          </w:rPr>
          <w:fldChar w:fldCharType="end"/>
        </w:r>
      </w:hyperlink>
    </w:p>
    <w:p w14:paraId="56944BAC" w14:textId="77777777" w:rsidR="00C71EA9" w:rsidRDefault="003C2960">
      <w:pPr>
        <w:pStyle w:val="TOC3"/>
        <w:tabs>
          <w:tab w:val="left" w:pos="1000"/>
        </w:tabs>
        <w:rPr>
          <w:rFonts w:asciiTheme="minorHAnsi" w:eastAsiaTheme="minorEastAsia" w:hAnsiTheme="minorHAnsi" w:cstheme="minorBidi"/>
          <w:i w:val="0"/>
          <w:noProof/>
          <w:lang w:val="en-GB" w:eastAsia="zh-CN"/>
        </w:rPr>
      </w:pPr>
      <w:hyperlink w:anchor="_Toc478575193" w:history="1">
        <w:r w:rsidR="00C71EA9" w:rsidRPr="00E34054">
          <w:rPr>
            <w:rStyle w:val="Hyperlink"/>
            <w:rFonts w:ascii="Arial Unicode MS" w:eastAsia="Arial Unicode MS" w:hAnsi="Arial Unicode MS" w:cs="Arial Unicode MS"/>
            <w:noProof/>
            <w:lang w:eastAsia="zh-CN"/>
          </w:rPr>
          <w:t>5.5.2</w:t>
        </w:r>
        <w:r w:rsidR="00C71EA9">
          <w:rPr>
            <w:rFonts w:asciiTheme="minorHAnsi" w:eastAsiaTheme="minorEastAsia" w:hAnsiTheme="minorHAnsi" w:cstheme="minorBidi"/>
            <w:i w:val="0"/>
            <w:noProof/>
            <w:lang w:val="en-GB" w:eastAsia="zh-CN"/>
          </w:rPr>
          <w:tab/>
        </w:r>
        <w:r w:rsidR="00C71EA9" w:rsidRPr="00E34054">
          <w:rPr>
            <w:rStyle w:val="Hyperlink"/>
            <w:rFonts w:ascii="微软雅黑" w:eastAsia="微软雅黑" w:hAnsi="微软雅黑" w:cs="微软雅黑" w:hint="eastAsia"/>
            <w:noProof/>
            <w:lang w:eastAsia="zh-CN"/>
          </w:rPr>
          <w:t>数据库审计</w:t>
        </w:r>
        <w:r w:rsidR="00C71EA9">
          <w:rPr>
            <w:noProof/>
            <w:webHidden/>
          </w:rPr>
          <w:tab/>
        </w:r>
        <w:r w:rsidR="00C71EA9">
          <w:rPr>
            <w:noProof/>
            <w:webHidden/>
          </w:rPr>
          <w:fldChar w:fldCharType="begin"/>
        </w:r>
        <w:r w:rsidR="00C71EA9">
          <w:rPr>
            <w:noProof/>
            <w:webHidden/>
          </w:rPr>
          <w:instrText xml:space="preserve"> PAGEREF _Toc478575193 \h </w:instrText>
        </w:r>
        <w:r w:rsidR="00C71EA9">
          <w:rPr>
            <w:noProof/>
            <w:webHidden/>
          </w:rPr>
        </w:r>
        <w:r w:rsidR="00C71EA9">
          <w:rPr>
            <w:noProof/>
            <w:webHidden/>
          </w:rPr>
          <w:fldChar w:fldCharType="separate"/>
        </w:r>
        <w:r w:rsidR="00C71EA9">
          <w:rPr>
            <w:noProof/>
            <w:webHidden/>
          </w:rPr>
          <w:t>13</w:t>
        </w:r>
        <w:r w:rsidR="00C71EA9">
          <w:rPr>
            <w:noProof/>
            <w:webHidden/>
          </w:rPr>
          <w:fldChar w:fldCharType="end"/>
        </w:r>
      </w:hyperlink>
    </w:p>
    <w:p w14:paraId="1227DF1A" w14:textId="77777777" w:rsidR="00C71EA9" w:rsidRDefault="003C2960">
      <w:pPr>
        <w:pStyle w:val="TOC1"/>
        <w:tabs>
          <w:tab w:val="left" w:pos="400"/>
        </w:tabs>
        <w:rPr>
          <w:rFonts w:asciiTheme="minorHAnsi" w:eastAsiaTheme="minorEastAsia" w:hAnsiTheme="minorHAnsi" w:cstheme="minorBidi"/>
          <w:b w:val="0"/>
          <w:caps w:val="0"/>
          <w:noProof/>
          <w:lang w:val="en-GB" w:eastAsia="zh-CN"/>
        </w:rPr>
      </w:pPr>
      <w:hyperlink w:anchor="_Toc478575194" w:history="1">
        <w:r w:rsidR="00C71EA9" w:rsidRPr="00E34054">
          <w:rPr>
            <w:rStyle w:val="Hyperlink"/>
            <w:rFonts w:ascii="Arial Unicode MS" w:eastAsia="Arial Unicode MS" w:hAnsi="Arial Unicode MS" w:cs="Arial Unicode MS"/>
            <w:iCs/>
            <w:noProof/>
            <w:lang w:eastAsia="zh-CN"/>
          </w:rPr>
          <w:t>6</w:t>
        </w:r>
        <w:r w:rsidR="00C71EA9">
          <w:rPr>
            <w:rFonts w:asciiTheme="minorHAnsi" w:eastAsiaTheme="minorEastAsia" w:hAnsiTheme="minorHAnsi" w:cstheme="minorBidi"/>
            <w:b w:val="0"/>
            <w:caps w:val="0"/>
            <w:noProof/>
            <w:lang w:val="en-GB" w:eastAsia="zh-CN"/>
          </w:rPr>
          <w:tab/>
        </w:r>
        <w:r w:rsidR="00C71EA9" w:rsidRPr="00E34054">
          <w:rPr>
            <w:rStyle w:val="Hyperlink"/>
            <w:rFonts w:ascii="微软雅黑" w:eastAsia="微软雅黑" w:hAnsi="微软雅黑" w:cs="微软雅黑" w:hint="eastAsia"/>
            <w:iCs/>
            <w:noProof/>
            <w:lang w:eastAsia="zh-CN"/>
          </w:rPr>
          <w:t>系统管理</w:t>
        </w:r>
        <w:r w:rsidR="00C71EA9">
          <w:rPr>
            <w:noProof/>
            <w:webHidden/>
          </w:rPr>
          <w:tab/>
        </w:r>
        <w:r w:rsidR="00C71EA9">
          <w:rPr>
            <w:noProof/>
            <w:webHidden/>
          </w:rPr>
          <w:fldChar w:fldCharType="begin"/>
        </w:r>
        <w:r w:rsidR="00C71EA9">
          <w:rPr>
            <w:noProof/>
            <w:webHidden/>
          </w:rPr>
          <w:instrText xml:space="preserve"> PAGEREF _Toc478575194 \h </w:instrText>
        </w:r>
        <w:r w:rsidR="00C71EA9">
          <w:rPr>
            <w:noProof/>
            <w:webHidden/>
          </w:rPr>
        </w:r>
        <w:r w:rsidR="00C71EA9">
          <w:rPr>
            <w:noProof/>
            <w:webHidden/>
          </w:rPr>
          <w:fldChar w:fldCharType="separate"/>
        </w:r>
        <w:r w:rsidR="00C71EA9">
          <w:rPr>
            <w:noProof/>
            <w:webHidden/>
          </w:rPr>
          <w:t>15</w:t>
        </w:r>
        <w:r w:rsidR="00C71EA9">
          <w:rPr>
            <w:noProof/>
            <w:webHidden/>
          </w:rPr>
          <w:fldChar w:fldCharType="end"/>
        </w:r>
      </w:hyperlink>
    </w:p>
    <w:p w14:paraId="1EA6A537" w14:textId="77777777" w:rsidR="00C71EA9" w:rsidRDefault="003C2960">
      <w:pPr>
        <w:pStyle w:val="TOC2"/>
        <w:tabs>
          <w:tab w:val="left" w:pos="600"/>
        </w:tabs>
        <w:rPr>
          <w:rFonts w:asciiTheme="minorHAnsi" w:eastAsiaTheme="minorEastAsia" w:hAnsiTheme="minorHAnsi" w:cstheme="minorBidi"/>
          <w:smallCaps w:val="0"/>
          <w:noProof/>
          <w:lang w:val="en-GB" w:eastAsia="zh-CN"/>
        </w:rPr>
      </w:pPr>
      <w:hyperlink w:anchor="_Toc478575195" w:history="1">
        <w:r w:rsidR="00C71EA9" w:rsidRPr="00E34054">
          <w:rPr>
            <w:rStyle w:val="Hyperlink"/>
            <w:rFonts w:ascii="Arial Unicode MS" w:eastAsia="Arial Unicode MS" w:hAnsi="Arial Unicode MS" w:cs="Arial Unicode MS"/>
            <w:bCs/>
            <w:iCs/>
            <w:noProof/>
            <w:lang w:eastAsia="zh-HK"/>
          </w:rPr>
          <w:t>6.1</w:t>
        </w:r>
        <w:r w:rsidR="00C71EA9">
          <w:rPr>
            <w:rFonts w:asciiTheme="minorHAnsi" w:eastAsiaTheme="minorEastAsia" w:hAnsiTheme="minorHAnsi" w:cstheme="minorBidi"/>
            <w:smallCaps w:val="0"/>
            <w:noProof/>
            <w:lang w:val="en-GB" w:eastAsia="zh-CN"/>
          </w:rPr>
          <w:tab/>
        </w:r>
        <w:r w:rsidR="00C71EA9" w:rsidRPr="00E34054">
          <w:rPr>
            <w:rStyle w:val="Hyperlink"/>
            <w:rFonts w:ascii="微软雅黑" w:eastAsia="微软雅黑" w:hAnsi="微软雅黑" w:cs="微软雅黑" w:hint="eastAsia"/>
            <w:bCs/>
            <w:iCs/>
            <w:noProof/>
            <w:lang w:eastAsia="zh-CN"/>
          </w:rPr>
          <w:t>系统配置</w:t>
        </w:r>
        <w:r w:rsidR="00C71EA9">
          <w:rPr>
            <w:noProof/>
            <w:webHidden/>
          </w:rPr>
          <w:tab/>
        </w:r>
        <w:r w:rsidR="00C71EA9">
          <w:rPr>
            <w:noProof/>
            <w:webHidden/>
          </w:rPr>
          <w:fldChar w:fldCharType="begin"/>
        </w:r>
        <w:r w:rsidR="00C71EA9">
          <w:rPr>
            <w:noProof/>
            <w:webHidden/>
          </w:rPr>
          <w:instrText xml:space="preserve"> PAGEREF _Toc478575195 \h </w:instrText>
        </w:r>
        <w:r w:rsidR="00C71EA9">
          <w:rPr>
            <w:noProof/>
            <w:webHidden/>
          </w:rPr>
        </w:r>
        <w:r w:rsidR="00C71EA9">
          <w:rPr>
            <w:noProof/>
            <w:webHidden/>
          </w:rPr>
          <w:fldChar w:fldCharType="separate"/>
        </w:r>
        <w:r w:rsidR="00C71EA9">
          <w:rPr>
            <w:noProof/>
            <w:webHidden/>
          </w:rPr>
          <w:t>15</w:t>
        </w:r>
        <w:r w:rsidR="00C71EA9">
          <w:rPr>
            <w:noProof/>
            <w:webHidden/>
          </w:rPr>
          <w:fldChar w:fldCharType="end"/>
        </w:r>
      </w:hyperlink>
    </w:p>
    <w:p w14:paraId="7A1CEE5E" w14:textId="77777777" w:rsidR="00C71EA9" w:rsidRDefault="003C2960">
      <w:pPr>
        <w:pStyle w:val="TOC3"/>
        <w:tabs>
          <w:tab w:val="left" w:pos="1000"/>
        </w:tabs>
        <w:rPr>
          <w:rFonts w:asciiTheme="minorHAnsi" w:eastAsiaTheme="minorEastAsia" w:hAnsiTheme="minorHAnsi" w:cstheme="minorBidi"/>
          <w:i w:val="0"/>
          <w:noProof/>
          <w:lang w:val="en-GB" w:eastAsia="zh-CN"/>
        </w:rPr>
      </w:pPr>
      <w:hyperlink w:anchor="_Toc478575196" w:history="1">
        <w:r w:rsidR="00C71EA9" w:rsidRPr="00E34054">
          <w:rPr>
            <w:rStyle w:val="Hyperlink"/>
            <w:rFonts w:ascii="Arial Unicode MS" w:eastAsia="Arial Unicode MS" w:hAnsi="Arial Unicode MS" w:cs="Arial Unicode MS"/>
            <w:noProof/>
            <w:lang w:eastAsia="zh-CN"/>
          </w:rPr>
          <w:t>6.1.1</w:t>
        </w:r>
        <w:r w:rsidR="00C71EA9">
          <w:rPr>
            <w:rFonts w:asciiTheme="minorHAnsi" w:eastAsiaTheme="minorEastAsia" w:hAnsiTheme="minorHAnsi" w:cstheme="minorBidi"/>
            <w:i w:val="0"/>
            <w:noProof/>
            <w:lang w:val="en-GB" w:eastAsia="zh-CN"/>
          </w:rPr>
          <w:tab/>
        </w:r>
        <w:r w:rsidR="00C71EA9" w:rsidRPr="00E34054">
          <w:rPr>
            <w:rStyle w:val="Hyperlink"/>
            <w:rFonts w:ascii="微软雅黑" w:eastAsia="微软雅黑" w:hAnsi="微软雅黑" w:cs="微软雅黑" w:hint="eastAsia"/>
            <w:noProof/>
            <w:lang w:eastAsia="zh-CN"/>
          </w:rPr>
          <w:t>配置列表</w:t>
        </w:r>
        <w:r w:rsidR="00C71EA9">
          <w:rPr>
            <w:noProof/>
            <w:webHidden/>
          </w:rPr>
          <w:tab/>
        </w:r>
        <w:r w:rsidR="00C71EA9">
          <w:rPr>
            <w:noProof/>
            <w:webHidden/>
          </w:rPr>
          <w:fldChar w:fldCharType="begin"/>
        </w:r>
        <w:r w:rsidR="00C71EA9">
          <w:rPr>
            <w:noProof/>
            <w:webHidden/>
          </w:rPr>
          <w:instrText xml:space="preserve"> PAGEREF _Toc478575196 \h </w:instrText>
        </w:r>
        <w:r w:rsidR="00C71EA9">
          <w:rPr>
            <w:noProof/>
            <w:webHidden/>
          </w:rPr>
        </w:r>
        <w:r w:rsidR="00C71EA9">
          <w:rPr>
            <w:noProof/>
            <w:webHidden/>
          </w:rPr>
          <w:fldChar w:fldCharType="separate"/>
        </w:r>
        <w:r w:rsidR="00C71EA9">
          <w:rPr>
            <w:noProof/>
            <w:webHidden/>
          </w:rPr>
          <w:t>15</w:t>
        </w:r>
        <w:r w:rsidR="00C71EA9">
          <w:rPr>
            <w:noProof/>
            <w:webHidden/>
          </w:rPr>
          <w:fldChar w:fldCharType="end"/>
        </w:r>
      </w:hyperlink>
    </w:p>
    <w:p w14:paraId="42F17F9D" w14:textId="77777777" w:rsidR="00C71EA9" w:rsidRDefault="003C2960">
      <w:pPr>
        <w:pStyle w:val="TOC2"/>
        <w:tabs>
          <w:tab w:val="left" w:pos="600"/>
        </w:tabs>
        <w:rPr>
          <w:rFonts w:asciiTheme="minorHAnsi" w:eastAsiaTheme="minorEastAsia" w:hAnsiTheme="minorHAnsi" w:cstheme="minorBidi"/>
          <w:smallCaps w:val="0"/>
          <w:noProof/>
          <w:lang w:val="en-GB" w:eastAsia="zh-CN"/>
        </w:rPr>
      </w:pPr>
      <w:hyperlink w:anchor="_Toc478575197" w:history="1">
        <w:r w:rsidR="00C71EA9" w:rsidRPr="00E34054">
          <w:rPr>
            <w:rStyle w:val="Hyperlink"/>
            <w:rFonts w:ascii="微软雅黑" w:eastAsia="微软雅黑" w:hAnsi="微软雅黑" w:cs="微软雅黑"/>
            <w:bCs/>
            <w:iCs/>
            <w:noProof/>
            <w:lang w:eastAsia="zh-CN"/>
          </w:rPr>
          <w:t>6.2</w:t>
        </w:r>
        <w:r w:rsidR="00C71EA9">
          <w:rPr>
            <w:rFonts w:asciiTheme="minorHAnsi" w:eastAsiaTheme="minorEastAsia" w:hAnsiTheme="minorHAnsi" w:cstheme="minorBidi"/>
            <w:smallCaps w:val="0"/>
            <w:noProof/>
            <w:lang w:val="en-GB" w:eastAsia="zh-CN"/>
          </w:rPr>
          <w:tab/>
        </w:r>
        <w:r w:rsidR="00C71EA9" w:rsidRPr="00E34054">
          <w:rPr>
            <w:rStyle w:val="Hyperlink"/>
            <w:rFonts w:ascii="微软雅黑" w:eastAsia="微软雅黑" w:hAnsi="微软雅黑" w:cs="微软雅黑" w:hint="eastAsia"/>
            <w:bCs/>
            <w:iCs/>
            <w:noProof/>
            <w:lang w:eastAsia="zh-CN"/>
          </w:rPr>
          <w:t>版本管理</w:t>
        </w:r>
        <w:r w:rsidR="00C71EA9">
          <w:rPr>
            <w:noProof/>
            <w:webHidden/>
          </w:rPr>
          <w:tab/>
        </w:r>
        <w:r w:rsidR="00C71EA9">
          <w:rPr>
            <w:noProof/>
            <w:webHidden/>
          </w:rPr>
          <w:fldChar w:fldCharType="begin"/>
        </w:r>
        <w:r w:rsidR="00C71EA9">
          <w:rPr>
            <w:noProof/>
            <w:webHidden/>
          </w:rPr>
          <w:instrText xml:space="preserve"> PAGEREF _Toc478575197 \h </w:instrText>
        </w:r>
        <w:r w:rsidR="00C71EA9">
          <w:rPr>
            <w:noProof/>
            <w:webHidden/>
          </w:rPr>
        </w:r>
        <w:r w:rsidR="00C71EA9">
          <w:rPr>
            <w:noProof/>
            <w:webHidden/>
          </w:rPr>
          <w:fldChar w:fldCharType="separate"/>
        </w:r>
        <w:r w:rsidR="00C71EA9">
          <w:rPr>
            <w:noProof/>
            <w:webHidden/>
          </w:rPr>
          <w:t>15</w:t>
        </w:r>
        <w:r w:rsidR="00C71EA9">
          <w:rPr>
            <w:noProof/>
            <w:webHidden/>
          </w:rPr>
          <w:fldChar w:fldCharType="end"/>
        </w:r>
      </w:hyperlink>
    </w:p>
    <w:p w14:paraId="45B9806D" w14:textId="77777777" w:rsidR="00C71EA9" w:rsidRDefault="003C2960">
      <w:pPr>
        <w:pStyle w:val="TOC3"/>
        <w:tabs>
          <w:tab w:val="left" w:pos="1000"/>
        </w:tabs>
        <w:rPr>
          <w:rFonts w:asciiTheme="minorHAnsi" w:eastAsiaTheme="minorEastAsia" w:hAnsiTheme="minorHAnsi" w:cstheme="minorBidi"/>
          <w:i w:val="0"/>
          <w:noProof/>
          <w:lang w:val="en-GB" w:eastAsia="zh-CN"/>
        </w:rPr>
      </w:pPr>
      <w:hyperlink w:anchor="_Toc478575198" w:history="1">
        <w:r w:rsidR="00C71EA9" w:rsidRPr="00E34054">
          <w:rPr>
            <w:rStyle w:val="Hyperlink"/>
            <w:rFonts w:ascii="Arial Unicode MS" w:eastAsia="Arial Unicode MS" w:hAnsi="Arial Unicode MS" w:cs="Arial Unicode MS"/>
            <w:noProof/>
            <w:lang w:eastAsia="zh-CN"/>
          </w:rPr>
          <w:t>6.2.1</w:t>
        </w:r>
        <w:r w:rsidR="00C71EA9">
          <w:rPr>
            <w:rFonts w:asciiTheme="minorHAnsi" w:eastAsiaTheme="minorEastAsia" w:hAnsiTheme="minorHAnsi" w:cstheme="minorBidi"/>
            <w:i w:val="0"/>
            <w:noProof/>
            <w:lang w:val="en-GB" w:eastAsia="zh-CN"/>
          </w:rPr>
          <w:tab/>
        </w:r>
        <w:r w:rsidR="00C71EA9" w:rsidRPr="00E34054">
          <w:rPr>
            <w:rStyle w:val="Hyperlink"/>
            <w:rFonts w:ascii="微软雅黑" w:eastAsia="微软雅黑" w:hAnsi="微软雅黑" w:cs="微软雅黑" w:hint="eastAsia"/>
            <w:noProof/>
            <w:lang w:eastAsia="zh-CN"/>
          </w:rPr>
          <w:t>版本列表</w:t>
        </w:r>
        <w:r w:rsidR="00C71EA9">
          <w:rPr>
            <w:noProof/>
            <w:webHidden/>
          </w:rPr>
          <w:tab/>
        </w:r>
        <w:r w:rsidR="00C71EA9">
          <w:rPr>
            <w:noProof/>
            <w:webHidden/>
          </w:rPr>
          <w:fldChar w:fldCharType="begin"/>
        </w:r>
        <w:r w:rsidR="00C71EA9">
          <w:rPr>
            <w:noProof/>
            <w:webHidden/>
          </w:rPr>
          <w:instrText xml:space="preserve"> PAGEREF _Toc478575198 \h </w:instrText>
        </w:r>
        <w:r w:rsidR="00C71EA9">
          <w:rPr>
            <w:noProof/>
            <w:webHidden/>
          </w:rPr>
        </w:r>
        <w:r w:rsidR="00C71EA9">
          <w:rPr>
            <w:noProof/>
            <w:webHidden/>
          </w:rPr>
          <w:fldChar w:fldCharType="separate"/>
        </w:r>
        <w:r w:rsidR="00C71EA9">
          <w:rPr>
            <w:noProof/>
            <w:webHidden/>
          </w:rPr>
          <w:t>15</w:t>
        </w:r>
        <w:r w:rsidR="00C71EA9">
          <w:rPr>
            <w:noProof/>
            <w:webHidden/>
          </w:rPr>
          <w:fldChar w:fldCharType="end"/>
        </w:r>
      </w:hyperlink>
    </w:p>
    <w:p w14:paraId="7880BFFE" w14:textId="77777777" w:rsidR="00C71EA9" w:rsidRDefault="003C2960">
      <w:pPr>
        <w:pStyle w:val="TOC2"/>
        <w:tabs>
          <w:tab w:val="left" w:pos="600"/>
        </w:tabs>
        <w:rPr>
          <w:rFonts w:asciiTheme="minorHAnsi" w:eastAsiaTheme="minorEastAsia" w:hAnsiTheme="minorHAnsi" w:cstheme="minorBidi"/>
          <w:smallCaps w:val="0"/>
          <w:noProof/>
          <w:lang w:val="en-GB" w:eastAsia="zh-CN"/>
        </w:rPr>
      </w:pPr>
      <w:hyperlink w:anchor="_Toc478575199" w:history="1">
        <w:r w:rsidR="00C71EA9" w:rsidRPr="00E34054">
          <w:rPr>
            <w:rStyle w:val="Hyperlink"/>
            <w:rFonts w:ascii="Arial Unicode MS" w:eastAsia="Arial Unicode MS" w:hAnsi="Arial Unicode MS" w:cs="Arial Unicode MS"/>
            <w:bCs/>
            <w:iCs/>
            <w:noProof/>
            <w:lang w:eastAsia="zh-HK"/>
          </w:rPr>
          <w:t>6.3</w:t>
        </w:r>
        <w:r w:rsidR="00C71EA9">
          <w:rPr>
            <w:rFonts w:asciiTheme="minorHAnsi" w:eastAsiaTheme="minorEastAsia" w:hAnsiTheme="minorHAnsi" w:cstheme="minorBidi"/>
            <w:smallCaps w:val="0"/>
            <w:noProof/>
            <w:lang w:val="en-GB" w:eastAsia="zh-CN"/>
          </w:rPr>
          <w:tab/>
        </w:r>
        <w:r w:rsidR="00C71EA9" w:rsidRPr="00E34054">
          <w:rPr>
            <w:rStyle w:val="Hyperlink"/>
            <w:rFonts w:ascii="微软雅黑" w:eastAsia="微软雅黑" w:hAnsi="微软雅黑" w:cs="微软雅黑" w:hint="eastAsia"/>
            <w:bCs/>
            <w:iCs/>
            <w:noProof/>
            <w:lang w:eastAsia="zh-CN"/>
          </w:rPr>
          <w:t>地区管理</w:t>
        </w:r>
        <w:r w:rsidR="00C71EA9">
          <w:rPr>
            <w:noProof/>
            <w:webHidden/>
          </w:rPr>
          <w:tab/>
        </w:r>
        <w:r w:rsidR="00C71EA9">
          <w:rPr>
            <w:noProof/>
            <w:webHidden/>
          </w:rPr>
          <w:fldChar w:fldCharType="begin"/>
        </w:r>
        <w:r w:rsidR="00C71EA9">
          <w:rPr>
            <w:noProof/>
            <w:webHidden/>
          </w:rPr>
          <w:instrText xml:space="preserve"> PAGEREF _Toc478575199 \h </w:instrText>
        </w:r>
        <w:r w:rsidR="00C71EA9">
          <w:rPr>
            <w:noProof/>
            <w:webHidden/>
          </w:rPr>
        </w:r>
        <w:r w:rsidR="00C71EA9">
          <w:rPr>
            <w:noProof/>
            <w:webHidden/>
          </w:rPr>
          <w:fldChar w:fldCharType="separate"/>
        </w:r>
        <w:r w:rsidR="00C71EA9">
          <w:rPr>
            <w:noProof/>
            <w:webHidden/>
          </w:rPr>
          <w:t>16</w:t>
        </w:r>
        <w:r w:rsidR="00C71EA9">
          <w:rPr>
            <w:noProof/>
            <w:webHidden/>
          </w:rPr>
          <w:fldChar w:fldCharType="end"/>
        </w:r>
      </w:hyperlink>
    </w:p>
    <w:p w14:paraId="7E5270C6" w14:textId="77777777" w:rsidR="00C71EA9" w:rsidRDefault="003C2960">
      <w:pPr>
        <w:pStyle w:val="TOC3"/>
        <w:tabs>
          <w:tab w:val="left" w:pos="1000"/>
        </w:tabs>
        <w:rPr>
          <w:rFonts w:asciiTheme="minorHAnsi" w:eastAsiaTheme="minorEastAsia" w:hAnsiTheme="minorHAnsi" w:cstheme="minorBidi"/>
          <w:i w:val="0"/>
          <w:noProof/>
          <w:lang w:val="en-GB" w:eastAsia="zh-CN"/>
        </w:rPr>
      </w:pPr>
      <w:hyperlink w:anchor="_Toc478575200" w:history="1">
        <w:r w:rsidR="00C71EA9" w:rsidRPr="00E34054">
          <w:rPr>
            <w:rStyle w:val="Hyperlink"/>
            <w:rFonts w:ascii="Arial Unicode MS" w:eastAsia="Arial Unicode MS" w:hAnsi="Arial Unicode MS" w:cs="Arial Unicode MS"/>
            <w:noProof/>
            <w:lang w:eastAsia="zh-CN"/>
          </w:rPr>
          <w:t>6.3.1</w:t>
        </w:r>
        <w:r w:rsidR="00C71EA9">
          <w:rPr>
            <w:rFonts w:asciiTheme="minorHAnsi" w:eastAsiaTheme="minorEastAsia" w:hAnsiTheme="minorHAnsi" w:cstheme="minorBidi"/>
            <w:i w:val="0"/>
            <w:noProof/>
            <w:lang w:val="en-GB" w:eastAsia="zh-CN"/>
          </w:rPr>
          <w:tab/>
        </w:r>
        <w:r w:rsidR="00C71EA9" w:rsidRPr="00E34054">
          <w:rPr>
            <w:rStyle w:val="Hyperlink"/>
            <w:rFonts w:ascii="微软雅黑" w:eastAsia="微软雅黑" w:hAnsi="微软雅黑" w:cs="微软雅黑" w:hint="eastAsia"/>
            <w:noProof/>
            <w:lang w:eastAsia="zh-CN"/>
          </w:rPr>
          <w:t>地区列表</w:t>
        </w:r>
        <w:r w:rsidR="00C71EA9">
          <w:rPr>
            <w:noProof/>
            <w:webHidden/>
          </w:rPr>
          <w:tab/>
        </w:r>
        <w:r w:rsidR="00C71EA9">
          <w:rPr>
            <w:noProof/>
            <w:webHidden/>
          </w:rPr>
          <w:fldChar w:fldCharType="begin"/>
        </w:r>
        <w:r w:rsidR="00C71EA9">
          <w:rPr>
            <w:noProof/>
            <w:webHidden/>
          </w:rPr>
          <w:instrText xml:space="preserve"> PAGEREF _Toc478575200 \h </w:instrText>
        </w:r>
        <w:r w:rsidR="00C71EA9">
          <w:rPr>
            <w:noProof/>
            <w:webHidden/>
          </w:rPr>
        </w:r>
        <w:r w:rsidR="00C71EA9">
          <w:rPr>
            <w:noProof/>
            <w:webHidden/>
          </w:rPr>
          <w:fldChar w:fldCharType="separate"/>
        </w:r>
        <w:r w:rsidR="00C71EA9">
          <w:rPr>
            <w:noProof/>
            <w:webHidden/>
          </w:rPr>
          <w:t>16</w:t>
        </w:r>
        <w:r w:rsidR="00C71EA9">
          <w:rPr>
            <w:noProof/>
            <w:webHidden/>
          </w:rPr>
          <w:fldChar w:fldCharType="end"/>
        </w:r>
      </w:hyperlink>
    </w:p>
    <w:p w14:paraId="3BBD65B9" w14:textId="77777777" w:rsidR="00C71EA9" w:rsidRDefault="003C2960">
      <w:pPr>
        <w:pStyle w:val="TOC2"/>
        <w:tabs>
          <w:tab w:val="left" w:pos="600"/>
        </w:tabs>
        <w:rPr>
          <w:rFonts w:asciiTheme="minorHAnsi" w:eastAsiaTheme="minorEastAsia" w:hAnsiTheme="minorHAnsi" w:cstheme="minorBidi"/>
          <w:smallCaps w:val="0"/>
          <w:noProof/>
          <w:lang w:val="en-GB" w:eastAsia="zh-CN"/>
        </w:rPr>
      </w:pPr>
      <w:hyperlink w:anchor="_Toc478575201" w:history="1">
        <w:r w:rsidR="00C71EA9" w:rsidRPr="00E34054">
          <w:rPr>
            <w:rStyle w:val="Hyperlink"/>
            <w:rFonts w:ascii="Arial Unicode MS" w:eastAsia="Arial Unicode MS" w:hAnsi="Arial Unicode MS" w:cs="Arial Unicode MS"/>
            <w:bCs/>
            <w:iCs/>
            <w:noProof/>
            <w:lang w:eastAsia="zh-HK"/>
          </w:rPr>
          <w:t>6.4</w:t>
        </w:r>
        <w:r w:rsidR="00C71EA9">
          <w:rPr>
            <w:rFonts w:asciiTheme="minorHAnsi" w:eastAsiaTheme="minorEastAsia" w:hAnsiTheme="minorHAnsi" w:cstheme="minorBidi"/>
            <w:smallCaps w:val="0"/>
            <w:noProof/>
            <w:lang w:val="en-GB" w:eastAsia="zh-CN"/>
          </w:rPr>
          <w:tab/>
        </w:r>
        <w:r w:rsidR="00C71EA9" w:rsidRPr="00E34054">
          <w:rPr>
            <w:rStyle w:val="Hyperlink"/>
            <w:rFonts w:ascii="微软雅黑" w:eastAsia="微软雅黑" w:hAnsi="微软雅黑" w:cs="微软雅黑" w:hint="eastAsia"/>
            <w:bCs/>
            <w:iCs/>
            <w:noProof/>
            <w:lang w:eastAsia="zh-CN"/>
          </w:rPr>
          <w:t>供应商管理</w:t>
        </w:r>
        <w:r w:rsidR="00C71EA9">
          <w:rPr>
            <w:noProof/>
            <w:webHidden/>
          </w:rPr>
          <w:tab/>
        </w:r>
        <w:r w:rsidR="00C71EA9">
          <w:rPr>
            <w:noProof/>
            <w:webHidden/>
          </w:rPr>
          <w:fldChar w:fldCharType="begin"/>
        </w:r>
        <w:r w:rsidR="00C71EA9">
          <w:rPr>
            <w:noProof/>
            <w:webHidden/>
          </w:rPr>
          <w:instrText xml:space="preserve"> PAGEREF _Toc478575201 \h </w:instrText>
        </w:r>
        <w:r w:rsidR="00C71EA9">
          <w:rPr>
            <w:noProof/>
            <w:webHidden/>
          </w:rPr>
        </w:r>
        <w:r w:rsidR="00C71EA9">
          <w:rPr>
            <w:noProof/>
            <w:webHidden/>
          </w:rPr>
          <w:fldChar w:fldCharType="separate"/>
        </w:r>
        <w:r w:rsidR="00C71EA9">
          <w:rPr>
            <w:noProof/>
            <w:webHidden/>
          </w:rPr>
          <w:t>17</w:t>
        </w:r>
        <w:r w:rsidR="00C71EA9">
          <w:rPr>
            <w:noProof/>
            <w:webHidden/>
          </w:rPr>
          <w:fldChar w:fldCharType="end"/>
        </w:r>
      </w:hyperlink>
    </w:p>
    <w:p w14:paraId="6BF4458B" w14:textId="77777777" w:rsidR="00C71EA9" w:rsidRDefault="003C2960">
      <w:pPr>
        <w:pStyle w:val="TOC3"/>
        <w:tabs>
          <w:tab w:val="left" w:pos="1000"/>
        </w:tabs>
        <w:rPr>
          <w:rFonts w:asciiTheme="minorHAnsi" w:eastAsiaTheme="minorEastAsia" w:hAnsiTheme="minorHAnsi" w:cstheme="minorBidi"/>
          <w:i w:val="0"/>
          <w:noProof/>
          <w:lang w:val="en-GB" w:eastAsia="zh-CN"/>
        </w:rPr>
      </w:pPr>
      <w:hyperlink w:anchor="_Toc478575202" w:history="1">
        <w:r w:rsidR="00C71EA9" w:rsidRPr="00E34054">
          <w:rPr>
            <w:rStyle w:val="Hyperlink"/>
            <w:rFonts w:ascii="Arial Unicode MS" w:eastAsia="Arial Unicode MS" w:hAnsi="Arial Unicode MS" w:cs="Arial Unicode MS"/>
            <w:noProof/>
            <w:lang w:eastAsia="zh-CN"/>
          </w:rPr>
          <w:t>6.4.1</w:t>
        </w:r>
        <w:r w:rsidR="00C71EA9">
          <w:rPr>
            <w:rFonts w:asciiTheme="minorHAnsi" w:eastAsiaTheme="minorEastAsia" w:hAnsiTheme="minorHAnsi" w:cstheme="minorBidi"/>
            <w:i w:val="0"/>
            <w:noProof/>
            <w:lang w:val="en-GB" w:eastAsia="zh-CN"/>
          </w:rPr>
          <w:tab/>
        </w:r>
        <w:r w:rsidR="00C71EA9" w:rsidRPr="00E34054">
          <w:rPr>
            <w:rStyle w:val="Hyperlink"/>
            <w:rFonts w:ascii="微软雅黑" w:eastAsia="微软雅黑" w:hAnsi="微软雅黑" w:cs="微软雅黑" w:hint="eastAsia"/>
            <w:noProof/>
            <w:lang w:eastAsia="zh-CN"/>
          </w:rPr>
          <w:t>供应商列表</w:t>
        </w:r>
        <w:r w:rsidR="00C71EA9">
          <w:rPr>
            <w:noProof/>
            <w:webHidden/>
          </w:rPr>
          <w:tab/>
        </w:r>
        <w:r w:rsidR="00C71EA9">
          <w:rPr>
            <w:noProof/>
            <w:webHidden/>
          </w:rPr>
          <w:fldChar w:fldCharType="begin"/>
        </w:r>
        <w:r w:rsidR="00C71EA9">
          <w:rPr>
            <w:noProof/>
            <w:webHidden/>
          </w:rPr>
          <w:instrText xml:space="preserve"> PAGEREF _Toc478575202 \h </w:instrText>
        </w:r>
        <w:r w:rsidR="00C71EA9">
          <w:rPr>
            <w:noProof/>
            <w:webHidden/>
          </w:rPr>
        </w:r>
        <w:r w:rsidR="00C71EA9">
          <w:rPr>
            <w:noProof/>
            <w:webHidden/>
          </w:rPr>
          <w:fldChar w:fldCharType="separate"/>
        </w:r>
        <w:r w:rsidR="00C71EA9">
          <w:rPr>
            <w:noProof/>
            <w:webHidden/>
          </w:rPr>
          <w:t>17</w:t>
        </w:r>
        <w:r w:rsidR="00C71EA9">
          <w:rPr>
            <w:noProof/>
            <w:webHidden/>
          </w:rPr>
          <w:fldChar w:fldCharType="end"/>
        </w:r>
      </w:hyperlink>
    </w:p>
    <w:p w14:paraId="151CCF73" w14:textId="77777777" w:rsidR="00C71EA9" w:rsidRDefault="003C2960">
      <w:pPr>
        <w:pStyle w:val="TOC2"/>
        <w:tabs>
          <w:tab w:val="left" w:pos="600"/>
        </w:tabs>
        <w:rPr>
          <w:rFonts w:asciiTheme="minorHAnsi" w:eastAsiaTheme="minorEastAsia" w:hAnsiTheme="minorHAnsi" w:cstheme="minorBidi"/>
          <w:smallCaps w:val="0"/>
          <w:noProof/>
          <w:lang w:val="en-GB" w:eastAsia="zh-CN"/>
        </w:rPr>
      </w:pPr>
      <w:hyperlink w:anchor="_Toc478575203" w:history="1">
        <w:r w:rsidR="00C71EA9" w:rsidRPr="00E34054">
          <w:rPr>
            <w:rStyle w:val="Hyperlink"/>
            <w:rFonts w:ascii="微软雅黑" w:eastAsia="微软雅黑" w:hAnsi="微软雅黑" w:cs="微软雅黑"/>
            <w:bCs/>
            <w:iCs/>
            <w:noProof/>
            <w:lang w:eastAsia="zh-CN"/>
          </w:rPr>
          <w:t>6.5</w:t>
        </w:r>
        <w:r w:rsidR="00C71EA9">
          <w:rPr>
            <w:rFonts w:asciiTheme="minorHAnsi" w:eastAsiaTheme="minorEastAsia" w:hAnsiTheme="minorHAnsi" w:cstheme="minorBidi"/>
            <w:smallCaps w:val="0"/>
            <w:noProof/>
            <w:lang w:val="en-GB" w:eastAsia="zh-CN"/>
          </w:rPr>
          <w:tab/>
        </w:r>
        <w:r w:rsidR="00C71EA9" w:rsidRPr="00E34054">
          <w:rPr>
            <w:rStyle w:val="Hyperlink"/>
            <w:rFonts w:ascii="微软雅黑" w:eastAsia="微软雅黑" w:hAnsi="微软雅黑" w:cs="微软雅黑" w:hint="eastAsia"/>
            <w:bCs/>
            <w:iCs/>
            <w:noProof/>
            <w:lang w:eastAsia="zh-CN"/>
          </w:rPr>
          <w:t>代理商管理</w:t>
        </w:r>
        <w:r w:rsidR="00C71EA9">
          <w:rPr>
            <w:noProof/>
            <w:webHidden/>
          </w:rPr>
          <w:tab/>
        </w:r>
        <w:r w:rsidR="00C71EA9">
          <w:rPr>
            <w:noProof/>
            <w:webHidden/>
          </w:rPr>
          <w:fldChar w:fldCharType="begin"/>
        </w:r>
        <w:r w:rsidR="00C71EA9">
          <w:rPr>
            <w:noProof/>
            <w:webHidden/>
          </w:rPr>
          <w:instrText xml:space="preserve"> PAGEREF _Toc478575203 \h </w:instrText>
        </w:r>
        <w:r w:rsidR="00C71EA9">
          <w:rPr>
            <w:noProof/>
            <w:webHidden/>
          </w:rPr>
        </w:r>
        <w:r w:rsidR="00C71EA9">
          <w:rPr>
            <w:noProof/>
            <w:webHidden/>
          </w:rPr>
          <w:fldChar w:fldCharType="separate"/>
        </w:r>
        <w:r w:rsidR="00C71EA9">
          <w:rPr>
            <w:noProof/>
            <w:webHidden/>
          </w:rPr>
          <w:t>17</w:t>
        </w:r>
        <w:r w:rsidR="00C71EA9">
          <w:rPr>
            <w:noProof/>
            <w:webHidden/>
          </w:rPr>
          <w:fldChar w:fldCharType="end"/>
        </w:r>
      </w:hyperlink>
    </w:p>
    <w:p w14:paraId="0D4F1C43" w14:textId="77777777" w:rsidR="00C71EA9" w:rsidRDefault="003C2960">
      <w:pPr>
        <w:pStyle w:val="TOC3"/>
        <w:tabs>
          <w:tab w:val="left" w:pos="1000"/>
        </w:tabs>
        <w:rPr>
          <w:rFonts w:asciiTheme="minorHAnsi" w:eastAsiaTheme="minorEastAsia" w:hAnsiTheme="minorHAnsi" w:cstheme="minorBidi"/>
          <w:i w:val="0"/>
          <w:noProof/>
          <w:lang w:val="en-GB" w:eastAsia="zh-CN"/>
        </w:rPr>
      </w:pPr>
      <w:hyperlink w:anchor="_Toc478575204" w:history="1">
        <w:r w:rsidR="00C71EA9" w:rsidRPr="00E34054">
          <w:rPr>
            <w:rStyle w:val="Hyperlink"/>
            <w:rFonts w:ascii="微软雅黑" w:eastAsia="微软雅黑" w:hAnsi="微软雅黑" w:cs="微软雅黑"/>
            <w:noProof/>
            <w:lang w:eastAsia="zh-CN"/>
          </w:rPr>
          <w:t>6.5.1</w:t>
        </w:r>
        <w:r w:rsidR="00C71EA9">
          <w:rPr>
            <w:rFonts w:asciiTheme="minorHAnsi" w:eastAsiaTheme="minorEastAsia" w:hAnsiTheme="minorHAnsi" w:cstheme="minorBidi"/>
            <w:i w:val="0"/>
            <w:noProof/>
            <w:lang w:val="en-GB" w:eastAsia="zh-CN"/>
          </w:rPr>
          <w:tab/>
        </w:r>
        <w:r w:rsidR="00C71EA9" w:rsidRPr="00E34054">
          <w:rPr>
            <w:rStyle w:val="Hyperlink"/>
            <w:rFonts w:ascii="微软雅黑" w:eastAsia="微软雅黑" w:hAnsi="微软雅黑" w:cs="微软雅黑" w:hint="eastAsia"/>
            <w:noProof/>
            <w:lang w:eastAsia="zh-CN"/>
          </w:rPr>
          <w:t>概要信息</w:t>
        </w:r>
        <w:r w:rsidR="00C71EA9">
          <w:rPr>
            <w:noProof/>
            <w:webHidden/>
          </w:rPr>
          <w:tab/>
        </w:r>
        <w:r w:rsidR="00C71EA9">
          <w:rPr>
            <w:noProof/>
            <w:webHidden/>
          </w:rPr>
          <w:fldChar w:fldCharType="begin"/>
        </w:r>
        <w:r w:rsidR="00C71EA9">
          <w:rPr>
            <w:noProof/>
            <w:webHidden/>
          </w:rPr>
          <w:instrText xml:space="preserve"> PAGEREF _Toc478575204 \h </w:instrText>
        </w:r>
        <w:r w:rsidR="00C71EA9">
          <w:rPr>
            <w:noProof/>
            <w:webHidden/>
          </w:rPr>
        </w:r>
        <w:r w:rsidR="00C71EA9">
          <w:rPr>
            <w:noProof/>
            <w:webHidden/>
          </w:rPr>
          <w:fldChar w:fldCharType="separate"/>
        </w:r>
        <w:r w:rsidR="00C71EA9">
          <w:rPr>
            <w:noProof/>
            <w:webHidden/>
          </w:rPr>
          <w:t>17</w:t>
        </w:r>
        <w:r w:rsidR="00C71EA9">
          <w:rPr>
            <w:noProof/>
            <w:webHidden/>
          </w:rPr>
          <w:fldChar w:fldCharType="end"/>
        </w:r>
      </w:hyperlink>
    </w:p>
    <w:p w14:paraId="2EFBF3A2" w14:textId="77777777" w:rsidR="00C71EA9" w:rsidRDefault="003C2960">
      <w:pPr>
        <w:pStyle w:val="TOC3"/>
        <w:tabs>
          <w:tab w:val="left" w:pos="1000"/>
        </w:tabs>
        <w:rPr>
          <w:rFonts w:asciiTheme="minorHAnsi" w:eastAsiaTheme="minorEastAsia" w:hAnsiTheme="minorHAnsi" w:cstheme="minorBidi"/>
          <w:i w:val="0"/>
          <w:noProof/>
          <w:lang w:val="en-GB" w:eastAsia="zh-CN"/>
        </w:rPr>
      </w:pPr>
      <w:hyperlink w:anchor="_Toc478575205" w:history="1">
        <w:r w:rsidR="00C71EA9" w:rsidRPr="00E34054">
          <w:rPr>
            <w:rStyle w:val="Hyperlink"/>
            <w:rFonts w:ascii="微软雅黑" w:eastAsia="微软雅黑" w:hAnsi="微软雅黑" w:cs="微软雅黑"/>
            <w:noProof/>
            <w:lang w:eastAsia="zh-CN"/>
          </w:rPr>
          <w:t>6.5.2</w:t>
        </w:r>
        <w:r w:rsidR="00C71EA9">
          <w:rPr>
            <w:rFonts w:asciiTheme="minorHAnsi" w:eastAsiaTheme="minorEastAsia" w:hAnsiTheme="minorHAnsi" w:cstheme="minorBidi"/>
            <w:i w:val="0"/>
            <w:noProof/>
            <w:lang w:val="en-GB" w:eastAsia="zh-CN"/>
          </w:rPr>
          <w:tab/>
        </w:r>
        <w:r w:rsidR="00C71EA9" w:rsidRPr="00E34054">
          <w:rPr>
            <w:rStyle w:val="Hyperlink"/>
            <w:rFonts w:ascii="微软雅黑" w:eastAsia="微软雅黑" w:hAnsi="微软雅黑" w:cs="微软雅黑" w:hint="eastAsia"/>
            <w:noProof/>
            <w:lang w:eastAsia="zh-CN"/>
          </w:rPr>
          <w:t>代理商列表</w:t>
        </w:r>
        <w:r w:rsidR="00C71EA9">
          <w:rPr>
            <w:noProof/>
            <w:webHidden/>
          </w:rPr>
          <w:tab/>
        </w:r>
        <w:r w:rsidR="00C71EA9">
          <w:rPr>
            <w:noProof/>
            <w:webHidden/>
          </w:rPr>
          <w:fldChar w:fldCharType="begin"/>
        </w:r>
        <w:r w:rsidR="00C71EA9">
          <w:rPr>
            <w:noProof/>
            <w:webHidden/>
          </w:rPr>
          <w:instrText xml:space="preserve"> PAGEREF _Toc478575205 \h </w:instrText>
        </w:r>
        <w:r w:rsidR="00C71EA9">
          <w:rPr>
            <w:noProof/>
            <w:webHidden/>
          </w:rPr>
        </w:r>
        <w:r w:rsidR="00C71EA9">
          <w:rPr>
            <w:noProof/>
            <w:webHidden/>
          </w:rPr>
          <w:fldChar w:fldCharType="separate"/>
        </w:r>
        <w:r w:rsidR="00C71EA9">
          <w:rPr>
            <w:noProof/>
            <w:webHidden/>
          </w:rPr>
          <w:t>18</w:t>
        </w:r>
        <w:r w:rsidR="00C71EA9">
          <w:rPr>
            <w:noProof/>
            <w:webHidden/>
          </w:rPr>
          <w:fldChar w:fldCharType="end"/>
        </w:r>
      </w:hyperlink>
    </w:p>
    <w:p w14:paraId="12BE57A9" w14:textId="77777777" w:rsidR="00C71EA9" w:rsidRDefault="003C2960">
      <w:pPr>
        <w:pStyle w:val="TOC3"/>
        <w:tabs>
          <w:tab w:val="left" w:pos="1000"/>
        </w:tabs>
        <w:rPr>
          <w:rFonts w:asciiTheme="minorHAnsi" w:eastAsiaTheme="minorEastAsia" w:hAnsiTheme="minorHAnsi" w:cstheme="minorBidi"/>
          <w:i w:val="0"/>
          <w:noProof/>
          <w:lang w:val="en-GB" w:eastAsia="zh-CN"/>
        </w:rPr>
      </w:pPr>
      <w:hyperlink w:anchor="_Toc478575206" w:history="1">
        <w:r w:rsidR="00C71EA9" w:rsidRPr="00E34054">
          <w:rPr>
            <w:rStyle w:val="Hyperlink"/>
            <w:rFonts w:ascii="微软雅黑" w:eastAsia="微软雅黑" w:hAnsi="微软雅黑" w:cs="微软雅黑"/>
            <w:noProof/>
            <w:lang w:eastAsia="zh-CN"/>
          </w:rPr>
          <w:t>6.5.3</w:t>
        </w:r>
        <w:r w:rsidR="00C71EA9">
          <w:rPr>
            <w:rFonts w:asciiTheme="minorHAnsi" w:eastAsiaTheme="minorEastAsia" w:hAnsiTheme="minorHAnsi" w:cstheme="minorBidi"/>
            <w:i w:val="0"/>
            <w:noProof/>
            <w:lang w:val="en-GB" w:eastAsia="zh-CN"/>
          </w:rPr>
          <w:tab/>
        </w:r>
        <w:r w:rsidR="00C71EA9" w:rsidRPr="00E34054">
          <w:rPr>
            <w:rStyle w:val="Hyperlink"/>
            <w:rFonts w:ascii="微软雅黑" w:eastAsia="微软雅黑" w:hAnsi="微软雅黑" w:cs="微软雅黑" w:hint="eastAsia"/>
            <w:noProof/>
            <w:lang w:eastAsia="zh-CN"/>
          </w:rPr>
          <w:t>增值记录</w:t>
        </w:r>
        <w:r w:rsidR="00C71EA9">
          <w:rPr>
            <w:noProof/>
            <w:webHidden/>
          </w:rPr>
          <w:tab/>
        </w:r>
        <w:r w:rsidR="00C71EA9">
          <w:rPr>
            <w:noProof/>
            <w:webHidden/>
          </w:rPr>
          <w:fldChar w:fldCharType="begin"/>
        </w:r>
        <w:r w:rsidR="00C71EA9">
          <w:rPr>
            <w:noProof/>
            <w:webHidden/>
          </w:rPr>
          <w:instrText xml:space="preserve"> PAGEREF _Toc478575206 \h </w:instrText>
        </w:r>
        <w:r w:rsidR="00C71EA9">
          <w:rPr>
            <w:noProof/>
            <w:webHidden/>
          </w:rPr>
        </w:r>
        <w:r w:rsidR="00C71EA9">
          <w:rPr>
            <w:noProof/>
            <w:webHidden/>
          </w:rPr>
          <w:fldChar w:fldCharType="separate"/>
        </w:r>
        <w:r w:rsidR="00C71EA9">
          <w:rPr>
            <w:noProof/>
            <w:webHidden/>
          </w:rPr>
          <w:t>18</w:t>
        </w:r>
        <w:r w:rsidR="00C71EA9">
          <w:rPr>
            <w:noProof/>
            <w:webHidden/>
          </w:rPr>
          <w:fldChar w:fldCharType="end"/>
        </w:r>
      </w:hyperlink>
    </w:p>
    <w:p w14:paraId="2B359EA6" w14:textId="77777777" w:rsidR="00C71EA9" w:rsidRDefault="003C2960">
      <w:pPr>
        <w:pStyle w:val="TOC3"/>
        <w:tabs>
          <w:tab w:val="left" w:pos="1000"/>
        </w:tabs>
        <w:rPr>
          <w:rFonts w:asciiTheme="minorHAnsi" w:eastAsiaTheme="minorEastAsia" w:hAnsiTheme="minorHAnsi" w:cstheme="minorBidi"/>
          <w:i w:val="0"/>
          <w:noProof/>
          <w:lang w:val="en-GB" w:eastAsia="zh-CN"/>
        </w:rPr>
      </w:pPr>
      <w:hyperlink w:anchor="_Toc478575207" w:history="1">
        <w:r w:rsidR="00C71EA9" w:rsidRPr="00E34054">
          <w:rPr>
            <w:rStyle w:val="Hyperlink"/>
            <w:rFonts w:ascii="微软雅黑" w:eastAsia="微软雅黑" w:hAnsi="微软雅黑" w:cs="微软雅黑"/>
            <w:noProof/>
            <w:lang w:eastAsia="zh-CN"/>
          </w:rPr>
          <w:t>6.5.4</w:t>
        </w:r>
        <w:r w:rsidR="00C71EA9">
          <w:rPr>
            <w:rFonts w:asciiTheme="minorHAnsi" w:eastAsiaTheme="minorEastAsia" w:hAnsiTheme="minorHAnsi" w:cstheme="minorBidi"/>
            <w:i w:val="0"/>
            <w:noProof/>
            <w:lang w:val="en-GB" w:eastAsia="zh-CN"/>
          </w:rPr>
          <w:tab/>
        </w:r>
        <w:r w:rsidR="00C71EA9" w:rsidRPr="00E34054">
          <w:rPr>
            <w:rStyle w:val="Hyperlink"/>
            <w:rFonts w:ascii="微软雅黑" w:eastAsia="微软雅黑" w:hAnsi="微软雅黑" w:cs="微软雅黑" w:hint="eastAsia"/>
            <w:noProof/>
            <w:lang w:eastAsia="zh-CN"/>
          </w:rPr>
          <w:t>扣费记录</w:t>
        </w:r>
        <w:r w:rsidR="00C71EA9">
          <w:rPr>
            <w:noProof/>
            <w:webHidden/>
          </w:rPr>
          <w:tab/>
        </w:r>
        <w:r w:rsidR="00C71EA9">
          <w:rPr>
            <w:noProof/>
            <w:webHidden/>
          </w:rPr>
          <w:fldChar w:fldCharType="begin"/>
        </w:r>
        <w:r w:rsidR="00C71EA9">
          <w:rPr>
            <w:noProof/>
            <w:webHidden/>
          </w:rPr>
          <w:instrText xml:space="preserve"> PAGEREF _Toc478575207 \h </w:instrText>
        </w:r>
        <w:r w:rsidR="00C71EA9">
          <w:rPr>
            <w:noProof/>
            <w:webHidden/>
          </w:rPr>
        </w:r>
        <w:r w:rsidR="00C71EA9">
          <w:rPr>
            <w:noProof/>
            <w:webHidden/>
          </w:rPr>
          <w:fldChar w:fldCharType="separate"/>
        </w:r>
        <w:r w:rsidR="00C71EA9">
          <w:rPr>
            <w:noProof/>
            <w:webHidden/>
          </w:rPr>
          <w:t>19</w:t>
        </w:r>
        <w:r w:rsidR="00C71EA9">
          <w:rPr>
            <w:noProof/>
            <w:webHidden/>
          </w:rPr>
          <w:fldChar w:fldCharType="end"/>
        </w:r>
      </w:hyperlink>
    </w:p>
    <w:p w14:paraId="43141F3F" w14:textId="77777777" w:rsidR="00C71EA9" w:rsidRDefault="003C2960">
      <w:pPr>
        <w:pStyle w:val="TOC3"/>
        <w:tabs>
          <w:tab w:val="left" w:pos="1000"/>
        </w:tabs>
        <w:rPr>
          <w:rFonts w:asciiTheme="minorHAnsi" w:eastAsiaTheme="minorEastAsia" w:hAnsiTheme="minorHAnsi" w:cstheme="minorBidi"/>
          <w:i w:val="0"/>
          <w:noProof/>
          <w:lang w:val="en-GB" w:eastAsia="zh-CN"/>
        </w:rPr>
      </w:pPr>
      <w:hyperlink w:anchor="_Toc478575208" w:history="1">
        <w:r w:rsidR="00C71EA9" w:rsidRPr="00E34054">
          <w:rPr>
            <w:rStyle w:val="Hyperlink"/>
            <w:rFonts w:ascii="Arial Unicode MS" w:eastAsia="Arial Unicode MS" w:hAnsi="Arial Unicode MS" w:cs="Arial Unicode MS"/>
            <w:noProof/>
            <w:lang w:eastAsia="zh-CN"/>
          </w:rPr>
          <w:t>6.5.5</w:t>
        </w:r>
        <w:r w:rsidR="00C71EA9">
          <w:rPr>
            <w:rFonts w:asciiTheme="minorHAnsi" w:eastAsiaTheme="minorEastAsia" w:hAnsiTheme="minorHAnsi" w:cstheme="minorBidi"/>
            <w:i w:val="0"/>
            <w:noProof/>
            <w:lang w:val="en-GB" w:eastAsia="zh-CN"/>
          </w:rPr>
          <w:tab/>
        </w:r>
        <w:r w:rsidR="00C71EA9" w:rsidRPr="00E34054">
          <w:rPr>
            <w:rStyle w:val="Hyperlink"/>
            <w:rFonts w:ascii="微软雅黑" w:eastAsia="微软雅黑" w:hAnsi="微软雅黑" w:cs="微软雅黑" w:hint="eastAsia"/>
            <w:noProof/>
            <w:lang w:eastAsia="zh-CN"/>
          </w:rPr>
          <w:t>收益记录</w:t>
        </w:r>
        <w:r w:rsidR="00C71EA9">
          <w:rPr>
            <w:noProof/>
            <w:webHidden/>
          </w:rPr>
          <w:tab/>
        </w:r>
        <w:r w:rsidR="00C71EA9">
          <w:rPr>
            <w:noProof/>
            <w:webHidden/>
          </w:rPr>
          <w:fldChar w:fldCharType="begin"/>
        </w:r>
        <w:r w:rsidR="00C71EA9">
          <w:rPr>
            <w:noProof/>
            <w:webHidden/>
          </w:rPr>
          <w:instrText xml:space="preserve"> PAGEREF _Toc478575208 \h </w:instrText>
        </w:r>
        <w:r w:rsidR="00C71EA9">
          <w:rPr>
            <w:noProof/>
            <w:webHidden/>
          </w:rPr>
        </w:r>
        <w:r w:rsidR="00C71EA9">
          <w:rPr>
            <w:noProof/>
            <w:webHidden/>
          </w:rPr>
          <w:fldChar w:fldCharType="separate"/>
        </w:r>
        <w:r w:rsidR="00C71EA9">
          <w:rPr>
            <w:noProof/>
            <w:webHidden/>
          </w:rPr>
          <w:t>20</w:t>
        </w:r>
        <w:r w:rsidR="00C71EA9">
          <w:rPr>
            <w:noProof/>
            <w:webHidden/>
          </w:rPr>
          <w:fldChar w:fldCharType="end"/>
        </w:r>
      </w:hyperlink>
    </w:p>
    <w:p w14:paraId="75FF7EAA" w14:textId="77777777" w:rsidR="00C71EA9" w:rsidRDefault="003C2960">
      <w:pPr>
        <w:pStyle w:val="TOC1"/>
        <w:tabs>
          <w:tab w:val="left" w:pos="400"/>
        </w:tabs>
        <w:rPr>
          <w:rFonts w:asciiTheme="minorHAnsi" w:eastAsiaTheme="minorEastAsia" w:hAnsiTheme="minorHAnsi" w:cstheme="minorBidi"/>
          <w:b w:val="0"/>
          <w:caps w:val="0"/>
          <w:noProof/>
          <w:lang w:val="en-GB" w:eastAsia="zh-CN"/>
        </w:rPr>
      </w:pPr>
      <w:hyperlink w:anchor="_Toc478575209" w:history="1">
        <w:r w:rsidR="00C71EA9" w:rsidRPr="00E34054">
          <w:rPr>
            <w:rStyle w:val="Hyperlink"/>
            <w:rFonts w:ascii="Arial Unicode MS" w:eastAsia="Arial Unicode MS" w:hAnsi="Arial Unicode MS" w:cs="Arial Unicode MS"/>
            <w:iCs/>
            <w:noProof/>
            <w:lang w:eastAsia="zh-CN"/>
          </w:rPr>
          <w:t>7</w:t>
        </w:r>
        <w:r w:rsidR="00C71EA9">
          <w:rPr>
            <w:rFonts w:asciiTheme="minorHAnsi" w:eastAsiaTheme="minorEastAsia" w:hAnsiTheme="minorHAnsi" w:cstheme="minorBidi"/>
            <w:b w:val="0"/>
            <w:caps w:val="0"/>
            <w:noProof/>
            <w:lang w:val="en-GB" w:eastAsia="zh-CN"/>
          </w:rPr>
          <w:tab/>
        </w:r>
        <w:r w:rsidR="00C71EA9" w:rsidRPr="00E34054">
          <w:rPr>
            <w:rStyle w:val="Hyperlink"/>
            <w:rFonts w:ascii="微软雅黑" w:eastAsia="微软雅黑" w:hAnsi="微软雅黑" w:cs="微软雅黑" w:hint="eastAsia"/>
            <w:iCs/>
            <w:noProof/>
            <w:lang w:eastAsia="zh-CN"/>
          </w:rPr>
          <w:t>用户管理</w:t>
        </w:r>
        <w:r w:rsidR="00C71EA9">
          <w:rPr>
            <w:noProof/>
            <w:webHidden/>
          </w:rPr>
          <w:tab/>
        </w:r>
        <w:r w:rsidR="00C71EA9">
          <w:rPr>
            <w:noProof/>
            <w:webHidden/>
          </w:rPr>
          <w:fldChar w:fldCharType="begin"/>
        </w:r>
        <w:r w:rsidR="00C71EA9">
          <w:rPr>
            <w:noProof/>
            <w:webHidden/>
          </w:rPr>
          <w:instrText xml:space="preserve"> PAGEREF _Toc478575209 \h </w:instrText>
        </w:r>
        <w:r w:rsidR="00C71EA9">
          <w:rPr>
            <w:noProof/>
            <w:webHidden/>
          </w:rPr>
        </w:r>
        <w:r w:rsidR="00C71EA9">
          <w:rPr>
            <w:noProof/>
            <w:webHidden/>
          </w:rPr>
          <w:fldChar w:fldCharType="separate"/>
        </w:r>
        <w:r w:rsidR="00C71EA9">
          <w:rPr>
            <w:noProof/>
            <w:webHidden/>
          </w:rPr>
          <w:t>21</w:t>
        </w:r>
        <w:r w:rsidR="00C71EA9">
          <w:rPr>
            <w:noProof/>
            <w:webHidden/>
          </w:rPr>
          <w:fldChar w:fldCharType="end"/>
        </w:r>
      </w:hyperlink>
    </w:p>
    <w:p w14:paraId="65AB243C" w14:textId="77777777" w:rsidR="00C71EA9" w:rsidRDefault="003C2960">
      <w:pPr>
        <w:pStyle w:val="TOC2"/>
        <w:tabs>
          <w:tab w:val="left" w:pos="600"/>
        </w:tabs>
        <w:rPr>
          <w:rFonts w:asciiTheme="minorHAnsi" w:eastAsiaTheme="minorEastAsia" w:hAnsiTheme="minorHAnsi" w:cstheme="minorBidi"/>
          <w:smallCaps w:val="0"/>
          <w:noProof/>
          <w:lang w:val="en-GB" w:eastAsia="zh-CN"/>
        </w:rPr>
      </w:pPr>
      <w:hyperlink w:anchor="_Toc478575210" w:history="1">
        <w:r w:rsidR="00C71EA9" w:rsidRPr="00E34054">
          <w:rPr>
            <w:rStyle w:val="Hyperlink"/>
            <w:rFonts w:ascii="微软雅黑" w:eastAsia="微软雅黑" w:hAnsi="微软雅黑" w:cs="微软雅黑"/>
            <w:bCs/>
            <w:iCs/>
            <w:noProof/>
            <w:lang w:eastAsia="zh-CN"/>
          </w:rPr>
          <w:t>7.1</w:t>
        </w:r>
        <w:r w:rsidR="00C71EA9">
          <w:rPr>
            <w:rFonts w:asciiTheme="minorHAnsi" w:eastAsiaTheme="minorEastAsia" w:hAnsiTheme="minorHAnsi" w:cstheme="minorBidi"/>
            <w:smallCaps w:val="0"/>
            <w:noProof/>
            <w:lang w:val="en-GB" w:eastAsia="zh-CN"/>
          </w:rPr>
          <w:tab/>
        </w:r>
        <w:r w:rsidR="00C71EA9" w:rsidRPr="00E34054">
          <w:rPr>
            <w:rStyle w:val="Hyperlink"/>
            <w:rFonts w:ascii="微软雅黑" w:eastAsia="微软雅黑" w:hAnsi="微软雅黑" w:cs="微软雅黑" w:hint="eastAsia"/>
            <w:bCs/>
            <w:iCs/>
            <w:noProof/>
            <w:lang w:eastAsia="zh-CN"/>
          </w:rPr>
          <w:t>注册用户</w:t>
        </w:r>
        <w:r w:rsidR="00C71EA9">
          <w:rPr>
            <w:noProof/>
            <w:webHidden/>
          </w:rPr>
          <w:tab/>
        </w:r>
        <w:r w:rsidR="00C71EA9">
          <w:rPr>
            <w:noProof/>
            <w:webHidden/>
          </w:rPr>
          <w:fldChar w:fldCharType="begin"/>
        </w:r>
        <w:r w:rsidR="00C71EA9">
          <w:rPr>
            <w:noProof/>
            <w:webHidden/>
          </w:rPr>
          <w:instrText xml:space="preserve"> PAGEREF _Toc478575210 \h </w:instrText>
        </w:r>
        <w:r w:rsidR="00C71EA9">
          <w:rPr>
            <w:noProof/>
            <w:webHidden/>
          </w:rPr>
        </w:r>
        <w:r w:rsidR="00C71EA9">
          <w:rPr>
            <w:noProof/>
            <w:webHidden/>
          </w:rPr>
          <w:fldChar w:fldCharType="separate"/>
        </w:r>
        <w:r w:rsidR="00C71EA9">
          <w:rPr>
            <w:noProof/>
            <w:webHidden/>
          </w:rPr>
          <w:t>21</w:t>
        </w:r>
        <w:r w:rsidR="00C71EA9">
          <w:rPr>
            <w:noProof/>
            <w:webHidden/>
          </w:rPr>
          <w:fldChar w:fldCharType="end"/>
        </w:r>
      </w:hyperlink>
    </w:p>
    <w:p w14:paraId="719A01F6" w14:textId="77777777" w:rsidR="00C71EA9" w:rsidRDefault="003C2960">
      <w:pPr>
        <w:pStyle w:val="TOC3"/>
        <w:tabs>
          <w:tab w:val="left" w:pos="1000"/>
        </w:tabs>
        <w:rPr>
          <w:rFonts w:asciiTheme="minorHAnsi" w:eastAsiaTheme="minorEastAsia" w:hAnsiTheme="minorHAnsi" w:cstheme="minorBidi"/>
          <w:i w:val="0"/>
          <w:noProof/>
          <w:lang w:val="en-GB" w:eastAsia="zh-CN"/>
        </w:rPr>
      </w:pPr>
      <w:hyperlink w:anchor="_Toc478575211" w:history="1">
        <w:r w:rsidR="00C71EA9" w:rsidRPr="00E34054">
          <w:rPr>
            <w:rStyle w:val="Hyperlink"/>
            <w:rFonts w:ascii="微软雅黑" w:eastAsia="微软雅黑" w:hAnsi="微软雅黑" w:cs="微软雅黑"/>
            <w:noProof/>
            <w:lang w:eastAsia="zh-CN"/>
          </w:rPr>
          <w:t>7.1.1</w:t>
        </w:r>
        <w:r w:rsidR="00C71EA9">
          <w:rPr>
            <w:rFonts w:asciiTheme="minorHAnsi" w:eastAsiaTheme="minorEastAsia" w:hAnsiTheme="minorHAnsi" w:cstheme="minorBidi"/>
            <w:i w:val="0"/>
            <w:noProof/>
            <w:lang w:val="en-GB" w:eastAsia="zh-CN"/>
          </w:rPr>
          <w:tab/>
        </w:r>
        <w:r w:rsidR="00C71EA9" w:rsidRPr="00E34054">
          <w:rPr>
            <w:rStyle w:val="Hyperlink"/>
            <w:rFonts w:ascii="微软雅黑" w:eastAsia="微软雅黑" w:hAnsi="微软雅黑" w:cs="微软雅黑" w:hint="eastAsia"/>
            <w:noProof/>
            <w:lang w:eastAsia="zh-CN"/>
          </w:rPr>
          <w:t>注册用户列表</w:t>
        </w:r>
        <w:r w:rsidR="00C71EA9">
          <w:rPr>
            <w:noProof/>
            <w:webHidden/>
          </w:rPr>
          <w:tab/>
        </w:r>
        <w:r w:rsidR="00C71EA9">
          <w:rPr>
            <w:noProof/>
            <w:webHidden/>
          </w:rPr>
          <w:fldChar w:fldCharType="begin"/>
        </w:r>
        <w:r w:rsidR="00C71EA9">
          <w:rPr>
            <w:noProof/>
            <w:webHidden/>
          </w:rPr>
          <w:instrText xml:space="preserve"> PAGEREF _Toc478575211 \h </w:instrText>
        </w:r>
        <w:r w:rsidR="00C71EA9">
          <w:rPr>
            <w:noProof/>
            <w:webHidden/>
          </w:rPr>
        </w:r>
        <w:r w:rsidR="00C71EA9">
          <w:rPr>
            <w:noProof/>
            <w:webHidden/>
          </w:rPr>
          <w:fldChar w:fldCharType="separate"/>
        </w:r>
        <w:r w:rsidR="00C71EA9">
          <w:rPr>
            <w:noProof/>
            <w:webHidden/>
          </w:rPr>
          <w:t>21</w:t>
        </w:r>
        <w:r w:rsidR="00C71EA9">
          <w:rPr>
            <w:noProof/>
            <w:webHidden/>
          </w:rPr>
          <w:fldChar w:fldCharType="end"/>
        </w:r>
      </w:hyperlink>
    </w:p>
    <w:p w14:paraId="3C4A3759" w14:textId="77777777" w:rsidR="00C71EA9" w:rsidRDefault="003C2960">
      <w:pPr>
        <w:pStyle w:val="TOC2"/>
        <w:tabs>
          <w:tab w:val="left" w:pos="600"/>
        </w:tabs>
        <w:rPr>
          <w:rFonts w:asciiTheme="minorHAnsi" w:eastAsiaTheme="minorEastAsia" w:hAnsiTheme="minorHAnsi" w:cstheme="minorBidi"/>
          <w:smallCaps w:val="0"/>
          <w:noProof/>
          <w:lang w:val="en-GB" w:eastAsia="zh-CN"/>
        </w:rPr>
      </w:pPr>
      <w:hyperlink w:anchor="_Toc478575212" w:history="1">
        <w:r w:rsidR="00C71EA9" w:rsidRPr="00E34054">
          <w:rPr>
            <w:rStyle w:val="Hyperlink"/>
            <w:rFonts w:ascii="微软雅黑" w:eastAsia="微软雅黑" w:hAnsi="微软雅黑" w:cs="微软雅黑"/>
            <w:bCs/>
            <w:iCs/>
            <w:noProof/>
            <w:lang w:eastAsia="zh-CN"/>
          </w:rPr>
          <w:t>7.2</w:t>
        </w:r>
        <w:r w:rsidR="00C71EA9">
          <w:rPr>
            <w:rFonts w:asciiTheme="minorHAnsi" w:eastAsiaTheme="minorEastAsia" w:hAnsiTheme="minorHAnsi" w:cstheme="minorBidi"/>
            <w:smallCaps w:val="0"/>
            <w:noProof/>
            <w:lang w:val="en-GB" w:eastAsia="zh-CN"/>
          </w:rPr>
          <w:tab/>
        </w:r>
        <w:r w:rsidR="00C71EA9" w:rsidRPr="00E34054">
          <w:rPr>
            <w:rStyle w:val="Hyperlink"/>
            <w:rFonts w:ascii="微软雅黑" w:eastAsia="微软雅黑" w:hAnsi="微软雅黑" w:cs="微软雅黑" w:hint="eastAsia"/>
            <w:bCs/>
            <w:iCs/>
            <w:noProof/>
            <w:lang w:eastAsia="zh-CN"/>
          </w:rPr>
          <w:t>充值记录</w:t>
        </w:r>
        <w:r w:rsidR="00C71EA9">
          <w:rPr>
            <w:noProof/>
            <w:webHidden/>
          </w:rPr>
          <w:tab/>
        </w:r>
        <w:r w:rsidR="00C71EA9">
          <w:rPr>
            <w:noProof/>
            <w:webHidden/>
          </w:rPr>
          <w:fldChar w:fldCharType="begin"/>
        </w:r>
        <w:r w:rsidR="00C71EA9">
          <w:rPr>
            <w:noProof/>
            <w:webHidden/>
          </w:rPr>
          <w:instrText xml:space="preserve"> PAGEREF _Toc478575212 \h </w:instrText>
        </w:r>
        <w:r w:rsidR="00C71EA9">
          <w:rPr>
            <w:noProof/>
            <w:webHidden/>
          </w:rPr>
        </w:r>
        <w:r w:rsidR="00C71EA9">
          <w:rPr>
            <w:noProof/>
            <w:webHidden/>
          </w:rPr>
          <w:fldChar w:fldCharType="separate"/>
        </w:r>
        <w:r w:rsidR="00C71EA9">
          <w:rPr>
            <w:noProof/>
            <w:webHidden/>
          </w:rPr>
          <w:t>22</w:t>
        </w:r>
        <w:r w:rsidR="00C71EA9">
          <w:rPr>
            <w:noProof/>
            <w:webHidden/>
          </w:rPr>
          <w:fldChar w:fldCharType="end"/>
        </w:r>
      </w:hyperlink>
    </w:p>
    <w:p w14:paraId="063A2A47" w14:textId="77777777" w:rsidR="00C71EA9" w:rsidRDefault="003C2960">
      <w:pPr>
        <w:pStyle w:val="TOC3"/>
        <w:tabs>
          <w:tab w:val="left" w:pos="1000"/>
        </w:tabs>
        <w:rPr>
          <w:rFonts w:asciiTheme="minorHAnsi" w:eastAsiaTheme="minorEastAsia" w:hAnsiTheme="minorHAnsi" w:cstheme="minorBidi"/>
          <w:i w:val="0"/>
          <w:noProof/>
          <w:lang w:val="en-GB" w:eastAsia="zh-CN"/>
        </w:rPr>
      </w:pPr>
      <w:hyperlink w:anchor="_Toc478575213" w:history="1">
        <w:r w:rsidR="00C71EA9" w:rsidRPr="00E34054">
          <w:rPr>
            <w:rStyle w:val="Hyperlink"/>
            <w:rFonts w:ascii="微软雅黑" w:eastAsia="微软雅黑" w:hAnsi="微软雅黑" w:cs="微软雅黑"/>
            <w:noProof/>
            <w:lang w:eastAsia="zh-CN"/>
          </w:rPr>
          <w:t>7.2.1</w:t>
        </w:r>
        <w:r w:rsidR="00C71EA9">
          <w:rPr>
            <w:rFonts w:asciiTheme="minorHAnsi" w:eastAsiaTheme="minorEastAsia" w:hAnsiTheme="minorHAnsi" w:cstheme="minorBidi"/>
            <w:i w:val="0"/>
            <w:noProof/>
            <w:lang w:val="en-GB" w:eastAsia="zh-CN"/>
          </w:rPr>
          <w:tab/>
        </w:r>
        <w:r w:rsidR="00C71EA9" w:rsidRPr="00E34054">
          <w:rPr>
            <w:rStyle w:val="Hyperlink"/>
            <w:rFonts w:ascii="微软雅黑" w:eastAsia="微软雅黑" w:hAnsi="微软雅黑" w:cs="微软雅黑" w:hint="eastAsia"/>
            <w:noProof/>
            <w:lang w:eastAsia="zh-CN"/>
          </w:rPr>
          <w:t>充值记录</w:t>
        </w:r>
        <w:r w:rsidR="00C71EA9">
          <w:rPr>
            <w:noProof/>
            <w:webHidden/>
          </w:rPr>
          <w:tab/>
        </w:r>
        <w:r w:rsidR="00C71EA9">
          <w:rPr>
            <w:noProof/>
            <w:webHidden/>
          </w:rPr>
          <w:fldChar w:fldCharType="begin"/>
        </w:r>
        <w:r w:rsidR="00C71EA9">
          <w:rPr>
            <w:noProof/>
            <w:webHidden/>
          </w:rPr>
          <w:instrText xml:space="preserve"> PAGEREF _Toc478575213 \h </w:instrText>
        </w:r>
        <w:r w:rsidR="00C71EA9">
          <w:rPr>
            <w:noProof/>
            <w:webHidden/>
          </w:rPr>
        </w:r>
        <w:r w:rsidR="00C71EA9">
          <w:rPr>
            <w:noProof/>
            <w:webHidden/>
          </w:rPr>
          <w:fldChar w:fldCharType="separate"/>
        </w:r>
        <w:r w:rsidR="00C71EA9">
          <w:rPr>
            <w:noProof/>
            <w:webHidden/>
          </w:rPr>
          <w:t>22</w:t>
        </w:r>
        <w:r w:rsidR="00C71EA9">
          <w:rPr>
            <w:noProof/>
            <w:webHidden/>
          </w:rPr>
          <w:fldChar w:fldCharType="end"/>
        </w:r>
      </w:hyperlink>
    </w:p>
    <w:p w14:paraId="00748A36" w14:textId="77777777" w:rsidR="00C71EA9" w:rsidRDefault="003C2960">
      <w:pPr>
        <w:pStyle w:val="TOC2"/>
        <w:tabs>
          <w:tab w:val="left" w:pos="600"/>
        </w:tabs>
        <w:rPr>
          <w:rFonts w:asciiTheme="minorHAnsi" w:eastAsiaTheme="minorEastAsia" w:hAnsiTheme="minorHAnsi" w:cstheme="minorBidi"/>
          <w:smallCaps w:val="0"/>
          <w:noProof/>
          <w:lang w:val="en-GB" w:eastAsia="zh-CN"/>
        </w:rPr>
      </w:pPr>
      <w:hyperlink w:anchor="_Toc478575214" w:history="1">
        <w:r w:rsidR="00C71EA9" w:rsidRPr="00E34054">
          <w:rPr>
            <w:rStyle w:val="Hyperlink"/>
            <w:rFonts w:ascii="微软雅黑" w:eastAsia="微软雅黑" w:hAnsi="微软雅黑" w:cs="微软雅黑"/>
            <w:bCs/>
            <w:iCs/>
            <w:noProof/>
            <w:lang w:eastAsia="zh-CN"/>
          </w:rPr>
          <w:t>7.3</w:t>
        </w:r>
        <w:r w:rsidR="00C71EA9">
          <w:rPr>
            <w:rFonts w:asciiTheme="minorHAnsi" w:eastAsiaTheme="minorEastAsia" w:hAnsiTheme="minorHAnsi" w:cstheme="minorBidi"/>
            <w:smallCaps w:val="0"/>
            <w:noProof/>
            <w:lang w:val="en-GB" w:eastAsia="zh-CN"/>
          </w:rPr>
          <w:tab/>
        </w:r>
        <w:r w:rsidR="00C71EA9" w:rsidRPr="00E34054">
          <w:rPr>
            <w:rStyle w:val="Hyperlink"/>
            <w:rFonts w:ascii="微软雅黑" w:eastAsia="微软雅黑" w:hAnsi="微软雅黑" w:cs="微软雅黑" w:hint="eastAsia"/>
            <w:bCs/>
            <w:iCs/>
            <w:noProof/>
            <w:lang w:eastAsia="zh-CN"/>
          </w:rPr>
          <w:t>语音套餐</w:t>
        </w:r>
        <w:r w:rsidR="00C71EA9">
          <w:rPr>
            <w:noProof/>
            <w:webHidden/>
          </w:rPr>
          <w:tab/>
        </w:r>
        <w:r w:rsidR="00C71EA9">
          <w:rPr>
            <w:noProof/>
            <w:webHidden/>
          </w:rPr>
          <w:fldChar w:fldCharType="begin"/>
        </w:r>
        <w:r w:rsidR="00C71EA9">
          <w:rPr>
            <w:noProof/>
            <w:webHidden/>
          </w:rPr>
          <w:instrText xml:space="preserve"> PAGEREF _Toc478575214 \h </w:instrText>
        </w:r>
        <w:r w:rsidR="00C71EA9">
          <w:rPr>
            <w:noProof/>
            <w:webHidden/>
          </w:rPr>
        </w:r>
        <w:r w:rsidR="00C71EA9">
          <w:rPr>
            <w:noProof/>
            <w:webHidden/>
          </w:rPr>
          <w:fldChar w:fldCharType="separate"/>
        </w:r>
        <w:r w:rsidR="00C71EA9">
          <w:rPr>
            <w:noProof/>
            <w:webHidden/>
          </w:rPr>
          <w:t>22</w:t>
        </w:r>
        <w:r w:rsidR="00C71EA9">
          <w:rPr>
            <w:noProof/>
            <w:webHidden/>
          </w:rPr>
          <w:fldChar w:fldCharType="end"/>
        </w:r>
      </w:hyperlink>
    </w:p>
    <w:p w14:paraId="11E6F7BC" w14:textId="77777777" w:rsidR="00C71EA9" w:rsidRDefault="003C2960">
      <w:pPr>
        <w:pStyle w:val="TOC3"/>
        <w:tabs>
          <w:tab w:val="left" w:pos="1000"/>
        </w:tabs>
        <w:rPr>
          <w:rFonts w:asciiTheme="minorHAnsi" w:eastAsiaTheme="minorEastAsia" w:hAnsiTheme="minorHAnsi" w:cstheme="minorBidi"/>
          <w:i w:val="0"/>
          <w:noProof/>
          <w:lang w:val="en-GB" w:eastAsia="zh-CN"/>
        </w:rPr>
      </w:pPr>
      <w:hyperlink w:anchor="_Toc478575215" w:history="1">
        <w:r w:rsidR="00C71EA9" w:rsidRPr="00E34054">
          <w:rPr>
            <w:rStyle w:val="Hyperlink"/>
            <w:rFonts w:ascii="微软雅黑" w:eastAsia="微软雅黑" w:hAnsi="微软雅黑" w:cs="微软雅黑"/>
            <w:noProof/>
            <w:lang w:eastAsia="zh-CN"/>
          </w:rPr>
          <w:t>7.3.1</w:t>
        </w:r>
        <w:r w:rsidR="00C71EA9">
          <w:rPr>
            <w:rFonts w:asciiTheme="minorHAnsi" w:eastAsiaTheme="minorEastAsia" w:hAnsiTheme="minorHAnsi" w:cstheme="minorBidi"/>
            <w:i w:val="0"/>
            <w:noProof/>
            <w:lang w:val="en-GB" w:eastAsia="zh-CN"/>
          </w:rPr>
          <w:tab/>
        </w:r>
        <w:r w:rsidR="00C71EA9" w:rsidRPr="00E34054">
          <w:rPr>
            <w:rStyle w:val="Hyperlink"/>
            <w:rFonts w:ascii="微软雅黑" w:eastAsia="微软雅黑" w:hAnsi="微软雅黑" w:cs="微软雅黑" w:hint="eastAsia"/>
            <w:noProof/>
            <w:lang w:eastAsia="zh-CN"/>
          </w:rPr>
          <w:t>语音套餐列表</w:t>
        </w:r>
        <w:r w:rsidR="00C71EA9">
          <w:rPr>
            <w:noProof/>
            <w:webHidden/>
          </w:rPr>
          <w:tab/>
        </w:r>
        <w:r w:rsidR="00C71EA9">
          <w:rPr>
            <w:noProof/>
            <w:webHidden/>
          </w:rPr>
          <w:fldChar w:fldCharType="begin"/>
        </w:r>
        <w:r w:rsidR="00C71EA9">
          <w:rPr>
            <w:noProof/>
            <w:webHidden/>
          </w:rPr>
          <w:instrText xml:space="preserve"> PAGEREF _Toc478575215 \h </w:instrText>
        </w:r>
        <w:r w:rsidR="00C71EA9">
          <w:rPr>
            <w:noProof/>
            <w:webHidden/>
          </w:rPr>
        </w:r>
        <w:r w:rsidR="00C71EA9">
          <w:rPr>
            <w:noProof/>
            <w:webHidden/>
          </w:rPr>
          <w:fldChar w:fldCharType="separate"/>
        </w:r>
        <w:r w:rsidR="00C71EA9">
          <w:rPr>
            <w:noProof/>
            <w:webHidden/>
          </w:rPr>
          <w:t>23</w:t>
        </w:r>
        <w:r w:rsidR="00C71EA9">
          <w:rPr>
            <w:noProof/>
            <w:webHidden/>
          </w:rPr>
          <w:fldChar w:fldCharType="end"/>
        </w:r>
      </w:hyperlink>
    </w:p>
    <w:p w14:paraId="64BAB107" w14:textId="77777777" w:rsidR="00C71EA9" w:rsidRDefault="003C2960">
      <w:pPr>
        <w:pStyle w:val="TOC2"/>
        <w:tabs>
          <w:tab w:val="left" w:pos="600"/>
        </w:tabs>
        <w:rPr>
          <w:rFonts w:asciiTheme="minorHAnsi" w:eastAsiaTheme="minorEastAsia" w:hAnsiTheme="minorHAnsi" w:cstheme="minorBidi"/>
          <w:smallCaps w:val="0"/>
          <w:noProof/>
          <w:lang w:val="en-GB" w:eastAsia="zh-CN"/>
        </w:rPr>
      </w:pPr>
      <w:hyperlink w:anchor="_Toc478575216" w:history="1">
        <w:r w:rsidR="00C71EA9" w:rsidRPr="00E34054">
          <w:rPr>
            <w:rStyle w:val="Hyperlink"/>
            <w:rFonts w:ascii="微软雅黑" w:eastAsia="微软雅黑" w:hAnsi="微软雅黑" w:cs="微软雅黑"/>
            <w:bCs/>
            <w:iCs/>
            <w:noProof/>
            <w:lang w:eastAsia="zh-CN"/>
          </w:rPr>
          <w:t>7.4</w:t>
        </w:r>
        <w:r w:rsidR="00C71EA9">
          <w:rPr>
            <w:rFonts w:asciiTheme="minorHAnsi" w:eastAsiaTheme="minorEastAsia" w:hAnsiTheme="minorHAnsi" w:cstheme="minorBidi"/>
            <w:smallCaps w:val="0"/>
            <w:noProof/>
            <w:lang w:val="en-GB" w:eastAsia="zh-CN"/>
          </w:rPr>
          <w:tab/>
        </w:r>
        <w:r w:rsidR="00C71EA9" w:rsidRPr="00E34054">
          <w:rPr>
            <w:rStyle w:val="Hyperlink"/>
            <w:rFonts w:ascii="微软雅黑" w:eastAsia="微软雅黑" w:hAnsi="微软雅黑" w:cs="微软雅黑" w:hint="eastAsia"/>
            <w:bCs/>
            <w:iCs/>
            <w:noProof/>
            <w:lang w:eastAsia="zh-CN"/>
          </w:rPr>
          <w:t>流量套餐</w:t>
        </w:r>
        <w:r w:rsidR="00C71EA9">
          <w:rPr>
            <w:noProof/>
            <w:webHidden/>
          </w:rPr>
          <w:tab/>
        </w:r>
        <w:r w:rsidR="00C71EA9">
          <w:rPr>
            <w:noProof/>
            <w:webHidden/>
          </w:rPr>
          <w:fldChar w:fldCharType="begin"/>
        </w:r>
        <w:r w:rsidR="00C71EA9">
          <w:rPr>
            <w:noProof/>
            <w:webHidden/>
          </w:rPr>
          <w:instrText xml:space="preserve"> PAGEREF _Toc478575216 \h </w:instrText>
        </w:r>
        <w:r w:rsidR="00C71EA9">
          <w:rPr>
            <w:noProof/>
            <w:webHidden/>
          </w:rPr>
        </w:r>
        <w:r w:rsidR="00C71EA9">
          <w:rPr>
            <w:noProof/>
            <w:webHidden/>
          </w:rPr>
          <w:fldChar w:fldCharType="separate"/>
        </w:r>
        <w:r w:rsidR="00C71EA9">
          <w:rPr>
            <w:noProof/>
            <w:webHidden/>
          </w:rPr>
          <w:t>23</w:t>
        </w:r>
        <w:r w:rsidR="00C71EA9">
          <w:rPr>
            <w:noProof/>
            <w:webHidden/>
          </w:rPr>
          <w:fldChar w:fldCharType="end"/>
        </w:r>
      </w:hyperlink>
    </w:p>
    <w:p w14:paraId="692634B1" w14:textId="77777777" w:rsidR="00C71EA9" w:rsidRDefault="003C2960">
      <w:pPr>
        <w:pStyle w:val="TOC3"/>
        <w:tabs>
          <w:tab w:val="left" w:pos="1000"/>
        </w:tabs>
        <w:rPr>
          <w:rFonts w:asciiTheme="minorHAnsi" w:eastAsiaTheme="minorEastAsia" w:hAnsiTheme="minorHAnsi" w:cstheme="minorBidi"/>
          <w:i w:val="0"/>
          <w:noProof/>
          <w:lang w:val="en-GB" w:eastAsia="zh-CN"/>
        </w:rPr>
      </w:pPr>
      <w:hyperlink w:anchor="_Toc478575217" w:history="1">
        <w:r w:rsidR="00C71EA9" w:rsidRPr="00E34054">
          <w:rPr>
            <w:rStyle w:val="Hyperlink"/>
            <w:rFonts w:ascii="微软雅黑" w:eastAsia="微软雅黑" w:hAnsi="微软雅黑" w:cs="微软雅黑"/>
            <w:noProof/>
            <w:lang w:eastAsia="zh-CN"/>
          </w:rPr>
          <w:t>7.4.1</w:t>
        </w:r>
        <w:r w:rsidR="00C71EA9">
          <w:rPr>
            <w:rFonts w:asciiTheme="minorHAnsi" w:eastAsiaTheme="minorEastAsia" w:hAnsiTheme="minorHAnsi" w:cstheme="minorBidi"/>
            <w:i w:val="0"/>
            <w:noProof/>
            <w:lang w:val="en-GB" w:eastAsia="zh-CN"/>
          </w:rPr>
          <w:tab/>
        </w:r>
        <w:r w:rsidR="00C71EA9" w:rsidRPr="00E34054">
          <w:rPr>
            <w:rStyle w:val="Hyperlink"/>
            <w:rFonts w:ascii="微软雅黑" w:eastAsia="微软雅黑" w:hAnsi="微软雅黑" w:cs="微软雅黑" w:hint="eastAsia"/>
            <w:noProof/>
            <w:lang w:eastAsia="zh-CN"/>
          </w:rPr>
          <w:t>流量套餐列表</w:t>
        </w:r>
        <w:r w:rsidR="00C71EA9">
          <w:rPr>
            <w:noProof/>
            <w:webHidden/>
          </w:rPr>
          <w:tab/>
        </w:r>
        <w:r w:rsidR="00C71EA9">
          <w:rPr>
            <w:noProof/>
            <w:webHidden/>
          </w:rPr>
          <w:fldChar w:fldCharType="begin"/>
        </w:r>
        <w:r w:rsidR="00C71EA9">
          <w:rPr>
            <w:noProof/>
            <w:webHidden/>
          </w:rPr>
          <w:instrText xml:space="preserve"> PAGEREF _Toc478575217 \h </w:instrText>
        </w:r>
        <w:r w:rsidR="00C71EA9">
          <w:rPr>
            <w:noProof/>
            <w:webHidden/>
          </w:rPr>
        </w:r>
        <w:r w:rsidR="00C71EA9">
          <w:rPr>
            <w:noProof/>
            <w:webHidden/>
          </w:rPr>
          <w:fldChar w:fldCharType="separate"/>
        </w:r>
        <w:r w:rsidR="00C71EA9">
          <w:rPr>
            <w:noProof/>
            <w:webHidden/>
          </w:rPr>
          <w:t>23</w:t>
        </w:r>
        <w:r w:rsidR="00C71EA9">
          <w:rPr>
            <w:noProof/>
            <w:webHidden/>
          </w:rPr>
          <w:fldChar w:fldCharType="end"/>
        </w:r>
      </w:hyperlink>
    </w:p>
    <w:p w14:paraId="79C0560B" w14:textId="77777777" w:rsidR="00C71EA9" w:rsidRDefault="003C2960">
      <w:pPr>
        <w:pStyle w:val="TOC2"/>
        <w:tabs>
          <w:tab w:val="left" w:pos="600"/>
        </w:tabs>
        <w:rPr>
          <w:rFonts w:asciiTheme="minorHAnsi" w:eastAsiaTheme="minorEastAsia" w:hAnsiTheme="minorHAnsi" w:cstheme="minorBidi"/>
          <w:smallCaps w:val="0"/>
          <w:noProof/>
          <w:lang w:val="en-GB" w:eastAsia="zh-CN"/>
        </w:rPr>
      </w:pPr>
      <w:hyperlink w:anchor="_Toc478575218" w:history="1">
        <w:r w:rsidR="00C71EA9" w:rsidRPr="00E34054">
          <w:rPr>
            <w:rStyle w:val="Hyperlink"/>
            <w:rFonts w:ascii="微软雅黑" w:eastAsia="微软雅黑" w:hAnsi="微软雅黑" w:cs="微软雅黑"/>
            <w:bCs/>
            <w:iCs/>
            <w:noProof/>
            <w:lang w:eastAsia="zh-CN"/>
          </w:rPr>
          <w:t>7.5</w:t>
        </w:r>
        <w:r w:rsidR="00C71EA9">
          <w:rPr>
            <w:rFonts w:asciiTheme="minorHAnsi" w:eastAsiaTheme="minorEastAsia" w:hAnsiTheme="minorHAnsi" w:cstheme="minorBidi"/>
            <w:smallCaps w:val="0"/>
            <w:noProof/>
            <w:lang w:val="en-GB" w:eastAsia="zh-CN"/>
          </w:rPr>
          <w:tab/>
        </w:r>
        <w:r w:rsidR="00C71EA9" w:rsidRPr="00E34054">
          <w:rPr>
            <w:rStyle w:val="Hyperlink"/>
            <w:rFonts w:ascii="微软雅黑" w:eastAsia="微软雅黑" w:hAnsi="微软雅黑" w:cs="微软雅黑" w:hint="eastAsia"/>
            <w:bCs/>
            <w:iCs/>
            <w:noProof/>
            <w:lang w:eastAsia="zh-CN"/>
          </w:rPr>
          <w:t>消息管理</w:t>
        </w:r>
        <w:r w:rsidR="00C71EA9">
          <w:rPr>
            <w:noProof/>
            <w:webHidden/>
          </w:rPr>
          <w:tab/>
        </w:r>
        <w:r w:rsidR="00C71EA9">
          <w:rPr>
            <w:noProof/>
            <w:webHidden/>
          </w:rPr>
          <w:fldChar w:fldCharType="begin"/>
        </w:r>
        <w:r w:rsidR="00C71EA9">
          <w:rPr>
            <w:noProof/>
            <w:webHidden/>
          </w:rPr>
          <w:instrText xml:space="preserve"> PAGEREF _Toc478575218 \h </w:instrText>
        </w:r>
        <w:r w:rsidR="00C71EA9">
          <w:rPr>
            <w:noProof/>
            <w:webHidden/>
          </w:rPr>
        </w:r>
        <w:r w:rsidR="00C71EA9">
          <w:rPr>
            <w:noProof/>
            <w:webHidden/>
          </w:rPr>
          <w:fldChar w:fldCharType="separate"/>
        </w:r>
        <w:r w:rsidR="00C71EA9">
          <w:rPr>
            <w:noProof/>
            <w:webHidden/>
          </w:rPr>
          <w:t>24</w:t>
        </w:r>
        <w:r w:rsidR="00C71EA9">
          <w:rPr>
            <w:noProof/>
            <w:webHidden/>
          </w:rPr>
          <w:fldChar w:fldCharType="end"/>
        </w:r>
      </w:hyperlink>
    </w:p>
    <w:p w14:paraId="62B1EBD7" w14:textId="77777777" w:rsidR="00C71EA9" w:rsidRDefault="003C2960">
      <w:pPr>
        <w:pStyle w:val="TOC3"/>
        <w:tabs>
          <w:tab w:val="left" w:pos="1000"/>
        </w:tabs>
        <w:rPr>
          <w:rFonts w:asciiTheme="minorHAnsi" w:eastAsiaTheme="minorEastAsia" w:hAnsiTheme="minorHAnsi" w:cstheme="minorBidi"/>
          <w:i w:val="0"/>
          <w:noProof/>
          <w:lang w:val="en-GB" w:eastAsia="zh-CN"/>
        </w:rPr>
      </w:pPr>
      <w:hyperlink w:anchor="_Toc478575219" w:history="1">
        <w:r w:rsidR="00C71EA9" w:rsidRPr="00E34054">
          <w:rPr>
            <w:rStyle w:val="Hyperlink"/>
            <w:rFonts w:ascii="微软雅黑" w:eastAsia="微软雅黑" w:hAnsi="微软雅黑" w:cs="微软雅黑"/>
            <w:noProof/>
            <w:lang w:eastAsia="zh-CN"/>
          </w:rPr>
          <w:t>7.5.1</w:t>
        </w:r>
        <w:r w:rsidR="00C71EA9">
          <w:rPr>
            <w:rFonts w:asciiTheme="minorHAnsi" w:eastAsiaTheme="minorEastAsia" w:hAnsiTheme="minorHAnsi" w:cstheme="minorBidi"/>
            <w:i w:val="0"/>
            <w:noProof/>
            <w:lang w:val="en-GB" w:eastAsia="zh-CN"/>
          </w:rPr>
          <w:tab/>
        </w:r>
        <w:r w:rsidR="00C71EA9" w:rsidRPr="00E34054">
          <w:rPr>
            <w:rStyle w:val="Hyperlink"/>
            <w:rFonts w:ascii="微软雅黑" w:eastAsia="微软雅黑" w:hAnsi="微软雅黑" w:cs="微软雅黑" w:hint="eastAsia"/>
            <w:noProof/>
            <w:lang w:eastAsia="zh-CN"/>
          </w:rPr>
          <w:t>概要信息</w:t>
        </w:r>
        <w:r w:rsidR="00C71EA9">
          <w:rPr>
            <w:noProof/>
            <w:webHidden/>
          </w:rPr>
          <w:tab/>
        </w:r>
        <w:r w:rsidR="00C71EA9">
          <w:rPr>
            <w:noProof/>
            <w:webHidden/>
          </w:rPr>
          <w:fldChar w:fldCharType="begin"/>
        </w:r>
        <w:r w:rsidR="00C71EA9">
          <w:rPr>
            <w:noProof/>
            <w:webHidden/>
          </w:rPr>
          <w:instrText xml:space="preserve"> PAGEREF _Toc478575219 \h </w:instrText>
        </w:r>
        <w:r w:rsidR="00C71EA9">
          <w:rPr>
            <w:noProof/>
            <w:webHidden/>
          </w:rPr>
        </w:r>
        <w:r w:rsidR="00C71EA9">
          <w:rPr>
            <w:noProof/>
            <w:webHidden/>
          </w:rPr>
          <w:fldChar w:fldCharType="separate"/>
        </w:r>
        <w:r w:rsidR="00C71EA9">
          <w:rPr>
            <w:noProof/>
            <w:webHidden/>
          </w:rPr>
          <w:t>24</w:t>
        </w:r>
        <w:r w:rsidR="00C71EA9">
          <w:rPr>
            <w:noProof/>
            <w:webHidden/>
          </w:rPr>
          <w:fldChar w:fldCharType="end"/>
        </w:r>
      </w:hyperlink>
    </w:p>
    <w:p w14:paraId="5EB17D15" w14:textId="77777777" w:rsidR="00C71EA9" w:rsidRDefault="003C2960">
      <w:pPr>
        <w:pStyle w:val="TOC3"/>
        <w:tabs>
          <w:tab w:val="left" w:pos="1000"/>
        </w:tabs>
        <w:rPr>
          <w:rFonts w:asciiTheme="minorHAnsi" w:eastAsiaTheme="minorEastAsia" w:hAnsiTheme="minorHAnsi" w:cstheme="minorBidi"/>
          <w:i w:val="0"/>
          <w:noProof/>
          <w:lang w:val="en-GB" w:eastAsia="zh-CN"/>
        </w:rPr>
      </w:pPr>
      <w:hyperlink w:anchor="_Toc478575220" w:history="1">
        <w:r w:rsidR="00C71EA9" w:rsidRPr="00E34054">
          <w:rPr>
            <w:rStyle w:val="Hyperlink"/>
            <w:rFonts w:ascii="微软雅黑" w:eastAsia="微软雅黑" w:hAnsi="微软雅黑" w:cs="微软雅黑"/>
            <w:noProof/>
            <w:lang w:eastAsia="zh-CN"/>
          </w:rPr>
          <w:t>7.5.2</w:t>
        </w:r>
        <w:r w:rsidR="00C71EA9">
          <w:rPr>
            <w:rFonts w:asciiTheme="minorHAnsi" w:eastAsiaTheme="minorEastAsia" w:hAnsiTheme="minorHAnsi" w:cstheme="minorBidi"/>
            <w:i w:val="0"/>
            <w:noProof/>
            <w:lang w:val="en-GB" w:eastAsia="zh-CN"/>
          </w:rPr>
          <w:tab/>
        </w:r>
        <w:r w:rsidR="00C71EA9" w:rsidRPr="00E34054">
          <w:rPr>
            <w:rStyle w:val="Hyperlink"/>
            <w:rFonts w:ascii="微软雅黑" w:eastAsia="微软雅黑" w:hAnsi="微软雅黑" w:cs="微软雅黑" w:hint="eastAsia"/>
            <w:noProof/>
            <w:lang w:eastAsia="zh-CN"/>
          </w:rPr>
          <w:t>短信记录</w:t>
        </w:r>
        <w:r w:rsidR="00C71EA9">
          <w:rPr>
            <w:noProof/>
            <w:webHidden/>
          </w:rPr>
          <w:tab/>
        </w:r>
        <w:r w:rsidR="00C71EA9">
          <w:rPr>
            <w:noProof/>
            <w:webHidden/>
          </w:rPr>
          <w:fldChar w:fldCharType="begin"/>
        </w:r>
        <w:r w:rsidR="00C71EA9">
          <w:rPr>
            <w:noProof/>
            <w:webHidden/>
          </w:rPr>
          <w:instrText xml:space="preserve"> PAGEREF _Toc478575220 \h </w:instrText>
        </w:r>
        <w:r w:rsidR="00C71EA9">
          <w:rPr>
            <w:noProof/>
            <w:webHidden/>
          </w:rPr>
        </w:r>
        <w:r w:rsidR="00C71EA9">
          <w:rPr>
            <w:noProof/>
            <w:webHidden/>
          </w:rPr>
          <w:fldChar w:fldCharType="separate"/>
        </w:r>
        <w:r w:rsidR="00C71EA9">
          <w:rPr>
            <w:noProof/>
            <w:webHidden/>
          </w:rPr>
          <w:t>24</w:t>
        </w:r>
        <w:r w:rsidR="00C71EA9">
          <w:rPr>
            <w:noProof/>
            <w:webHidden/>
          </w:rPr>
          <w:fldChar w:fldCharType="end"/>
        </w:r>
      </w:hyperlink>
    </w:p>
    <w:p w14:paraId="5A1870A2" w14:textId="77777777" w:rsidR="00C71EA9" w:rsidRDefault="003C2960">
      <w:pPr>
        <w:pStyle w:val="TOC3"/>
        <w:tabs>
          <w:tab w:val="left" w:pos="1000"/>
        </w:tabs>
        <w:rPr>
          <w:rFonts w:asciiTheme="minorHAnsi" w:eastAsiaTheme="minorEastAsia" w:hAnsiTheme="minorHAnsi" w:cstheme="minorBidi"/>
          <w:i w:val="0"/>
          <w:noProof/>
          <w:lang w:val="en-GB" w:eastAsia="zh-CN"/>
        </w:rPr>
      </w:pPr>
      <w:hyperlink w:anchor="_Toc478575221" w:history="1">
        <w:r w:rsidR="00C71EA9" w:rsidRPr="00E34054">
          <w:rPr>
            <w:rStyle w:val="Hyperlink"/>
            <w:rFonts w:ascii="微软雅黑" w:eastAsia="微软雅黑" w:hAnsi="微软雅黑" w:cs="微软雅黑"/>
            <w:noProof/>
            <w:lang w:eastAsia="zh-CN"/>
          </w:rPr>
          <w:t>7.5.3</w:t>
        </w:r>
        <w:r w:rsidR="00C71EA9">
          <w:rPr>
            <w:rFonts w:asciiTheme="minorHAnsi" w:eastAsiaTheme="minorEastAsia" w:hAnsiTheme="minorHAnsi" w:cstheme="minorBidi"/>
            <w:i w:val="0"/>
            <w:noProof/>
            <w:lang w:val="en-GB" w:eastAsia="zh-CN"/>
          </w:rPr>
          <w:tab/>
        </w:r>
        <w:r w:rsidR="00C71EA9" w:rsidRPr="00E34054">
          <w:rPr>
            <w:rStyle w:val="Hyperlink"/>
            <w:rFonts w:ascii="微软雅黑" w:eastAsia="微软雅黑" w:hAnsi="微软雅黑" w:cs="微软雅黑" w:hint="eastAsia"/>
            <w:noProof/>
            <w:lang w:eastAsia="zh-CN"/>
          </w:rPr>
          <w:t>短信模板</w:t>
        </w:r>
        <w:r w:rsidR="00C71EA9">
          <w:rPr>
            <w:noProof/>
            <w:webHidden/>
          </w:rPr>
          <w:tab/>
        </w:r>
        <w:r w:rsidR="00C71EA9">
          <w:rPr>
            <w:noProof/>
            <w:webHidden/>
          </w:rPr>
          <w:fldChar w:fldCharType="begin"/>
        </w:r>
        <w:r w:rsidR="00C71EA9">
          <w:rPr>
            <w:noProof/>
            <w:webHidden/>
          </w:rPr>
          <w:instrText xml:space="preserve"> PAGEREF _Toc478575221 \h </w:instrText>
        </w:r>
        <w:r w:rsidR="00C71EA9">
          <w:rPr>
            <w:noProof/>
            <w:webHidden/>
          </w:rPr>
        </w:r>
        <w:r w:rsidR="00C71EA9">
          <w:rPr>
            <w:noProof/>
            <w:webHidden/>
          </w:rPr>
          <w:fldChar w:fldCharType="separate"/>
        </w:r>
        <w:r w:rsidR="00C71EA9">
          <w:rPr>
            <w:noProof/>
            <w:webHidden/>
          </w:rPr>
          <w:t>25</w:t>
        </w:r>
        <w:r w:rsidR="00C71EA9">
          <w:rPr>
            <w:noProof/>
            <w:webHidden/>
          </w:rPr>
          <w:fldChar w:fldCharType="end"/>
        </w:r>
      </w:hyperlink>
    </w:p>
    <w:p w14:paraId="76A5E72B" w14:textId="77777777" w:rsidR="00C71EA9" w:rsidRDefault="003C2960">
      <w:pPr>
        <w:pStyle w:val="TOC2"/>
        <w:tabs>
          <w:tab w:val="left" w:pos="600"/>
        </w:tabs>
        <w:rPr>
          <w:rFonts w:asciiTheme="minorHAnsi" w:eastAsiaTheme="minorEastAsia" w:hAnsiTheme="minorHAnsi" w:cstheme="minorBidi"/>
          <w:smallCaps w:val="0"/>
          <w:noProof/>
          <w:lang w:val="en-GB" w:eastAsia="zh-CN"/>
        </w:rPr>
      </w:pPr>
      <w:hyperlink w:anchor="_Toc478575222" w:history="1">
        <w:r w:rsidR="00C71EA9" w:rsidRPr="00E34054">
          <w:rPr>
            <w:rStyle w:val="Hyperlink"/>
            <w:rFonts w:ascii="微软雅黑" w:eastAsia="微软雅黑" w:hAnsi="微软雅黑" w:cs="微软雅黑"/>
            <w:bCs/>
            <w:iCs/>
            <w:noProof/>
            <w:lang w:eastAsia="zh-CN"/>
          </w:rPr>
          <w:t>7.6</w:t>
        </w:r>
        <w:r w:rsidR="00C71EA9">
          <w:rPr>
            <w:rFonts w:asciiTheme="minorHAnsi" w:eastAsiaTheme="minorEastAsia" w:hAnsiTheme="minorHAnsi" w:cstheme="minorBidi"/>
            <w:smallCaps w:val="0"/>
            <w:noProof/>
            <w:lang w:val="en-GB" w:eastAsia="zh-CN"/>
          </w:rPr>
          <w:tab/>
        </w:r>
        <w:r w:rsidR="00C71EA9" w:rsidRPr="00E34054">
          <w:rPr>
            <w:rStyle w:val="Hyperlink"/>
            <w:rFonts w:ascii="微软雅黑" w:eastAsia="微软雅黑" w:hAnsi="微软雅黑" w:cs="微软雅黑" w:hint="eastAsia"/>
            <w:bCs/>
            <w:iCs/>
            <w:noProof/>
            <w:lang w:eastAsia="zh-CN"/>
          </w:rPr>
          <w:t>用户反馈</w:t>
        </w:r>
        <w:r w:rsidR="00C71EA9">
          <w:rPr>
            <w:noProof/>
            <w:webHidden/>
          </w:rPr>
          <w:tab/>
        </w:r>
        <w:r w:rsidR="00C71EA9">
          <w:rPr>
            <w:noProof/>
            <w:webHidden/>
          </w:rPr>
          <w:fldChar w:fldCharType="begin"/>
        </w:r>
        <w:r w:rsidR="00C71EA9">
          <w:rPr>
            <w:noProof/>
            <w:webHidden/>
          </w:rPr>
          <w:instrText xml:space="preserve"> PAGEREF _Toc478575222 \h </w:instrText>
        </w:r>
        <w:r w:rsidR="00C71EA9">
          <w:rPr>
            <w:noProof/>
            <w:webHidden/>
          </w:rPr>
        </w:r>
        <w:r w:rsidR="00C71EA9">
          <w:rPr>
            <w:noProof/>
            <w:webHidden/>
          </w:rPr>
          <w:fldChar w:fldCharType="separate"/>
        </w:r>
        <w:r w:rsidR="00C71EA9">
          <w:rPr>
            <w:noProof/>
            <w:webHidden/>
          </w:rPr>
          <w:t>25</w:t>
        </w:r>
        <w:r w:rsidR="00C71EA9">
          <w:rPr>
            <w:noProof/>
            <w:webHidden/>
          </w:rPr>
          <w:fldChar w:fldCharType="end"/>
        </w:r>
      </w:hyperlink>
    </w:p>
    <w:p w14:paraId="55A2412D" w14:textId="77777777" w:rsidR="00C71EA9" w:rsidRDefault="003C2960">
      <w:pPr>
        <w:pStyle w:val="TOC3"/>
        <w:tabs>
          <w:tab w:val="left" w:pos="1000"/>
        </w:tabs>
        <w:rPr>
          <w:rFonts w:asciiTheme="minorHAnsi" w:eastAsiaTheme="minorEastAsia" w:hAnsiTheme="minorHAnsi" w:cstheme="minorBidi"/>
          <w:i w:val="0"/>
          <w:noProof/>
          <w:lang w:val="en-GB" w:eastAsia="zh-CN"/>
        </w:rPr>
      </w:pPr>
      <w:hyperlink w:anchor="_Toc478575223" w:history="1">
        <w:r w:rsidR="00C71EA9" w:rsidRPr="00E34054">
          <w:rPr>
            <w:rStyle w:val="Hyperlink"/>
            <w:rFonts w:ascii="微软雅黑" w:eastAsia="微软雅黑" w:hAnsi="微软雅黑" w:cs="微软雅黑"/>
            <w:noProof/>
            <w:lang w:eastAsia="zh-CN"/>
          </w:rPr>
          <w:t>7.6.1</w:t>
        </w:r>
        <w:r w:rsidR="00C71EA9">
          <w:rPr>
            <w:rFonts w:asciiTheme="minorHAnsi" w:eastAsiaTheme="minorEastAsia" w:hAnsiTheme="minorHAnsi" w:cstheme="minorBidi"/>
            <w:i w:val="0"/>
            <w:noProof/>
            <w:lang w:val="en-GB" w:eastAsia="zh-CN"/>
          </w:rPr>
          <w:tab/>
        </w:r>
        <w:r w:rsidR="00C71EA9" w:rsidRPr="00E34054">
          <w:rPr>
            <w:rStyle w:val="Hyperlink"/>
            <w:rFonts w:ascii="微软雅黑" w:eastAsia="微软雅黑" w:hAnsi="微软雅黑" w:cs="微软雅黑" w:hint="eastAsia"/>
            <w:noProof/>
            <w:lang w:eastAsia="zh-CN"/>
          </w:rPr>
          <w:t>用户反馈</w:t>
        </w:r>
        <w:r w:rsidR="00C71EA9">
          <w:rPr>
            <w:noProof/>
            <w:webHidden/>
          </w:rPr>
          <w:tab/>
        </w:r>
        <w:r w:rsidR="00C71EA9">
          <w:rPr>
            <w:noProof/>
            <w:webHidden/>
          </w:rPr>
          <w:fldChar w:fldCharType="begin"/>
        </w:r>
        <w:r w:rsidR="00C71EA9">
          <w:rPr>
            <w:noProof/>
            <w:webHidden/>
          </w:rPr>
          <w:instrText xml:space="preserve"> PAGEREF _Toc478575223 \h </w:instrText>
        </w:r>
        <w:r w:rsidR="00C71EA9">
          <w:rPr>
            <w:noProof/>
            <w:webHidden/>
          </w:rPr>
        </w:r>
        <w:r w:rsidR="00C71EA9">
          <w:rPr>
            <w:noProof/>
            <w:webHidden/>
          </w:rPr>
          <w:fldChar w:fldCharType="separate"/>
        </w:r>
        <w:r w:rsidR="00C71EA9">
          <w:rPr>
            <w:noProof/>
            <w:webHidden/>
          </w:rPr>
          <w:t>25</w:t>
        </w:r>
        <w:r w:rsidR="00C71EA9">
          <w:rPr>
            <w:noProof/>
            <w:webHidden/>
          </w:rPr>
          <w:fldChar w:fldCharType="end"/>
        </w:r>
      </w:hyperlink>
    </w:p>
    <w:p w14:paraId="4CAB2C32" w14:textId="77777777" w:rsidR="00C71EA9" w:rsidRDefault="003C2960">
      <w:pPr>
        <w:pStyle w:val="TOC1"/>
        <w:tabs>
          <w:tab w:val="left" w:pos="400"/>
        </w:tabs>
        <w:rPr>
          <w:rFonts w:asciiTheme="minorHAnsi" w:eastAsiaTheme="minorEastAsia" w:hAnsiTheme="minorHAnsi" w:cstheme="minorBidi"/>
          <w:b w:val="0"/>
          <w:caps w:val="0"/>
          <w:noProof/>
          <w:lang w:val="en-GB" w:eastAsia="zh-CN"/>
        </w:rPr>
      </w:pPr>
      <w:hyperlink w:anchor="_Toc478575224" w:history="1">
        <w:r w:rsidR="00C71EA9" w:rsidRPr="00E34054">
          <w:rPr>
            <w:rStyle w:val="Hyperlink"/>
            <w:rFonts w:ascii="Arial Unicode MS" w:eastAsia="Arial Unicode MS" w:hAnsi="Arial Unicode MS" w:cs="Arial Unicode MS"/>
            <w:iCs/>
            <w:noProof/>
            <w:lang w:eastAsia="zh-CN"/>
          </w:rPr>
          <w:t>8</w:t>
        </w:r>
        <w:r w:rsidR="00C71EA9">
          <w:rPr>
            <w:rFonts w:asciiTheme="minorHAnsi" w:eastAsiaTheme="minorEastAsia" w:hAnsiTheme="minorHAnsi" w:cstheme="minorBidi"/>
            <w:b w:val="0"/>
            <w:caps w:val="0"/>
            <w:noProof/>
            <w:lang w:val="en-GB" w:eastAsia="zh-CN"/>
          </w:rPr>
          <w:tab/>
        </w:r>
        <w:r w:rsidR="00C71EA9" w:rsidRPr="00E34054">
          <w:rPr>
            <w:rStyle w:val="Hyperlink"/>
            <w:rFonts w:ascii="微软雅黑" w:eastAsia="微软雅黑" w:hAnsi="微软雅黑" w:cs="微软雅黑" w:hint="eastAsia"/>
            <w:iCs/>
            <w:noProof/>
            <w:lang w:eastAsia="zh-CN"/>
          </w:rPr>
          <w:t>数据业务</w:t>
        </w:r>
        <w:r w:rsidR="00C71EA9">
          <w:rPr>
            <w:noProof/>
            <w:webHidden/>
          </w:rPr>
          <w:tab/>
        </w:r>
        <w:r w:rsidR="00C71EA9">
          <w:rPr>
            <w:noProof/>
            <w:webHidden/>
          </w:rPr>
          <w:fldChar w:fldCharType="begin"/>
        </w:r>
        <w:r w:rsidR="00C71EA9">
          <w:rPr>
            <w:noProof/>
            <w:webHidden/>
          </w:rPr>
          <w:instrText xml:space="preserve"> PAGEREF _Toc478575224 \h </w:instrText>
        </w:r>
        <w:r w:rsidR="00C71EA9">
          <w:rPr>
            <w:noProof/>
            <w:webHidden/>
          </w:rPr>
        </w:r>
        <w:r w:rsidR="00C71EA9">
          <w:rPr>
            <w:noProof/>
            <w:webHidden/>
          </w:rPr>
          <w:fldChar w:fldCharType="separate"/>
        </w:r>
        <w:r w:rsidR="00C71EA9">
          <w:rPr>
            <w:noProof/>
            <w:webHidden/>
          </w:rPr>
          <w:t>27</w:t>
        </w:r>
        <w:r w:rsidR="00C71EA9">
          <w:rPr>
            <w:noProof/>
            <w:webHidden/>
          </w:rPr>
          <w:fldChar w:fldCharType="end"/>
        </w:r>
      </w:hyperlink>
    </w:p>
    <w:p w14:paraId="5DCB53A0" w14:textId="77777777" w:rsidR="00C71EA9" w:rsidRDefault="003C2960">
      <w:pPr>
        <w:pStyle w:val="TOC2"/>
        <w:tabs>
          <w:tab w:val="left" w:pos="600"/>
        </w:tabs>
        <w:rPr>
          <w:rFonts w:asciiTheme="minorHAnsi" w:eastAsiaTheme="minorEastAsia" w:hAnsiTheme="minorHAnsi" w:cstheme="minorBidi"/>
          <w:smallCaps w:val="0"/>
          <w:noProof/>
          <w:lang w:val="en-GB" w:eastAsia="zh-CN"/>
        </w:rPr>
      </w:pPr>
      <w:hyperlink w:anchor="_Toc478575225" w:history="1">
        <w:r w:rsidR="00C71EA9" w:rsidRPr="00E34054">
          <w:rPr>
            <w:rStyle w:val="Hyperlink"/>
            <w:rFonts w:ascii="微软雅黑" w:eastAsia="微软雅黑" w:hAnsi="微软雅黑" w:cs="微软雅黑"/>
            <w:bCs/>
            <w:iCs/>
            <w:noProof/>
            <w:lang w:eastAsia="zh-CN"/>
          </w:rPr>
          <w:t>8.1</w:t>
        </w:r>
        <w:r w:rsidR="00C71EA9">
          <w:rPr>
            <w:rFonts w:asciiTheme="minorHAnsi" w:eastAsiaTheme="minorEastAsia" w:hAnsiTheme="minorHAnsi" w:cstheme="minorBidi"/>
            <w:smallCaps w:val="0"/>
            <w:noProof/>
            <w:lang w:val="en-GB" w:eastAsia="zh-CN"/>
          </w:rPr>
          <w:tab/>
        </w:r>
        <w:r w:rsidR="00C71EA9" w:rsidRPr="00E34054">
          <w:rPr>
            <w:rStyle w:val="Hyperlink"/>
            <w:rFonts w:ascii="微软雅黑" w:eastAsia="微软雅黑" w:hAnsi="微软雅黑" w:cs="微软雅黑" w:hint="eastAsia"/>
            <w:bCs/>
            <w:iCs/>
            <w:noProof/>
            <w:lang w:eastAsia="zh-CN"/>
          </w:rPr>
          <w:t>卡交换服务</w:t>
        </w:r>
        <w:r w:rsidR="00C71EA9">
          <w:rPr>
            <w:noProof/>
            <w:webHidden/>
          </w:rPr>
          <w:tab/>
        </w:r>
        <w:r w:rsidR="00C71EA9">
          <w:rPr>
            <w:noProof/>
            <w:webHidden/>
          </w:rPr>
          <w:fldChar w:fldCharType="begin"/>
        </w:r>
        <w:r w:rsidR="00C71EA9">
          <w:rPr>
            <w:noProof/>
            <w:webHidden/>
          </w:rPr>
          <w:instrText xml:space="preserve"> PAGEREF _Toc478575225 \h </w:instrText>
        </w:r>
        <w:r w:rsidR="00C71EA9">
          <w:rPr>
            <w:noProof/>
            <w:webHidden/>
          </w:rPr>
        </w:r>
        <w:r w:rsidR="00C71EA9">
          <w:rPr>
            <w:noProof/>
            <w:webHidden/>
          </w:rPr>
          <w:fldChar w:fldCharType="separate"/>
        </w:r>
        <w:r w:rsidR="00C71EA9">
          <w:rPr>
            <w:noProof/>
            <w:webHidden/>
          </w:rPr>
          <w:t>27</w:t>
        </w:r>
        <w:r w:rsidR="00C71EA9">
          <w:rPr>
            <w:noProof/>
            <w:webHidden/>
          </w:rPr>
          <w:fldChar w:fldCharType="end"/>
        </w:r>
      </w:hyperlink>
    </w:p>
    <w:p w14:paraId="5C541CAE" w14:textId="77777777" w:rsidR="00C71EA9" w:rsidRDefault="003C2960">
      <w:pPr>
        <w:pStyle w:val="TOC3"/>
        <w:tabs>
          <w:tab w:val="left" w:pos="1000"/>
        </w:tabs>
        <w:rPr>
          <w:rFonts w:asciiTheme="minorHAnsi" w:eastAsiaTheme="minorEastAsia" w:hAnsiTheme="minorHAnsi" w:cstheme="minorBidi"/>
          <w:i w:val="0"/>
          <w:noProof/>
          <w:lang w:val="en-GB" w:eastAsia="zh-CN"/>
        </w:rPr>
      </w:pPr>
      <w:hyperlink w:anchor="_Toc478575226" w:history="1">
        <w:r w:rsidR="00C71EA9" w:rsidRPr="00E34054">
          <w:rPr>
            <w:rStyle w:val="Hyperlink"/>
            <w:rFonts w:ascii="微软雅黑" w:eastAsia="微软雅黑" w:hAnsi="微软雅黑" w:cs="微软雅黑"/>
            <w:noProof/>
            <w:lang w:eastAsia="zh-CN"/>
          </w:rPr>
          <w:t>8.1.1</w:t>
        </w:r>
        <w:r w:rsidR="00C71EA9">
          <w:rPr>
            <w:rFonts w:asciiTheme="minorHAnsi" w:eastAsiaTheme="minorEastAsia" w:hAnsiTheme="minorHAnsi" w:cstheme="minorBidi"/>
            <w:i w:val="0"/>
            <w:noProof/>
            <w:lang w:val="en-GB" w:eastAsia="zh-CN"/>
          </w:rPr>
          <w:tab/>
        </w:r>
        <w:r w:rsidR="00C71EA9" w:rsidRPr="00E34054">
          <w:rPr>
            <w:rStyle w:val="Hyperlink"/>
            <w:rFonts w:ascii="微软雅黑" w:eastAsia="微软雅黑" w:hAnsi="微软雅黑" w:cs="微软雅黑" w:hint="eastAsia"/>
            <w:noProof/>
            <w:lang w:eastAsia="zh-CN"/>
          </w:rPr>
          <w:t>概要信息</w:t>
        </w:r>
        <w:r w:rsidR="00C71EA9">
          <w:rPr>
            <w:noProof/>
            <w:webHidden/>
          </w:rPr>
          <w:tab/>
        </w:r>
        <w:r w:rsidR="00C71EA9">
          <w:rPr>
            <w:noProof/>
            <w:webHidden/>
          </w:rPr>
          <w:fldChar w:fldCharType="begin"/>
        </w:r>
        <w:r w:rsidR="00C71EA9">
          <w:rPr>
            <w:noProof/>
            <w:webHidden/>
          </w:rPr>
          <w:instrText xml:space="preserve"> PAGEREF _Toc478575226 \h </w:instrText>
        </w:r>
        <w:r w:rsidR="00C71EA9">
          <w:rPr>
            <w:noProof/>
            <w:webHidden/>
          </w:rPr>
        </w:r>
        <w:r w:rsidR="00C71EA9">
          <w:rPr>
            <w:noProof/>
            <w:webHidden/>
          </w:rPr>
          <w:fldChar w:fldCharType="separate"/>
        </w:r>
        <w:r w:rsidR="00C71EA9">
          <w:rPr>
            <w:noProof/>
            <w:webHidden/>
          </w:rPr>
          <w:t>27</w:t>
        </w:r>
        <w:r w:rsidR="00C71EA9">
          <w:rPr>
            <w:noProof/>
            <w:webHidden/>
          </w:rPr>
          <w:fldChar w:fldCharType="end"/>
        </w:r>
      </w:hyperlink>
    </w:p>
    <w:p w14:paraId="21DD2D35" w14:textId="77777777" w:rsidR="00C71EA9" w:rsidRDefault="003C2960">
      <w:pPr>
        <w:pStyle w:val="TOC3"/>
        <w:tabs>
          <w:tab w:val="left" w:pos="1000"/>
        </w:tabs>
        <w:rPr>
          <w:rFonts w:asciiTheme="minorHAnsi" w:eastAsiaTheme="minorEastAsia" w:hAnsiTheme="minorHAnsi" w:cstheme="minorBidi"/>
          <w:i w:val="0"/>
          <w:noProof/>
          <w:lang w:val="en-GB" w:eastAsia="zh-CN"/>
        </w:rPr>
      </w:pPr>
      <w:hyperlink w:anchor="_Toc478575227" w:history="1">
        <w:r w:rsidR="00C71EA9" w:rsidRPr="00E34054">
          <w:rPr>
            <w:rStyle w:val="Hyperlink"/>
            <w:rFonts w:ascii="微软雅黑" w:eastAsia="微软雅黑" w:hAnsi="微软雅黑" w:cs="微软雅黑"/>
            <w:noProof/>
            <w:lang w:eastAsia="zh-CN"/>
          </w:rPr>
          <w:t>8.1.2</w:t>
        </w:r>
        <w:r w:rsidR="00C71EA9">
          <w:rPr>
            <w:rFonts w:asciiTheme="minorHAnsi" w:eastAsiaTheme="minorEastAsia" w:hAnsiTheme="minorHAnsi" w:cstheme="minorBidi"/>
            <w:i w:val="0"/>
            <w:noProof/>
            <w:lang w:val="en-GB" w:eastAsia="zh-CN"/>
          </w:rPr>
          <w:tab/>
        </w:r>
        <w:r w:rsidR="00C71EA9" w:rsidRPr="00E34054">
          <w:rPr>
            <w:rStyle w:val="Hyperlink"/>
            <w:rFonts w:ascii="微软雅黑" w:eastAsia="微软雅黑" w:hAnsi="微软雅黑" w:cs="微软雅黑" w:hint="eastAsia"/>
            <w:noProof/>
            <w:lang w:eastAsia="zh-CN"/>
          </w:rPr>
          <w:t>卡交换队列</w:t>
        </w:r>
        <w:r w:rsidR="00C71EA9">
          <w:rPr>
            <w:noProof/>
            <w:webHidden/>
          </w:rPr>
          <w:tab/>
        </w:r>
        <w:r w:rsidR="00C71EA9">
          <w:rPr>
            <w:noProof/>
            <w:webHidden/>
          </w:rPr>
          <w:fldChar w:fldCharType="begin"/>
        </w:r>
        <w:r w:rsidR="00C71EA9">
          <w:rPr>
            <w:noProof/>
            <w:webHidden/>
          </w:rPr>
          <w:instrText xml:space="preserve"> PAGEREF _Toc478575227 \h </w:instrText>
        </w:r>
        <w:r w:rsidR="00C71EA9">
          <w:rPr>
            <w:noProof/>
            <w:webHidden/>
          </w:rPr>
        </w:r>
        <w:r w:rsidR="00C71EA9">
          <w:rPr>
            <w:noProof/>
            <w:webHidden/>
          </w:rPr>
          <w:fldChar w:fldCharType="separate"/>
        </w:r>
        <w:r w:rsidR="00C71EA9">
          <w:rPr>
            <w:noProof/>
            <w:webHidden/>
          </w:rPr>
          <w:t>27</w:t>
        </w:r>
        <w:r w:rsidR="00C71EA9">
          <w:rPr>
            <w:noProof/>
            <w:webHidden/>
          </w:rPr>
          <w:fldChar w:fldCharType="end"/>
        </w:r>
      </w:hyperlink>
    </w:p>
    <w:p w14:paraId="3D1C169B" w14:textId="77777777" w:rsidR="00C71EA9" w:rsidRDefault="003C2960">
      <w:pPr>
        <w:pStyle w:val="TOC3"/>
        <w:tabs>
          <w:tab w:val="left" w:pos="1000"/>
        </w:tabs>
        <w:rPr>
          <w:rFonts w:asciiTheme="minorHAnsi" w:eastAsiaTheme="minorEastAsia" w:hAnsiTheme="minorHAnsi" w:cstheme="minorBidi"/>
          <w:i w:val="0"/>
          <w:noProof/>
          <w:lang w:val="en-GB" w:eastAsia="zh-CN"/>
        </w:rPr>
      </w:pPr>
      <w:hyperlink w:anchor="_Toc478575228" w:history="1">
        <w:r w:rsidR="00C71EA9" w:rsidRPr="00E34054">
          <w:rPr>
            <w:rStyle w:val="Hyperlink"/>
            <w:rFonts w:ascii="微软雅黑" w:eastAsia="微软雅黑" w:hAnsi="微软雅黑" w:cs="微软雅黑"/>
            <w:noProof/>
            <w:lang w:eastAsia="zh-CN"/>
          </w:rPr>
          <w:t>8.1.3</w:t>
        </w:r>
        <w:r w:rsidR="00C71EA9">
          <w:rPr>
            <w:rFonts w:asciiTheme="minorHAnsi" w:eastAsiaTheme="minorEastAsia" w:hAnsiTheme="minorHAnsi" w:cstheme="minorBidi"/>
            <w:i w:val="0"/>
            <w:noProof/>
            <w:lang w:val="en-GB" w:eastAsia="zh-CN"/>
          </w:rPr>
          <w:tab/>
        </w:r>
        <w:r w:rsidR="00C71EA9" w:rsidRPr="00E34054">
          <w:rPr>
            <w:rStyle w:val="Hyperlink"/>
            <w:rFonts w:ascii="微软雅黑" w:eastAsia="微软雅黑" w:hAnsi="微软雅黑" w:cs="微软雅黑" w:hint="eastAsia"/>
            <w:noProof/>
            <w:lang w:eastAsia="zh-CN"/>
          </w:rPr>
          <w:t>卡交换节点</w:t>
        </w:r>
        <w:r w:rsidR="00C71EA9">
          <w:rPr>
            <w:noProof/>
            <w:webHidden/>
          </w:rPr>
          <w:tab/>
        </w:r>
        <w:r w:rsidR="00C71EA9">
          <w:rPr>
            <w:noProof/>
            <w:webHidden/>
          </w:rPr>
          <w:fldChar w:fldCharType="begin"/>
        </w:r>
        <w:r w:rsidR="00C71EA9">
          <w:rPr>
            <w:noProof/>
            <w:webHidden/>
          </w:rPr>
          <w:instrText xml:space="preserve"> PAGEREF _Toc478575228 \h </w:instrText>
        </w:r>
        <w:r w:rsidR="00C71EA9">
          <w:rPr>
            <w:noProof/>
            <w:webHidden/>
          </w:rPr>
        </w:r>
        <w:r w:rsidR="00C71EA9">
          <w:rPr>
            <w:noProof/>
            <w:webHidden/>
          </w:rPr>
          <w:fldChar w:fldCharType="separate"/>
        </w:r>
        <w:r w:rsidR="00C71EA9">
          <w:rPr>
            <w:noProof/>
            <w:webHidden/>
          </w:rPr>
          <w:t>28</w:t>
        </w:r>
        <w:r w:rsidR="00C71EA9">
          <w:rPr>
            <w:noProof/>
            <w:webHidden/>
          </w:rPr>
          <w:fldChar w:fldCharType="end"/>
        </w:r>
      </w:hyperlink>
    </w:p>
    <w:p w14:paraId="799C15AB" w14:textId="77777777" w:rsidR="00C71EA9" w:rsidRDefault="003C2960">
      <w:pPr>
        <w:pStyle w:val="TOC3"/>
        <w:tabs>
          <w:tab w:val="left" w:pos="1000"/>
        </w:tabs>
        <w:rPr>
          <w:rFonts w:asciiTheme="minorHAnsi" w:eastAsiaTheme="minorEastAsia" w:hAnsiTheme="minorHAnsi" w:cstheme="minorBidi"/>
          <w:i w:val="0"/>
          <w:noProof/>
          <w:lang w:val="en-GB" w:eastAsia="zh-CN"/>
        </w:rPr>
      </w:pPr>
      <w:hyperlink w:anchor="_Toc478575229" w:history="1">
        <w:r w:rsidR="00C71EA9" w:rsidRPr="00E34054">
          <w:rPr>
            <w:rStyle w:val="Hyperlink"/>
            <w:rFonts w:ascii="微软雅黑" w:eastAsia="微软雅黑" w:hAnsi="微软雅黑" w:cs="微软雅黑"/>
            <w:noProof/>
            <w:lang w:eastAsia="zh-CN"/>
          </w:rPr>
          <w:t>8.1.4</w:t>
        </w:r>
        <w:r w:rsidR="00C71EA9">
          <w:rPr>
            <w:rFonts w:asciiTheme="minorHAnsi" w:eastAsiaTheme="minorEastAsia" w:hAnsiTheme="minorHAnsi" w:cstheme="minorBidi"/>
            <w:i w:val="0"/>
            <w:noProof/>
            <w:lang w:val="en-GB" w:eastAsia="zh-CN"/>
          </w:rPr>
          <w:tab/>
        </w:r>
        <w:r w:rsidR="00C71EA9" w:rsidRPr="00E34054">
          <w:rPr>
            <w:rStyle w:val="Hyperlink"/>
            <w:rFonts w:ascii="微软雅黑" w:eastAsia="微软雅黑" w:hAnsi="微软雅黑" w:cs="微软雅黑" w:hint="eastAsia"/>
            <w:noProof/>
            <w:lang w:eastAsia="zh-CN"/>
          </w:rPr>
          <w:t>静态绑定</w:t>
        </w:r>
        <w:r w:rsidR="00C71EA9">
          <w:rPr>
            <w:noProof/>
            <w:webHidden/>
          </w:rPr>
          <w:tab/>
        </w:r>
        <w:r w:rsidR="00C71EA9">
          <w:rPr>
            <w:noProof/>
            <w:webHidden/>
          </w:rPr>
          <w:fldChar w:fldCharType="begin"/>
        </w:r>
        <w:r w:rsidR="00C71EA9">
          <w:rPr>
            <w:noProof/>
            <w:webHidden/>
          </w:rPr>
          <w:instrText xml:space="preserve"> PAGEREF _Toc478575229 \h </w:instrText>
        </w:r>
        <w:r w:rsidR="00C71EA9">
          <w:rPr>
            <w:noProof/>
            <w:webHidden/>
          </w:rPr>
        </w:r>
        <w:r w:rsidR="00C71EA9">
          <w:rPr>
            <w:noProof/>
            <w:webHidden/>
          </w:rPr>
          <w:fldChar w:fldCharType="separate"/>
        </w:r>
        <w:r w:rsidR="00C71EA9">
          <w:rPr>
            <w:noProof/>
            <w:webHidden/>
          </w:rPr>
          <w:t>28</w:t>
        </w:r>
        <w:r w:rsidR="00C71EA9">
          <w:rPr>
            <w:noProof/>
            <w:webHidden/>
          </w:rPr>
          <w:fldChar w:fldCharType="end"/>
        </w:r>
      </w:hyperlink>
    </w:p>
    <w:p w14:paraId="73F82765" w14:textId="77777777" w:rsidR="00C71EA9" w:rsidRDefault="003C2960">
      <w:pPr>
        <w:pStyle w:val="TOC2"/>
        <w:tabs>
          <w:tab w:val="left" w:pos="600"/>
        </w:tabs>
        <w:rPr>
          <w:rFonts w:asciiTheme="minorHAnsi" w:eastAsiaTheme="minorEastAsia" w:hAnsiTheme="minorHAnsi" w:cstheme="minorBidi"/>
          <w:smallCaps w:val="0"/>
          <w:noProof/>
          <w:lang w:val="en-GB" w:eastAsia="zh-CN"/>
        </w:rPr>
      </w:pPr>
      <w:hyperlink w:anchor="_Toc478575230" w:history="1">
        <w:r w:rsidR="00C71EA9" w:rsidRPr="00E34054">
          <w:rPr>
            <w:rStyle w:val="Hyperlink"/>
            <w:rFonts w:ascii="微软雅黑" w:eastAsia="微软雅黑" w:hAnsi="微软雅黑" w:cs="微软雅黑"/>
            <w:bCs/>
            <w:iCs/>
            <w:noProof/>
            <w:lang w:eastAsia="zh-CN"/>
          </w:rPr>
          <w:t>8.2</w:t>
        </w:r>
        <w:r w:rsidR="00C71EA9">
          <w:rPr>
            <w:rFonts w:asciiTheme="minorHAnsi" w:eastAsiaTheme="minorEastAsia" w:hAnsiTheme="minorHAnsi" w:cstheme="minorBidi"/>
            <w:smallCaps w:val="0"/>
            <w:noProof/>
            <w:lang w:val="en-GB" w:eastAsia="zh-CN"/>
          </w:rPr>
          <w:tab/>
        </w:r>
        <w:r w:rsidR="00C71EA9" w:rsidRPr="00E34054">
          <w:rPr>
            <w:rStyle w:val="Hyperlink"/>
            <w:rFonts w:ascii="微软雅黑" w:eastAsia="微软雅黑" w:hAnsi="微软雅黑" w:cs="微软雅黑"/>
            <w:bCs/>
            <w:iCs/>
            <w:noProof/>
            <w:lang w:eastAsia="zh-CN"/>
          </w:rPr>
          <w:t>Simpool</w:t>
        </w:r>
        <w:r w:rsidR="00C71EA9" w:rsidRPr="00E34054">
          <w:rPr>
            <w:rStyle w:val="Hyperlink"/>
            <w:rFonts w:ascii="微软雅黑" w:eastAsia="微软雅黑" w:hAnsi="微软雅黑" w:cs="微软雅黑" w:hint="eastAsia"/>
            <w:bCs/>
            <w:iCs/>
            <w:noProof/>
            <w:lang w:eastAsia="zh-CN"/>
          </w:rPr>
          <w:t>卡池</w:t>
        </w:r>
        <w:r w:rsidR="00C71EA9">
          <w:rPr>
            <w:noProof/>
            <w:webHidden/>
          </w:rPr>
          <w:tab/>
        </w:r>
        <w:r w:rsidR="00C71EA9">
          <w:rPr>
            <w:noProof/>
            <w:webHidden/>
          </w:rPr>
          <w:fldChar w:fldCharType="begin"/>
        </w:r>
        <w:r w:rsidR="00C71EA9">
          <w:rPr>
            <w:noProof/>
            <w:webHidden/>
          </w:rPr>
          <w:instrText xml:space="preserve"> PAGEREF _Toc478575230 \h </w:instrText>
        </w:r>
        <w:r w:rsidR="00C71EA9">
          <w:rPr>
            <w:noProof/>
            <w:webHidden/>
          </w:rPr>
        </w:r>
        <w:r w:rsidR="00C71EA9">
          <w:rPr>
            <w:noProof/>
            <w:webHidden/>
          </w:rPr>
          <w:fldChar w:fldCharType="separate"/>
        </w:r>
        <w:r w:rsidR="00C71EA9">
          <w:rPr>
            <w:noProof/>
            <w:webHidden/>
          </w:rPr>
          <w:t>29</w:t>
        </w:r>
        <w:r w:rsidR="00C71EA9">
          <w:rPr>
            <w:noProof/>
            <w:webHidden/>
          </w:rPr>
          <w:fldChar w:fldCharType="end"/>
        </w:r>
      </w:hyperlink>
    </w:p>
    <w:p w14:paraId="120C4BA6" w14:textId="77777777" w:rsidR="00C71EA9" w:rsidRDefault="003C2960">
      <w:pPr>
        <w:pStyle w:val="TOC3"/>
        <w:tabs>
          <w:tab w:val="left" w:pos="1000"/>
        </w:tabs>
        <w:rPr>
          <w:rFonts w:asciiTheme="minorHAnsi" w:eastAsiaTheme="minorEastAsia" w:hAnsiTheme="minorHAnsi" w:cstheme="minorBidi"/>
          <w:i w:val="0"/>
          <w:noProof/>
          <w:lang w:val="en-GB" w:eastAsia="zh-CN"/>
        </w:rPr>
      </w:pPr>
      <w:hyperlink w:anchor="_Toc478575231" w:history="1">
        <w:r w:rsidR="00C71EA9" w:rsidRPr="00E34054">
          <w:rPr>
            <w:rStyle w:val="Hyperlink"/>
            <w:rFonts w:ascii="微软雅黑" w:eastAsia="微软雅黑" w:hAnsi="微软雅黑" w:cs="微软雅黑"/>
            <w:noProof/>
            <w:lang w:eastAsia="zh-CN"/>
          </w:rPr>
          <w:t>8.2.1</w:t>
        </w:r>
        <w:r w:rsidR="00C71EA9">
          <w:rPr>
            <w:rFonts w:asciiTheme="minorHAnsi" w:eastAsiaTheme="minorEastAsia" w:hAnsiTheme="minorHAnsi" w:cstheme="minorBidi"/>
            <w:i w:val="0"/>
            <w:noProof/>
            <w:lang w:val="en-GB" w:eastAsia="zh-CN"/>
          </w:rPr>
          <w:tab/>
        </w:r>
        <w:r w:rsidR="00C71EA9" w:rsidRPr="00E34054">
          <w:rPr>
            <w:rStyle w:val="Hyperlink"/>
            <w:rFonts w:ascii="微软雅黑" w:eastAsia="微软雅黑" w:hAnsi="微软雅黑" w:cs="微软雅黑" w:hint="eastAsia"/>
            <w:noProof/>
            <w:lang w:eastAsia="zh-CN"/>
          </w:rPr>
          <w:t>概要信息</w:t>
        </w:r>
        <w:r w:rsidR="00C71EA9">
          <w:rPr>
            <w:noProof/>
            <w:webHidden/>
          </w:rPr>
          <w:tab/>
        </w:r>
        <w:r w:rsidR="00C71EA9">
          <w:rPr>
            <w:noProof/>
            <w:webHidden/>
          </w:rPr>
          <w:fldChar w:fldCharType="begin"/>
        </w:r>
        <w:r w:rsidR="00C71EA9">
          <w:rPr>
            <w:noProof/>
            <w:webHidden/>
          </w:rPr>
          <w:instrText xml:space="preserve"> PAGEREF _Toc478575231 \h </w:instrText>
        </w:r>
        <w:r w:rsidR="00C71EA9">
          <w:rPr>
            <w:noProof/>
            <w:webHidden/>
          </w:rPr>
        </w:r>
        <w:r w:rsidR="00C71EA9">
          <w:rPr>
            <w:noProof/>
            <w:webHidden/>
          </w:rPr>
          <w:fldChar w:fldCharType="separate"/>
        </w:r>
        <w:r w:rsidR="00C71EA9">
          <w:rPr>
            <w:noProof/>
            <w:webHidden/>
          </w:rPr>
          <w:t>29</w:t>
        </w:r>
        <w:r w:rsidR="00C71EA9">
          <w:rPr>
            <w:noProof/>
            <w:webHidden/>
          </w:rPr>
          <w:fldChar w:fldCharType="end"/>
        </w:r>
      </w:hyperlink>
    </w:p>
    <w:p w14:paraId="7CBEDFD1" w14:textId="77777777" w:rsidR="00C71EA9" w:rsidRDefault="003C2960">
      <w:pPr>
        <w:pStyle w:val="TOC3"/>
        <w:tabs>
          <w:tab w:val="left" w:pos="1000"/>
        </w:tabs>
        <w:rPr>
          <w:rFonts w:asciiTheme="minorHAnsi" w:eastAsiaTheme="minorEastAsia" w:hAnsiTheme="minorHAnsi" w:cstheme="minorBidi"/>
          <w:i w:val="0"/>
          <w:noProof/>
          <w:lang w:val="en-GB" w:eastAsia="zh-CN"/>
        </w:rPr>
      </w:pPr>
      <w:hyperlink w:anchor="_Toc478575232" w:history="1">
        <w:r w:rsidR="00C71EA9" w:rsidRPr="00E34054">
          <w:rPr>
            <w:rStyle w:val="Hyperlink"/>
            <w:rFonts w:ascii="微软雅黑" w:eastAsia="微软雅黑" w:hAnsi="微软雅黑" w:cs="微软雅黑"/>
            <w:noProof/>
            <w:lang w:eastAsia="zh-CN"/>
          </w:rPr>
          <w:t>8.2.2</w:t>
        </w:r>
        <w:r w:rsidR="00C71EA9">
          <w:rPr>
            <w:rFonts w:asciiTheme="minorHAnsi" w:eastAsiaTheme="minorEastAsia" w:hAnsiTheme="minorHAnsi" w:cstheme="minorBidi"/>
            <w:i w:val="0"/>
            <w:noProof/>
            <w:lang w:val="en-GB" w:eastAsia="zh-CN"/>
          </w:rPr>
          <w:tab/>
        </w:r>
        <w:r w:rsidR="00C71EA9" w:rsidRPr="00E34054">
          <w:rPr>
            <w:rStyle w:val="Hyperlink"/>
            <w:rFonts w:ascii="微软雅黑" w:eastAsia="微软雅黑" w:hAnsi="微软雅黑" w:cs="微软雅黑" w:hint="eastAsia"/>
            <w:noProof/>
            <w:lang w:eastAsia="zh-CN"/>
          </w:rPr>
          <w:t>卡池设备</w:t>
        </w:r>
        <w:r w:rsidR="00C71EA9">
          <w:rPr>
            <w:noProof/>
            <w:webHidden/>
          </w:rPr>
          <w:tab/>
        </w:r>
        <w:r w:rsidR="00C71EA9">
          <w:rPr>
            <w:noProof/>
            <w:webHidden/>
          </w:rPr>
          <w:fldChar w:fldCharType="begin"/>
        </w:r>
        <w:r w:rsidR="00C71EA9">
          <w:rPr>
            <w:noProof/>
            <w:webHidden/>
          </w:rPr>
          <w:instrText xml:space="preserve"> PAGEREF _Toc478575232 \h </w:instrText>
        </w:r>
        <w:r w:rsidR="00C71EA9">
          <w:rPr>
            <w:noProof/>
            <w:webHidden/>
          </w:rPr>
        </w:r>
        <w:r w:rsidR="00C71EA9">
          <w:rPr>
            <w:noProof/>
            <w:webHidden/>
          </w:rPr>
          <w:fldChar w:fldCharType="separate"/>
        </w:r>
        <w:r w:rsidR="00C71EA9">
          <w:rPr>
            <w:noProof/>
            <w:webHidden/>
          </w:rPr>
          <w:t>29</w:t>
        </w:r>
        <w:r w:rsidR="00C71EA9">
          <w:rPr>
            <w:noProof/>
            <w:webHidden/>
          </w:rPr>
          <w:fldChar w:fldCharType="end"/>
        </w:r>
      </w:hyperlink>
    </w:p>
    <w:p w14:paraId="419D3DD3" w14:textId="77777777" w:rsidR="00C71EA9" w:rsidRDefault="003C2960">
      <w:pPr>
        <w:pStyle w:val="TOC3"/>
        <w:tabs>
          <w:tab w:val="left" w:pos="1000"/>
        </w:tabs>
        <w:rPr>
          <w:rFonts w:asciiTheme="minorHAnsi" w:eastAsiaTheme="minorEastAsia" w:hAnsiTheme="minorHAnsi" w:cstheme="minorBidi"/>
          <w:i w:val="0"/>
          <w:noProof/>
          <w:lang w:val="en-GB" w:eastAsia="zh-CN"/>
        </w:rPr>
      </w:pPr>
      <w:hyperlink w:anchor="_Toc478575233" w:history="1">
        <w:r w:rsidR="00C71EA9" w:rsidRPr="00E34054">
          <w:rPr>
            <w:rStyle w:val="Hyperlink"/>
            <w:rFonts w:ascii="微软雅黑" w:eastAsia="微软雅黑" w:hAnsi="微软雅黑" w:cs="微软雅黑"/>
            <w:noProof/>
            <w:lang w:eastAsia="zh-CN"/>
          </w:rPr>
          <w:t>8.2.3</w:t>
        </w:r>
        <w:r w:rsidR="00C71EA9">
          <w:rPr>
            <w:rFonts w:asciiTheme="minorHAnsi" w:eastAsiaTheme="minorEastAsia" w:hAnsiTheme="minorHAnsi" w:cstheme="minorBidi"/>
            <w:i w:val="0"/>
            <w:noProof/>
            <w:lang w:val="en-GB" w:eastAsia="zh-CN"/>
          </w:rPr>
          <w:tab/>
        </w:r>
        <w:r w:rsidR="00C71EA9" w:rsidRPr="00E34054">
          <w:rPr>
            <w:rStyle w:val="Hyperlink"/>
            <w:rFonts w:ascii="微软雅黑" w:eastAsia="微软雅黑" w:hAnsi="微软雅黑" w:cs="微软雅黑" w:hint="eastAsia"/>
            <w:noProof/>
            <w:lang w:eastAsia="zh-CN"/>
          </w:rPr>
          <w:t>卡池组</w:t>
        </w:r>
        <w:r w:rsidR="00C71EA9">
          <w:rPr>
            <w:noProof/>
            <w:webHidden/>
          </w:rPr>
          <w:tab/>
        </w:r>
        <w:r w:rsidR="00C71EA9">
          <w:rPr>
            <w:noProof/>
            <w:webHidden/>
          </w:rPr>
          <w:fldChar w:fldCharType="begin"/>
        </w:r>
        <w:r w:rsidR="00C71EA9">
          <w:rPr>
            <w:noProof/>
            <w:webHidden/>
          </w:rPr>
          <w:instrText xml:space="preserve"> PAGEREF _Toc478575233 \h </w:instrText>
        </w:r>
        <w:r w:rsidR="00C71EA9">
          <w:rPr>
            <w:noProof/>
            <w:webHidden/>
          </w:rPr>
        </w:r>
        <w:r w:rsidR="00C71EA9">
          <w:rPr>
            <w:noProof/>
            <w:webHidden/>
          </w:rPr>
          <w:fldChar w:fldCharType="separate"/>
        </w:r>
        <w:r w:rsidR="00C71EA9">
          <w:rPr>
            <w:noProof/>
            <w:webHidden/>
          </w:rPr>
          <w:t>30</w:t>
        </w:r>
        <w:r w:rsidR="00C71EA9">
          <w:rPr>
            <w:noProof/>
            <w:webHidden/>
          </w:rPr>
          <w:fldChar w:fldCharType="end"/>
        </w:r>
      </w:hyperlink>
    </w:p>
    <w:p w14:paraId="4859ACE1" w14:textId="77777777" w:rsidR="00C71EA9" w:rsidRDefault="003C2960">
      <w:pPr>
        <w:pStyle w:val="TOC3"/>
        <w:tabs>
          <w:tab w:val="left" w:pos="1000"/>
        </w:tabs>
        <w:rPr>
          <w:rFonts w:asciiTheme="minorHAnsi" w:eastAsiaTheme="minorEastAsia" w:hAnsiTheme="minorHAnsi" w:cstheme="minorBidi"/>
          <w:i w:val="0"/>
          <w:noProof/>
          <w:lang w:val="en-GB" w:eastAsia="zh-CN"/>
        </w:rPr>
      </w:pPr>
      <w:hyperlink w:anchor="_Toc478575234" w:history="1">
        <w:r w:rsidR="00C71EA9" w:rsidRPr="00E34054">
          <w:rPr>
            <w:rStyle w:val="Hyperlink"/>
            <w:rFonts w:ascii="微软雅黑" w:eastAsia="微软雅黑" w:hAnsi="微软雅黑" w:cs="微软雅黑"/>
            <w:noProof/>
            <w:lang w:eastAsia="zh-CN"/>
          </w:rPr>
          <w:t>8.2.4</w:t>
        </w:r>
        <w:r w:rsidR="00C71EA9">
          <w:rPr>
            <w:rFonts w:asciiTheme="minorHAnsi" w:eastAsiaTheme="minorEastAsia" w:hAnsiTheme="minorHAnsi" w:cstheme="minorBidi"/>
            <w:i w:val="0"/>
            <w:noProof/>
            <w:lang w:val="en-GB" w:eastAsia="zh-CN"/>
          </w:rPr>
          <w:tab/>
        </w:r>
        <w:r w:rsidR="00C71EA9" w:rsidRPr="00E34054">
          <w:rPr>
            <w:rStyle w:val="Hyperlink"/>
            <w:rFonts w:ascii="微软雅黑" w:eastAsia="微软雅黑" w:hAnsi="微软雅黑" w:cs="微软雅黑" w:hint="eastAsia"/>
            <w:noProof/>
            <w:lang w:eastAsia="zh-CN"/>
          </w:rPr>
          <w:t>卡池插槽</w:t>
        </w:r>
        <w:r w:rsidR="00C71EA9">
          <w:rPr>
            <w:noProof/>
            <w:webHidden/>
          </w:rPr>
          <w:tab/>
        </w:r>
        <w:r w:rsidR="00C71EA9">
          <w:rPr>
            <w:noProof/>
            <w:webHidden/>
          </w:rPr>
          <w:fldChar w:fldCharType="begin"/>
        </w:r>
        <w:r w:rsidR="00C71EA9">
          <w:rPr>
            <w:noProof/>
            <w:webHidden/>
          </w:rPr>
          <w:instrText xml:space="preserve"> PAGEREF _Toc478575234 \h </w:instrText>
        </w:r>
        <w:r w:rsidR="00C71EA9">
          <w:rPr>
            <w:noProof/>
            <w:webHidden/>
          </w:rPr>
        </w:r>
        <w:r w:rsidR="00C71EA9">
          <w:rPr>
            <w:noProof/>
            <w:webHidden/>
          </w:rPr>
          <w:fldChar w:fldCharType="separate"/>
        </w:r>
        <w:r w:rsidR="00C71EA9">
          <w:rPr>
            <w:noProof/>
            <w:webHidden/>
          </w:rPr>
          <w:t>30</w:t>
        </w:r>
        <w:r w:rsidR="00C71EA9">
          <w:rPr>
            <w:noProof/>
            <w:webHidden/>
          </w:rPr>
          <w:fldChar w:fldCharType="end"/>
        </w:r>
      </w:hyperlink>
    </w:p>
    <w:p w14:paraId="334A1CCA" w14:textId="77777777" w:rsidR="00C71EA9" w:rsidRDefault="003C2960">
      <w:pPr>
        <w:pStyle w:val="TOC2"/>
        <w:tabs>
          <w:tab w:val="left" w:pos="600"/>
        </w:tabs>
        <w:rPr>
          <w:rFonts w:asciiTheme="minorHAnsi" w:eastAsiaTheme="minorEastAsia" w:hAnsiTheme="minorHAnsi" w:cstheme="minorBidi"/>
          <w:smallCaps w:val="0"/>
          <w:noProof/>
          <w:lang w:val="en-GB" w:eastAsia="zh-CN"/>
        </w:rPr>
      </w:pPr>
      <w:hyperlink w:anchor="_Toc478575235" w:history="1">
        <w:r w:rsidR="00C71EA9" w:rsidRPr="00E34054">
          <w:rPr>
            <w:rStyle w:val="Hyperlink"/>
            <w:rFonts w:ascii="微软雅黑" w:eastAsia="微软雅黑" w:hAnsi="微软雅黑" w:cs="微软雅黑"/>
            <w:bCs/>
            <w:iCs/>
            <w:noProof/>
            <w:lang w:eastAsia="zh-CN"/>
          </w:rPr>
          <w:t>8.3</w:t>
        </w:r>
        <w:r w:rsidR="00C71EA9">
          <w:rPr>
            <w:rFonts w:asciiTheme="minorHAnsi" w:eastAsiaTheme="minorEastAsia" w:hAnsiTheme="minorHAnsi" w:cstheme="minorBidi"/>
            <w:smallCaps w:val="0"/>
            <w:noProof/>
            <w:lang w:val="en-GB" w:eastAsia="zh-CN"/>
          </w:rPr>
          <w:tab/>
        </w:r>
        <w:r w:rsidR="00C71EA9" w:rsidRPr="00E34054">
          <w:rPr>
            <w:rStyle w:val="Hyperlink"/>
            <w:rFonts w:ascii="微软雅黑" w:eastAsia="微软雅黑" w:hAnsi="微软雅黑" w:cs="微软雅黑" w:hint="eastAsia"/>
            <w:bCs/>
            <w:iCs/>
            <w:noProof/>
            <w:lang w:eastAsia="zh-CN"/>
          </w:rPr>
          <w:t>流量卡管理</w:t>
        </w:r>
        <w:r w:rsidR="00C71EA9">
          <w:rPr>
            <w:noProof/>
            <w:webHidden/>
          </w:rPr>
          <w:tab/>
        </w:r>
        <w:r w:rsidR="00C71EA9">
          <w:rPr>
            <w:noProof/>
            <w:webHidden/>
          </w:rPr>
          <w:fldChar w:fldCharType="begin"/>
        </w:r>
        <w:r w:rsidR="00C71EA9">
          <w:rPr>
            <w:noProof/>
            <w:webHidden/>
          </w:rPr>
          <w:instrText xml:space="preserve"> PAGEREF _Toc478575235 \h </w:instrText>
        </w:r>
        <w:r w:rsidR="00C71EA9">
          <w:rPr>
            <w:noProof/>
            <w:webHidden/>
          </w:rPr>
        </w:r>
        <w:r w:rsidR="00C71EA9">
          <w:rPr>
            <w:noProof/>
            <w:webHidden/>
          </w:rPr>
          <w:fldChar w:fldCharType="separate"/>
        </w:r>
        <w:r w:rsidR="00C71EA9">
          <w:rPr>
            <w:noProof/>
            <w:webHidden/>
          </w:rPr>
          <w:t>31</w:t>
        </w:r>
        <w:r w:rsidR="00C71EA9">
          <w:rPr>
            <w:noProof/>
            <w:webHidden/>
          </w:rPr>
          <w:fldChar w:fldCharType="end"/>
        </w:r>
      </w:hyperlink>
    </w:p>
    <w:p w14:paraId="3D3F3E2F" w14:textId="77777777" w:rsidR="00C71EA9" w:rsidRDefault="003C2960">
      <w:pPr>
        <w:pStyle w:val="TOC3"/>
        <w:tabs>
          <w:tab w:val="left" w:pos="1000"/>
        </w:tabs>
        <w:rPr>
          <w:rFonts w:asciiTheme="minorHAnsi" w:eastAsiaTheme="minorEastAsia" w:hAnsiTheme="minorHAnsi" w:cstheme="minorBidi"/>
          <w:i w:val="0"/>
          <w:noProof/>
          <w:lang w:val="en-GB" w:eastAsia="zh-CN"/>
        </w:rPr>
      </w:pPr>
      <w:hyperlink w:anchor="_Toc478575236" w:history="1">
        <w:r w:rsidR="00C71EA9" w:rsidRPr="00E34054">
          <w:rPr>
            <w:rStyle w:val="Hyperlink"/>
            <w:rFonts w:ascii="微软雅黑" w:eastAsia="微软雅黑" w:hAnsi="微软雅黑" w:cs="微软雅黑"/>
            <w:noProof/>
            <w:lang w:eastAsia="zh-CN"/>
          </w:rPr>
          <w:t>8.3.1</w:t>
        </w:r>
        <w:r w:rsidR="00C71EA9">
          <w:rPr>
            <w:rFonts w:asciiTheme="minorHAnsi" w:eastAsiaTheme="minorEastAsia" w:hAnsiTheme="minorHAnsi" w:cstheme="minorBidi"/>
            <w:i w:val="0"/>
            <w:noProof/>
            <w:lang w:val="en-GB" w:eastAsia="zh-CN"/>
          </w:rPr>
          <w:tab/>
        </w:r>
        <w:r w:rsidR="00C71EA9" w:rsidRPr="00E34054">
          <w:rPr>
            <w:rStyle w:val="Hyperlink"/>
            <w:rFonts w:ascii="微软雅黑" w:eastAsia="微软雅黑" w:hAnsi="微软雅黑" w:cs="微软雅黑" w:hint="eastAsia"/>
            <w:noProof/>
            <w:lang w:eastAsia="zh-CN"/>
          </w:rPr>
          <w:t>概</w:t>
        </w:r>
        <w:r w:rsidR="00C71EA9" w:rsidRPr="00E34054">
          <w:rPr>
            <w:rStyle w:val="Hyperlink"/>
            <w:rFonts w:ascii="微软雅黑" w:eastAsia="微软雅黑" w:hAnsi="微软雅黑" w:cs="微软雅黑" w:hint="eastAsia"/>
            <w:noProof/>
            <w:lang w:eastAsia="zh-CN"/>
          </w:rPr>
          <w:t>要</w:t>
        </w:r>
        <w:r w:rsidR="00C71EA9" w:rsidRPr="00E34054">
          <w:rPr>
            <w:rStyle w:val="Hyperlink"/>
            <w:rFonts w:ascii="微软雅黑" w:eastAsia="微软雅黑" w:hAnsi="微软雅黑" w:cs="微软雅黑" w:hint="eastAsia"/>
            <w:noProof/>
            <w:lang w:eastAsia="zh-CN"/>
          </w:rPr>
          <w:t>信息</w:t>
        </w:r>
        <w:r w:rsidR="00C71EA9">
          <w:rPr>
            <w:noProof/>
            <w:webHidden/>
          </w:rPr>
          <w:tab/>
        </w:r>
        <w:r w:rsidR="00C71EA9">
          <w:rPr>
            <w:noProof/>
            <w:webHidden/>
          </w:rPr>
          <w:fldChar w:fldCharType="begin"/>
        </w:r>
        <w:r w:rsidR="00C71EA9">
          <w:rPr>
            <w:noProof/>
            <w:webHidden/>
          </w:rPr>
          <w:instrText xml:space="preserve"> PAGEREF _Toc478575236 \h </w:instrText>
        </w:r>
        <w:r w:rsidR="00C71EA9">
          <w:rPr>
            <w:noProof/>
            <w:webHidden/>
          </w:rPr>
        </w:r>
        <w:r w:rsidR="00C71EA9">
          <w:rPr>
            <w:noProof/>
            <w:webHidden/>
          </w:rPr>
          <w:fldChar w:fldCharType="separate"/>
        </w:r>
        <w:r w:rsidR="00C71EA9">
          <w:rPr>
            <w:noProof/>
            <w:webHidden/>
          </w:rPr>
          <w:t>31</w:t>
        </w:r>
        <w:r w:rsidR="00C71EA9">
          <w:rPr>
            <w:noProof/>
            <w:webHidden/>
          </w:rPr>
          <w:fldChar w:fldCharType="end"/>
        </w:r>
      </w:hyperlink>
    </w:p>
    <w:p w14:paraId="3E4171E2" w14:textId="77777777" w:rsidR="00C71EA9" w:rsidRDefault="003C2960">
      <w:pPr>
        <w:pStyle w:val="TOC3"/>
        <w:tabs>
          <w:tab w:val="left" w:pos="1000"/>
        </w:tabs>
        <w:rPr>
          <w:rFonts w:asciiTheme="minorHAnsi" w:eastAsiaTheme="minorEastAsia" w:hAnsiTheme="minorHAnsi" w:cstheme="minorBidi"/>
          <w:i w:val="0"/>
          <w:noProof/>
          <w:lang w:val="en-GB" w:eastAsia="zh-CN"/>
        </w:rPr>
      </w:pPr>
      <w:hyperlink w:anchor="_Toc478575237" w:history="1">
        <w:r w:rsidR="00C71EA9" w:rsidRPr="00E34054">
          <w:rPr>
            <w:rStyle w:val="Hyperlink"/>
            <w:rFonts w:ascii="微软雅黑" w:eastAsia="微软雅黑" w:hAnsi="微软雅黑" w:cs="微软雅黑"/>
            <w:noProof/>
            <w:lang w:eastAsia="zh-CN"/>
          </w:rPr>
          <w:t>8.3.2</w:t>
        </w:r>
        <w:r w:rsidR="00C71EA9">
          <w:rPr>
            <w:rFonts w:asciiTheme="minorHAnsi" w:eastAsiaTheme="minorEastAsia" w:hAnsiTheme="minorHAnsi" w:cstheme="minorBidi"/>
            <w:i w:val="0"/>
            <w:noProof/>
            <w:lang w:val="en-GB" w:eastAsia="zh-CN"/>
          </w:rPr>
          <w:tab/>
        </w:r>
        <w:r w:rsidR="00C71EA9" w:rsidRPr="00E34054">
          <w:rPr>
            <w:rStyle w:val="Hyperlink"/>
            <w:rFonts w:ascii="微软雅黑" w:eastAsia="微软雅黑" w:hAnsi="微软雅黑" w:cs="微软雅黑" w:hint="eastAsia"/>
            <w:noProof/>
            <w:lang w:eastAsia="zh-CN"/>
          </w:rPr>
          <w:t>流量卡</w:t>
        </w:r>
        <w:r w:rsidR="00C71EA9">
          <w:rPr>
            <w:noProof/>
            <w:webHidden/>
          </w:rPr>
          <w:tab/>
        </w:r>
        <w:r w:rsidR="00C71EA9">
          <w:rPr>
            <w:noProof/>
            <w:webHidden/>
          </w:rPr>
          <w:fldChar w:fldCharType="begin"/>
        </w:r>
        <w:r w:rsidR="00C71EA9">
          <w:rPr>
            <w:noProof/>
            <w:webHidden/>
          </w:rPr>
          <w:instrText xml:space="preserve"> PAGEREF _Toc478575237 \h </w:instrText>
        </w:r>
        <w:r w:rsidR="00C71EA9">
          <w:rPr>
            <w:noProof/>
            <w:webHidden/>
          </w:rPr>
        </w:r>
        <w:r w:rsidR="00C71EA9">
          <w:rPr>
            <w:noProof/>
            <w:webHidden/>
          </w:rPr>
          <w:fldChar w:fldCharType="separate"/>
        </w:r>
        <w:r w:rsidR="00C71EA9">
          <w:rPr>
            <w:noProof/>
            <w:webHidden/>
          </w:rPr>
          <w:t>31</w:t>
        </w:r>
        <w:r w:rsidR="00C71EA9">
          <w:rPr>
            <w:noProof/>
            <w:webHidden/>
          </w:rPr>
          <w:fldChar w:fldCharType="end"/>
        </w:r>
      </w:hyperlink>
    </w:p>
    <w:p w14:paraId="6FBAB8A6" w14:textId="77777777" w:rsidR="00C71EA9" w:rsidRDefault="003C2960">
      <w:pPr>
        <w:pStyle w:val="TOC3"/>
        <w:tabs>
          <w:tab w:val="left" w:pos="1000"/>
        </w:tabs>
        <w:rPr>
          <w:rFonts w:asciiTheme="minorHAnsi" w:eastAsiaTheme="minorEastAsia" w:hAnsiTheme="minorHAnsi" w:cstheme="minorBidi"/>
          <w:i w:val="0"/>
          <w:noProof/>
          <w:lang w:val="en-GB" w:eastAsia="zh-CN"/>
        </w:rPr>
      </w:pPr>
      <w:hyperlink w:anchor="_Toc478575238" w:history="1">
        <w:r w:rsidR="00C71EA9" w:rsidRPr="00E34054">
          <w:rPr>
            <w:rStyle w:val="Hyperlink"/>
            <w:rFonts w:ascii="微软雅黑" w:eastAsia="微软雅黑" w:hAnsi="微软雅黑" w:cs="微软雅黑"/>
            <w:noProof/>
            <w:lang w:eastAsia="zh-CN"/>
          </w:rPr>
          <w:t>8.3.3</w:t>
        </w:r>
        <w:r w:rsidR="00C71EA9">
          <w:rPr>
            <w:rFonts w:asciiTheme="minorHAnsi" w:eastAsiaTheme="minorEastAsia" w:hAnsiTheme="minorHAnsi" w:cstheme="minorBidi"/>
            <w:i w:val="0"/>
            <w:noProof/>
            <w:lang w:val="en-GB" w:eastAsia="zh-CN"/>
          </w:rPr>
          <w:tab/>
        </w:r>
        <w:r w:rsidR="00C71EA9" w:rsidRPr="00E34054">
          <w:rPr>
            <w:rStyle w:val="Hyperlink"/>
            <w:rFonts w:ascii="微软雅黑" w:eastAsia="微软雅黑" w:hAnsi="微软雅黑" w:cs="微软雅黑" w:hint="eastAsia"/>
            <w:noProof/>
            <w:lang w:eastAsia="zh-CN"/>
          </w:rPr>
          <w:t>流量卡组</w:t>
        </w:r>
        <w:r w:rsidR="00C71EA9">
          <w:rPr>
            <w:noProof/>
            <w:webHidden/>
          </w:rPr>
          <w:tab/>
        </w:r>
        <w:r w:rsidR="00C71EA9">
          <w:rPr>
            <w:noProof/>
            <w:webHidden/>
          </w:rPr>
          <w:fldChar w:fldCharType="begin"/>
        </w:r>
        <w:r w:rsidR="00C71EA9">
          <w:rPr>
            <w:noProof/>
            <w:webHidden/>
          </w:rPr>
          <w:instrText xml:space="preserve"> PAGEREF _Toc478575238 \h </w:instrText>
        </w:r>
        <w:r w:rsidR="00C71EA9">
          <w:rPr>
            <w:noProof/>
            <w:webHidden/>
          </w:rPr>
        </w:r>
        <w:r w:rsidR="00C71EA9">
          <w:rPr>
            <w:noProof/>
            <w:webHidden/>
          </w:rPr>
          <w:fldChar w:fldCharType="separate"/>
        </w:r>
        <w:r w:rsidR="00C71EA9">
          <w:rPr>
            <w:noProof/>
            <w:webHidden/>
          </w:rPr>
          <w:t>32</w:t>
        </w:r>
        <w:r w:rsidR="00C71EA9">
          <w:rPr>
            <w:noProof/>
            <w:webHidden/>
          </w:rPr>
          <w:fldChar w:fldCharType="end"/>
        </w:r>
      </w:hyperlink>
    </w:p>
    <w:p w14:paraId="694AB86E" w14:textId="77777777" w:rsidR="00C71EA9" w:rsidRDefault="003C2960">
      <w:pPr>
        <w:pStyle w:val="TOC3"/>
        <w:tabs>
          <w:tab w:val="left" w:pos="1000"/>
        </w:tabs>
        <w:rPr>
          <w:rFonts w:asciiTheme="minorHAnsi" w:eastAsiaTheme="minorEastAsia" w:hAnsiTheme="minorHAnsi" w:cstheme="minorBidi"/>
          <w:i w:val="0"/>
          <w:noProof/>
          <w:lang w:val="en-GB" w:eastAsia="zh-CN"/>
        </w:rPr>
      </w:pPr>
      <w:hyperlink w:anchor="_Toc478575239" w:history="1">
        <w:r w:rsidR="00C71EA9" w:rsidRPr="00E34054">
          <w:rPr>
            <w:rStyle w:val="Hyperlink"/>
            <w:rFonts w:ascii="微软雅黑" w:eastAsia="微软雅黑" w:hAnsi="微软雅黑" w:cs="微软雅黑"/>
            <w:noProof/>
            <w:lang w:eastAsia="zh-CN"/>
          </w:rPr>
          <w:t>8.3.4</w:t>
        </w:r>
        <w:r w:rsidR="00C71EA9">
          <w:rPr>
            <w:rFonts w:asciiTheme="minorHAnsi" w:eastAsiaTheme="minorEastAsia" w:hAnsiTheme="minorHAnsi" w:cstheme="minorBidi"/>
            <w:i w:val="0"/>
            <w:noProof/>
            <w:lang w:val="en-GB" w:eastAsia="zh-CN"/>
          </w:rPr>
          <w:tab/>
        </w:r>
        <w:r w:rsidR="00C71EA9" w:rsidRPr="00E34054">
          <w:rPr>
            <w:rStyle w:val="Hyperlink"/>
            <w:rFonts w:ascii="微软雅黑" w:eastAsia="微软雅黑" w:hAnsi="微软雅黑" w:cs="微软雅黑" w:hint="eastAsia"/>
            <w:noProof/>
            <w:lang w:eastAsia="zh-CN"/>
          </w:rPr>
          <w:t>可用地区</w:t>
        </w:r>
        <w:r w:rsidR="00C71EA9">
          <w:rPr>
            <w:noProof/>
            <w:webHidden/>
          </w:rPr>
          <w:tab/>
        </w:r>
        <w:r w:rsidR="00C71EA9">
          <w:rPr>
            <w:noProof/>
            <w:webHidden/>
          </w:rPr>
          <w:fldChar w:fldCharType="begin"/>
        </w:r>
        <w:r w:rsidR="00C71EA9">
          <w:rPr>
            <w:noProof/>
            <w:webHidden/>
          </w:rPr>
          <w:instrText xml:space="preserve"> PAGEREF _Toc478575239 \h </w:instrText>
        </w:r>
        <w:r w:rsidR="00C71EA9">
          <w:rPr>
            <w:noProof/>
            <w:webHidden/>
          </w:rPr>
        </w:r>
        <w:r w:rsidR="00C71EA9">
          <w:rPr>
            <w:noProof/>
            <w:webHidden/>
          </w:rPr>
          <w:fldChar w:fldCharType="separate"/>
        </w:r>
        <w:r w:rsidR="00C71EA9">
          <w:rPr>
            <w:noProof/>
            <w:webHidden/>
          </w:rPr>
          <w:t>33</w:t>
        </w:r>
        <w:r w:rsidR="00C71EA9">
          <w:rPr>
            <w:noProof/>
            <w:webHidden/>
          </w:rPr>
          <w:fldChar w:fldCharType="end"/>
        </w:r>
      </w:hyperlink>
    </w:p>
    <w:p w14:paraId="7292452D" w14:textId="77777777" w:rsidR="00C71EA9" w:rsidRDefault="003C2960">
      <w:pPr>
        <w:pStyle w:val="TOC2"/>
        <w:tabs>
          <w:tab w:val="left" w:pos="600"/>
        </w:tabs>
        <w:rPr>
          <w:rFonts w:asciiTheme="minorHAnsi" w:eastAsiaTheme="minorEastAsia" w:hAnsiTheme="minorHAnsi" w:cstheme="minorBidi"/>
          <w:smallCaps w:val="0"/>
          <w:noProof/>
          <w:lang w:val="en-GB" w:eastAsia="zh-CN"/>
        </w:rPr>
      </w:pPr>
      <w:hyperlink w:anchor="_Toc478575240" w:history="1">
        <w:r w:rsidR="00C71EA9" w:rsidRPr="00E34054">
          <w:rPr>
            <w:rStyle w:val="Hyperlink"/>
            <w:rFonts w:ascii="微软雅黑" w:eastAsia="微软雅黑" w:hAnsi="微软雅黑" w:cs="微软雅黑"/>
            <w:bCs/>
            <w:iCs/>
            <w:noProof/>
            <w:lang w:eastAsia="zh-CN"/>
          </w:rPr>
          <w:t>8.4</w:t>
        </w:r>
        <w:r w:rsidR="00C71EA9">
          <w:rPr>
            <w:rFonts w:asciiTheme="minorHAnsi" w:eastAsiaTheme="minorEastAsia" w:hAnsiTheme="minorHAnsi" w:cstheme="minorBidi"/>
            <w:smallCaps w:val="0"/>
            <w:noProof/>
            <w:lang w:val="en-GB" w:eastAsia="zh-CN"/>
          </w:rPr>
          <w:tab/>
        </w:r>
        <w:r w:rsidR="00C71EA9" w:rsidRPr="00E34054">
          <w:rPr>
            <w:rStyle w:val="Hyperlink"/>
            <w:rFonts w:ascii="微软雅黑" w:eastAsia="微软雅黑" w:hAnsi="微软雅黑" w:cs="微软雅黑"/>
            <w:bCs/>
            <w:iCs/>
            <w:noProof/>
            <w:lang w:eastAsia="zh-CN"/>
          </w:rPr>
          <w:t>UUWiFi</w:t>
        </w:r>
        <w:r w:rsidR="00C71EA9" w:rsidRPr="00E34054">
          <w:rPr>
            <w:rStyle w:val="Hyperlink"/>
            <w:rFonts w:ascii="微软雅黑" w:eastAsia="微软雅黑" w:hAnsi="微软雅黑" w:cs="微软雅黑" w:hint="eastAsia"/>
            <w:bCs/>
            <w:iCs/>
            <w:noProof/>
            <w:lang w:eastAsia="zh-CN"/>
          </w:rPr>
          <w:t>设备</w:t>
        </w:r>
        <w:r w:rsidR="00C71EA9">
          <w:rPr>
            <w:noProof/>
            <w:webHidden/>
          </w:rPr>
          <w:tab/>
        </w:r>
        <w:r w:rsidR="00C71EA9">
          <w:rPr>
            <w:noProof/>
            <w:webHidden/>
          </w:rPr>
          <w:fldChar w:fldCharType="begin"/>
        </w:r>
        <w:r w:rsidR="00C71EA9">
          <w:rPr>
            <w:noProof/>
            <w:webHidden/>
          </w:rPr>
          <w:instrText xml:space="preserve"> PAGEREF _Toc478575240 \h </w:instrText>
        </w:r>
        <w:r w:rsidR="00C71EA9">
          <w:rPr>
            <w:noProof/>
            <w:webHidden/>
          </w:rPr>
        </w:r>
        <w:r w:rsidR="00C71EA9">
          <w:rPr>
            <w:noProof/>
            <w:webHidden/>
          </w:rPr>
          <w:fldChar w:fldCharType="separate"/>
        </w:r>
        <w:r w:rsidR="00C71EA9">
          <w:rPr>
            <w:noProof/>
            <w:webHidden/>
          </w:rPr>
          <w:t>34</w:t>
        </w:r>
        <w:r w:rsidR="00C71EA9">
          <w:rPr>
            <w:noProof/>
            <w:webHidden/>
          </w:rPr>
          <w:fldChar w:fldCharType="end"/>
        </w:r>
      </w:hyperlink>
    </w:p>
    <w:p w14:paraId="7074BACB" w14:textId="77777777" w:rsidR="00C71EA9" w:rsidRDefault="003C2960">
      <w:pPr>
        <w:pStyle w:val="TOC3"/>
        <w:tabs>
          <w:tab w:val="left" w:pos="1000"/>
        </w:tabs>
        <w:rPr>
          <w:rFonts w:asciiTheme="minorHAnsi" w:eastAsiaTheme="minorEastAsia" w:hAnsiTheme="minorHAnsi" w:cstheme="minorBidi"/>
          <w:i w:val="0"/>
          <w:noProof/>
          <w:lang w:val="en-GB" w:eastAsia="zh-CN"/>
        </w:rPr>
      </w:pPr>
      <w:hyperlink w:anchor="_Toc478575241" w:history="1">
        <w:r w:rsidR="00C71EA9" w:rsidRPr="00E34054">
          <w:rPr>
            <w:rStyle w:val="Hyperlink"/>
            <w:rFonts w:ascii="微软雅黑" w:eastAsia="微软雅黑" w:hAnsi="微软雅黑" w:cs="微软雅黑"/>
            <w:noProof/>
            <w:lang w:eastAsia="zh-CN"/>
          </w:rPr>
          <w:t>8.4.1</w:t>
        </w:r>
        <w:r w:rsidR="00C71EA9">
          <w:rPr>
            <w:rFonts w:asciiTheme="minorHAnsi" w:eastAsiaTheme="minorEastAsia" w:hAnsiTheme="minorHAnsi" w:cstheme="minorBidi"/>
            <w:i w:val="0"/>
            <w:noProof/>
            <w:lang w:val="en-GB" w:eastAsia="zh-CN"/>
          </w:rPr>
          <w:tab/>
        </w:r>
        <w:r w:rsidR="00C71EA9" w:rsidRPr="00E34054">
          <w:rPr>
            <w:rStyle w:val="Hyperlink"/>
            <w:rFonts w:ascii="微软雅黑" w:eastAsia="微软雅黑" w:hAnsi="微软雅黑" w:cs="微软雅黑" w:hint="eastAsia"/>
            <w:noProof/>
            <w:lang w:eastAsia="zh-CN"/>
          </w:rPr>
          <w:t>概要信息</w:t>
        </w:r>
        <w:r w:rsidR="00C71EA9">
          <w:rPr>
            <w:noProof/>
            <w:webHidden/>
          </w:rPr>
          <w:tab/>
        </w:r>
        <w:r w:rsidR="00C71EA9">
          <w:rPr>
            <w:noProof/>
            <w:webHidden/>
          </w:rPr>
          <w:fldChar w:fldCharType="begin"/>
        </w:r>
        <w:r w:rsidR="00C71EA9">
          <w:rPr>
            <w:noProof/>
            <w:webHidden/>
          </w:rPr>
          <w:instrText xml:space="preserve"> PAGEREF _Toc478575241 \h </w:instrText>
        </w:r>
        <w:r w:rsidR="00C71EA9">
          <w:rPr>
            <w:noProof/>
            <w:webHidden/>
          </w:rPr>
        </w:r>
        <w:r w:rsidR="00C71EA9">
          <w:rPr>
            <w:noProof/>
            <w:webHidden/>
          </w:rPr>
          <w:fldChar w:fldCharType="separate"/>
        </w:r>
        <w:r w:rsidR="00C71EA9">
          <w:rPr>
            <w:noProof/>
            <w:webHidden/>
          </w:rPr>
          <w:t>34</w:t>
        </w:r>
        <w:r w:rsidR="00C71EA9">
          <w:rPr>
            <w:noProof/>
            <w:webHidden/>
          </w:rPr>
          <w:fldChar w:fldCharType="end"/>
        </w:r>
      </w:hyperlink>
    </w:p>
    <w:p w14:paraId="492EE9DE" w14:textId="77777777" w:rsidR="00C71EA9" w:rsidRDefault="003C2960">
      <w:pPr>
        <w:pStyle w:val="TOC3"/>
        <w:tabs>
          <w:tab w:val="left" w:pos="1000"/>
        </w:tabs>
        <w:rPr>
          <w:rFonts w:asciiTheme="minorHAnsi" w:eastAsiaTheme="minorEastAsia" w:hAnsiTheme="minorHAnsi" w:cstheme="minorBidi"/>
          <w:i w:val="0"/>
          <w:noProof/>
          <w:lang w:val="en-GB" w:eastAsia="zh-CN"/>
        </w:rPr>
      </w:pPr>
      <w:hyperlink w:anchor="_Toc478575242" w:history="1">
        <w:r w:rsidR="00C71EA9" w:rsidRPr="00E34054">
          <w:rPr>
            <w:rStyle w:val="Hyperlink"/>
            <w:rFonts w:ascii="微软雅黑" w:eastAsia="微软雅黑" w:hAnsi="微软雅黑" w:cs="微软雅黑"/>
            <w:noProof/>
            <w:lang w:eastAsia="zh-CN"/>
          </w:rPr>
          <w:t>8.4.2</w:t>
        </w:r>
        <w:r w:rsidR="00C71EA9">
          <w:rPr>
            <w:rFonts w:asciiTheme="minorHAnsi" w:eastAsiaTheme="minorEastAsia" w:hAnsiTheme="minorHAnsi" w:cstheme="minorBidi"/>
            <w:i w:val="0"/>
            <w:noProof/>
            <w:lang w:val="en-GB" w:eastAsia="zh-CN"/>
          </w:rPr>
          <w:tab/>
        </w:r>
        <w:r w:rsidR="00C71EA9" w:rsidRPr="00E34054">
          <w:rPr>
            <w:rStyle w:val="Hyperlink"/>
            <w:rFonts w:ascii="微软雅黑" w:eastAsia="微软雅黑" w:hAnsi="微软雅黑" w:cs="微软雅黑" w:hint="eastAsia"/>
            <w:noProof/>
            <w:lang w:eastAsia="zh-CN"/>
          </w:rPr>
          <w:t>设备列表</w:t>
        </w:r>
        <w:r w:rsidR="00C71EA9">
          <w:rPr>
            <w:noProof/>
            <w:webHidden/>
          </w:rPr>
          <w:tab/>
        </w:r>
        <w:r w:rsidR="00C71EA9">
          <w:rPr>
            <w:noProof/>
            <w:webHidden/>
          </w:rPr>
          <w:fldChar w:fldCharType="begin"/>
        </w:r>
        <w:r w:rsidR="00C71EA9">
          <w:rPr>
            <w:noProof/>
            <w:webHidden/>
          </w:rPr>
          <w:instrText xml:space="preserve"> PAGEREF _Toc478575242 \h </w:instrText>
        </w:r>
        <w:r w:rsidR="00C71EA9">
          <w:rPr>
            <w:noProof/>
            <w:webHidden/>
          </w:rPr>
        </w:r>
        <w:r w:rsidR="00C71EA9">
          <w:rPr>
            <w:noProof/>
            <w:webHidden/>
          </w:rPr>
          <w:fldChar w:fldCharType="separate"/>
        </w:r>
        <w:r w:rsidR="00C71EA9">
          <w:rPr>
            <w:noProof/>
            <w:webHidden/>
          </w:rPr>
          <w:t>34</w:t>
        </w:r>
        <w:r w:rsidR="00C71EA9">
          <w:rPr>
            <w:noProof/>
            <w:webHidden/>
          </w:rPr>
          <w:fldChar w:fldCharType="end"/>
        </w:r>
      </w:hyperlink>
    </w:p>
    <w:p w14:paraId="27CEC7AF" w14:textId="77777777" w:rsidR="00C71EA9" w:rsidRDefault="003C2960">
      <w:pPr>
        <w:pStyle w:val="TOC3"/>
        <w:tabs>
          <w:tab w:val="left" w:pos="1000"/>
        </w:tabs>
        <w:rPr>
          <w:rFonts w:asciiTheme="minorHAnsi" w:eastAsiaTheme="minorEastAsia" w:hAnsiTheme="minorHAnsi" w:cstheme="minorBidi"/>
          <w:i w:val="0"/>
          <w:noProof/>
          <w:lang w:val="en-GB" w:eastAsia="zh-CN"/>
        </w:rPr>
      </w:pPr>
      <w:hyperlink w:anchor="_Toc478575243" w:history="1">
        <w:r w:rsidR="00C71EA9" w:rsidRPr="00E34054">
          <w:rPr>
            <w:rStyle w:val="Hyperlink"/>
            <w:rFonts w:ascii="微软雅黑" w:eastAsia="微软雅黑" w:hAnsi="微软雅黑" w:cs="微软雅黑"/>
            <w:noProof/>
            <w:lang w:eastAsia="zh-CN"/>
          </w:rPr>
          <w:t>8.4.3</w:t>
        </w:r>
        <w:r w:rsidR="00C71EA9">
          <w:rPr>
            <w:rFonts w:asciiTheme="minorHAnsi" w:eastAsiaTheme="minorEastAsia" w:hAnsiTheme="minorHAnsi" w:cstheme="minorBidi"/>
            <w:i w:val="0"/>
            <w:noProof/>
            <w:lang w:val="en-GB" w:eastAsia="zh-CN"/>
          </w:rPr>
          <w:tab/>
        </w:r>
        <w:r w:rsidR="00C71EA9" w:rsidRPr="00E34054">
          <w:rPr>
            <w:rStyle w:val="Hyperlink"/>
            <w:rFonts w:ascii="微软雅黑" w:eastAsia="微软雅黑" w:hAnsi="微软雅黑" w:cs="微软雅黑" w:hint="eastAsia"/>
            <w:noProof/>
            <w:lang w:eastAsia="zh-CN"/>
          </w:rPr>
          <w:t>设备组</w:t>
        </w:r>
        <w:r w:rsidR="00C71EA9">
          <w:rPr>
            <w:noProof/>
            <w:webHidden/>
          </w:rPr>
          <w:tab/>
        </w:r>
        <w:r w:rsidR="00C71EA9">
          <w:rPr>
            <w:noProof/>
            <w:webHidden/>
          </w:rPr>
          <w:fldChar w:fldCharType="begin"/>
        </w:r>
        <w:r w:rsidR="00C71EA9">
          <w:rPr>
            <w:noProof/>
            <w:webHidden/>
          </w:rPr>
          <w:instrText xml:space="preserve"> PAGEREF _Toc478575243 \h </w:instrText>
        </w:r>
        <w:r w:rsidR="00C71EA9">
          <w:rPr>
            <w:noProof/>
            <w:webHidden/>
          </w:rPr>
        </w:r>
        <w:r w:rsidR="00C71EA9">
          <w:rPr>
            <w:noProof/>
            <w:webHidden/>
          </w:rPr>
          <w:fldChar w:fldCharType="separate"/>
        </w:r>
        <w:r w:rsidR="00C71EA9">
          <w:rPr>
            <w:noProof/>
            <w:webHidden/>
          </w:rPr>
          <w:t>35</w:t>
        </w:r>
        <w:r w:rsidR="00C71EA9">
          <w:rPr>
            <w:noProof/>
            <w:webHidden/>
          </w:rPr>
          <w:fldChar w:fldCharType="end"/>
        </w:r>
      </w:hyperlink>
    </w:p>
    <w:p w14:paraId="42CF5CD7" w14:textId="77777777" w:rsidR="00C71EA9" w:rsidRDefault="003C2960">
      <w:pPr>
        <w:pStyle w:val="TOC3"/>
        <w:tabs>
          <w:tab w:val="left" w:pos="1000"/>
        </w:tabs>
        <w:rPr>
          <w:rFonts w:asciiTheme="minorHAnsi" w:eastAsiaTheme="minorEastAsia" w:hAnsiTheme="minorHAnsi" w:cstheme="minorBidi"/>
          <w:i w:val="0"/>
          <w:noProof/>
          <w:lang w:val="en-GB" w:eastAsia="zh-CN"/>
        </w:rPr>
      </w:pPr>
      <w:hyperlink w:anchor="_Toc478575244" w:history="1">
        <w:r w:rsidR="00C71EA9" w:rsidRPr="00E34054">
          <w:rPr>
            <w:rStyle w:val="Hyperlink"/>
            <w:rFonts w:ascii="微软雅黑" w:eastAsia="微软雅黑" w:hAnsi="微软雅黑" w:cs="微软雅黑"/>
            <w:noProof/>
            <w:lang w:eastAsia="zh-CN"/>
          </w:rPr>
          <w:t>8.4.4</w:t>
        </w:r>
        <w:r w:rsidR="00C71EA9">
          <w:rPr>
            <w:rFonts w:asciiTheme="minorHAnsi" w:eastAsiaTheme="minorEastAsia" w:hAnsiTheme="minorHAnsi" w:cstheme="minorBidi"/>
            <w:i w:val="0"/>
            <w:noProof/>
            <w:lang w:val="en-GB" w:eastAsia="zh-CN"/>
          </w:rPr>
          <w:tab/>
        </w:r>
        <w:r w:rsidR="00C71EA9" w:rsidRPr="00E34054">
          <w:rPr>
            <w:rStyle w:val="Hyperlink"/>
            <w:rFonts w:ascii="微软雅黑" w:eastAsia="微软雅黑" w:hAnsi="微软雅黑" w:cs="微软雅黑" w:hint="eastAsia"/>
            <w:noProof/>
            <w:lang w:eastAsia="zh-CN"/>
          </w:rPr>
          <w:t>活动地区</w:t>
        </w:r>
        <w:r w:rsidR="00C71EA9">
          <w:rPr>
            <w:noProof/>
            <w:webHidden/>
          </w:rPr>
          <w:tab/>
        </w:r>
        <w:r w:rsidR="00C71EA9">
          <w:rPr>
            <w:noProof/>
            <w:webHidden/>
          </w:rPr>
          <w:fldChar w:fldCharType="begin"/>
        </w:r>
        <w:r w:rsidR="00C71EA9">
          <w:rPr>
            <w:noProof/>
            <w:webHidden/>
          </w:rPr>
          <w:instrText xml:space="preserve"> PAGEREF _Toc478575244 \h </w:instrText>
        </w:r>
        <w:r w:rsidR="00C71EA9">
          <w:rPr>
            <w:noProof/>
            <w:webHidden/>
          </w:rPr>
        </w:r>
        <w:r w:rsidR="00C71EA9">
          <w:rPr>
            <w:noProof/>
            <w:webHidden/>
          </w:rPr>
          <w:fldChar w:fldCharType="separate"/>
        </w:r>
        <w:r w:rsidR="00C71EA9">
          <w:rPr>
            <w:noProof/>
            <w:webHidden/>
          </w:rPr>
          <w:t>35</w:t>
        </w:r>
        <w:r w:rsidR="00C71EA9">
          <w:rPr>
            <w:noProof/>
            <w:webHidden/>
          </w:rPr>
          <w:fldChar w:fldCharType="end"/>
        </w:r>
      </w:hyperlink>
    </w:p>
    <w:p w14:paraId="28297CE6" w14:textId="77777777" w:rsidR="00C71EA9" w:rsidRDefault="003C2960">
      <w:pPr>
        <w:pStyle w:val="TOC2"/>
        <w:tabs>
          <w:tab w:val="left" w:pos="600"/>
        </w:tabs>
        <w:rPr>
          <w:rFonts w:asciiTheme="minorHAnsi" w:eastAsiaTheme="minorEastAsia" w:hAnsiTheme="minorHAnsi" w:cstheme="minorBidi"/>
          <w:smallCaps w:val="0"/>
          <w:noProof/>
          <w:lang w:val="en-GB" w:eastAsia="zh-CN"/>
        </w:rPr>
      </w:pPr>
      <w:hyperlink w:anchor="_Toc478575245" w:history="1">
        <w:r w:rsidR="00C71EA9" w:rsidRPr="00E34054">
          <w:rPr>
            <w:rStyle w:val="Hyperlink"/>
            <w:rFonts w:ascii="微软雅黑" w:eastAsia="微软雅黑" w:hAnsi="微软雅黑" w:cs="微软雅黑"/>
            <w:bCs/>
            <w:iCs/>
            <w:noProof/>
            <w:lang w:eastAsia="zh-CN"/>
          </w:rPr>
          <w:t>8.5</w:t>
        </w:r>
        <w:r w:rsidR="00C71EA9">
          <w:rPr>
            <w:rFonts w:asciiTheme="minorHAnsi" w:eastAsiaTheme="minorEastAsia" w:hAnsiTheme="minorHAnsi" w:cstheme="minorBidi"/>
            <w:smallCaps w:val="0"/>
            <w:noProof/>
            <w:lang w:val="en-GB" w:eastAsia="zh-CN"/>
          </w:rPr>
          <w:tab/>
        </w:r>
        <w:r w:rsidR="00C71EA9" w:rsidRPr="00E34054">
          <w:rPr>
            <w:rStyle w:val="Hyperlink"/>
            <w:rFonts w:ascii="微软雅黑" w:eastAsia="微软雅黑" w:hAnsi="微软雅黑" w:cs="微软雅黑" w:hint="eastAsia"/>
            <w:bCs/>
            <w:iCs/>
            <w:noProof/>
            <w:lang w:eastAsia="zh-CN"/>
          </w:rPr>
          <w:t>启动卡管理</w:t>
        </w:r>
        <w:r w:rsidR="00C71EA9">
          <w:rPr>
            <w:noProof/>
            <w:webHidden/>
          </w:rPr>
          <w:tab/>
        </w:r>
        <w:r w:rsidR="00C71EA9">
          <w:rPr>
            <w:noProof/>
            <w:webHidden/>
          </w:rPr>
          <w:fldChar w:fldCharType="begin"/>
        </w:r>
        <w:r w:rsidR="00C71EA9">
          <w:rPr>
            <w:noProof/>
            <w:webHidden/>
          </w:rPr>
          <w:instrText xml:space="preserve"> PAGEREF _Toc478575245 \h </w:instrText>
        </w:r>
        <w:r w:rsidR="00C71EA9">
          <w:rPr>
            <w:noProof/>
            <w:webHidden/>
          </w:rPr>
        </w:r>
        <w:r w:rsidR="00C71EA9">
          <w:rPr>
            <w:noProof/>
            <w:webHidden/>
          </w:rPr>
          <w:fldChar w:fldCharType="separate"/>
        </w:r>
        <w:r w:rsidR="00C71EA9">
          <w:rPr>
            <w:noProof/>
            <w:webHidden/>
          </w:rPr>
          <w:t>36</w:t>
        </w:r>
        <w:r w:rsidR="00C71EA9">
          <w:rPr>
            <w:noProof/>
            <w:webHidden/>
          </w:rPr>
          <w:fldChar w:fldCharType="end"/>
        </w:r>
      </w:hyperlink>
    </w:p>
    <w:p w14:paraId="5AA94065" w14:textId="77777777" w:rsidR="00C71EA9" w:rsidRDefault="003C2960">
      <w:pPr>
        <w:pStyle w:val="TOC3"/>
        <w:tabs>
          <w:tab w:val="left" w:pos="1000"/>
        </w:tabs>
        <w:rPr>
          <w:rFonts w:asciiTheme="minorHAnsi" w:eastAsiaTheme="minorEastAsia" w:hAnsiTheme="minorHAnsi" w:cstheme="minorBidi"/>
          <w:i w:val="0"/>
          <w:noProof/>
          <w:lang w:val="en-GB" w:eastAsia="zh-CN"/>
        </w:rPr>
      </w:pPr>
      <w:hyperlink w:anchor="_Toc478575246" w:history="1">
        <w:r w:rsidR="00C71EA9" w:rsidRPr="00E34054">
          <w:rPr>
            <w:rStyle w:val="Hyperlink"/>
            <w:rFonts w:ascii="微软雅黑" w:eastAsia="微软雅黑" w:hAnsi="微软雅黑" w:cs="微软雅黑"/>
            <w:noProof/>
            <w:lang w:eastAsia="zh-CN"/>
          </w:rPr>
          <w:t>8.5.1</w:t>
        </w:r>
        <w:r w:rsidR="00C71EA9">
          <w:rPr>
            <w:rFonts w:asciiTheme="minorHAnsi" w:eastAsiaTheme="minorEastAsia" w:hAnsiTheme="minorHAnsi" w:cstheme="minorBidi"/>
            <w:i w:val="0"/>
            <w:noProof/>
            <w:lang w:val="en-GB" w:eastAsia="zh-CN"/>
          </w:rPr>
          <w:tab/>
        </w:r>
        <w:r w:rsidR="00C71EA9" w:rsidRPr="00E34054">
          <w:rPr>
            <w:rStyle w:val="Hyperlink"/>
            <w:rFonts w:ascii="微软雅黑" w:eastAsia="微软雅黑" w:hAnsi="微软雅黑" w:cs="微软雅黑" w:hint="eastAsia"/>
            <w:noProof/>
            <w:lang w:eastAsia="zh-CN"/>
          </w:rPr>
          <w:t>启动卡列表</w:t>
        </w:r>
        <w:r w:rsidR="00C71EA9">
          <w:rPr>
            <w:noProof/>
            <w:webHidden/>
          </w:rPr>
          <w:tab/>
        </w:r>
        <w:r w:rsidR="00C71EA9">
          <w:rPr>
            <w:noProof/>
            <w:webHidden/>
          </w:rPr>
          <w:fldChar w:fldCharType="begin"/>
        </w:r>
        <w:r w:rsidR="00C71EA9">
          <w:rPr>
            <w:noProof/>
            <w:webHidden/>
          </w:rPr>
          <w:instrText xml:space="preserve"> PAGEREF _Toc478575246 \h </w:instrText>
        </w:r>
        <w:r w:rsidR="00C71EA9">
          <w:rPr>
            <w:noProof/>
            <w:webHidden/>
          </w:rPr>
        </w:r>
        <w:r w:rsidR="00C71EA9">
          <w:rPr>
            <w:noProof/>
            <w:webHidden/>
          </w:rPr>
          <w:fldChar w:fldCharType="separate"/>
        </w:r>
        <w:r w:rsidR="00C71EA9">
          <w:rPr>
            <w:noProof/>
            <w:webHidden/>
          </w:rPr>
          <w:t>36</w:t>
        </w:r>
        <w:r w:rsidR="00C71EA9">
          <w:rPr>
            <w:noProof/>
            <w:webHidden/>
          </w:rPr>
          <w:fldChar w:fldCharType="end"/>
        </w:r>
      </w:hyperlink>
    </w:p>
    <w:p w14:paraId="2A184F6A" w14:textId="77777777" w:rsidR="00C71EA9" w:rsidRDefault="003C2960">
      <w:pPr>
        <w:pStyle w:val="TOC3"/>
        <w:tabs>
          <w:tab w:val="left" w:pos="1000"/>
        </w:tabs>
        <w:rPr>
          <w:rFonts w:asciiTheme="minorHAnsi" w:eastAsiaTheme="minorEastAsia" w:hAnsiTheme="minorHAnsi" w:cstheme="minorBidi"/>
          <w:i w:val="0"/>
          <w:noProof/>
          <w:lang w:val="en-GB" w:eastAsia="zh-CN"/>
        </w:rPr>
      </w:pPr>
      <w:hyperlink w:anchor="_Toc478575247" w:history="1">
        <w:r w:rsidR="00C71EA9" w:rsidRPr="00E34054">
          <w:rPr>
            <w:rStyle w:val="Hyperlink"/>
            <w:rFonts w:ascii="微软雅黑" w:eastAsia="微软雅黑" w:hAnsi="微软雅黑" w:cs="微软雅黑"/>
            <w:noProof/>
            <w:lang w:eastAsia="zh-CN"/>
          </w:rPr>
          <w:t>8.5.2</w:t>
        </w:r>
        <w:r w:rsidR="00C71EA9">
          <w:rPr>
            <w:rFonts w:asciiTheme="minorHAnsi" w:eastAsiaTheme="minorEastAsia" w:hAnsiTheme="minorHAnsi" w:cstheme="minorBidi"/>
            <w:i w:val="0"/>
            <w:noProof/>
            <w:lang w:val="en-GB" w:eastAsia="zh-CN"/>
          </w:rPr>
          <w:tab/>
        </w:r>
        <w:r w:rsidR="00C71EA9" w:rsidRPr="00E34054">
          <w:rPr>
            <w:rStyle w:val="Hyperlink"/>
            <w:rFonts w:ascii="微软雅黑" w:eastAsia="微软雅黑" w:hAnsi="微软雅黑" w:cs="微软雅黑" w:hint="eastAsia"/>
            <w:noProof/>
            <w:lang w:eastAsia="zh-CN"/>
          </w:rPr>
          <w:t>启动卡组</w:t>
        </w:r>
        <w:r w:rsidR="00C71EA9">
          <w:rPr>
            <w:noProof/>
            <w:webHidden/>
          </w:rPr>
          <w:tab/>
        </w:r>
        <w:r w:rsidR="00C71EA9">
          <w:rPr>
            <w:noProof/>
            <w:webHidden/>
          </w:rPr>
          <w:fldChar w:fldCharType="begin"/>
        </w:r>
        <w:r w:rsidR="00C71EA9">
          <w:rPr>
            <w:noProof/>
            <w:webHidden/>
          </w:rPr>
          <w:instrText xml:space="preserve"> PAGEREF _Toc478575247 \h </w:instrText>
        </w:r>
        <w:r w:rsidR="00C71EA9">
          <w:rPr>
            <w:noProof/>
            <w:webHidden/>
          </w:rPr>
        </w:r>
        <w:r w:rsidR="00C71EA9">
          <w:rPr>
            <w:noProof/>
            <w:webHidden/>
          </w:rPr>
          <w:fldChar w:fldCharType="separate"/>
        </w:r>
        <w:r w:rsidR="00C71EA9">
          <w:rPr>
            <w:noProof/>
            <w:webHidden/>
          </w:rPr>
          <w:t>37</w:t>
        </w:r>
        <w:r w:rsidR="00C71EA9">
          <w:rPr>
            <w:noProof/>
            <w:webHidden/>
          </w:rPr>
          <w:fldChar w:fldCharType="end"/>
        </w:r>
      </w:hyperlink>
    </w:p>
    <w:p w14:paraId="01AB5E7E" w14:textId="77777777" w:rsidR="00C71EA9" w:rsidRDefault="003C2960">
      <w:pPr>
        <w:pStyle w:val="TOC3"/>
        <w:tabs>
          <w:tab w:val="left" w:pos="1000"/>
        </w:tabs>
        <w:rPr>
          <w:rFonts w:asciiTheme="minorHAnsi" w:eastAsiaTheme="minorEastAsia" w:hAnsiTheme="minorHAnsi" w:cstheme="minorBidi"/>
          <w:i w:val="0"/>
          <w:noProof/>
          <w:lang w:val="en-GB" w:eastAsia="zh-CN"/>
        </w:rPr>
      </w:pPr>
      <w:hyperlink w:anchor="_Toc478575248" w:history="1">
        <w:r w:rsidR="00C71EA9" w:rsidRPr="00E34054">
          <w:rPr>
            <w:rStyle w:val="Hyperlink"/>
            <w:rFonts w:ascii="微软雅黑" w:eastAsia="微软雅黑" w:hAnsi="微软雅黑" w:cs="微软雅黑"/>
            <w:noProof/>
            <w:lang w:eastAsia="zh-CN"/>
          </w:rPr>
          <w:t>8.5.3</w:t>
        </w:r>
        <w:r w:rsidR="00C71EA9">
          <w:rPr>
            <w:rFonts w:asciiTheme="minorHAnsi" w:eastAsiaTheme="minorEastAsia" w:hAnsiTheme="minorHAnsi" w:cstheme="minorBidi"/>
            <w:i w:val="0"/>
            <w:noProof/>
            <w:lang w:val="en-GB" w:eastAsia="zh-CN"/>
          </w:rPr>
          <w:tab/>
        </w:r>
        <w:r w:rsidR="00C71EA9" w:rsidRPr="00E34054">
          <w:rPr>
            <w:rStyle w:val="Hyperlink"/>
            <w:rFonts w:ascii="微软雅黑" w:eastAsia="微软雅黑" w:hAnsi="微软雅黑" w:cs="微软雅黑" w:hint="eastAsia"/>
            <w:noProof/>
            <w:lang w:eastAsia="zh-CN"/>
          </w:rPr>
          <w:t>流量记录</w:t>
        </w:r>
        <w:r w:rsidR="00C71EA9">
          <w:rPr>
            <w:noProof/>
            <w:webHidden/>
          </w:rPr>
          <w:tab/>
        </w:r>
        <w:r w:rsidR="00C71EA9">
          <w:rPr>
            <w:noProof/>
            <w:webHidden/>
          </w:rPr>
          <w:fldChar w:fldCharType="begin"/>
        </w:r>
        <w:r w:rsidR="00C71EA9">
          <w:rPr>
            <w:noProof/>
            <w:webHidden/>
          </w:rPr>
          <w:instrText xml:space="preserve"> PAGEREF _Toc478575248 \h </w:instrText>
        </w:r>
        <w:r w:rsidR="00C71EA9">
          <w:rPr>
            <w:noProof/>
            <w:webHidden/>
          </w:rPr>
        </w:r>
        <w:r w:rsidR="00C71EA9">
          <w:rPr>
            <w:noProof/>
            <w:webHidden/>
          </w:rPr>
          <w:fldChar w:fldCharType="separate"/>
        </w:r>
        <w:r w:rsidR="00C71EA9">
          <w:rPr>
            <w:noProof/>
            <w:webHidden/>
          </w:rPr>
          <w:t>37</w:t>
        </w:r>
        <w:r w:rsidR="00C71EA9">
          <w:rPr>
            <w:noProof/>
            <w:webHidden/>
          </w:rPr>
          <w:fldChar w:fldCharType="end"/>
        </w:r>
      </w:hyperlink>
    </w:p>
    <w:p w14:paraId="2654B81B" w14:textId="77777777" w:rsidR="00C71EA9" w:rsidRDefault="003C2960">
      <w:pPr>
        <w:pStyle w:val="TOC2"/>
        <w:tabs>
          <w:tab w:val="left" w:pos="600"/>
        </w:tabs>
        <w:rPr>
          <w:rFonts w:asciiTheme="minorHAnsi" w:eastAsiaTheme="minorEastAsia" w:hAnsiTheme="minorHAnsi" w:cstheme="minorBidi"/>
          <w:smallCaps w:val="0"/>
          <w:noProof/>
          <w:lang w:val="en-GB" w:eastAsia="zh-CN"/>
        </w:rPr>
      </w:pPr>
      <w:hyperlink w:anchor="_Toc478575249" w:history="1">
        <w:r w:rsidR="00C71EA9" w:rsidRPr="00E34054">
          <w:rPr>
            <w:rStyle w:val="Hyperlink"/>
            <w:rFonts w:ascii="微软雅黑" w:eastAsia="微软雅黑" w:hAnsi="微软雅黑" w:cs="微软雅黑"/>
            <w:bCs/>
            <w:iCs/>
            <w:noProof/>
            <w:lang w:eastAsia="zh-CN"/>
          </w:rPr>
          <w:t>8.6</w:t>
        </w:r>
        <w:r w:rsidR="00C71EA9">
          <w:rPr>
            <w:rFonts w:asciiTheme="minorHAnsi" w:eastAsiaTheme="minorEastAsia" w:hAnsiTheme="minorHAnsi" w:cstheme="minorBidi"/>
            <w:smallCaps w:val="0"/>
            <w:noProof/>
            <w:lang w:val="en-GB" w:eastAsia="zh-CN"/>
          </w:rPr>
          <w:tab/>
        </w:r>
        <w:r w:rsidR="00C71EA9" w:rsidRPr="00E34054">
          <w:rPr>
            <w:rStyle w:val="Hyperlink"/>
            <w:rFonts w:ascii="微软雅黑" w:eastAsia="微软雅黑" w:hAnsi="微软雅黑" w:cs="微软雅黑" w:hint="eastAsia"/>
            <w:bCs/>
            <w:iCs/>
            <w:noProof/>
            <w:lang w:eastAsia="zh-CN"/>
          </w:rPr>
          <w:t>流量资费</w:t>
        </w:r>
        <w:r w:rsidR="00C71EA9">
          <w:rPr>
            <w:noProof/>
            <w:webHidden/>
          </w:rPr>
          <w:tab/>
        </w:r>
        <w:r w:rsidR="00C71EA9">
          <w:rPr>
            <w:noProof/>
            <w:webHidden/>
          </w:rPr>
          <w:fldChar w:fldCharType="begin"/>
        </w:r>
        <w:r w:rsidR="00C71EA9">
          <w:rPr>
            <w:noProof/>
            <w:webHidden/>
          </w:rPr>
          <w:instrText xml:space="preserve"> PAGEREF _Toc478575249 \h </w:instrText>
        </w:r>
        <w:r w:rsidR="00C71EA9">
          <w:rPr>
            <w:noProof/>
            <w:webHidden/>
          </w:rPr>
        </w:r>
        <w:r w:rsidR="00C71EA9">
          <w:rPr>
            <w:noProof/>
            <w:webHidden/>
          </w:rPr>
          <w:fldChar w:fldCharType="separate"/>
        </w:r>
        <w:r w:rsidR="00C71EA9">
          <w:rPr>
            <w:noProof/>
            <w:webHidden/>
          </w:rPr>
          <w:t>38</w:t>
        </w:r>
        <w:r w:rsidR="00C71EA9">
          <w:rPr>
            <w:noProof/>
            <w:webHidden/>
          </w:rPr>
          <w:fldChar w:fldCharType="end"/>
        </w:r>
      </w:hyperlink>
    </w:p>
    <w:p w14:paraId="1B279D5C" w14:textId="77777777" w:rsidR="00C71EA9" w:rsidRDefault="003C2960">
      <w:pPr>
        <w:pStyle w:val="TOC3"/>
        <w:tabs>
          <w:tab w:val="left" w:pos="1000"/>
        </w:tabs>
        <w:rPr>
          <w:rFonts w:asciiTheme="minorHAnsi" w:eastAsiaTheme="minorEastAsia" w:hAnsiTheme="minorHAnsi" w:cstheme="minorBidi"/>
          <w:i w:val="0"/>
          <w:noProof/>
          <w:lang w:val="en-GB" w:eastAsia="zh-CN"/>
        </w:rPr>
      </w:pPr>
      <w:hyperlink w:anchor="_Toc478575250" w:history="1">
        <w:r w:rsidR="00C71EA9" w:rsidRPr="00E34054">
          <w:rPr>
            <w:rStyle w:val="Hyperlink"/>
            <w:rFonts w:ascii="微软雅黑" w:eastAsia="微软雅黑" w:hAnsi="微软雅黑" w:cs="微软雅黑"/>
            <w:noProof/>
            <w:lang w:eastAsia="zh-CN"/>
          </w:rPr>
          <w:t>8.6.1</w:t>
        </w:r>
        <w:r w:rsidR="00C71EA9">
          <w:rPr>
            <w:rFonts w:asciiTheme="minorHAnsi" w:eastAsiaTheme="minorEastAsia" w:hAnsiTheme="minorHAnsi" w:cstheme="minorBidi"/>
            <w:i w:val="0"/>
            <w:noProof/>
            <w:lang w:val="en-GB" w:eastAsia="zh-CN"/>
          </w:rPr>
          <w:tab/>
        </w:r>
        <w:r w:rsidR="00C71EA9" w:rsidRPr="00E34054">
          <w:rPr>
            <w:rStyle w:val="Hyperlink"/>
            <w:rFonts w:ascii="微软雅黑" w:eastAsia="微软雅黑" w:hAnsi="微软雅黑" w:cs="微软雅黑" w:hint="eastAsia"/>
            <w:noProof/>
            <w:lang w:eastAsia="zh-CN"/>
          </w:rPr>
          <w:t>费率列表</w:t>
        </w:r>
        <w:r w:rsidR="00C71EA9">
          <w:rPr>
            <w:noProof/>
            <w:webHidden/>
          </w:rPr>
          <w:tab/>
        </w:r>
        <w:r w:rsidR="00C71EA9">
          <w:rPr>
            <w:noProof/>
            <w:webHidden/>
          </w:rPr>
          <w:fldChar w:fldCharType="begin"/>
        </w:r>
        <w:r w:rsidR="00C71EA9">
          <w:rPr>
            <w:noProof/>
            <w:webHidden/>
          </w:rPr>
          <w:instrText xml:space="preserve"> PAGEREF _Toc478575250 \h </w:instrText>
        </w:r>
        <w:r w:rsidR="00C71EA9">
          <w:rPr>
            <w:noProof/>
            <w:webHidden/>
          </w:rPr>
        </w:r>
        <w:r w:rsidR="00C71EA9">
          <w:rPr>
            <w:noProof/>
            <w:webHidden/>
          </w:rPr>
          <w:fldChar w:fldCharType="separate"/>
        </w:r>
        <w:r w:rsidR="00C71EA9">
          <w:rPr>
            <w:noProof/>
            <w:webHidden/>
          </w:rPr>
          <w:t>38</w:t>
        </w:r>
        <w:r w:rsidR="00C71EA9">
          <w:rPr>
            <w:noProof/>
            <w:webHidden/>
          </w:rPr>
          <w:fldChar w:fldCharType="end"/>
        </w:r>
      </w:hyperlink>
    </w:p>
    <w:p w14:paraId="59CC89B8" w14:textId="77777777" w:rsidR="00C71EA9" w:rsidRDefault="003C2960">
      <w:pPr>
        <w:pStyle w:val="TOC2"/>
        <w:tabs>
          <w:tab w:val="left" w:pos="600"/>
        </w:tabs>
        <w:rPr>
          <w:rFonts w:asciiTheme="minorHAnsi" w:eastAsiaTheme="minorEastAsia" w:hAnsiTheme="minorHAnsi" w:cstheme="minorBidi"/>
          <w:smallCaps w:val="0"/>
          <w:noProof/>
          <w:lang w:val="en-GB" w:eastAsia="zh-CN"/>
        </w:rPr>
      </w:pPr>
      <w:hyperlink w:anchor="_Toc478575251" w:history="1">
        <w:r w:rsidR="00C71EA9" w:rsidRPr="00E34054">
          <w:rPr>
            <w:rStyle w:val="Hyperlink"/>
            <w:rFonts w:ascii="微软雅黑" w:eastAsia="微软雅黑" w:hAnsi="微软雅黑" w:cs="微软雅黑"/>
            <w:bCs/>
            <w:iCs/>
            <w:noProof/>
            <w:lang w:eastAsia="zh-CN"/>
          </w:rPr>
          <w:t>8.7</w:t>
        </w:r>
        <w:r w:rsidR="00C71EA9">
          <w:rPr>
            <w:rFonts w:asciiTheme="minorHAnsi" w:eastAsiaTheme="minorEastAsia" w:hAnsiTheme="minorHAnsi" w:cstheme="minorBidi"/>
            <w:smallCaps w:val="0"/>
            <w:noProof/>
            <w:lang w:val="en-GB" w:eastAsia="zh-CN"/>
          </w:rPr>
          <w:tab/>
        </w:r>
        <w:r w:rsidR="00C71EA9" w:rsidRPr="00E34054">
          <w:rPr>
            <w:rStyle w:val="Hyperlink"/>
            <w:rFonts w:ascii="微软雅黑" w:eastAsia="微软雅黑" w:hAnsi="微软雅黑" w:cs="微软雅黑" w:hint="eastAsia"/>
            <w:bCs/>
            <w:iCs/>
            <w:noProof/>
            <w:lang w:eastAsia="zh-CN"/>
          </w:rPr>
          <w:t>流量账单</w:t>
        </w:r>
        <w:r w:rsidR="00C71EA9">
          <w:rPr>
            <w:noProof/>
            <w:webHidden/>
          </w:rPr>
          <w:tab/>
        </w:r>
        <w:r w:rsidR="00C71EA9">
          <w:rPr>
            <w:noProof/>
            <w:webHidden/>
          </w:rPr>
          <w:fldChar w:fldCharType="begin"/>
        </w:r>
        <w:r w:rsidR="00C71EA9">
          <w:rPr>
            <w:noProof/>
            <w:webHidden/>
          </w:rPr>
          <w:instrText xml:space="preserve"> PAGEREF _Toc478575251 \h </w:instrText>
        </w:r>
        <w:r w:rsidR="00C71EA9">
          <w:rPr>
            <w:noProof/>
            <w:webHidden/>
          </w:rPr>
        </w:r>
        <w:r w:rsidR="00C71EA9">
          <w:rPr>
            <w:noProof/>
            <w:webHidden/>
          </w:rPr>
          <w:fldChar w:fldCharType="separate"/>
        </w:r>
        <w:r w:rsidR="00C71EA9">
          <w:rPr>
            <w:noProof/>
            <w:webHidden/>
          </w:rPr>
          <w:t>39</w:t>
        </w:r>
        <w:r w:rsidR="00C71EA9">
          <w:rPr>
            <w:noProof/>
            <w:webHidden/>
          </w:rPr>
          <w:fldChar w:fldCharType="end"/>
        </w:r>
      </w:hyperlink>
    </w:p>
    <w:p w14:paraId="16CC33A2" w14:textId="77777777" w:rsidR="00C71EA9" w:rsidRDefault="003C2960">
      <w:pPr>
        <w:pStyle w:val="TOC3"/>
        <w:tabs>
          <w:tab w:val="left" w:pos="1000"/>
        </w:tabs>
        <w:rPr>
          <w:rFonts w:asciiTheme="minorHAnsi" w:eastAsiaTheme="minorEastAsia" w:hAnsiTheme="minorHAnsi" w:cstheme="minorBidi"/>
          <w:i w:val="0"/>
          <w:noProof/>
          <w:lang w:val="en-GB" w:eastAsia="zh-CN"/>
        </w:rPr>
      </w:pPr>
      <w:hyperlink w:anchor="_Toc478575252" w:history="1">
        <w:r w:rsidR="00C71EA9" w:rsidRPr="00E34054">
          <w:rPr>
            <w:rStyle w:val="Hyperlink"/>
            <w:rFonts w:ascii="微软雅黑" w:eastAsia="微软雅黑" w:hAnsi="微软雅黑" w:cs="微软雅黑"/>
            <w:noProof/>
            <w:lang w:eastAsia="zh-CN"/>
          </w:rPr>
          <w:t>8.7.1</w:t>
        </w:r>
        <w:r w:rsidR="00C71EA9">
          <w:rPr>
            <w:rFonts w:asciiTheme="minorHAnsi" w:eastAsiaTheme="minorEastAsia" w:hAnsiTheme="minorHAnsi" w:cstheme="minorBidi"/>
            <w:i w:val="0"/>
            <w:noProof/>
            <w:lang w:val="en-GB" w:eastAsia="zh-CN"/>
          </w:rPr>
          <w:tab/>
        </w:r>
        <w:r w:rsidR="00C71EA9" w:rsidRPr="00E34054">
          <w:rPr>
            <w:rStyle w:val="Hyperlink"/>
            <w:rFonts w:ascii="微软雅黑" w:eastAsia="微软雅黑" w:hAnsi="微软雅黑" w:cs="微软雅黑" w:hint="eastAsia"/>
            <w:noProof/>
            <w:lang w:eastAsia="zh-CN"/>
          </w:rPr>
          <w:t>概要信息</w:t>
        </w:r>
        <w:r w:rsidR="00C71EA9">
          <w:rPr>
            <w:noProof/>
            <w:webHidden/>
          </w:rPr>
          <w:tab/>
        </w:r>
        <w:r w:rsidR="00C71EA9">
          <w:rPr>
            <w:noProof/>
            <w:webHidden/>
          </w:rPr>
          <w:fldChar w:fldCharType="begin"/>
        </w:r>
        <w:r w:rsidR="00C71EA9">
          <w:rPr>
            <w:noProof/>
            <w:webHidden/>
          </w:rPr>
          <w:instrText xml:space="preserve"> PAGEREF _Toc478575252 \h </w:instrText>
        </w:r>
        <w:r w:rsidR="00C71EA9">
          <w:rPr>
            <w:noProof/>
            <w:webHidden/>
          </w:rPr>
        </w:r>
        <w:r w:rsidR="00C71EA9">
          <w:rPr>
            <w:noProof/>
            <w:webHidden/>
          </w:rPr>
          <w:fldChar w:fldCharType="separate"/>
        </w:r>
        <w:r w:rsidR="00C71EA9">
          <w:rPr>
            <w:noProof/>
            <w:webHidden/>
          </w:rPr>
          <w:t>39</w:t>
        </w:r>
        <w:r w:rsidR="00C71EA9">
          <w:rPr>
            <w:noProof/>
            <w:webHidden/>
          </w:rPr>
          <w:fldChar w:fldCharType="end"/>
        </w:r>
      </w:hyperlink>
    </w:p>
    <w:p w14:paraId="32E594E2" w14:textId="77777777" w:rsidR="00C71EA9" w:rsidRDefault="003C2960">
      <w:pPr>
        <w:pStyle w:val="TOC3"/>
        <w:tabs>
          <w:tab w:val="left" w:pos="1000"/>
        </w:tabs>
        <w:rPr>
          <w:rFonts w:asciiTheme="minorHAnsi" w:eastAsiaTheme="minorEastAsia" w:hAnsiTheme="minorHAnsi" w:cstheme="minorBidi"/>
          <w:i w:val="0"/>
          <w:noProof/>
          <w:lang w:val="en-GB" w:eastAsia="zh-CN"/>
        </w:rPr>
      </w:pPr>
      <w:hyperlink w:anchor="_Toc478575253" w:history="1">
        <w:r w:rsidR="00C71EA9" w:rsidRPr="00E34054">
          <w:rPr>
            <w:rStyle w:val="Hyperlink"/>
            <w:rFonts w:ascii="微软雅黑" w:eastAsia="微软雅黑" w:hAnsi="微软雅黑" w:cs="微软雅黑"/>
            <w:noProof/>
            <w:lang w:eastAsia="zh-CN"/>
          </w:rPr>
          <w:t>8.7.2</w:t>
        </w:r>
        <w:r w:rsidR="00C71EA9">
          <w:rPr>
            <w:rFonts w:asciiTheme="minorHAnsi" w:eastAsiaTheme="minorEastAsia" w:hAnsiTheme="minorHAnsi" w:cstheme="minorBidi"/>
            <w:i w:val="0"/>
            <w:noProof/>
            <w:lang w:val="en-GB" w:eastAsia="zh-CN"/>
          </w:rPr>
          <w:tab/>
        </w:r>
        <w:r w:rsidR="00C71EA9" w:rsidRPr="00E34054">
          <w:rPr>
            <w:rStyle w:val="Hyperlink"/>
            <w:rFonts w:ascii="微软雅黑" w:eastAsia="微软雅黑" w:hAnsi="微软雅黑" w:cs="微软雅黑" w:hint="eastAsia"/>
            <w:noProof/>
            <w:lang w:eastAsia="zh-CN"/>
          </w:rPr>
          <w:t>流量账单</w:t>
        </w:r>
        <w:r w:rsidR="00C71EA9">
          <w:rPr>
            <w:noProof/>
            <w:webHidden/>
          </w:rPr>
          <w:tab/>
        </w:r>
        <w:r w:rsidR="00C71EA9">
          <w:rPr>
            <w:noProof/>
            <w:webHidden/>
          </w:rPr>
          <w:fldChar w:fldCharType="begin"/>
        </w:r>
        <w:r w:rsidR="00C71EA9">
          <w:rPr>
            <w:noProof/>
            <w:webHidden/>
          </w:rPr>
          <w:instrText xml:space="preserve"> PAGEREF _Toc478575253 \h </w:instrText>
        </w:r>
        <w:r w:rsidR="00C71EA9">
          <w:rPr>
            <w:noProof/>
            <w:webHidden/>
          </w:rPr>
        </w:r>
        <w:r w:rsidR="00C71EA9">
          <w:rPr>
            <w:noProof/>
            <w:webHidden/>
          </w:rPr>
          <w:fldChar w:fldCharType="separate"/>
        </w:r>
        <w:r w:rsidR="00C71EA9">
          <w:rPr>
            <w:noProof/>
            <w:webHidden/>
          </w:rPr>
          <w:t>39</w:t>
        </w:r>
        <w:r w:rsidR="00C71EA9">
          <w:rPr>
            <w:noProof/>
            <w:webHidden/>
          </w:rPr>
          <w:fldChar w:fldCharType="end"/>
        </w:r>
      </w:hyperlink>
    </w:p>
    <w:p w14:paraId="2C8D836F" w14:textId="77777777" w:rsidR="00C71EA9" w:rsidRDefault="003C2960">
      <w:pPr>
        <w:pStyle w:val="TOC3"/>
        <w:tabs>
          <w:tab w:val="left" w:pos="1000"/>
        </w:tabs>
        <w:rPr>
          <w:rFonts w:asciiTheme="minorHAnsi" w:eastAsiaTheme="minorEastAsia" w:hAnsiTheme="minorHAnsi" w:cstheme="minorBidi"/>
          <w:i w:val="0"/>
          <w:noProof/>
          <w:lang w:val="en-GB" w:eastAsia="zh-CN"/>
        </w:rPr>
      </w:pPr>
      <w:hyperlink w:anchor="_Toc478575254" w:history="1">
        <w:r w:rsidR="00C71EA9" w:rsidRPr="00E34054">
          <w:rPr>
            <w:rStyle w:val="Hyperlink"/>
            <w:rFonts w:ascii="微软雅黑" w:eastAsia="微软雅黑" w:hAnsi="微软雅黑" w:cs="微软雅黑"/>
            <w:noProof/>
            <w:lang w:eastAsia="zh-CN"/>
          </w:rPr>
          <w:t>8.7.3</w:t>
        </w:r>
        <w:r w:rsidR="00C71EA9">
          <w:rPr>
            <w:rFonts w:asciiTheme="minorHAnsi" w:eastAsiaTheme="minorEastAsia" w:hAnsiTheme="minorHAnsi" w:cstheme="minorBidi"/>
            <w:i w:val="0"/>
            <w:noProof/>
            <w:lang w:val="en-GB" w:eastAsia="zh-CN"/>
          </w:rPr>
          <w:tab/>
        </w:r>
        <w:r w:rsidR="00C71EA9" w:rsidRPr="00E34054">
          <w:rPr>
            <w:rStyle w:val="Hyperlink"/>
            <w:rFonts w:ascii="微软雅黑" w:eastAsia="微软雅黑" w:hAnsi="微软雅黑" w:cs="微软雅黑" w:hint="eastAsia"/>
            <w:noProof/>
            <w:lang w:eastAsia="zh-CN"/>
          </w:rPr>
          <w:t>用户流量</w:t>
        </w:r>
        <w:r w:rsidR="00C71EA9">
          <w:rPr>
            <w:noProof/>
            <w:webHidden/>
          </w:rPr>
          <w:tab/>
        </w:r>
        <w:r w:rsidR="00C71EA9">
          <w:rPr>
            <w:noProof/>
            <w:webHidden/>
          </w:rPr>
          <w:fldChar w:fldCharType="begin"/>
        </w:r>
        <w:r w:rsidR="00C71EA9">
          <w:rPr>
            <w:noProof/>
            <w:webHidden/>
          </w:rPr>
          <w:instrText xml:space="preserve"> PAGEREF _Toc478575254 \h </w:instrText>
        </w:r>
        <w:r w:rsidR="00C71EA9">
          <w:rPr>
            <w:noProof/>
            <w:webHidden/>
          </w:rPr>
        </w:r>
        <w:r w:rsidR="00C71EA9">
          <w:rPr>
            <w:noProof/>
            <w:webHidden/>
          </w:rPr>
          <w:fldChar w:fldCharType="separate"/>
        </w:r>
        <w:r w:rsidR="00C71EA9">
          <w:rPr>
            <w:noProof/>
            <w:webHidden/>
          </w:rPr>
          <w:t>40</w:t>
        </w:r>
        <w:r w:rsidR="00C71EA9">
          <w:rPr>
            <w:noProof/>
            <w:webHidden/>
          </w:rPr>
          <w:fldChar w:fldCharType="end"/>
        </w:r>
      </w:hyperlink>
    </w:p>
    <w:p w14:paraId="4BF8114A" w14:textId="77777777" w:rsidR="00C71EA9" w:rsidRDefault="003C2960">
      <w:pPr>
        <w:pStyle w:val="TOC3"/>
        <w:tabs>
          <w:tab w:val="left" w:pos="1000"/>
        </w:tabs>
        <w:rPr>
          <w:rFonts w:asciiTheme="minorHAnsi" w:eastAsiaTheme="minorEastAsia" w:hAnsiTheme="minorHAnsi" w:cstheme="minorBidi"/>
          <w:i w:val="0"/>
          <w:noProof/>
          <w:lang w:val="en-GB" w:eastAsia="zh-CN"/>
        </w:rPr>
      </w:pPr>
      <w:hyperlink w:anchor="_Toc478575255" w:history="1">
        <w:r w:rsidR="00C71EA9" w:rsidRPr="00E34054">
          <w:rPr>
            <w:rStyle w:val="Hyperlink"/>
            <w:rFonts w:ascii="微软雅黑" w:eastAsia="微软雅黑" w:hAnsi="微软雅黑" w:cs="微软雅黑"/>
            <w:noProof/>
            <w:lang w:eastAsia="zh-CN"/>
          </w:rPr>
          <w:t>8.7.4</w:t>
        </w:r>
        <w:r w:rsidR="00C71EA9">
          <w:rPr>
            <w:rFonts w:asciiTheme="minorHAnsi" w:eastAsiaTheme="minorEastAsia" w:hAnsiTheme="minorHAnsi" w:cstheme="minorBidi"/>
            <w:i w:val="0"/>
            <w:noProof/>
            <w:lang w:val="en-GB" w:eastAsia="zh-CN"/>
          </w:rPr>
          <w:tab/>
        </w:r>
        <w:r w:rsidR="00C71EA9" w:rsidRPr="00E34054">
          <w:rPr>
            <w:rStyle w:val="Hyperlink"/>
            <w:rFonts w:ascii="微软雅黑" w:eastAsia="微软雅黑" w:hAnsi="微软雅黑" w:cs="微软雅黑" w:hint="eastAsia"/>
            <w:noProof/>
            <w:lang w:eastAsia="zh-CN"/>
          </w:rPr>
          <w:t>设备流量</w:t>
        </w:r>
        <w:r w:rsidR="00C71EA9">
          <w:rPr>
            <w:noProof/>
            <w:webHidden/>
          </w:rPr>
          <w:tab/>
        </w:r>
        <w:r w:rsidR="00C71EA9">
          <w:rPr>
            <w:noProof/>
            <w:webHidden/>
          </w:rPr>
          <w:fldChar w:fldCharType="begin"/>
        </w:r>
        <w:r w:rsidR="00C71EA9">
          <w:rPr>
            <w:noProof/>
            <w:webHidden/>
          </w:rPr>
          <w:instrText xml:space="preserve"> PAGEREF _Toc478575255 \h </w:instrText>
        </w:r>
        <w:r w:rsidR="00C71EA9">
          <w:rPr>
            <w:noProof/>
            <w:webHidden/>
          </w:rPr>
        </w:r>
        <w:r w:rsidR="00C71EA9">
          <w:rPr>
            <w:noProof/>
            <w:webHidden/>
          </w:rPr>
          <w:fldChar w:fldCharType="separate"/>
        </w:r>
        <w:r w:rsidR="00C71EA9">
          <w:rPr>
            <w:noProof/>
            <w:webHidden/>
          </w:rPr>
          <w:t>40</w:t>
        </w:r>
        <w:r w:rsidR="00C71EA9">
          <w:rPr>
            <w:noProof/>
            <w:webHidden/>
          </w:rPr>
          <w:fldChar w:fldCharType="end"/>
        </w:r>
      </w:hyperlink>
    </w:p>
    <w:p w14:paraId="06BC272B" w14:textId="77777777" w:rsidR="00C71EA9" w:rsidRDefault="003C2960">
      <w:pPr>
        <w:pStyle w:val="TOC3"/>
        <w:tabs>
          <w:tab w:val="left" w:pos="1000"/>
        </w:tabs>
        <w:rPr>
          <w:rFonts w:asciiTheme="minorHAnsi" w:eastAsiaTheme="minorEastAsia" w:hAnsiTheme="minorHAnsi" w:cstheme="minorBidi"/>
          <w:i w:val="0"/>
          <w:noProof/>
          <w:lang w:val="en-GB" w:eastAsia="zh-CN"/>
        </w:rPr>
      </w:pPr>
      <w:hyperlink w:anchor="_Toc478575256" w:history="1">
        <w:r w:rsidR="00C71EA9" w:rsidRPr="00E34054">
          <w:rPr>
            <w:rStyle w:val="Hyperlink"/>
            <w:rFonts w:ascii="微软雅黑" w:eastAsia="微软雅黑" w:hAnsi="微软雅黑" w:cs="微软雅黑"/>
            <w:noProof/>
            <w:lang w:eastAsia="zh-CN"/>
          </w:rPr>
          <w:t>8.7.5</w:t>
        </w:r>
        <w:r w:rsidR="00C71EA9">
          <w:rPr>
            <w:rFonts w:asciiTheme="minorHAnsi" w:eastAsiaTheme="minorEastAsia" w:hAnsiTheme="minorHAnsi" w:cstheme="minorBidi"/>
            <w:i w:val="0"/>
            <w:noProof/>
            <w:lang w:val="en-GB" w:eastAsia="zh-CN"/>
          </w:rPr>
          <w:tab/>
        </w:r>
        <w:r w:rsidR="00C71EA9" w:rsidRPr="00E34054">
          <w:rPr>
            <w:rStyle w:val="Hyperlink"/>
            <w:rFonts w:ascii="微软雅黑" w:eastAsia="微软雅黑" w:hAnsi="微软雅黑" w:cs="微软雅黑" w:hint="eastAsia"/>
            <w:noProof/>
            <w:lang w:eastAsia="zh-CN"/>
          </w:rPr>
          <w:t>卡流量</w:t>
        </w:r>
        <w:r w:rsidR="00C71EA9">
          <w:rPr>
            <w:noProof/>
            <w:webHidden/>
          </w:rPr>
          <w:tab/>
        </w:r>
        <w:r w:rsidR="00C71EA9">
          <w:rPr>
            <w:noProof/>
            <w:webHidden/>
          </w:rPr>
          <w:fldChar w:fldCharType="begin"/>
        </w:r>
        <w:r w:rsidR="00C71EA9">
          <w:rPr>
            <w:noProof/>
            <w:webHidden/>
          </w:rPr>
          <w:instrText xml:space="preserve"> PAGEREF _Toc478575256 \h </w:instrText>
        </w:r>
        <w:r w:rsidR="00C71EA9">
          <w:rPr>
            <w:noProof/>
            <w:webHidden/>
          </w:rPr>
        </w:r>
        <w:r w:rsidR="00C71EA9">
          <w:rPr>
            <w:noProof/>
            <w:webHidden/>
          </w:rPr>
          <w:fldChar w:fldCharType="separate"/>
        </w:r>
        <w:r w:rsidR="00C71EA9">
          <w:rPr>
            <w:noProof/>
            <w:webHidden/>
          </w:rPr>
          <w:t>41</w:t>
        </w:r>
        <w:r w:rsidR="00C71EA9">
          <w:rPr>
            <w:noProof/>
            <w:webHidden/>
          </w:rPr>
          <w:fldChar w:fldCharType="end"/>
        </w:r>
      </w:hyperlink>
    </w:p>
    <w:p w14:paraId="7B374395" w14:textId="77777777" w:rsidR="00C71EA9" w:rsidRDefault="003C2960">
      <w:pPr>
        <w:pStyle w:val="TOC1"/>
        <w:tabs>
          <w:tab w:val="left" w:pos="400"/>
        </w:tabs>
        <w:rPr>
          <w:rFonts w:asciiTheme="minorHAnsi" w:eastAsiaTheme="minorEastAsia" w:hAnsiTheme="minorHAnsi" w:cstheme="minorBidi"/>
          <w:b w:val="0"/>
          <w:caps w:val="0"/>
          <w:noProof/>
          <w:lang w:val="en-GB" w:eastAsia="zh-CN"/>
        </w:rPr>
      </w:pPr>
      <w:hyperlink w:anchor="_Toc478575257" w:history="1">
        <w:r w:rsidR="00C71EA9" w:rsidRPr="00E34054">
          <w:rPr>
            <w:rStyle w:val="Hyperlink"/>
            <w:rFonts w:ascii="Arial Unicode MS" w:eastAsia="Arial Unicode MS" w:hAnsi="Arial Unicode MS" w:cs="Arial Unicode MS"/>
            <w:iCs/>
            <w:noProof/>
            <w:lang w:eastAsia="zh-CN"/>
          </w:rPr>
          <w:t>9</w:t>
        </w:r>
        <w:r w:rsidR="00C71EA9">
          <w:rPr>
            <w:rFonts w:asciiTheme="minorHAnsi" w:eastAsiaTheme="minorEastAsia" w:hAnsiTheme="minorHAnsi" w:cstheme="minorBidi"/>
            <w:b w:val="0"/>
            <w:caps w:val="0"/>
            <w:noProof/>
            <w:lang w:val="en-GB" w:eastAsia="zh-CN"/>
          </w:rPr>
          <w:tab/>
        </w:r>
        <w:r w:rsidR="00C71EA9" w:rsidRPr="00E34054">
          <w:rPr>
            <w:rStyle w:val="Hyperlink"/>
            <w:rFonts w:ascii="微软雅黑" w:eastAsia="微软雅黑" w:hAnsi="微软雅黑" w:cs="微软雅黑" w:hint="eastAsia"/>
            <w:iCs/>
            <w:noProof/>
            <w:lang w:eastAsia="zh-CN"/>
          </w:rPr>
          <w:t>语音业务</w:t>
        </w:r>
        <w:r w:rsidR="00C71EA9">
          <w:rPr>
            <w:noProof/>
            <w:webHidden/>
          </w:rPr>
          <w:tab/>
        </w:r>
        <w:r w:rsidR="00C71EA9">
          <w:rPr>
            <w:noProof/>
            <w:webHidden/>
          </w:rPr>
          <w:fldChar w:fldCharType="begin"/>
        </w:r>
        <w:r w:rsidR="00C71EA9">
          <w:rPr>
            <w:noProof/>
            <w:webHidden/>
          </w:rPr>
          <w:instrText xml:space="preserve"> PAGEREF _Toc478575257 \h </w:instrText>
        </w:r>
        <w:r w:rsidR="00C71EA9">
          <w:rPr>
            <w:noProof/>
            <w:webHidden/>
          </w:rPr>
        </w:r>
        <w:r w:rsidR="00C71EA9">
          <w:rPr>
            <w:noProof/>
            <w:webHidden/>
          </w:rPr>
          <w:fldChar w:fldCharType="separate"/>
        </w:r>
        <w:r w:rsidR="00C71EA9">
          <w:rPr>
            <w:noProof/>
            <w:webHidden/>
          </w:rPr>
          <w:t>42</w:t>
        </w:r>
        <w:r w:rsidR="00C71EA9">
          <w:rPr>
            <w:noProof/>
            <w:webHidden/>
          </w:rPr>
          <w:fldChar w:fldCharType="end"/>
        </w:r>
      </w:hyperlink>
    </w:p>
    <w:p w14:paraId="1228965B" w14:textId="77777777" w:rsidR="00C71EA9" w:rsidRDefault="003C2960">
      <w:pPr>
        <w:pStyle w:val="TOC2"/>
        <w:tabs>
          <w:tab w:val="left" w:pos="600"/>
        </w:tabs>
        <w:rPr>
          <w:rFonts w:asciiTheme="minorHAnsi" w:eastAsiaTheme="minorEastAsia" w:hAnsiTheme="minorHAnsi" w:cstheme="minorBidi"/>
          <w:smallCaps w:val="0"/>
          <w:noProof/>
          <w:lang w:val="en-GB" w:eastAsia="zh-CN"/>
        </w:rPr>
      </w:pPr>
      <w:hyperlink w:anchor="_Toc478575258" w:history="1">
        <w:r w:rsidR="00C71EA9" w:rsidRPr="00E34054">
          <w:rPr>
            <w:rStyle w:val="Hyperlink"/>
            <w:rFonts w:ascii="微软雅黑" w:eastAsia="微软雅黑" w:hAnsi="微软雅黑" w:cs="微软雅黑"/>
            <w:bCs/>
            <w:iCs/>
            <w:noProof/>
            <w:lang w:eastAsia="zh-CN"/>
          </w:rPr>
          <w:t>9.1</w:t>
        </w:r>
        <w:r w:rsidR="00C71EA9">
          <w:rPr>
            <w:rFonts w:asciiTheme="minorHAnsi" w:eastAsiaTheme="minorEastAsia" w:hAnsiTheme="minorHAnsi" w:cstheme="minorBidi"/>
            <w:smallCaps w:val="0"/>
            <w:noProof/>
            <w:lang w:val="en-GB" w:eastAsia="zh-CN"/>
          </w:rPr>
          <w:tab/>
        </w:r>
        <w:r w:rsidR="00C71EA9" w:rsidRPr="00E34054">
          <w:rPr>
            <w:rStyle w:val="Hyperlink"/>
            <w:rFonts w:ascii="微软雅黑" w:eastAsia="微软雅黑" w:hAnsi="微软雅黑" w:cs="微软雅黑" w:hint="eastAsia"/>
            <w:bCs/>
            <w:iCs/>
            <w:noProof/>
            <w:lang w:eastAsia="zh-CN"/>
          </w:rPr>
          <w:t>软交换服务</w:t>
        </w:r>
        <w:r w:rsidR="00C71EA9">
          <w:rPr>
            <w:noProof/>
            <w:webHidden/>
          </w:rPr>
          <w:tab/>
        </w:r>
        <w:r w:rsidR="00C71EA9">
          <w:rPr>
            <w:noProof/>
            <w:webHidden/>
          </w:rPr>
          <w:fldChar w:fldCharType="begin"/>
        </w:r>
        <w:r w:rsidR="00C71EA9">
          <w:rPr>
            <w:noProof/>
            <w:webHidden/>
          </w:rPr>
          <w:instrText xml:space="preserve"> PAGEREF _Toc478575258 \h </w:instrText>
        </w:r>
        <w:r w:rsidR="00C71EA9">
          <w:rPr>
            <w:noProof/>
            <w:webHidden/>
          </w:rPr>
        </w:r>
        <w:r w:rsidR="00C71EA9">
          <w:rPr>
            <w:noProof/>
            <w:webHidden/>
          </w:rPr>
          <w:fldChar w:fldCharType="separate"/>
        </w:r>
        <w:r w:rsidR="00C71EA9">
          <w:rPr>
            <w:noProof/>
            <w:webHidden/>
          </w:rPr>
          <w:t>42</w:t>
        </w:r>
        <w:r w:rsidR="00C71EA9">
          <w:rPr>
            <w:noProof/>
            <w:webHidden/>
          </w:rPr>
          <w:fldChar w:fldCharType="end"/>
        </w:r>
      </w:hyperlink>
    </w:p>
    <w:p w14:paraId="3A1CD1D6" w14:textId="77777777" w:rsidR="00C71EA9" w:rsidRDefault="003C2960">
      <w:pPr>
        <w:pStyle w:val="TOC3"/>
        <w:tabs>
          <w:tab w:val="left" w:pos="1000"/>
        </w:tabs>
        <w:rPr>
          <w:rFonts w:asciiTheme="minorHAnsi" w:eastAsiaTheme="minorEastAsia" w:hAnsiTheme="minorHAnsi" w:cstheme="minorBidi"/>
          <w:i w:val="0"/>
          <w:noProof/>
          <w:lang w:val="en-GB" w:eastAsia="zh-CN"/>
        </w:rPr>
      </w:pPr>
      <w:hyperlink w:anchor="_Toc478575259" w:history="1">
        <w:r w:rsidR="00C71EA9" w:rsidRPr="00E34054">
          <w:rPr>
            <w:rStyle w:val="Hyperlink"/>
            <w:rFonts w:ascii="微软雅黑" w:eastAsia="微软雅黑" w:hAnsi="微软雅黑" w:cs="微软雅黑"/>
            <w:noProof/>
            <w:lang w:eastAsia="zh-CN"/>
          </w:rPr>
          <w:t>9.1.1</w:t>
        </w:r>
        <w:r w:rsidR="00C71EA9">
          <w:rPr>
            <w:rFonts w:asciiTheme="minorHAnsi" w:eastAsiaTheme="minorEastAsia" w:hAnsiTheme="minorHAnsi" w:cstheme="minorBidi"/>
            <w:i w:val="0"/>
            <w:noProof/>
            <w:lang w:val="en-GB" w:eastAsia="zh-CN"/>
          </w:rPr>
          <w:tab/>
        </w:r>
        <w:r w:rsidR="00C71EA9" w:rsidRPr="00E34054">
          <w:rPr>
            <w:rStyle w:val="Hyperlink"/>
            <w:rFonts w:ascii="微软雅黑" w:eastAsia="微软雅黑" w:hAnsi="微软雅黑" w:cs="微软雅黑" w:hint="eastAsia"/>
            <w:noProof/>
            <w:lang w:eastAsia="zh-CN"/>
          </w:rPr>
          <w:t>软交换节点</w:t>
        </w:r>
        <w:r w:rsidR="00C71EA9">
          <w:rPr>
            <w:noProof/>
            <w:webHidden/>
          </w:rPr>
          <w:tab/>
        </w:r>
        <w:r w:rsidR="00C71EA9">
          <w:rPr>
            <w:noProof/>
            <w:webHidden/>
          </w:rPr>
          <w:fldChar w:fldCharType="begin"/>
        </w:r>
        <w:r w:rsidR="00C71EA9">
          <w:rPr>
            <w:noProof/>
            <w:webHidden/>
          </w:rPr>
          <w:instrText xml:space="preserve"> PAGEREF _Toc478575259 \h </w:instrText>
        </w:r>
        <w:r w:rsidR="00C71EA9">
          <w:rPr>
            <w:noProof/>
            <w:webHidden/>
          </w:rPr>
        </w:r>
        <w:r w:rsidR="00C71EA9">
          <w:rPr>
            <w:noProof/>
            <w:webHidden/>
          </w:rPr>
          <w:fldChar w:fldCharType="separate"/>
        </w:r>
        <w:r w:rsidR="00C71EA9">
          <w:rPr>
            <w:noProof/>
            <w:webHidden/>
          </w:rPr>
          <w:t>42</w:t>
        </w:r>
        <w:r w:rsidR="00C71EA9">
          <w:rPr>
            <w:noProof/>
            <w:webHidden/>
          </w:rPr>
          <w:fldChar w:fldCharType="end"/>
        </w:r>
      </w:hyperlink>
    </w:p>
    <w:p w14:paraId="7EAAE218" w14:textId="77777777" w:rsidR="00C71EA9" w:rsidRDefault="003C2960">
      <w:pPr>
        <w:pStyle w:val="TOC2"/>
        <w:tabs>
          <w:tab w:val="left" w:pos="600"/>
        </w:tabs>
        <w:rPr>
          <w:rFonts w:asciiTheme="minorHAnsi" w:eastAsiaTheme="minorEastAsia" w:hAnsiTheme="minorHAnsi" w:cstheme="minorBidi"/>
          <w:smallCaps w:val="0"/>
          <w:noProof/>
          <w:lang w:val="en-GB" w:eastAsia="zh-CN"/>
        </w:rPr>
      </w:pPr>
      <w:hyperlink w:anchor="_Toc478575260" w:history="1">
        <w:r w:rsidR="00C71EA9" w:rsidRPr="00E34054">
          <w:rPr>
            <w:rStyle w:val="Hyperlink"/>
            <w:rFonts w:ascii="微软雅黑" w:eastAsia="微软雅黑" w:hAnsi="微软雅黑" w:cs="微软雅黑"/>
            <w:bCs/>
            <w:iCs/>
            <w:noProof/>
            <w:lang w:eastAsia="zh-CN"/>
          </w:rPr>
          <w:t>9.2</w:t>
        </w:r>
        <w:r w:rsidR="00C71EA9">
          <w:rPr>
            <w:rFonts w:asciiTheme="minorHAnsi" w:eastAsiaTheme="minorEastAsia" w:hAnsiTheme="minorHAnsi" w:cstheme="minorBidi"/>
            <w:smallCaps w:val="0"/>
            <w:noProof/>
            <w:lang w:val="en-GB" w:eastAsia="zh-CN"/>
          </w:rPr>
          <w:tab/>
        </w:r>
        <w:r w:rsidR="00C71EA9" w:rsidRPr="00E34054">
          <w:rPr>
            <w:rStyle w:val="Hyperlink"/>
            <w:rFonts w:ascii="微软雅黑" w:eastAsia="微软雅黑" w:hAnsi="微软雅黑" w:cs="微软雅黑" w:hint="eastAsia"/>
            <w:bCs/>
            <w:iCs/>
            <w:noProof/>
            <w:lang w:eastAsia="zh-CN"/>
          </w:rPr>
          <w:t>落地线路</w:t>
        </w:r>
        <w:r w:rsidR="00C71EA9">
          <w:rPr>
            <w:noProof/>
            <w:webHidden/>
          </w:rPr>
          <w:tab/>
        </w:r>
        <w:r w:rsidR="00C71EA9">
          <w:rPr>
            <w:noProof/>
            <w:webHidden/>
          </w:rPr>
          <w:fldChar w:fldCharType="begin"/>
        </w:r>
        <w:r w:rsidR="00C71EA9">
          <w:rPr>
            <w:noProof/>
            <w:webHidden/>
          </w:rPr>
          <w:instrText xml:space="preserve"> PAGEREF _Toc478575260 \h </w:instrText>
        </w:r>
        <w:r w:rsidR="00C71EA9">
          <w:rPr>
            <w:noProof/>
            <w:webHidden/>
          </w:rPr>
        </w:r>
        <w:r w:rsidR="00C71EA9">
          <w:rPr>
            <w:noProof/>
            <w:webHidden/>
          </w:rPr>
          <w:fldChar w:fldCharType="separate"/>
        </w:r>
        <w:r w:rsidR="00C71EA9">
          <w:rPr>
            <w:noProof/>
            <w:webHidden/>
          </w:rPr>
          <w:t>43</w:t>
        </w:r>
        <w:r w:rsidR="00C71EA9">
          <w:rPr>
            <w:noProof/>
            <w:webHidden/>
          </w:rPr>
          <w:fldChar w:fldCharType="end"/>
        </w:r>
      </w:hyperlink>
    </w:p>
    <w:p w14:paraId="7CB0AD5F" w14:textId="77777777" w:rsidR="00C71EA9" w:rsidRDefault="003C2960">
      <w:pPr>
        <w:pStyle w:val="TOC3"/>
        <w:tabs>
          <w:tab w:val="left" w:pos="1000"/>
        </w:tabs>
        <w:rPr>
          <w:rFonts w:asciiTheme="minorHAnsi" w:eastAsiaTheme="minorEastAsia" w:hAnsiTheme="minorHAnsi" w:cstheme="minorBidi"/>
          <w:i w:val="0"/>
          <w:noProof/>
          <w:lang w:val="en-GB" w:eastAsia="zh-CN"/>
        </w:rPr>
      </w:pPr>
      <w:hyperlink w:anchor="_Toc478575261" w:history="1">
        <w:r w:rsidR="00C71EA9" w:rsidRPr="00E34054">
          <w:rPr>
            <w:rStyle w:val="Hyperlink"/>
            <w:rFonts w:ascii="微软雅黑" w:eastAsia="微软雅黑" w:hAnsi="微软雅黑" w:cs="微软雅黑"/>
            <w:noProof/>
            <w:lang w:eastAsia="zh-CN"/>
          </w:rPr>
          <w:t>9.2.1</w:t>
        </w:r>
        <w:r w:rsidR="00C71EA9">
          <w:rPr>
            <w:rFonts w:asciiTheme="minorHAnsi" w:eastAsiaTheme="minorEastAsia" w:hAnsiTheme="minorHAnsi" w:cstheme="minorBidi"/>
            <w:i w:val="0"/>
            <w:noProof/>
            <w:lang w:val="en-GB" w:eastAsia="zh-CN"/>
          </w:rPr>
          <w:tab/>
        </w:r>
        <w:r w:rsidR="00C71EA9" w:rsidRPr="00E34054">
          <w:rPr>
            <w:rStyle w:val="Hyperlink"/>
            <w:rFonts w:ascii="微软雅黑" w:eastAsia="微软雅黑" w:hAnsi="微软雅黑" w:cs="微软雅黑" w:hint="eastAsia"/>
            <w:noProof/>
            <w:lang w:eastAsia="zh-CN"/>
          </w:rPr>
          <w:t>线路列表</w:t>
        </w:r>
        <w:r w:rsidR="00C71EA9">
          <w:rPr>
            <w:noProof/>
            <w:webHidden/>
          </w:rPr>
          <w:tab/>
        </w:r>
        <w:r w:rsidR="00C71EA9">
          <w:rPr>
            <w:noProof/>
            <w:webHidden/>
          </w:rPr>
          <w:fldChar w:fldCharType="begin"/>
        </w:r>
        <w:r w:rsidR="00C71EA9">
          <w:rPr>
            <w:noProof/>
            <w:webHidden/>
          </w:rPr>
          <w:instrText xml:space="preserve"> PAGEREF _Toc478575261 \h </w:instrText>
        </w:r>
        <w:r w:rsidR="00C71EA9">
          <w:rPr>
            <w:noProof/>
            <w:webHidden/>
          </w:rPr>
        </w:r>
        <w:r w:rsidR="00C71EA9">
          <w:rPr>
            <w:noProof/>
            <w:webHidden/>
          </w:rPr>
          <w:fldChar w:fldCharType="separate"/>
        </w:r>
        <w:r w:rsidR="00C71EA9">
          <w:rPr>
            <w:noProof/>
            <w:webHidden/>
          </w:rPr>
          <w:t>43</w:t>
        </w:r>
        <w:r w:rsidR="00C71EA9">
          <w:rPr>
            <w:noProof/>
            <w:webHidden/>
          </w:rPr>
          <w:fldChar w:fldCharType="end"/>
        </w:r>
      </w:hyperlink>
    </w:p>
    <w:p w14:paraId="20F8230E" w14:textId="77777777" w:rsidR="00C71EA9" w:rsidRDefault="003C2960">
      <w:pPr>
        <w:pStyle w:val="TOC2"/>
        <w:tabs>
          <w:tab w:val="left" w:pos="600"/>
        </w:tabs>
        <w:rPr>
          <w:rFonts w:asciiTheme="minorHAnsi" w:eastAsiaTheme="minorEastAsia" w:hAnsiTheme="minorHAnsi" w:cstheme="minorBidi"/>
          <w:smallCaps w:val="0"/>
          <w:noProof/>
          <w:lang w:val="en-GB" w:eastAsia="zh-CN"/>
        </w:rPr>
      </w:pPr>
      <w:hyperlink w:anchor="_Toc478575262" w:history="1">
        <w:r w:rsidR="00C71EA9" w:rsidRPr="00E34054">
          <w:rPr>
            <w:rStyle w:val="Hyperlink"/>
            <w:rFonts w:ascii="微软雅黑" w:eastAsia="微软雅黑" w:hAnsi="微软雅黑" w:cs="微软雅黑"/>
            <w:bCs/>
            <w:iCs/>
            <w:noProof/>
            <w:lang w:eastAsia="zh-CN"/>
          </w:rPr>
          <w:t>9.3</w:t>
        </w:r>
        <w:r w:rsidR="00C71EA9">
          <w:rPr>
            <w:rFonts w:asciiTheme="minorHAnsi" w:eastAsiaTheme="minorEastAsia" w:hAnsiTheme="minorHAnsi" w:cstheme="minorBidi"/>
            <w:smallCaps w:val="0"/>
            <w:noProof/>
            <w:lang w:val="en-GB" w:eastAsia="zh-CN"/>
          </w:rPr>
          <w:tab/>
        </w:r>
        <w:r w:rsidR="00C71EA9" w:rsidRPr="00E34054">
          <w:rPr>
            <w:rStyle w:val="Hyperlink"/>
            <w:rFonts w:ascii="微软雅黑" w:eastAsia="微软雅黑" w:hAnsi="微软雅黑" w:cs="微软雅黑"/>
            <w:bCs/>
            <w:iCs/>
            <w:noProof/>
            <w:lang w:eastAsia="zh-CN"/>
          </w:rPr>
          <w:t>Goip</w:t>
        </w:r>
        <w:r w:rsidR="00C71EA9" w:rsidRPr="00E34054">
          <w:rPr>
            <w:rStyle w:val="Hyperlink"/>
            <w:rFonts w:ascii="微软雅黑" w:eastAsia="微软雅黑" w:hAnsi="微软雅黑" w:cs="微软雅黑" w:hint="eastAsia"/>
            <w:bCs/>
            <w:iCs/>
            <w:noProof/>
            <w:lang w:eastAsia="zh-CN"/>
          </w:rPr>
          <w:t>设备</w:t>
        </w:r>
        <w:r w:rsidR="00C71EA9">
          <w:rPr>
            <w:noProof/>
            <w:webHidden/>
          </w:rPr>
          <w:tab/>
        </w:r>
        <w:r w:rsidR="00C71EA9">
          <w:rPr>
            <w:noProof/>
            <w:webHidden/>
          </w:rPr>
          <w:fldChar w:fldCharType="begin"/>
        </w:r>
        <w:r w:rsidR="00C71EA9">
          <w:rPr>
            <w:noProof/>
            <w:webHidden/>
          </w:rPr>
          <w:instrText xml:space="preserve"> PAGEREF _Toc478575262 \h </w:instrText>
        </w:r>
        <w:r w:rsidR="00C71EA9">
          <w:rPr>
            <w:noProof/>
            <w:webHidden/>
          </w:rPr>
        </w:r>
        <w:r w:rsidR="00C71EA9">
          <w:rPr>
            <w:noProof/>
            <w:webHidden/>
          </w:rPr>
          <w:fldChar w:fldCharType="separate"/>
        </w:r>
        <w:r w:rsidR="00C71EA9">
          <w:rPr>
            <w:noProof/>
            <w:webHidden/>
          </w:rPr>
          <w:t>43</w:t>
        </w:r>
        <w:r w:rsidR="00C71EA9">
          <w:rPr>
            <w:noProof/>
            <w:webHidden/>
          </w:rPr>
          <w:fldChar w:fldCharType="end"/>
        </w:r>
      </w:hyperlink>
    </w:p>
    <w:p w14:paraId="6A658834" w14:textId="77777777" w:rsidR="00C71EA9" w:rsidRDefault="003C2960">
      <w:pPr>
        <w:pStyle w:val="TOC3"/>
        <w:tabs>
          <w:tab w:val="left" w:pos="1000"/>
        </w:tabs>
        <w:rPr>
          <w:rFonts w:asciiTheme="minorHAnsi" w:eastAsiaTheme="minorEastAsia" w:hAnsiTheme="minorHAnsi" w:cstheme="minorBidi"/>
          <w:i w:val="0"/>
          <w:noProof/>
          <w:lang w:val="en-GB" w:eastAsia="zh-CN"/>
        </w:rPr>
      </w:pPr>
      <w:hyperlink w:anchor="_Toc478575263" w:history="1">
        <w:r w:rsidR="00C71EA9" w:rsidRPr="00E34054">
          <w:rPr>
            <w:rStyle w:val="Hyperlink"/>
            <w:rFonts w:ascii="微软雅黑" w:eastAsia="微软雅黑" w:hAnsi="微软雅黑" w:cs="微软雅黑"/>
            <w:noProof/>
            <w:lang w:eastAsia="zh-CN"/>
          </w:rPr>
          <w:t>9.3.1</w:t>
        </w:r>
        <w:r w:rsidR="00C71EA9">
          <w:rPr>
            <w:rFonts w:asciiTheme="minorHAnsi" w:eastAsiaTheme="minorEastAsia" w:hAnsiTheme="minorHAnsi" w:cstheme="minorBidi"/>
            <w:i w:val="0"/>
            <w:noProof/>
            <w:lang w:val="en-GB" w:eastAsia="zh-CN"/>
          </w:rPr>
          <w:tab/>
        </w:r>
        <w:r w:rsidR="00C71EA9" w:rsidRPr="00E34054">
          <w:rPr>
            <w:rStyle w:val="Hyperlink"/>
            <w:rFonts w:ascii="微软雅黑" w:eastAsia="微软雅黑" w:hAnsi="微软雅黑" w:cs="微软雅黑" w:hint="eastAsia"/>
            <w:noProof/>
            <w:lang w:eastAsia="zh-CN"/>
          </w:rPr>
          <w:t>概要信息</w:t>
        </w:r>
        <w:r w:rsidR="00C71EA9">
          <w:rPr>
            <w:noProof/>
            <w:webHidden/>
          </w:rPr>
          <w:tab/>
        </w:r>
        <w:r w:rsidR="00C71EA9">
          <w:rPr>
            <w:noProof/>
            <w:webHidden/>
          </w:rPr>
          <w:fldChar w:fldCharType="begin"/>
        </w:r>
        <w:r w:rsidR="00C71EA9">
          <w:rPr>
            <w:noProof/>
            <w:webHidden/>
          </w:rPr>
          <w:instrText xml:space="preserve"> PAGEREF _Toc478575263 \h </w:instrText>
        </w:r>
        <w:r w:rsidR="00C71EA9">
          <w:rPr>
            <w:noProof/>
            <w:webHidden/>
          </w:rPr>
        </w:r>
        <w:r w:rsidR="00C71EA9">
          <w:rPr>
            <w:noProof/>
            <w:webHidden/>
          </w:rPr>
          <w:fldChar w:fldCharType="separate"/>
        </w:r>
        <w:r w:rsidR="00C71EA9">
          <w:rPr>
            <w:noProof/>
            <w:webHidden/>
          </w:rPr>
          <w:t>43</w:t>
        </w:r>
        <w:r w:rsidR="00C71EA9">
          <w:rPr>
            <w:noProof/>
            <w:webHidden/>
          </w:rPr>
          <w:fldChar w:fldCharType="end"/>
        </w:r>
      </w:hyperlink>
    </w:p>
    <w:p w14:paraId="542734F7" w14:textId="77777777" w:rsidR="00C71EA9" w:rsidRDefault="003C2960">
      <w:pPr>
        <w:pStyle w:val="TOC3"/>
        <w:tabs>
          <w:tab w:val="left" w:pos="1000"/>
        </w:tabs>
        <w:rPr>
          <w:rFonts w:asciiTheme="minorHAnsi" w:eastAsiaTheme="minorEastAsia" w:hAnsiTheme="minorHAnsi" w:cstheme="minorBidi"/>
          <w:i w:val="0"/>
          <w:noProof/>
          <w:lang w:val="en-GB" w:eastAsia="zh-CN"/>
        </w:rPr>
      </w:pPr>
      <w:hyperlink w:anchor="_Toc478575264" w:history="1">
        <w:r w:rsidR="00C71EA9" w:rsidRPr="00E34054">
          <w:rPr>
            <w:rStyle w:val="Hyperlink"/>
            <w:rFonts w:ascii="微软雅黑" w:eastAsia="微软雅黑" w:hAnsi="微软雅黑" w:cs="微软雅黑"/>
            <w:noProof/>
            <w:lang w:eastAsia="zh-CN"/>
          </w:rPr>
          <w:t>9.3.2</w:t>
        </w:r>
        <w:r w:rsidR="00C71EA9">
          <w:rPr>
            <w:rFonts w:asciiTheme="minorHAnsi" w:eastAsiaTheme="minorEastAsia" w:hAnsiTheme="minorHAnsi" w:cstheme="minorBidi"/>
            <w:i w:val="0"/>
            <w:noProof/>
            <w:lang w:val="en-GB" w:eastAsia="zh-CN"/>
          </w:rPr>
          <w:tab/>
        </w:r>
        <w:r w:rsidR="00C71EA9" w:rsidRPr="00E34054">
          <w:rPr>
            <w:rStyle w:val="Hyperlink"/>
            <w:rFonts w:ascii="微软雅黑" w:eastAsia="微软雅黑" w:hAnsi="微软雅黑" w:cs="微软雅黑" w:hint="eastAsia"/>
            <w:noProof/>
            <w:lang w:eastAsia="zh-CN"/>
          </w:rPr>
          <w:t>设备列表</w:t>
        </w:r>
        <w:r w:rsidR="00C71EA9">
          <w:rPr>
            <w:noProof/>
            <w:webHidden/>
          </w:rPr>
          <w:tab/>
        </w:r>
        <w:r w:rsidR="00C71EA9">
          <w:rPr>
            <w:noProof/>
            <w:webHidden/>
          </w:rPr>
          <w:fldChar w:fldCharType="begin"/>
        </w:r>
        <w:r w:rsidR="00C71EA9">
          <w:rPr>
            <w:noProof/>
            <w:webHidden/>
          </w:rPr>
          <w:instrText xml:space="preserve"> PAGEREF _Toc478575264 \h </w:instrText>
        </w:r>
        <w:r w:rsidR="00C71EA9">
          <w:rPr>
            <w:noProof/>
            <w:webHidden/>
          </w:rPr>
        </w:r>
        <w:r w:rsidR="00C71EA9">
          <w:rPr>
            <w:noProof/>
            <w:webHidden/>
          </w:rPr>
          <w:fldChar w:fldCharType="separate"/>
        </w:r>
        <w:r w:rsidR="00C71EA9">
          <w:rPr>
            <w:noProof/>
            <w:webHidden/>
          </w:rPr>
          <w:t>44</w:t>
        </w:r>
        <w:r w:rsidR="00C71EA9">
          <w:rPr>
            <w:noProof/>
            <w:webHidden/>
          </w:rPr>
          <w:fldChar w:fldCharType="end"/>
        </w:r>
      </w:hyperlink>
    </w:p>
    <w:p w14:paraId="7F27CE27" w14:textId="77777777" w:rsidR="00C71EA9" w:rsidRDefault="003C2960">
      <w:pPr>
        <w:pStyle w:val="TOC3"/>
        <w:tabs>
          <w:tab w:val="left" w:pos="1000"/>
        </w:tabs>
        <w:rPr>
          <w:rFonts w:asciiTheme="minorHAnsi" w:eastAsiaTheme="minorEastAsia" w:hAnsiTheme="minorHAnsi" w:cstheme="minorBidi"/>
          <w:i w:val="0"/>
          <w:noProof/>
          <w:lang w:val="en-GB" w:eastAsia="zh-CN"/>
        </w:rPr>
      </w:pPr>
      <w:hyperlink w:anchor="_Toc478575265" w:history="1">
        <w:r w:rsidR="00C71EA9" w:rsidRPr="00E34054">
          <w:rPr>
            <w:rStyle w:val="Hyperlink"/>
            <w:rFonts w:ascii="微软雅黑" w:eastAsia="微软雅黑" w:hAnsi="微软雅黑" w:cs="微软雅黑"/>
            <w:noProof/>
            <w:lang w:eastAsia="zh-CN"/>
          </w:rPr>
          <w:t>9.3.3</w:t>
        </w:r>
        <w:r w:rsidR="00C71EA9">
          <w:rPr>
            <w:rFonts w:asciiTheme="minorHAnsi" w:eastAsiaTheme="minorEastAsia" w:hAnsiTheme="minorHAnsi" w:cstheme="minorBidi"/>
            <w:i w:val="0"/>
            <w:noProof/>
            <w:lang w:val="en-GB" w:eastAsia="zh-CN"/>
          </w:rPr>
          <w:tab/>
        </w:r>
        <w:r w:rsidR="00C71EA9" w:rsidRPr="00E34054">
          <w:rPr>
            <w:rStyle w:val="Hyperlink"/>
            <w:rFonts w:ascii="微软雅黑" w:eastAsia="微软雅黑" w:hAnsi="微软雅黑" w:cs="微软雅黑" w:hint="eastAsia"/>
            <w:noProof/>
            <w:lang w:eastAsia="zh-CN"/>
          </w:rPr>
          <w:t>设备组</w:t>
        </w:r>
        <w:r w:rsidR="00C71EA9">
          <w:rPr>
            <w:noProof/>
            <w:webHidden/>
          </w:rPr>
          <w:tab/>
        </w:r>
        <w:r w:rsidR="00C71EA9">
          <w:rPr>
            <w:noProof/>
            <w:webHidden/>
          </w:rPr>
          <w:fldChar w:fldCharType="begin"/>
        </w:r>
        <w:r w:rsidR="00C71EA9">
          <w:rPr>
            <w:noProof/>
            <w:webHidden/>
          </w:rPr>
          <w:instrText xml:space="preserve"> PAGEREF _Toc478575265 \h </w:instrText>
        </w:r>
        <w:r w:rsidR="00C71EA9">
          <w:rPr>
            <w:noProof/>
            <w:webHidden/>
          </w:rPr>
        </w:r>
        <w:r w:rsidR="00C71EA9">
          <w:rPr>
            <w:noProof/>
            <w:webHidden/>
          </w:rPr>
          <w:fldChar w:fldCharType="separate"/>
        </w:r>
        <w:r w:rsidR="00C71EA9">
          <w:rPr>
            <w:noProof/>
            <w:webHidden/>
          </w:rPr>
          <w:t>44</w:t>
        </w:r>
        <w:r w:rsidR="00C71EA9">
          <w:rPr>
            <w:noProof/>
            <w:webHidden/>
          </w:rPr>
          <w:fldChar w:fldCharType="end"/>
        </w:r>
      </w:hyperlink>
    </w:p>
    <w:p w14:paraId="351CB9FC" w14:textId="77777777" w:rsidR="00C71EA9" w:rsidRDefault="003C2960">
      <w:pPr>
        <w:pStyle w:val="TOC3"/>
        <w:tabs>
          <w:tab w:val="left" w:pos="1000"/>
        </w:tabs>
        <w:rPr>
          <w:rFonts w:asciiTheme="minorHAnsi" w:eastAsiaTheme="minorEastAsia" w:hAnsiTheme="minorHAnsi" w:cstheme="minorBidi"/>
          <w:i w:val="0"/>
          <w:noProof/>
          <w:lang w:val="en-GB" w:eastAsia="zh-CN"/>
        </w:rPr>
      </w:pPr>
      <w:hyperlink w:anchor="_Toc478575266" w:history="1">
        <w:r w:rsidR="00C71EA9" w:rsidRPr="00E34054">
          <w:rPr>
            <w:rStyle w:val="Hyperlink"/>
            <w:rFonts w:ascii="微软雅黑" w:eastAsia="微软雅黑" w:hAnsi="微软雅黑" w:cs="微软雅黑"/>
            <w:noProof/>
            <w:lang w:eastAsia="zh-CN"/>
          </w:rPr>
          <w:t>9.3.4</w:t>
        </w:r>
        <w:r w:rsidR="00C71EA9">
          <w:rPr>
            <w:rFonts w:asciiTheme="minorHAnsi" w:eastAsiaTheme="minorEastAsia" w:hAnsiTheme="minorHAnsi" w:cstheme="minorBidi"/>
            <w:i w:val="0"/>
            <w:noProof/>
            <w:lang w:val="en-GB" w:eastAsia="zh-CN"/>
          </w:rPr>
          <w:tab/>
        </w:r>
        <w:r w:rsidR="00C71EA9" w:rsidRPr="00E34054">
          <w:rPr>
            <w:rStyle w:val="Hyperlink"/>
            <w:rFonts w:ascii="微软雅黑" w:eastAsia="微软雅黑" w:hAnsi="微软雅黑" w:cs="微软雅黑" w:hint="eastAsia"/>
            <w:noProof/>
            <w:lang w:eastAsia="zh-CN"/>
          </w:rPr>
          <w:t>设备端口</w:t>
        </w:r>
        <w:r w:rsidR="00C71EA9">
          <w:rPr>
            <w:noProof/>
            <w:webHidden/>
          </w:rPr>
          <w:tab/>
        </w:r>
        <w:r w:rsidR="00C71EA9">
          <w:rPr>
            <w:noProof/>
            <w:webHidden/>
          </w:rPr>
          <w:fldChar w:fldCharType="begin"/>
        </w:r>
        <w:r w:rsidR="00C71EA9">
          <w:rPr>
            <w:noProof/>
            <w:webHidden/>
          </w:rPr>
          <w:instrText xml:space="preserve"> PAGEREF _Toc478575266 \h </w:instrText>
        </w:r>
        <w:r w:rsidR="00C71EA9">
          <w:rPr>
            <w:noProof/>
            <w:webHidden/>
          </w:rPr>
        </w:r>
        <w:r w:rsidR="00C71EA9">
          <w:rPr>
            <w:noProof/>
            <w:webHidden/>
          </w:rPr>
          <w:fldChar w:fldCharType="separate"/>
        </w:r>
        <w:r w:rsidR="00C71EA9">
          <w:rPr>
            <w:noProof/>
            <w:webHidden/>
          </w:rPr>
          <w:t>45</w:t>
        </w:r>
        <w:r w:rsidR="00C71EA9">
          <w:rPr>
            <w:noProof/>
            <w:webHidden/>
          </w:rPr>
          <w:fldChar w:fldCharType="end"/>
        </w:r>
      </w:hyperlink>
    </w:p>
    <w:p w14:paraId="2A17D04A" w14:textId="77777777" w:rsidR="00C71EA9" w:rsidRDefault="003C2960">
      <w:pPr>
        <w:pStyle w:val="TOC2"/>
        <w:tabs>
          <w:tab w:val="left" w:pos="600"/>
        </w:tabs>
        <w:rPr>
          <w:rFonts w:asciiTheme="minorHAnsi" w:eastAsiaTheme="minorEastAsia" w:hAnsiTheme="minorHAnsi" w:cstheme="minorBidi"/>
          <w:smallCaps w:val="0"/>
          <w:noProof/>
          <w:lang w:val="en-GB" w:eastAsia="zh-CN"/>
        </w:rPr>
      </w:pPr>
      <w:hyperlink w:anchor="_Toc478575267" w:history="1">
        <w:r w:rsidR="00C71EA9" w:rsidRPr="00E34054">
          <w:rPr>
            <w:rStyle w:val="Hyperlink"/>
            <w:rFonts w:ascii="微软雅黑" w:eastAsia="微软雅黑" w:hAnsi="微软雅黑" w:cs="微软雅黑"/>
            <w:bCs/>
            <w:iCs/>
            <w:noProof/>
            <w:lang w:eastAsia="zh-CN"/>
          </w:rPr>
          <w:t>9.4</w:t>
        </w:r>
        <w:r w:rsidR="00C71EA9">
          <w:rPr>
            <w:rFonts w:asciiTheme="minorHAnsi" w:eastAsiaTheme="minorEastAsia" w:hAnsiTheme="minorHAnsi" w:cstheme="minorBidi"/>
            <w:smallCaps w:val="0"/>
            <w:noProof/>
            <w:lang w:val="en-GB" w:eastAsia="zh-CN"/>
          </w:rPr>
          <w:tab/>
        </w:r>
        <w:r w:rsidR="00C71EA9" w:rsidRPr="00E34054">
          <w:rPr>
            <w:rStyle w:val="Hyperlink"/>
            <w:rFonts w:ascii="微软雅黑" w:eastAsia="微软雅黑" w:hAnsi="微软雅黑" w:cs="微软雅黑" w:hint="eastAsia"/>
            <w:bCs/>
            <w:iCs/>
            <w:noProof/>
            <w:lang w:eastAsia="zh-CN"/>
          </w:rPr>
          <w:t>呼叫路由</w:t>
        </w:r>
        <w:r w:rsidR="00C71EA9">
          <w:rPr>
            <w:noProof/>
            <w:webHidden/>
          </w:rPr>
          <w:tab/>
        </w:r>
        <w:r w:rsidR="00C71EA9">
          <w:rPr>
            <w:noProof/>
            <w:webHidden/>
          </w:rPr>
          <w:fldChar w:fldCharType="begin"/>
        </w:r>
        <w:r w:rsidR="00C71EA9">
          <w:rPr>
            <w:noProof/>
            <w:webHidden/>
          </w:rPr>
          <w:instrText xml:space="preserve"> PAGEREF _Toc478575267 \h </w:instrText>
        </w:r>
        <w:r w:rsidR="00C71EA9">
          <w:rPr>
            <w:noProof/>
            <w:webHidden/>
          </w:rPr>
        </w:r>
        <w:r w:rsidR="00C71EA9">
          <w:rPr>
            <w:noProof/>
            <w:webHidden/>
          </w:rPr>
          <w:fldChar w:fldCharType="separate"/>
        </w:r>
        <w:r w:rsidR="00C71EA9">
          <w:rPr>
            <w:noProof/>
            <w:webHidden/>
          </w:rPr>
          <w:t>46</w:t>
        </w:r>
        <w:r w:rsidR="00C71EA9">
          <w:rPr>
            <w:noProof/>
            <w:webHidden/>
          </w:rPr>
          <w:fldChar w:fldCharType="end"/>
        </w:r>
      </w:hyperlink>
    </w:p>
    <w:p w14:paraId="6E9E7541" w14:textId="77777777" w:rsidR="00C71EA9" w:rsidRDefault="003C2960">
      <w:pPr>
        <w:pStyle w:val="TOC3"/>
        <w:tabs>
          <w:tab w:val="left" w:pos="1000"/>
        </w:tabs>
        <w:rPr>
          <w:rFonts w:asciiTheme="minorHAnsi" w:eastAsiaTheme="minorEastAsia" w:hAnsiTheme="minorHAnsi" w:cstheme="minorBidi"/>
          <w:i w:val="0"/>
          <w:noProof/>
          <w:lang w:val="en-GB" w:eastAsia="zh-CN"/>
        </w:rPr>
      </w:pPr>
      <w:hyperlink w:anchor="_Toc478575268" w:history="1">
        <w:r w:rsidR="00C71EA9" w:rsidRPr="00E34054">
          <w:rPr>
            <w:rStyle w:val="Hyperlink"/>
            <w:rFonts w:ascii="微软雅黑" w:eastAsia="微软雅黑" w:hAnsi="微软雅黑" w:cs="微软雅黑"/>
            <w:noProof/>
            <w:lang w:eastAsia="zh-CN"/>
          </w:rPr>
          <w:t>9.4.1</w:t>
        </w:r>
        <w:r w:rsidR="00C71EA9">
          <w:rPr>
            <w:rFonts w:asciiTheme="minorHAnsi" w:eastAsiaTheme="minorEastAsia" w:hAnsiTheme="minorHAnsi" w:cstheme="minorBidi"/>
            <w:i w:val="0"/>
            <w:noProof/>
            <w:lang w:val="en-GB" w:eastAsia="zh-CN"/>
          </w:rPr>
          <w:tab/>
        </w:r>
        <w:r w:rsidR="00C71EA9" w:rsidRPr="00E34054">
          <w:rPr>
            <w:rStyle w:val="Hyperlink"/>
            <w:rFonts w:ascii="微软雅黑" w:eastAsia="微软雅黑" w:hAnsi="微软雅黑" w:cs="微软雅黑" w:hint="eastAsia"/>
            <w:noProof/>
            <w:lang w:eastAsia="zh-CN"/>
          </w:rPr>
          <w:t>外呼路由</w:t>
        </w:r>
        <w:r w:rsidR="00C71EA9">
          <w:rPr>
            <w:noProof/>
            <w:webHidden/>
          </w:rPr>
          <w:tab/>
        </w:r>
        <w:r w:rsidR="00C71EA9">
          <w:rPr>
            <w:noProof/>
            <w:webHidden/>
          </w:rPr>
          <w:fldChar w:fldCharType="begin"/>
        </w:r>
        <w:r w:rsidR="00C71EA9">
          <w:rPr>
            <w:noProof/>
            <w:webHidden/>
          </w:rPr>
          <w:instrText xml:space="preserve"> PAGEREF _Toc478575268 \h </w:instrText>
        </w:r>
        <w:r w:rsidR="00C71EA9">
          <w:rPr>
            <w:noProof/>
            <w:webHidden/>
          </w:rPr>
        </w:r>
        <w:r w:rsidR="00C71EA9">
          <w:rPr>
            <w:noProof/>
            <w:webHidden/>
          </w:rPr>
          <w:fldChar w:fldCharType="separate"/>
        </w:r>
        <w:r w:rsidR="00C71EA9">
          <w:rPr>
            <w:noProof/>
            <w:webHidden/>
          </w:rPr>
          <w:t>46</w:t>
        </w:r>
        <w:r w:rsidR="00C71EA9">
          <w:rPr>
            <w:noProof/>
            <w:webHidden/>
          </w:rPr>
          <w:fldChar w:fldCharType="end"/>
        </w:r>
      </w:hyperlink>
    </w:p>
    <w:p w14:paraId="50053EAA" w14:textId="77777777" w:rsidR="00C71EA9" w:rsidRDefault="003C2960">
      <w:pPr>
        <w:pStyle w:val="TOC2"/>
        <w:tabs>
          <w:tab w:val="left" w:pos="600"/>
        </w:tabs>
        <w:rPr>
          <w:rFonts w:asciiTheme="minorHAnsi" w:eastAsiaTheme="minorEastAsia" w:hAnsiTheme="minorHAnsi" w:cstheme="minorBidi"/>
          <w:smallCaps w:val="0"/>
          <w:noProof/>
          <w:lang w:val="en-GB" w:eastAsia="zh-CN"/>
        </w:rPr>
      </w:pPr>
      <w:hyperlink w:anchor="_Toc478575269" w:history="1">
        <w:r w:rsidR="00C71EA9" w:rsidRPr="00E34054">
          <w:rPr>
            <w:rStyle w:val="Hyperlink"/>
            <w:rFonts w:ascii="微软雅黑" w:eastAsia="微软雅黑" w:hAnsi="微软雅黑" w:cs="微软雅黑"/>
            <w:bCs/>
            <w:iCs/>
            <w:noProof/>
            <w:lang w:eastAsia="zh-CN"/>
          </w:rPr>
          <w:t>9.5</w:t>
        </w:r>
        <w:r w:rsidR="00C71EA9">
          <w:rPr>
            <w:rFonts w:asciiTheme="minorHAnsi" w:eastAsiaTheme="minorEastAsia" w:hAnsiTheme="minorHAnsi" w:cstheme="minorBidi"/>
            <w:smallCaps w:val="0"/>
            <w:noProof/>
            <w:lang w:val="en-GB" w:eastAsia="zh-CN"/>
          </w:rPr>
          <w:tab/>
        </w:r>
        <w:r w:rsidR="00C71EA9" w:rsidRPr="00E34054">
          <w:rPr>
            <w:rStyle w:val="Hyperlink"/>
            <w:rFonts w:ascii="微软雅黑" w:eastAsia="微软雅黑" w:hAnsi="微软雅黑" w:cs="微软雅黑" w:hint="eastAsia"/>
            <w:bCs/>
            <w:iCs/>
            <w:noProof/>
            <w:lang w:eastAsia="zh-CN"/>
          </w:rPr>
          <w:t>通话费</w:t>
        </w:r>
        <w:r w:rsidR="00C71EA9">
          <w:rPr>
            <w:noProof/>
            <w:webHidden/>
          </w:rPr>
          <w:tab/>
        </w:r>
        <w:r w:rsidR="00C71EA9">
          <w:rPr>
            <w:noProof/>
            <w:webHidden/>
          </w:rPr>
          <w:fldChar w:fldCharType="begin"/>
        </w:r>
        <w:r w:rsidR="00C71EA9">
          <w:rPr>
            <w:noProof/>
            <w:webHidden/>
          </w:rPr>
          <w:instrText xml:space="preserve"> PAGEREF _Toc478575269 \h </w:instrText>
        </w:r>
        <w:r w:rsidR="00C71EA9">
          <w:rPr>
            <w:noProof/>
            <w:webHidden/>
          </w:rPr>
        </w:r>
        <w:r w:rsidR="00C71EA9">
          <w:rPr>
            <w:noProof/>
            <w:webHidden/>
          </w:rPr>
          <w:fldChar w:fldCharType="separate"/>
        </w:r>
        <w:r w:rsidR="00C71EA9">
          <w:rPr>
            <w:noProof/>
            <w:webHidden/>
          </w:rPr>
          <w:t>46</w:t>
        </w:r>
        <w:r w:rsidR="00C71EA9">
          <w:rPr>
            <w:noProof/>
            <w:webHidden/>
          </w:rPr>
          <w:fldChar w:fldCharType="end"/>
        </w:r>
      </w:hyperlink>
    </w:p>
    <w:p w14:paraId="7441E9EE" w14:textId="77777777" w:rsidR="00C71EA9" w:rsidRDefault="003C2960">
      <w:pPr>
        <w:pStyle w:val="TOC3"/>
        <w:tabs>
          <w:tab w:val="left" w:pos="1000"/>
        </w:tabs>
        <w:rPr>
          <w:rFonts w:asciiTheme="minorHAnsi" w:eastAsiaTheme="minorEastAsia" w:hAnsiTheme="minorHAnsi" w:cstheme="minorBidi"/>
          <w:i w:val="0"/>
          <w:noProof/>
          <w:lang w:val="en-GB" w:eastAsia="zh-CN"/>
        </w:rPr>
      </w:pPr>
      <w:hyperlink w:anchor="_Toc478575270" w:history="1">
        <w:r w:rsidR="00C71EA9" w:rsidRPr="00E34054">
          <w:rPr>
            <w:rStyle w:val="Hyperlink"/>
            <w:rFonts w:ascii="微软雅黑" w:eastAsia="微软雅黑" w:hAnsi="微软雅黑" w:cs="微软雅黑"/>
            <w:noProof/>
            <w:lang w:eastAsia="zh-CN"/>
          </w:rPr>
          <w:t>9.5.1</w:t>
        </w:r>
        <w:r w:rsidR="00C71EA9">
          <w:rPr>
            <w:rFonts w:asciiTheme="minorHAnsi" w:eastAsiaTheme="minorEastAsia" w:hAnsiTheme="minorHAnsi" w:cstheme="minorBidi"/>
            <w:i w:val="0"/>
            <w:noProof/>
            <w:lang w:val="en-GB" w:eastAsia="zh-CN"/>
          </w:rPr>
          <w:tab/>
        </w:r>
        <w:r w:rsidR="00C71EA9" w:rsidRPr="00E34054">
          <w:rPr>
            <w:rStyle w:val="Hyperlink"/>
            <w:rFonts w:ascii="微软雅黑" w:eastAsia="微软雅黑" w:hAnsi="微软雅黑" w:cs="微软雅黑" w:hint="eastAsia"/>
            <w:noProof/>
            <w:lang w:eastAsia="zh-CN"/>
          </w:rPr>
          <w:t>费率列表</w:t>
        </w:r>
        <w:r w:rsidR="00C71EA9">
          <w:rPr>
            <w:noProof/>
            <w:webHidden/>
          </w:rPr>
          <w:tab/>
        </w:r>
        <w:r w:rsidR="00C71EA9">
          <w:rPr>
            <w:noProof/>
            <w:webHidden/>
          </w:rPr>
          <w:fldChar w:fldCharType="begin"/>
        </w:r>
        <w:r w:rsidR="00C71EA9">
          <w:rPr>
            <w:noProof/>
            <w:webHidden/>
          </w:rPr>
          <w:instrText xml:space="preserve"> PAGEREF _Toc478575270 \h </w:instrText>
        </w:r>
        <w:r w:rsidR="00C71EA9">
          <w:rPr>
            <w:noProof/>
            <w:webHidden/>
          </w:rPr>
        </w:r>
        <w:r w:rsidR="00C71EA9">
          <w:rPr>
            <w:noProof/>
            <w:webHidden/>
          </w:rPr>
          <w:fldChar w:fldCharType="separate"/>
        </w:r>
        <w:r w:rsidR="00C71EA9">
          <w:rPr>
            <w:noProof/>
            <w:webHidden/>
          </w:rPr>
          <w:t>46</w:t>
        </w:r>
        <w:r w:rsidR="00C71EA9">
          <w:rPr>
            <w:noProof/>
            <w:webHidden/>
          </w:rPr>
          <w:fldChar w:fldCharType="end"/>
        </w:r>
      </w:hyperlink>
    </w:p>
    <w:p w14:paraId="1FB83810" w14:textId="77777777" w:rsidR="00C71EA9" w:rsidRDefault="003C2960">
      <w:pPr>
        <w:pStyle w:val="TOC2"/>
        <w:tabs>
          <w:tab w:val="left" w:pos="600"/>
        </w:tabs>
        <w:rPr>
          <w:rFonts w:asciiTheme="minorHAnsi" w:eastAsiaTheme="minorEastAsia" w:hAnsiTheme="minorHAnsi" w:cstheme="minorBidi"/>
          <w:smallCaps w:val="0"/>
          <w:noProof/>
          <w:lang w:val="en-GB" w:eastAsia="zh-CN"/>
        </w:rPr>
      </w:pPr>
      <w:hyperlink w:anchor="_Toc478575271" w:history="1">
        <w:r w:rsidR="00C71EA9" w:rsidRPr="00E34054">
          <w:rPr>
            <w:rStyle w:val="Hyperlink"/>
            <w:rFonts w:ascii="微软雅黑" w:eastAsia="微软雅黑" w:hAnsi="微软雅黑" w:cs="微软雅黑"/>
            <w:bCs/>
            <w:iCs/>
            <w:noProof/>
            <w:lang w:eastAsia="zh-CN"/>
          </w:rPr>
          <w:t>9.6</w:t>
        </w:r>
        <w:r w:rsidR="00C71EA9">
          <w:rPr>
            <w:rFonts w:asciiTheme="minorHAnsi" w:eastAsiaTheme="minorEastAsia" w:hAnsiTheme="minorHAnsi" w:cstheme="minorBidi"/>
            <w:smallCaps w:val="0"/>
            <w:noProof/>
            <w:lang w:val="en-GB" w:eastAsia="zh-CN"/>
          </w:rPr>
          <w:tab/>
        </w:r>
        <w:r w:rsidR="00C71EA9" w:rsidRPr="00E34054">
          <w:rPr>
            <w:rStyle w:val="Hyperlink"/>
            <w:rFonts w:ascii="微软雅黑" w:eastAsia="微软雅黑" w:hAnsi="微软雅黑" w:cs="微软雅黑" w:hint="eastAsia"/>
            <w:bCs/>
            <w:iCs/>
            <w:noProof/>
            <w:lang w:eastAsia="zh-CN"/>
          </w:rPr>
          <w:t>历史话单</w:t>
        </w:r>
        <w:r w:rsidR="00C71EA9">
          <w:rPr>
            <w:noProof/>
            <w:webHidden/>
          </w:rPr>
          <w:tab/>
        </w:r>
        <w:r w:rsidR="00C71EA9">
          <w:rPr>
            <w:noProof/>
            <w:webHidden/>
          </w:rPr>
          <w:fldChar w:fldCharType="begin"/>
        </w:r>
        <w:r w:rsidR="00C71EA9">
          <w:rPr>
            <w:noProof/>
            <w:webHidden/>
          </w:rPr>
          <w:instrText xml:space="preserve"> PAGEREF _Toc478575271 \h </w:instrText>
        </w:r>
        <w:r w:rsidR="00C71EA9">
          <w:rPr>
            <w:noProof/>
            <w:webHidden/>
          </w:rPr>
        </w:r>
        <w:r w:rsidR="00C71EA9">
          <w:rPr>
            <w:noProof/>
            <w:webHidden/>
          </w:rPr>
          <w:fldChar w:fldCharType="separate"/>
        </w:r>
        <w:r w:rsidR="00C71EA9">
          <w:rPr>
            <w:noProof/>
            <w:webHidden/>
          </w:rPr>
          <w:t>47</w:t>
        </w:r>
        <w:r w:rsidR="00C71EA9">
          <w:rPr>
            <w:noProof/>
            <w:webHidden/>
          </w:rPr>
          <w:fldChar w:fldCharType="end"/>
        </w:r>
      </w:hyperlink>
    </w:p>
    <w:p w14:paraId="794B872A" w14:textId="77777777" w:rsidR="00C71EA9" w:rsidRDefault="003C2960">
      <w:pPr>
        <w:pStyle w:val="TOC3"/>
        <w:tabs>
          <w:tab w:val="left" w:pos="1000"/>
        </w:tabs>
        <w:rPr>
          <w:rFonts w:asciiTheme="minorHAnsi" w:eastAsiaTheme="minorEastAsia" w:hAnsiTheme="minorHAnsi" w:cstheme="minorBidi"/>
          <w:i w:val="0"/>
          <w:noProof/>
          <w:lang w:val="en-GB" w:eastAsia="zh-CN"/>
        </w:rPr>
      </w:pPr>
      <w:hyperlink w:anchor="_Toc478575272" w:history="1">
        <w:r w:rsidR="00C71EA9" w:rsidRPr="00E34054">
          <w:rPr>
            <w:rStyle w:val="Hyperlink"/>
            <w:rFonts w:ascii="微软雅黑" w:eastAsia="微软雅黑" w:hAnsi="微软雅黑" w:cs="微软雅黑"/>
            <w:noProof/>
            <w:lang w:eastAsia="zh-CN"/>
          </w:rPr>
          <w:t>9.6.1</w:t>
        </w:r>
        <w:r w:rsidR="00C71EA9">
          <w:rPr>
            <w:rFonts w:asciiTheme="minorHAnsi" w:eastAsiaTheme="minorEastAsia" w:hAnsiTheme="minorHAnsi" w:cstheme="minorBidi"/>
            <w:i w:val="0"/>
            <w:noProof/>
            <w:lang w:val="en-GB" w:eastAsia="zh-CN"/>
          </w:rPr>
          <w:tab/>
        </w:r>
        <w:r w:rsidR="00C71EA9" w:rsidRPr="00E34054">
          <w:rPr>
            <w:rStyle w:val="Hyperlink"/>
            <w:rFonts w:ascii="微软雅黑" w:eastAsia="微软雅黑" w:hAnsi="微软雅黑" w:cs="微软雅黑" w:hint="eastAsia"/>
            <w:noProof/>
            <w:lang w:eastAsia="zh-CN"/>
          </w:rPr>
          <w:t>概要信息</w:t>
        </w:r>
        <w:r w:rsidR="00C71EA9">
          <w:rPr>
            <w:noProof/>
            <w:webHidden/>
          </w:rPr>
          <w:tab/>
        </w:r>
        <w:r w:rsidR="00C71EA9">
          <w:rPr>
            <w:noProof/>
            <w:webHidden/>
          </w:rPr>
          <w:fldChar w:fldCharType="begin"/>
        </w:r>
        <w:r w:rsidR="00C71EA9">
          <w:rPr>
            <w:noProof/>
            <w:webHidden/>
          </w:rPr>
          <w:instrText xml:space="preserve"> PAGEREF _Toc478575272 \h </w:instrText>
        </w:r>
        <w:r w:rsidR="00C71EA9">
          <w:rPr>
            <w:noProof/>
            <w:webHidden/>
          </w:rPr>
        </w:r>
        <w:r w:rsidR="00C71EA9">
          <w:rPr>
            <w:noProof/>
            <w:webHidden/>
          </w:rPr>
          <w:fldChar w:fldCharType="separate"/>
        </w:r>
        <w:r w:rsidR="00C71EA9">
          <w:rPr>
            <w:noProof/>
            <w:webHidden/>
          </w:rPr>
          <w:t>47</w:t>
        </w:r>
        <w:r w:rsidR="00C71EA9">
          <w:rPr>
            <w:noProof/>
            <w:webHidden/>
          </w:rPr>
          <w:fldChar w:fldCharType="end"/>
        </w:r>
      </w:hyperlink>
    </w:p>
    <w:p w14:paraId="618D4FCA" w14:textId="77777777" w:rsidR="00C71EA9" w:rsidRDefault="003C2960">
      <w:pPr>
        <w:pStyle w:val="TOC3"/>
        <w:tabs>
          <w:tab w:val="left" w:pos="1000"/>
        </w:tabs>
        <w:rPr>
          <w:rFonts w:asciiTheme="minorHAnsi" w:eastAsiaTheme="minorEastAsia" w:hAnsiTheme="minorHAnsi" w:cstheme="minorBidi"/>
          <w:i w:val="0"/>
          <w:noProof/>
          <w:lang w:val="en-GB" w:eastAsia="zh-CN"/>
        </w:rPr>
      </w:pPr>
      <w:hyperlink w:anchor="_Toc478575273" w:history="1">
        <w:r w:rsidR="00C71EA9" w:rsidRPr="00E34054">
          <w:rPr>
            <w:rStyle w:val="Hyperlink"/>
            <w:rFonts w:ascii="微软雅黑" w:eastAsia="微软雅黑" w:hAnsi="微软雅黑" w:cs="微软雅黑"/>
            <w:noProof/>
            <w:lang w:eastAsia="zh-CN"/>
          </w:rPr>
          <w:t>9.6.2</w:t>
        </w:r>
        <w:r w:rsidR="00C71EA9">
          <w:rPr>
            <w:rFonts w:asciiTheme="minorHAnsi" w:eastAsiaTheme="minorEastAsia" w:hAnsiTheme="minorHAnsi" w:cstheme="minorBidi"/>
            <w:i w:val="0"/>
            <w:noProof/>
            <w:lang w:val="en-GB" w:eastAsia="zh-CN"/>
          </w:rPr>
          <w:tab/>
        </w:r>
        <w:r w:rsidR="00C71EA9" w:rsidRPr="00E34054">
          <w:rPr>
            <w:rStyle w:val="Hyperlink"/>
            <w:rFonts w:ascii="微软雅黑" w:eastAsia="微软雅黑" w:hAnsi="微软雅黑" w:cs="微软雅黑" w:hint="eastAsia"/>
            <w:noProof/>
            <w:lang w:eastAsia="zh-CN"/>
          </w:rPr>
          <w:t>历史话单</w:t>
        </w:r>
        <w:r w:rsidR="00C71EA9">
          <w:rPr>
            <w:noProof/>
            <w:webHidden/>
          </w:rPr>
          <w:tab/>
        </w:r>
        <w:r w:rsidR="00C71EA9">
          <w:rPr>
            <w:noProof/>
            <w:webHidden/>
          </w:rPr>
          <w:fldChar w:fldCharType="begin"/>
        </w:r>
        <w:r w:rsidR="00C71EA9">
          <w:rPr>
            <w:noProof/>
            <w:webHidden/>
          </w:rPr>
          <w:instrText xml:space="preserve"> PAGEREF _Toc478575273 \h </w:instrText>
        </w:r>
        <w:r w:rsidR="00C71EA9">
          <w:rPr>
            <w:noProof/>
            <w:webHidden/>
          </w:rPr>
        </w:r>
        <w:r w:rsidR="00C71EA9">
          <w:rPr>
            <w:noProof/>
            <w:webHidden/>
          </w:rPr>
          <w:fldChar w:fldCharType="separate"/>
        </w:r>
        <w:r w:rsidR="00C71EA9">
          <w:rPr>
            <w:noProof/>
            <w:webHidden/>
          </w:rPr>
          <w:t>47</w:t>
        </w:r>
        <w:r w:rsidR="00C71EA9">
          <w:rPr>
            <w:noProof/>
            <w:webHidden/>
          </w:rPr>
          <w:fldChar w:fldCharType="end"/>
        </w:r>
      </w:hyperlink>
    </w:p>
    <w:p w14:paraId="053AEA34" w14:textId="77777777" w:rsidR="00C71EA9" w:rsidRDefault="003C2960">
      <w:pPr>
        <w:pStyle w:val="TOC3"/>
        <w:tabs>
          <w:tab w:val="left" w:pos="1000"/>
        </w:tabs>
        <w:rPr>
          <w:rFonts w:asciiTheme="minorHAnsi" w:eastAsiaTheme="minorEastAsia" w:hAnsiTheme="minorHAnsi" w:cstheme="minorBidi"/>
          <w:i w:val="0"/>
          <w:noProof/>
          <w:lang w:val="en-GB" w:eastAsia="zh-CN"/>
        </w:rPr>
      </w:pPr>
      <w:hyperlink w:anchor="_Toc478575274" w:history="1">
        <w:r w:rsidR="00C71EA9" w:rsidRPr="00E34054">
          <w:rPr>
            <w:rStyle w:val="Hyperlink"/>
            <w:rFonts w:ascii="微软雅黑" w:eastAsia="微软雅黑" w:hAnsi="微软雅黑" w:cs="微软雅黑"/>
            <w:noProof/>
            <w:lang w:eastAsia="zh-CN"/>
          </w:rPr>
          <w:t>9.6.3</w:t>
        </w:r>
        <w:r w:rsidR="00C71EA9">
          <w:rPr>
            <w:rFonts w:asciiTheme="minorHAnsi" w:eastAsiaTheme="minorEastAsia" w:hAnsiTheme="minorHAnsi" w:cstheme="minorBidi"/>
            <w:i w:val="0"/>
            <w:noProof/>
            <w:lang w:val="en-GB" w:eastAsia="zh-CN"/>
          </w:rPr>
          <w:tab/>
        </w:r>
        <w:r w:rsidR="00C71EA9" w:rsidRPr="00E34054">
          <w:rPr>
            <w:rStyle w:val="Hyperlink"/>
            <w:rFonts w:ascii="微软雅黑" w:eastAsia="微软雅黑" w:hAnsi="微软雅黑" w:cs="微软雅黑" w:hint="eastAsia"/>
            <w:noProof/>
            <w:lang w:eastAsia="zh-CN"/>
          </w:rPr>
          <w:t>话单统计</w:t>
        </w:r>
        <w:r w:rsidR="00C71EA9">
          <w:rPr>
            <w:noProof/>
            <w:webHidden/>
          </w:rPr>
          <w:tab/>
        </w:r>
        <w:r w:rsidR="00C71EA9">
          <w:rPr>
            <w:noProof/>
            <w:webHidden/>
          </w:rPr>
          <w:fldChar w:fldCharType="begin"/>
        </w:r>
        <w:r w:rsidR="00C71EA9">
          <w:rPr>
            <w:noProof/>
            <w:webHidden/>
          </w:rPr>
          <w:instrText xml:space="preserve"> PAGEREF _Toc478575274 \h </w:instrText>
        </w:r>
        <w:r w:rsidR="00C71EA9">
          <w:rPr>
            <w:noProof/>
            <w:webHidden/>
          </w:rPr>
        </w:r>
        <w:r w:rsidR="00C71EA9">
          <w:rPr>
            <w:noProof/>
            <w:webHidden/>
          </w:rPr>
          <w:fldChar w:fldCharType="separate"/>
        </w:r>
        <w:r w:rsidR="00C71EA9">
          <w:rPr>
            <w:noProof/>
            <w:webHidden/>
          </w:rPr>
          <w:t>48</w:t>
        </w:r>
        <w:r w:rsidR="00C71EA9">
          <w:rPr>
            <w:noProof/>
            <w:webHidden/>
          </w:rPr>
          <w:fldChar w:fldCharType="end"/>
        </w:r>
      </w:hyperlink>
    </w:p>
    <w:p w14:paraId="40377CFF" w14:textId="77777777" w:rsidR="00C71EA9" w:rsidRDefault="003C2960">
      <w:pPr>
        <w:pStyle w:val="TOC1"/>
        <w:tabs>
          <w:tab w:val="left" w:pos="600"/>
        </w:tabs>
        <w:rPr>
          <w:rFonts w:asciiTheme="minorHAnsi" w:eastAsiaTheme="minorEastAsia" w:hAnsiTheme="minorHAnsi" w:cstheme="minorBidi"/>
          <w:b w:val="0"/>
          <w:caps w:val="0"/>
          <w:noProof/>
          <w:lang w:val="en-GB" w:eastAsia="zh-CN"/>
        </w:rPr>
      </w:pPr>
      <w:hyperlink w:anchor="_Toc478575275" w:history="1">
        <w:r w:rsidR="00C71EA9" w:rsidRPr="00E34054">
          <w:rPr>
            <w:rStyle w:val="Hyperlink"/>
            <w:rFonts w:ascii="Arial Unicode MS" w:eastAsia="Arial Unicode MS" w:hAnsi="Arial Unicode MS" w:cs="Arial Unicode MS"/>
            <w:iCs/>
            <w:noProof/>
            <w:lang w:eastAsia="zh-CN"/>
          </w:rPr>
          <w:t>10</w:t>
        </w:r>
        <w:r w:rsidR="00C71EA9">
          <w:rPr>
            <w:rFonts w:asciiTheme="minorHAnsi" w:eastAsiaTheme="minorEastAsia" w:hAnsiTheme="minorHAnsi" w:cstheme="minorBidi"/>
            <w:b w:val="0"/>
            <w:caps w:val="0"/>
            <w:noProof/>
            <w:lang w:val="en-GB" w:eastAsia="zh-CN"/>
          </w:rPr>
          <w:tab/>
        </w:r>
        <w:r w:rsidR="00C71EA9" w:rsidRPr="00E34054">
          <w:rPr>
            <w:rStyle w:val="Hyperlink"/>
            <w:rFonts w:ascii="微软雅黑" w:eastAsia="微软雅黑" w:hAnsi="微软雅黑" w:cs="微软雅黑" w:hint="eastAsia"/>
            <w:iCs/>
            <w:noProof/>
            <w:lang w:eastAsia="zh-CN"/>
          </w:rPr>
          <w:t>套餐管理</w:t>
        </w:r>
        <w:r w:rsidR="00C71EA9">
          <w:rPr>
            <w:noProof/>
            <w:webHidden/>
          </w:rPr>
          <w:tab/>
        </w:r>
        <w:r w:rsidR="00C71EA9">
          <w:rPr>
            <w:noProof/>
            <w:webHidden/>
          </w:rPr>
          <w:fldChar w:fldCharType="begin"/>
        </w:r>
        <w:r w:rsidR="00C71EA9">
          <w:rPr>
            <w:noProof/>
            <w:webHidden/>
          </w:rPr>
          <w:instrText xml:space="preserve"> PAGEREF _Toc478575275 \h </w:instrText>
        </w:r>
        <w:r w:rsidR="00C71EA9">
          <w:rPr>
            <w:noProof/>
            <w:webHidden/>
          </w:rPr>
        </w:r>
        <w:r w:rsidR="00C71EA9">
          <w:rPr>
            <w:noProof/>
            <w:webHidden/>
          </w:rPr>
          <w:fldChar w:fldCharType="separate"/>
        </w:r>
        <w:r w:rsidR="00C71EA9">
          <w:rPr>
            <w:noProof/>
            <w:webHidden/>
          </w:rPr>
          <w:t>50</w:t>
        </w:r>
        <w:r w:rsidR="00C71EA9">
          <w:rPr>
            <w:noProof/>
            <w:webHidden/>
          </w:rPr>
          <w:fldChar w:fldCharType="end"/>
        </w:r>
      </w:hyperlink>
    </w:p>
    <w:p w14:paraId="2BC30DA4" w14:textId="77777777" w:rsidR="00C71EA9" w:rsidRDefault="003C2960">
      <w:pPr>
        <w:pStyle w:val="TOC2"/>
        <w:tabs>
          <w:tab w:val="left" w:pos="800"/>
        </w:tabs>
        <w:rPr>
          <w:rFonts w:asciiTheme="minorHAnsi" w:eastAsiaTheme="minorEastAsia" w:hAnsiTheme="minorHAnsi" w:cstheme="minorBidi"/>
          <w:smallCaps w:val="0"/>
          <w:noProof/>
          <w:lang w:val="en-GB" w:eastAsia="zh-CN"/>
        </w:rPr>
      </w:pPr>
      <w:hyperlink w:anchor="_Toc478575276" w:history="1">
        <w:r w:rsidR="00C71EA9" w:rsidRPr="00E34054">
          <w:rPr>
            <w:rStyle w:val="Hyperlink"/>
            <w:rFonts w:ascii="微软雅黑" w:eastAsia="微软雅黑" w:hAnsi="微软雅黑" w:cs="微软雅黑"/>
            <w:bCs/>
            <w:iCs/>
            <w:noProof/>
            <w:lang w:eastAsia="zh-CN"/>
          </w:rPr>
          <w:t>10.1</w:t>
        </w:r>
        <w:r w:rsidR="00C71EA9">
          <w:rPr>
            <w:rFonts w:asciiTheme="minorHAnsi" w:eastAsiaTheme="minorEastAsia" w:hAnsiTheme="minorHAnsi" w:cstheme="minorBidi"/>
            <w:smallCaps w:val="0"/>
            <w:noProof/>
            <w:lang w:val="en-GB" w:eastAsia="zh-CN"/>
          </w:rPr>
          <w:tab/>
        </w:r>
        <w:r w:rsidR="00C71EA9" w:rsidRPr="00E34054">
          <w:rPr>
            <w:rStyle w:val="Hyperlink"/>
            <w:rFonts w:ascii="微软雅黑" w:eastAsia="微软雅黑" w:hAnsi="微软雅黑" w:cs="微软雅黑" w:hint="eastAsia"/>
            <w:bCs/>
            <w:iCs/>
            <w:noProof/>
            <w:lang w:eastAsia="zh-CN"/>
          </w:rPr>
          <w:t>设备日租</w:t>
        </w:r>
        <w:r w:rsidR="00C71EA9">
          <w:rPr>
            <w:noProof/>
            <w:webHidden/>
          </w:rPr>
          <w:tab/>
        </w:r>
        <w:r w:rsidR="00C71EA9">
          <w:rPr>
            <w:noProof/>
            <w:webHidden/>
          </w:rPr>
          <w:fldChar w:fldCharType="begin"/>
        </w:r>
        <w:r w:rsidR="00C71EA9">
          <w:rPr>
            <w:noProof/>
            <w:webHidden/>
          </w:rPr>
          <w:instrText xml:space="preserve"> PAGEREF _Toc478575276 \h </w:instrText>
        </w:r>
        <w:r w:rsidR="00C71EA9">
          <w:rPr>
            <w:noProof/>
            <w:webHidden/>
          </w:rPr>
        </w:r>
        <w:r w:rsidR="00C71EA9">
          <w:rPr>
            <w:noProof/>
            <w:webHidden/>
          </w:rPr>
          <w:fldChar w:fldCharType="separate"/>
        </w:r>
        <w:r w:rsidR="00C71EA9">
          <w:rPr>
            <w:noProof/>
            <w:webHidden/>
          </w:rPr>
          <w:t>50</w:t>
        </w:r>
        <w:r w:rsidR="00C71EA9">
          <w:rPr>
            <w:noProof/>
            <w:webHidden/>
          </w:rPr>
          <w:fldChar w:fldCharType="end"/>
        </w:r>
      </w:hyperlink>
    </w:p>
    <w:p w14:paraId="74EF1F99" w14:textId="77777777" w:rsidR="00C71EA9" w:rsidRDefault="003C2960">
      <w:pPr>
        <w:pStyle w:val="TOC3"/>
        <w:tabs>
          <w:tab w:val="left" w:pos="1200"/>
        </w:tabs>
        <w:rPr>
          <w:rFonts w:asciiTheme="minorHAnsi" w:eastAsiaTheme="minorEastAsia" w:hAnsiTheme="minorHAnsi" w:cstheme="minorBidi"/>
          <w:i w:val="0"/>
          <w:noProof/>
          <w:lang w:val="en-GB" w:eastAsia="zh-CN"/>
        </w:rPr>
      </w:pPr>
      <w:hyperlink w:anchor="_Toc478575277" w:history="1">
        <w:r w:rsidR="00C71EA9" w:rsidRPr="00E34054">
          <w:rPr>
            <w:rStyle w:val="Hyperlink"/>
            <w:rFonts w:ascii="微软雅黑" w:eastAsia="微软雅黑" w:hAnsi="微软雅黑" w:cs="微软雅黑"/>
            <w:noProof/>
            <w:lang w:eastAsia="zh-CN"/>
          </w:rPr>
          <w:t>10.1.1</w:t>
        </w:r>
        <w:r w:rsidR="00C71EA9">
          <w:rPr>
            <w:rFonts w:asciiTheme="minorHAnsi" w:eastAsiaTheme="minorEastAsia" w:hAnsiTheme="minorHAnsi" w:cstheme="minorBidi"/>
            <w:i w:val="0"/>
            <w:noProof/>
            <w:lang w:val="en-GB" w:eastAsia="zh-CN"/>
          </w:rPr>
          <w:tab/>
        </w:r>
        <w:r w:rsidR="00C71EA9" w:rsidRPr="00E34054">
          <w:rPr>
            <w:rStyle w:val="Hyperlink"/>
            <w:rFonts w:ascii="微软雅黑" w:eastAsia="微软雅黑" w:hAnsi="微软雅黑" w:cs="微软雅黑" w:hint="eastAsia"/>
            <w:noProof/>
            <w:lang w:eastAsia="zh-CN"/>
          </w:rPr>
          <w:t>日租列表</w:t>
        </w:r>
        <w:r w:rsidR="00C71EA9">
          <w:rPr>
            <w:noProof/>
            <w:webHidden/>
          </w:rPr>
          <w:tab/>
        </w:r>
        <w:r w:rsidR="00C71EA9">
          <w:rPr>
            <w:noProof/>
            <w:webHidden/>
          </w:rPr>
          <w:fldChar w:fldCharType="begin"/>
        </w:r>
        <w:r w:rsidR="00C71EA9">
          <w:rPr>
            <w:noProof/>
            <w:webHidden/>
          </w:rPr>
          <w:instrText xml:space="preserve"> PAGEREF _Toc478575277 \h </w:instrText>
        </w:r>
        <w:r w:rsidR="00C71EA9">
          <w:rPr>
            <w:noProof/>
            <w:webHidden/>
          </w:rPr>
        </w:r>
        <w:r w:rsidR="00C71EA9">
          <w:rPr>
            <w:noProof/>
            <w:webHidden/>
          </w:rPr>
          <w:fldChar w:fldCharType="separate"/>
        </w:r>
        <w:r w:rsidR="00C71EA9">
          <w:rPr>
            <w:noProof/>
            <w:webHidden/>
          </w:rPr>
          <w:t>50</w:t>
        </w:r>
        <w:r w:rsidR="00C71EA9">
          <w:rPr>
            <w:noProof/>
            <w:webHidden/>
          </w:rPr>
          <w:fldChar w:fldCharType="end"/>
        </w:r>
      </w:hyperlink>
    </w:p>
    <w:p w14:paraId="149C1451" w14:textId="77777777" w:rsidR="00C71EA9" w:rsidRDefault="003C2960">
      <w:pPr>
        <w:pStyle w:val="TOC2"/>
        <w:tabs>
          <w:tab w:val="left" w:pos="800"/>
        </w:tabs>
        <w:rPr>
          <w:rFonts w:asciiTheme="minorHAnsi" w:eastAsiaTheme="minorEastAsia" w:hAnsiTheme="minorHAnsi" w:cstheme="minorBidi"/>
          <w:smallCaps w:val="0"/>
          <w:noProof/>
          <w:lang w:val="en-GB" w:eastAsia="zh-CN"/>
        </w:rPr>
      </w:pPr>
      <w:hyperlink w:anchor="_Toc478575278" w:history="1">
        <w:r w:rsidR="00C71EA9" w:rsidRPr="00E34054">
          <w:rPr>
            <w:rStyle w:val="Hyperlink"/>
            <w:rFonts w:ascii="微软雅黑" w:eastAsia="微软雅黑" w:hAnsi="微软雅黑" w:cs="微软雅黑"/>
            <w:bCs/>
            <w:iCs/>
            <w:noProof/>
            <w:lang w:eastAsia="zh-CN"/>
          </w:rPr>
          <w:t>10.2</w:t>
        </w:r>
        <w:r w:rsidR="00C71EA9">
          <w:rPr>
            <w:rFonts w:asciiTheme="minorHAnsi" w:eastAsiaTheme="minorEastAsia" w:hAnsiTheme="minorHAnsi" w:cstheme="minorBidi"/>
            <w:smallCaps w:val="0"/>
            <w:noProof/>
            <w:lang w:val="en-GB" w:eastAsia="zh-CN"/>
          </w:rPr>
          <w:tab/>
        </w:r>
        <w:r w:rsidR="00C71EA9" w:rsidRPr="00E34054">
          <w:rPr>
            <w:rStyle w:val="Hyperlink"/>
            <w:rFonts w:ascii="微软雅黑" w:eastAsia="微软雅黑" w:hAnsi="微软雅黑" w:cs="微软雅黑" w:hint="eastAsia"/>
            <w:bCs/>
            <w:iCs/>
            <w:noProof/>
            <w:lang w:eastAsia="zh-CN"/>
          </w:rPr>
          <w:t>流量套餐</w:t>
        </w:r>
        <w:r w:rsidR="00C71EA9">
          <w:rPr>
            <w:noProof/>
            <w:webHidden/>
          </w:rPr>
          <w:tab/>
        </w:r>
        <w:r w:rsidR="00C71EA9">
          <w:rPr>
            <w:noProof/>
            <w:webHidden/>
          </w:rPr>
          <w:fldChar w:fldCharType="begin"/>
        </w:r>
        <w:r w:rsidR="00C71EA9">
          <w:rPr>
            <w:noProof/>
            <w:webHidden/>
          </w:rPr>
          <w:instrText xml:space="preserve"> PAGEREF _Toc478575278 \h </w:instrText>
        </w:r>
        <w:r w:rsidR="00C71EA9">
          <w:rPr>
            <w:noProof/>
            <w:webHidden/>
          </w:rPr>
        </w:r>
        <w:r w:rsidR="00C71EA9">
          <w:rPr>
            <w:noProof/>
            <w:webHidden/>
          </w:rPr>
          <w:fldChar w:fldCharType="separate"/>
        </w:r>
        <w:r w:rsidR="00C71EA9">
          <w:rPr>
            <w:noProof/>
            <w:webHidden/>
          </w:rPr>
          <w:t>51</w:t>
        </w:r>
        <w:r w:rsidR="00C71EA9">
          <w:rPr>
            <w:noProof/>
            <w:webHidden/>
          </w:rPr>
          <w:fldChar w:fldCharType="end"/>
        </w:r>
      </w:hyperlink>
    </w:p>
    <w:p w14:paraId="42C411E9" w14:textId="77777777" w:rsidR="00C71EA9" w:rsidRDefault="003C2960">
      <w:pPr>
        <w:pStyle w:val="TOC3"/>
        <w:tabs>
          <w:tab w:val="left" w:pos="1200"/>
        </w:tabs>
        <w:rPr>
          <w:rFonts w:asciiTheme="minorHAnsi" w:eastAsiaTheme="minorEastAsia" w:hAnsiTheme="minorHAnsi" w:cstheme="minorBidi"/>
          <w:i w:val="0"/>
          <w:noProof/>
          <w:lang w:val="en-GB" w:eastAsia="zh-CN"/>
        </w:rPr>
      </w:pPr>
      <w:hyperlink w:anchor="_Toc478575279" w:history="1">
        <w:r w:rsidR="00C71EA9" w:rsidRPr="00E34054">
          <w:rPr>
            <w:rStyle w:val="Hyperlink"/>
            <w:rFonts w:ascii="微软雅黑" w:eastAsia="微软雅黑" w:hAnsi="微软雅黑" w:cs="微软雅黑"/>
            <w:noProof/>
            <w:lang w:eastAsia="zh-CN"/>
          </w:rPr>
          <w:t>10.2.1</w:t>
        </w:r>
        <w:r w:rsidR="00C71EA9">
          <w:rPr>
            <w:rFonts w:asciiTheme="minorHAnsi" w:eastAsiaTheme="minorEastAsia" w:hAnsiTheme="minorHAnsi" w:cstheme="minorBidi"/>
            <w:i w:val="0"/>
            <w:noProof/>
            <w:lang w:val="en-GB" w:eastAsia="zh-CN"/>
          </w:rPr>
          <w:tab/>
        </w:r>
        <w:r w:rsidR="00C71EA9" w:rsidRPr="00E34054">
          <w:rPr>
            <w:rStyle w:val="Hyperlink"/>
            <w:rFonts w:ascii="微软雅黑" w:eastAsia="微软雅黑" w:hAnsi="微软雅黑" w:cs="微软雅黑" w:hint="eastAsia"/>
            <w:noProof/>
            <w:lang w:eastAsia="zh-CN"/>
          </w:rPr>
          <w:t>套餐列表</w:t>
        </w:r>
        <w:r w:rsidR="00C71EA9">
          <w:rPr>
            <w:noProof/>
            <w:webHidden/>
          </w:rPr>
          <w:tab/>
        </w:r>
        <w:r w:rsidR="00C71EA9">
          <w:rPr>
            <w:noProof/>
            <w:webHidden/>
          </w:rPr>
          <w:fldChar w:fldCharType="begin"/>
        </w:r>
        <w:r w:rsidR="00C71EA9">
          <w:rPr>
            <w:noProof/>
            <w:webHidden/>
          </w:rPr>
          <w:instrText xml:space="preserve"> PAGEREF _Toc478575279 \h </w:instrText>
        </w:r>
        <w:r w:rsidR="00C71EA9">
          <w:rPr>
            <w:noProof/>
            <w:webHidden/>
          </w:rPr>
        </w:r>
        <w:r w:rsidR="00C71EA9">
          <w:rPr>
            <w:noProof/>
            <w:webHidden/>
          </w:rPr>
          <w:fldChar w:fldCharType="separate"/>
        </w:r>
        <w:r w:rsidR="00C71EA9">
          <w:rPr>
            <w:noProof/>
            <w:webHidden/>
          </w:rPr>
          <w:t>51</w:t>
        </w:r>
        <w:r w:rsidR="00C71EA9">
          <w:rPr>
            <w:noProof/>
            <w:webHidden/>
          </w:rPr>
          <w:fldChar w:fldCharType="end"/>
        </w:r>
      </w:hyperlink>
    </w:p>
    <w:p w14:paraId="76EFF11B" w14:textId="77777777" w:rsidR="00C71EA9" w:rsidRDefault="003C2960">
      <w:pPr>
        <w:pStyle w:val="TOC1"/>
        <w:tabs>
          <w:tab w:val="left" w:pos="600"/>
        </w:tabs>
        <w:rPr>
          <w:rFonts w:asciiTheme="minorHAnsi" w:eastAsiaTheme="minorEastAsia" w:hAnsiTheme="minorHAnsi" w:cstheme="minorBidi"/>
          <w:b w:val="0"/>
          <w:caps w:val="0"/>
          <w:noProof/>
          <w:lang w:val="en-GB" w:eastAsia="zh-CN"/>
        </w:rPr>
      </w:pPr>
      <w:hyperlink w:anchor="_Toc478575280" w:history="1">
        <w:r w:rsidR="00C71EA9" w:rsidRPr="00E34054">
          <w:rPr>
            <w:rStyle w:val="Hyperlink"/>
            <w:rFonts w:ascii="Arial Unicode MS" w:eastAsia="Arial Unicode MS" w:hAnsi="Arial Unicode MS" w:cs="Arial Unicode MS"/>
            <w:iCs/>
            <w:noProof/>
            <w:lang w:eastAsia="zh-CN"/>
          </w:rPr>
          <w:t>11</w:t>
        </w:r>
        <w:r w:rsidR="00C71EA9">
          <w:rPr>
            <w:rFonts w:asciiTheme="minorHAnsi" w:eastAsiaTheme="minorEastAsia" w:hAnsiTheme="minorHAnsi" w:cstheme="minorBidi"/>
            <w:b w:val="0"/>
            <w:caps w:val="0"/>
            <w:noProof/>
            <w:lang w:val="en-GB" w:eastAsia="zh-CN"/>
          </w:rPr>
          <w:tab/>
        </w:r>
        <w:r w:rsidR="00C71EA9" w:rsidRPr="00E34054">
          <w:rPr>
            <w:rStyle w:val="Hyperlink"/>
            <w:rFonts w:ascii="微软雅黑" w:eastAsia="微软雅黑" w:hAnsi="微软雅黑" w:cs="微软雅黑" w:hint="eastAsia"/>
            <w:iCs/>
            <w:noProof/>
            <w:lang w:eastAsia="zh-CN"/>
          </w:rPr>
          <w:t>统计报表</w:t>
        </w:r>
        <w:r w:rsidR="00C71EA9">
          <w:rPr>
            <w:noProof/>
            <w:webHidden/>
          </w:rPr>
          <w:tab/>
        </w:r>
        <w:r w:rsidR="00C71EA9">
          <w:rPr>
            <w:noProof/>
            <w:webHidden/>
          </w:rPr>
          <w:fldChar w:fldCharType="begin"/>
        </w:r>
        <w:r w:rsidR="00C71EA9">
          <w:rPr>
            <w:noProof/>
            <w:webHidden/>
          </w:rPr>
          <w:instrText xml:space="preserve"> PAGEREF _Toc478575280 \h </w:instrText>
        </w:r>
        <w:r w:rsidR="00C71EA9">
          <w:rPr>
            <w:noProof/>
            <w:webHidden/>
          </w:rPr>
        </w:r>
        <w:r w:rsidR="00C71EA9">
          <w:rPr>
            <w:noProof/>
            <w:webHidden/>
          </w:rPr>
          <w:fldChar w:fldCharType="separate"/>
        </w:r>
        <w:r w:rsidR="00C71EA9">
          <w:rPr>
            <w:noProof/>
            <w:webHidden/>
          </w:rPr>
          <w:t>52</w:t>
        </w:r>
        <w:r w:rsidR="00C71EA9">
          <w:rPr>
            <w:noProof/>
            <w:webHidden/>
          </w:rPr>
          <w:fldChar w:fldCharType="end"/>
        </w:r>
      </w:hyperlink>
    </w:p>
    <w:p w14:paraId="6E01945D" w14:textId="77777777" w:rsidR="00C71EA9" w:rsidRDefault="003C2960">
      <w:pPr>
        <w:pStyle w:val="TOC2"/>
        <w:tabs>
          <w:tab w:val="left" w:pos="800"/>
        </w:tabs>
        <w:rPr>
          <w:rFonts w:asciiTheme="minorHAnsi" w:eastAsiaTheme="minorEastAsia" w:hAnsiTheme="minorHAnsi" w:cstheme="minorBidi"/>
          <w:smallCaps w:val="0"/>
          <w:noProof/>
          <w:lang w:val="en-GB" w:eastAsia="zh-CN"/>
        </w:rPr>
      </w:pPr>
      <w:hyperlink w:anchor="_Toc478575281" w:history="1">
        <w:r w:rsidR="00C71EA9" w:rsidRPr="00E34054">
          <w:rPr>
            <w:rStyle w:val="Hyperlink"/>
            <w:rFonts w:ascii="微软雅黑" w:eastAsia="微软雅黑" w:hAnsi="微软雅黑" w:cs="微软雅黑"/>
            <w:bCs/>
            <w:iCs/>
            <w:noProof/>
            <w:lang w:eastAsia="zh-CN"/>
          </w:rPr>
          <w:t>11.1</w:t>
        </w:r>
        <w:r w:rsidR="00C71EA9">
          <w:rPr>
            <w:rFonts w:asciiTheme="minorHAnsi" w:eastAsiaTheme="minorEastAsia" w:hAnsiTheme="minorHAnsi" w:cstheme="minorBidi"/>
            <w:smallCaps w:val="0"/>
            <w:noProof/>
            <w:lang w:val="en-GB" w:eastAsia="zh-CN"/>
          </w:rPr>
          <w:tab/>
        </w:r>
        <w:r w:rsidR="00C71EA9" w:rsidRPr="00E34054">
          <w:rPr>
            <w:rStyle w:val="Hyperlink"/>
            <w:rFonts w:ascii="微软雅黑" w:eastAsia="微软雅黑" w:hAnsi="微软雅黑" w:cs="微软雅黑" w:hint="eastAsia"/>
            <w:bCs/>
            <w:iCs/>
            <w:noProof/>
            <w:lang w:eastAsia="zh-CN"/>
          </w:rPr>
          <w:t>每日统计</w:t>
        </w:r>
        <w:r w:rsidR="00C71EA9">
          <w:rPr>
            <w:noProof/>
            <w:webHidden/>
          </w:rPr>
          <w:tab/>
        </w:r>
        <w:r w:rsidR="00C71EA9">
          <w:rPr>
            <w:noProof/>
            <w:webHidden/>
          </w:rPr>
          <w:fldChar w:fldCharType="begin"/>
        </w:r>
        <w:r w:rsidR="00C71EA9">
          <w:rPr>
            <w:noProof/>
            <w:webHidden/>
          </w:rPr>
          <w:instrText xml:space="preserve"> PAGEREF _Toc478575281 \h </w:instrText>
        </w:r>
        <w:r w:rsidR="00C71EA9">
          <w:rPr>
            <w:noProof/>
            <w:webHidden/>
          </w:rPr>
        </w:r>
        <w:r w:rsidR="00C71EA9">
          <w:rPr>
            <w:noProof/>
            <w:webHidden/>
          </w:rPr>
          <w:fldChar w:fldCharType="separate"/>
        </w:r>
        <w:r w:rsidR="00C71EA9">
          <w:rPr>
            <w:noProof/>
            <w:webHidden/>
          </w:rPr>
          <w:t>52</w:t>
        </w:r>
        <w:r w:rsidR="00C71EA9">
          <w:rPr>
            <w:noProof/>
            <w:webHidden/>
          </w:rPr>
          <w:fldChar w:fldCharType="end"/>
        </w:r>
      </w:hyperlink>
    </w:p>
    <w:p w14:paraId="4DA5A1DB" w14:textId="77777777" w:rsidR="00C71EA9" w:rsidRDefault="003C2960">
      <w:pPr>
        <w:pStyle w:val="TOC3"/>
        <w:tabs>
          <w:tab w:val="left" w:pos="1200"/>
        </w:tabs>
        <w:rPr>
          <w:rFonts w:asciiTheme="minorHAnsi" w:eastAsiaTheme="minorEastAsia" w:hAnsiTheme="minorHAnsi" w:cstheme="minorBidi"/>
          <w:i w:val="0"/>
          <w:noProof/>
          <w:lang w:val="en-GB" w:eastAsia="zh-CN"/>
        </w:rPr>
      </w:pPr>
      <w:hyperlink w:anchor="_Toc478575282" w:history="1">
        <w:r w:rsidR="00C71EA9" w:rsidRPr="00E34054">
          <w:rPr>
            <w:rStyle w:val="Hyperlink"/>
            <w:rFonts w:ascii="微软雅黑" w:eastAsia="微软雅黑" w:hAnsi="微软雅黑" w:cs="微软雅黑"/>
            <w:noProof/>
            <w:lang w:eastAsia="zh-CN"/>
          </w:rPr>
          <w:t>11.1.1</w:t>
        </w:r>
        <w:r w:rsidR="00C71EA9">
          <w:rPr>
            <w:rFonts w:asciiTheme="minorHAnsi" w:eastAsiaTheme="minorEastAsia" w:hAnsiTheme="minorHAnsi" w:cstheme="minorBidi"/>
            <w:i w:val="0"/>
            <w:noProof/>
            <w:lang w:val="en-GB" w:eastAsia="zh-CN"/>
          </w:rPr>
          <w:tab/>
        </w:r>
        <w:r w:rsidR="00C71EA9" w:rsidRPr="00E34054">
          <w:rPr>
            <w:rStyle w:val="Hyperlink"/>
            <w:rFonts w:ascii="微软雅黑" w:eastAsia="微软雅黑" w:hAnsi="微软雅黑" w:cs="微软雅黑" w:hint="eastAsia"/>
            <w:noProof/>
            <w:lang w:eastAsia="zh-CN"/>
          </w:rPr>
          <w:t>统计列表</w:t>
        </w:r>
        <w:r w:rsidR="00C71EA9">
          <w:rPr>
            <w:noProof/>
            <w:webHidden/>
          </w:rPr>
          <w:tab/>
        </w:r>
        <w:r w:rsidR="00C71EA9">
          <w:rPr>
            <w:noProof/>
            <w:webHidden/>
          </w:rPr>
          <w:fldChar w:fldCharType="begin"/>
        </w:r>
        <w:r w:rsidR="00C71EA9">
          <w:rPr>
            <w:noProof/>
            <w:webHidden/>
          </w:rPr>
          <w:instrText xml:space="preserve"> PAGEREF _Toc478575282 \h </w:instrText>
        </w:r>
        <w:r w:rsidR="00C71EA9">
          <w:rPr>
            <w:noProof/>
            <w:webHidden/>
          </w:rPr>
        </w:r>
        <w:r w:rsidR="00C71EA9">
          <w:rPr>
            <w:noProof/>
            <w:webHidden/>
          </w:rPr>
          <w:fldChar w:fldCharType="separate"/>
        </w:r>
        <w:r w:rsidR="00C71EA9">
          <w:rPr>
            <w:noProof/>
            <w:webHidden/>
          </w:rPr>
          <w:t>52</w:t>
        </w:r>
        <w:r w:rsidR="00C71EA9">
          <w:rPr>
            <w:noProof/>
            <w:webHidden/>
          </w:rPr>
          <w:fldChar w:fldCharType="end"/>
        </w:r>
      </w:hyperlink>
    </w:p>
    <w:p w14:paraId="663F21F4" w14:textId="77777777" w:rsidR="00C71EA9" w:rsidRDefault="003C2960">
      <w:pPr>
        <w:pStyle w:val="TOC2"/>
        <w:tabs>
          <w:tab w:val="left" w:pos="800"/>
        </w:tabs>
        <w:rPr>
          <w:rFonts w:asciiTheme="minorHAnsi" w:eastAsiaTheme="minorEastAsia" w:hAnsiTheme="minorHAnsi" w:cstheme="minorBidi"/>
          <w:smallCaps w:val="0"/>
          <w:noProof/>
          <w:lang w:val="en-GB" w:eastAsia="zh-CN"/>
        </w:rPr>
      </w:pPr>
      <w:hyperlink w:anchor="_Toc478575283" w:history="1">
        <w:r w:rsidR="00C71EA9" w:rsidRPr="00E34054">
          <w:rPr>
            <w:rStyle w:val="Hyperlink"/>
            <w:rFonts w:ascii="微软雅黑" w:eastAsia="微软雅黑" w:hAnsi="微软雅黑" w:cs="微软雅黑"/>
            <w:bCs/>
            <w:iCs/>
            <w:noProof/>
            <w:lang w:eastAsia="zh-CN"/>
          </w:rPr>
          <w:t>11.2</w:t>
        </w:r>
        <w:r w:rsidR="00C71EA9">
          <w:rPr>
            <w:rFonts w:asciiTheme="minorHAnsi" w:eastAsiaTheme="minorEastAsia" w:hAnsiTheme="minorHAnsi" w:cstheme="minorBidi"/>
            <w:smallCaps w:val="0"/>
            <w:noProof/>
            <w:lang w:val="en-GB" w:eastAsia="zh-CN"/>
          </w:rPr>
          <w:tab/>
        </w:r>
        <w:r w:rsidR="00C71EA9" w:rsidRPr="00E34054">
          <w:rPr>
            <w:rStyle w:val="Hyperlink"/>
            <w:rFonts w:ascii="微软雅黑" w:eastAsia="微软雅黑" w:hAnsi="微软雅黑" w:cs="微软雅黑" w:hint="eastAsia"/>
            <w:bCs/>
            <w:iCs/>
            <w:noProof/>
            <w:lang w:eastAsia="zh-CN"/>
          </w:rPr>
          <w:t>月度统计</w:t>
        </w:r>
        <w:r w:rsidR="00C71EA9">
          <w:rPr>
            <w:noProof/>
            <w:webHidden/>
          </w:rPr>
          <w:tab/>
        </w:r>
        <w:r w:rsidR="00C71EA9">
          <w:rPr>
            <w:noProof/>
            <w:webHidden/>
          </w:rPr>
          <w:fldChar w:fldCharType="begin"/>
        </w:r>
        <w:r w:rsidR="00C71EA9">
          <w:rPr>
            <w:noProof/>
            <w:webHidden/>
          </w:rPr>
          <w:instrText xml:space="preserve"> PAGEREF _Toc478575283 \h </w:instrText>
        </w:r>
        <w:r w:rsidR="00C71EA9">
          <w:rPr>
            <w:noProof/>
            <w:webHidden/>
          </w:rPr>
        </w:r>
        <w:r w:rsidR="00C71EA9">
          <w:rPr>
            <w:noProof/>
            <w:webHidden/>
          </w:rPr>
          <w:fldChar w:fldCharType="separate"/>
        </w:r>
        <w:r w:rsidR="00C71EA9">
          <w:rPr>
            <w:noProof/>
            <w:webHidden/>
          </w:rPr>
          <w:t>53</w:t>
        </w:r>
        <w:r w:rsidR="00C71EA9">
          <w:rPr>
            <w:noProof/>
            <w:webHidden/>
          </w:rPr>
          <w:fldChar w:fldCharType="end"/>
        </w:r>
      </w:hyperlink>
    </w:p>
    <w:p w14:paraId="1F066DDA" w14:textId="77777777" w:rsidR="00C71EA9" w:rsidRDefault="003C2960">
      <w:pPr>
        <w:pStyle w:val="TOC3"/>
        <w:tabs>
          <w:tab w:val="left" w:pos="1200"/>
        </w:tabs>
        <w:rPr>
          <w:rFonts w:asciiTheme="minorHAnsi" w:eastAsiaTheme="minorEastAsia" w:hAnsiTheme="minorHAnsi" w:cstheme="minorBidi"/>
          <w:i w:val="0"/>
          <w:noProof/>
          <w:lang w:val="en-GB" w:eastAsia="zh-CN"/>
        </w:rPr>
      </w:pPr>
      <w:hyperlink w:anchor="_Toc478575284" w:history="1">
        <w:r w:rsidR="00C71EA9" w:rsidRPr="00E34054">
          <w:rPr>
            <w:rStyle w:val="Hyperlink"/>
            <w:rFonts w:ascii="微软雅黑" w:eastAsia="微软雅黑" w:hAnsi="微软雅黑" w:cs="微软雅黑"/>
            <w:noProof/>
            <w:lang w:eastAsia="zh-CN"/>
          </w:rPr>
          <w:t>11.2.1</w:t>
        </w:r>
        <w:r w:rsidR="00C71EA9">
          <w:rPr>
            <w:rFonts w:asciiTheme="minorHAnsi" w:eastAsiaTheme="minorEastAsia" w:hAnsiTheme="minorHAnsi" w:cstheme="minorBidi"/>
            <w:i w:val="0"/>
            <w:noProof/>
            <w:lang w:val="en-GB" w:eastAsia="zh-CN"/>
          </w:rPr>
          <w:tab/>
        </w:r>
        <w:r w:rsidR="00C71EA9" w:rsidRPr="00E34054">
          <w:rPr>
            <w:rStyle w:val="Hyperlink"/>
            <w:rFonts w:ascii="微软雅黑" w:eastAsia="微软雅黑" w:hAnsi="微软雅黑" w:cs="微软雅黑" w:hint="eastAsia"/>
            <w:noProof/>
            <w:lang w:eastAsia="zh-CN"/>
          </w:rPr>
          <w:t>统计列表</w:t>
        </w:r>
        <w:r w:rsidR="00C71EA9">
          <w:rPr>
            <w:noProof/>
            <w:webHidden/>
          </w:rPr>
          <w:tab/>
        </w:r>
        <w:r w:rsidR="00C71EA9">
          <w:rPr>
            <w:noProof/>
            <w:webHidden/>
          </w:rPr>
          <w:fldChar w:fldCharType="begin"/>
        </w:r>
        <w:r w:rsidR="00C71EA9">
          <w:rPr>
            <w:noProof/>
            <w:webHidden/>
          </w:rPr>
          <w:instrText xml:space="preserve"> PAGEREF _Toc478575284 \h </w:instrText>
        </w:r>
        <w:r w:rsidR="00C71EA9">
          <w:rPr>
            <w:noProof/>
            <w:webHidden/>
          </w:rPr>
        </w:r>
        <w:r w:rsidR="00C71EA9">
          <w:rPr>
            <w:noProof/>
            <w:webHidden/>
          </w:rPr>
          <w:fldChar w:fldCharType="separate"/>
        </w:r>
        <w:r w:rsidR="00C71EA9">
          <w:rPr>
            <w:noProof/>
            <w:webHidden/>
          </w:rPr>
          <w:t>53</w:t>
        </w:r>
        <w:r w:rsidR="00C71EA9">
          <w:rPr>
            <w:noProof/>
            <w:webHidden/>
          </w:rPr>
          <w:fldChar w:fldCharType="end"/>
        </w:r>
      </w:hyperlink>
    </w:p>
    <w:p w14:paraId="54B1005D" w14:textId="77777777" w:rsidR="00C71EA9" w:rsidRDefault="003C2960">
      <w:pPr>
        <w:pStyle w:val="TOC1"/>
        <w:tabs>
          <w:tab w:val="left" w:pos="600"/>
        </w:tabs>
        <w:rPr>
          <w:rFonts w:asciiTheme="minorHAnsi" w:eastAsiaTheme="minorEastAsia" w:hAnsiTheme="minorHAnsi" w:cstheme="minorBidi"/>
          <w:b w:val="0"/>
          <w:caps w:val="0"/>
          <w:noProof/>
          <w:lang w:val="en-GB" w:eastAsia="zh-CN"/>
        </w:rPr>
      </w:pPr>
      <w:hyperlink w:anchor="_Toc478575285" w:history="1">
        <w:r w:rsidR="00C71EA9" w:rsidRPr="00E34054">
          <w:rPr>
            <w:rStyle w:val="Hyperlink"/>
            <w:rFonts w:ascii="Arial Unicode MS" w:eastAsia="Arial Unicode MS" w:hAnsi="Arial Unicode MS" w:cs="Arial Unicode MS"/>
            <w:iCs/>
            <w:noProof/>
            <w:lang w:eastAsia="zh-CN"/>
          </w:rPr>
          <w:t>12</w:t>
        </w:r>
        <w:r w:rsidR="00C71EA9">
          <w:rPr>
            <w:rFonts w:asciiTheme="minorHAnsi" w:eastAsiaTheme="minorEastAsia" w:hAnsiTheme="minorHAnsi" w:cstheme="minorBidi"/>
            <w:b w:val="0"/>
            <w:caps w:val="0"/>
            <w:noProof/>
            <w:lang w:val="en-GB" w:eastAsia="zh-CN"/>
          </w:rPr>
          <w:tab/>
        </w:r>
        <w:r w:rsidR="00C71EA9" w:rsidRPr="00E34054">
          <w:rPr>
            <w:rStyle w:val="Hyperlink"/>
            <w:rFonts w:ascii="微软雅黑" w:eastAsia="微软雅黑" w:hAnsi="微软雅黑" w:cs="微软雅黑" w:hint="eastAsia"/>
            <w:iCs/>
            <w:noProof/>
            <w:lang w:eastAsia="zh-CN"/>
          </w:rPr>
          <w:t>系统日志</w:t>
        </w:r>
        <w:r w:rsidR="00C71EA9">
          <w:rPr>
            <w:noProof/>
            <w:webHidden/>
          </w:rPr>
          <w:tab/>
        </w:r>
        <w:r w:rsidR="00C71EA9">
          <w:rPr>
            <w:noProof/>
            <w:webHidden/>
          </w:rPr>
          <w:fldChar w:fldCharType="begin"/>
        </w:r>
        <w:r w:rsidR="00C71EA9">
          <w:rPr>
            <w:noProof/>
            <w:webHidden/>
          </w:rPr>
          <w:instrText xml:space="preserve"> PAGEREF _Toc478575285 \h </w:instrText>
        </w:r>
        <w:r w:rsidR="00C71EA9">
          <w:rPr>
            <w:noProof/>
            <w:webHidden/>
          </w:rPr>
        </w:r>
        <w:r w:rsidR="00C71EA9">
          <w:rPr>
            <w:noProof/>
            <w:webHidden/>
          </w:rPr>
          <w:fldChar w:fldCharType="separate"/>
        </w:r>
        <w:r w:rsidR="00C71EA9">
          <w:rPr>
            <w:noProof/>
            <w:webHidden/>
          </w:rPr>
          <w:t>55</w:t>
        </w:r>
        <w:r w:rsidR="00C71EA9">
          <w:rPr>
            <w:noProof/>
            <w:webHidden/>
          </w:rPr>
          <w:fldChar w:fldCharType="end"/>
        </w:r>
      </w:hyperlink>
    </w:p>
    <w:p w14:paraId="2567C428" w14:textId="77777777" w:rsidR="00C71EA9" w:rsidRDefault="003C2960">
      <w:pPr>
        <w:pStyle w:val="TOC2"/>
        <w:tabs>
          <w:tab w:val="left" w:pos="800"/>
        </w:tabs>
        <w:rPr>
          <w:rFonts w:asciiTheme="minorHAnsi" w:eastAsiaTheme="minorEastAsia" w:hAnsiTheme="minorHAnsi" w:cstheme="minorBidi"/>
          <w:smallCaps w:val="0"/>
          <w:noProof/>
          <w:lang w:val="en-GB" w:eastAsia="zh-CN"/>
        </w:rPr>
      </w:pPr>
      <w:hyperlink w:anchor="_Toc478575286" w:history="1">
        <w:r w:rsidR="00C71EA9" w:rsidRPr="00E34054">
          <w:rPr>
            <w:rStyle w:val="Hyperlink"/>
            <w:rFonts w:ascii="微软雅黑" w:eastAsia="微软雅黑" w:hAnsi="微软雅黑" w:cs="微软雅黑"/>
            <w:bCs/>
            <w:iCs/>
            <w:noProof/>
            <w:lang w:eastAsia="zh-CN"/>
          </w:rPr>
          <w:t>12.1</w:t>
        </w:r>
        <w:r w:rsidR="00C71EA9">
          <w:rPr>
            <w:rFonts w:asciiTheme="minorHAnsi" w:eastAsiaTheme="minorEastAsia" w:hAnsiTheme="minorHAnsi" w:cstheme="minorBidi"/>
            <w:smallCaps w:val="0"/>
            <w:noProof/>
            <w:lang w:val="en-GB" w:eastAsia="zh-CN"/>
          </w:rPr>
          <w:tab/>
        </w:r>
        <w:r w:rsidR="00C71EA9" w:rsidRPr="00E34054">
          <w:rPr>
            <w:rStyle w:val="Hyperlink"/>
            <w:rFonts w:ascii="微软雅黑" w:eastAsia="微软雅黑" w:hAnsi="微软雅黑" w:cs="微软雅黑" w:hint="eastAsia"/>
            <w:bCs/>
            <w:iCs/>
            <w:noProof/>
            <w:lang w:eastAsia="zh-CN"/>
          </w:rPr>
          <w:t>管理系统日志</w:t>
        </w:r>
        <w:r w:rsidR="00C71EA9">
          <w:rPr>
            <w:noProof/>
            <w:webHidden/>
          </w:rPr>
          <w:tab/>
        </w:r>
        <w:r w:rsidR="00C71EA9">
          <w:rPr>
            <w:noProof/>
            <w:webHidden/>
          </w:rPr>
          <w:fldChar w:fldCharType="begin"/>
        </w:r>
        <w:r w:rsidR="00C71EA9">
          <w:rPr>
            <w:noProof/>
            <w:webHidden/>
          </w:rPr>
          <w:instrText xml:space="preserve"> PAGEREF _Toc478575286 \h </w:instrText>
        </w:r>
        <w:r w:rsidR="00C71EA9">
          <w:rPr>
            <w:noProof/>
            <w:webHidden/>
          </w:rPr>
        </w:r>
        <w:r w:rsidR="00C71EA9">
          <w:rPr>
            <w:noProof/>
            <w:webHidden/>
          </w:rPr>
          <w:fldChar w:fldCharType="separate"/>
        </w:r>
        <w:r w:rsidR="00C71EA9">
          <w:rPr>
            <w:noProof/>
            <w:webHidden/>
          </w:rPr>
          <w:t>55</w:t>
        </w:r>
        <w:r w:rsidR="00C71EA9">
          <w:rPr>
            <w:noProof/>
            <w:webHidden/>
          </w:rPr>
          <w:fldChar w:fldCharType="end"/>
        </w:r>
      </w:hyperlink>
    </w:p>
    <w:p w14:paraId="18DCFA3E" w14:textId="77777777" w:rsidR="00C71EA9" w:rsidRDefault="003C2960">
      <w:pPr>
        <w:pStyle w:val="TOC3"/>
        <w:tabs>
          <w:tab w:val="left" w:pos="1200"/>
        </w:tabs>
        <w:rPr>
          <w:rFonts w:asciiTheme="minorHAnsi" w:eastAsiaTheme="minorEastAsia" w:hAnsiTheme="minorHAnsi" w:cstheme="minorBidi"/>
          <w:i w:val="0"/>
          <w:noProof/>
          <w:lang w:val="en-GB" w:eastAsia="zh-CN"/>
        </w:rPr>
      </w:pPr>
      <w:hyperlink w:anchor="_Toc478575287" w:history="1">
        <w:r w:rsidR="00C71EA9" w:rsidRPr="00E34054">
          <w:rPr>
            <w:rStyle w:val="Hyperlink"/>
            <w:rFonts w:ascii="微软雅黑" w:eastAsia="微软雅黑" w:hAnsi="微软雅黑" w:cs="微软雅黑"/>
            <w:noProof/>
            <w:lang w:eastAsia="zh-CN"/>
          </w:rPr>
          <w:t>12.1.1</w:t>
        </w:r>
        <w:r w:rsidR="00C71EA9">
          <w:rPr>
            <w:rFonts w:asciiTheme="minorHAnsi" w:eastAsiaTheme="minorEastAsia" w:hAnsiTheme="minorHAnsi" w:cstheme="minorBidi"/>
            <w:i w:val="0"/>
            <w:noProof/>
            <w:lang w:val="en-GB" w:eastAsia="zh-CN"/>
          </w:rPr>
          <w:tab/>
        </w:r>
        <w:r w:rsidR="00C71EA9" w:rsidRPr="00E34054">
          <w:rPr>
            <w:rStyle w:val="Hyperlink"/>
            <w:rFonts w:ascii="微软雅黑" w:eastAsia="微软雅黑" w:hAnsi="微软雅黑" w:cs="微软雅黑" w:hint="eastAsia"/>
            <w:noProof/>
            <w:lang w:eastAsia="zh-CN"/>
          </w:rPr>
          <w:t>日志列表</w:t>
        </w:r>
        <w:r w:rsidR="00C71EA9">
          <w:rPr>
            <w:noProof/>
            <w:webHidden/>
          </w:rPr>
          <w:tab/>
        </w:r>
        <w:r w:rsidR="00C71EA9">
          <w:rPr>
            <w:noProof/>
            <w:webHidden/>
          </w:rPr>
          <w:fldChar w:fldCharType="begin"/>
        </w:r>
        <w:r w:rsidR="00C71EA9">
          <w:rPr>
            <w:noProof/>
            <w:webHidden/>
          </w:rPr>
          <w:instrText xml:space="preserve"> PAGEREF _Toc478575287 \h </w:instrText>
        </w:r>
        <w:r w:rsidR="00C71EA9">
          <w:rPr>
            <w:noProof/>
            <w:webHidden/>
          </w:rPr>
        </w:r>
        <w:r w:rsidR="00C71EA9">
          <w:rPr>
            <w:noProof/>
            <w:webHidden/>
          </w:rPr>
          <w:fldChar w:fldCharType="separate"/>
        </w:r>
        <w:r w:rsidR="00C71EA9">
          <w:rPr>
            <w:noProof/>
            <w:webHidden/>
          </w:rPr>
          <w:t>55</w:t>
        </w:r>
        <w:r w:rsidR="00C71EA9">
          <w:rPr>
            <w:noProof/>
            <w:webHidden/>
          </w:rPr>
          <w:fldChar w:fldCharType="end"/>
        </w:r>
      </w:hyperlink>
    </w:p>
    <w:p w14:paraId="7078C97A" w14:textId="77777777" w:rsidR="00C71EA9" w:rsidRDefault="003C2960">
      <w:pPr>
        <w:pStyle w:val="TOC2"/>
        <w:tabs>
          <w:tab w:val="left" w:pos="800"/>
        </w:tabs>
        <w:rPr>
          <w:rFonts w:asciiTheme="minorHAnsi" w:eastAsiaTheme="minorEastAsia" w:hAnsiTheme="minorHAnsi" w:cstheme="minorBidi"/>
          <w:smallCaps w:val="0"/>
          <w:noProof/>
          <w:lang w:val="en-GB" w:eastAsia="zh-CN"/>
        </w:rPr>
      </w:pPr>
      <w:hyperlink w:anchor="_Toc478575288" w:history="1">
        <w:r w:rsidR="00C71EA9" w:rsidRPr="00E34054">
          <w:rPr>
            <w:rStyle w:val="Hyperlink"/>
            <w:rFonts w:ascii="微软雅黑" w:eastAsia="微软雅黑" w:hAnsi="微软雅黑" w:cs="微软雅黑"/>
            <w:bCs/>
            <w:iCs/>
            <w:noProof/>
            <w:lang w:eastAsia="zh-CN"/>
          </w:rPr>
          <w:t>12.2</w:t>
        </w:r>
        <w:r w:rsidR="00C71EA9">
          <w:rPr>
            <w:rFonts w:asciiTheme="minorHAnsi" w:eastAsiaTheme="minorEastAsia" w:hAnsiTheme="minorHAnsi" w:cstheme="minorBidi"/>
            <w:smallCaps w:val="0"/>
            <w:noProof/>
            <w:lang w:val="en-GB" w:eastAsia="zh-CN"/>
          </w:rPr>
          <w:tab/>
        </w:r>
        <w:r w:rsidR="00C71EA9" w:rsidRPr="00E34054">
          <w:rPr>
            <w:rStyle w:val="Hyperlink"/>
            <w:rFonts w:ascii="微软雅黑" w:eastAsia="微软雅黑" w:hAnsi="微软雅黑" w:cs="微软雅黑" w:hint="eastAsia"/>
            <w:bCs/>
            <w:iCs/>
            <w:noProof/>
            <w:lang w:eastAsia="zh-CN"/>
          </w:rPr>
          <w:t>服务接口日志</w:t>
        </w:r>
        <w:r w:rsidR="00C71EA9">
          <w:rPr>
            <w:noProof/>
            <w:webHidden/>
          </w:rPr>
          <w:tab/>
        </w:r>
        <w:r w:rsidR="00C71EA9">
          <w:rPr>
            <w:noProof/>
            <w:webHidden/>
          </w:rPr>
          <w:fldChar w:fldCharType="begin"/>
        </w:r>
        <w:r w:rsidR="00C71EA9">
          <w:rPr>
            <w:noProof/>
            <w:webHidden/>
          </w:rPr>
          <w:instrText xml:space="preserve"> PAGEREF _Toc478575288 \h </w:instrText>
        </w:r>
        <w:r w:rsidR="00C71EA9">
          <w:rPr>
            <w:noProof/>
            <w:webHidden/>
          </w:rPr>
        </w:r>
        <w:r w:rsidR="00C71EA9">
          <w:rPr>
            <w:noProof/>
            <w:webHidden/>
          </w:rPr>
          <w:fldChar w:fldCharType="separate"/>
        </w:r>
        <w:r w:rsidR="00C71EA9">
          <w:rPr>
            <w:noProof/>
            <w:webHidden/>
          </w:rPr>
          <w:t>55</w:t>
        </w:r>
        <w:r w:rsidR="00C71EA9">
          <w:rPr>
            <w:noProof/>
            <w:webHidden/>
          </w:rPr>
          <w:fldChar w:fldCharType="end"/>
        </w:r>
      </w:hyperlink>
    </w:p>
    <w:p w14:paraId="64D64CEC" w14:textId="77777777" w:rsidR="00C71EA9" w:rsidRDefault="003C2960">
      <w:pPr>
        <w:pStyle w:val="TOC3"/>
        <w:tabs>
          <w:tab w:val="left" w:pos="1200"/>
        </w:tabs>
        <w:rPr>
          <w:rFonts w:asciiTheme="minorHAnsi" w:eastAsiaTheme="minorEastAsia" w:hAnsiTheme="minorHAnsi" w:cstheme="minorBidi"/>
          <w:i w:val="0"/>
          <w:noProof/>
          <w:lang w:val="en-GB" w:eastAsia="zh-CN"/>
        </w:rPr>
      </w:pPr>
      <w:hyperlink w:anchor="_Toc478575289" w:history="1">
        <w:r w:rsidR="00C71EA9" w:rsidRPr="00E34054">
          <w:rPr>
            <w:rStyle w:val="Hyperlink"/>
            <w:rFonts w:ascii="微软雅黑" w:eastAsia="微软雅黑" w:hAnsi="微软雅黑" w:cs="微软雅黑"/>
            <w:noProof/>
            <w:lang w:eastAsia="zh-CN"/>
          </w:rPr>
          <w:t>12.2.1</w:t>
        </w:r>
        <w:r w:rsidR="00C71EA9">
          <w:rPr>
            <w:rFonts w:asciiTheme="minorHAnsi" w:eastAsiaTheme="minorEastAsia" w:hAnsiTheme="minorHAnsi" w:cstheme="minorBidi"/>
            <w:i w:val="0"/>
            <w:noProof/>
            <w:lang w:val="en-GB" w:eastAsia="zh-CN"/>
          </w:rPr>
          <w:tab/>
        </w:r>
        <w:r w:rsidR="00C71EA9" w:rsidRPr="00E34054">
          <w:rPr>
            <w:rStyle w:val="Hyperlink"/>
            <w:rFonts w:ascii="微软雅黑" w:eastAsia="微软雅黑" w:hAnsi="微软雅黑" w:cs="微软雅黑" w:hint="eastAsia"/>
            <w:noProof/>
            <w:lang w:eastAsia="zh-CN"/>
          </w:rPr>
          <w:t>日志列表</w:t>
        </w:r>
        <w:r w:rsidR="00C71EA9">
          <w:rPr>
            <w:noProof/>
            <w:webHidden/>
          </w:rPr>
          <w:tab/>
        </w:r>
        <w:r w:rsidR="00C71EA9">
          <w:rPr>
            <w:noProof/>
            <w:webHidden/>
          </w:rPr>
          <w:fldChar w:fldCharType="begin"/>
        </w:r>
        <w:r w:rsidR="00C71EA9">
          <w:rPr>
            <w:noProof/>
            <w:webHidden/>
          </w:rPr>
          <w:instrText xml:space="preserve"> PAGEREF _Toc478575289 \h </w:instrText>
        </w:r>
        <w:r w:rsidR="00C71EA9">
          <w:rPr>
            <w:noProof/>
            <w:webHidden/>
          </w:rPr>
        </w:r>
        <w:r w:rsidR="00C71EA9">
          <w:rPr>
            <w:noProof/>
            <w:webHidden/>
          </w:rPr>
          <w:fldChar w:fldCharType="separate"/>
        </w:r>
        <w:r w:rsidR="00C71EA9">
          <w:rPr>
            <w:noProof/>
            <w:webHidden/>
          </w:rPr>
          <w:t>55</w:t>
        </w:r>
        <w:r w:rsidR="00C71EA9">
          <w:rPr>
            <w:noProof/>
            <w:webHidden/>
          </w:rPr>
          <w:fldChar w:fldCharType="end"/>
        </w:r>
      </w:hyperlink>
    </w:p>
    <w:p w14:paraId="0C51E077" w14:textId="77777777" w:rsidR="00C71EA9" w:rsidRDefault="003C2960">
      <w:pPr>
        <w:pStyle w:val="TOC2"/>
        <w:tabs>
          <w:tab w:val="left" w:pos="800"/>
        </w:tabs>
        <w:rPr>
          <w:rFonts w:asciiTheme="minorHAnsi" w:eastAsiaTheme="minorEastAsia" w:hAnsiTheme="minorHAnsi" w:cstheme="minorBidi"/>
          <w:smallCaps w:val="0"/>
          <w:noProof/>
          <w:lang w:val="en-GB" w:eastAsia="zh-CN"/>
        </w:rPr>
      </w:pPr>
      <w:hyperlink w:anchor="_Toc478575290" w:history="1">
        <w:r w:rsidR="00C71EA9" w:rsidRPr="00E34054">
          <w:rPr>
            <w:rStyle w:val="Hyperlink"/>
            <w:rFonts w:ascii="微软雅黑" w:eastAsia="微软雅黑" w:hAnsi="微软雅黑" w:cs="微软雅黑"/>
            <w:bCs/>
            <w:iCs/>
            <w:noProof/>
            <w:lang w:eastAsia="zh-CN"/>
          </w:rPr>
          <w:t>12.3</w:t>
        </w:r>
        <w:r w:rsidR="00C71EA9">
          <w:rPr>
            <w:rFonts w:asciiTheme="minorHAnsi" w:eastAsiaTheme="minorEastAsia" w:hAnsiTheme="minorHAnsi" w:cstheme="minorBidi"/>
            <w:smallCaps w:val="0"/>
            <w:noProof/>
            <w:lang w:val="en-GB" w:eastAsia="zh-CN"/>
          </w:rPr>
          <w:tab/>
        </w:r>
        <w:r w:rsidR="00C71EA9" w:rsidRPr="00E34054">
          <w:rPr>
            <w:rStyle w:val="Hyperlink"/>
            <w:rFonts w:ascii="微软雅黑" w:eastAsia="微软雅黑" w:hAnsi="微软雅黑" w:cs="微软雅黑" w:hint="eastAsia"/>
            <w:bCs/>
            <w:iCs/>
            <w:noProof/>
            <w:lang w:eastAsia="zh-CN"/>
          </w:rPr>
          <w:t>计费系统日志</w:t>
        </w:r>
        <w:r w:rsidR="00C71EA9">
          <w:rPr>
            <w:noProof/>
            <w:webHidden/>
          </w:rPr>
          <w:tab/>
        </w:r>
        <w:r w:rsidR="00C71EA9">
          <w:rPr>
            <w:noProof/>
            <w:webHidden/>
          </w:rPr>
          <w:fldChar w:fldCharType="begin"/>
        </w:r>
        <w:r w:rsidR="00C71EA9">
          <w:rPr>
            <w:noProof/>
            <w:webHidden/>
          </w:rPr>
          <w:instrText xml:space="preserve"> PAGEREF _Toc478575290 \h </w:instrText>
        </w:r>
        <w:r w:rsidR="00C71EA9">
          <w:rPr>
            <w:noProof/>
            <w:webHidden/>
          </w:rPr>
        </w:r>
        <w:r w:rsidR="00C71EA9">
          <w:rPr>
            <w:noProof/>
            <w:webHidden/>
          </w:rPr>
          <w:fldChar w:fldCharType="separate"/>
        </w:r>
        <w:r w:rsidR="00C71EA9">
          <w:rPr>
            <w:noProof/>
            <w:webHidden/>
          </w:rPr>
          <w:t>55</w:t>
        </w:r>
        <w:r w:rsidR="00C71EA9">
          <w:rPr>
            <w:noProof/>
            <w:webHidden/>
          </w:rPr>
          <w:fldChar w:fldCharType="end"/>
        </w:r>
      </w:hyperlink>
    </w:p>
    <w:p w14:paraId="3C1CE9D5" w14:textId="77777777" w:rsidR="00C71EA9" w:rsidRDefault="003C2960">
      <w:pPr>
        <w:pStyle w:val="TOC3"/>
        <w:tabs>
          <w:tab w:val="left" w:pos="1200"/>
        </w:tabs>
        <w:rPr>
          <w:rFonts w:asciiTheme="minorHAnsi" w:eastAsiaTheme="minorEastAsia" w:hAnsiTheme="minorHAnsi" w:cstheme="minorBidi"/>
          <w:i w:val="0"/>
          <w:noProof/>
          <w:lang w:val="en-GB" w:eastAsia="zh-CN"/>
        </w:rPr>
      </w:pPr>
      <w:hyperlink w:anchor="_Toc478575291" w:history="1">
        <w:r w:rsidR="00C71EA9" w:rsidRPr="00E34054">
          <w:rPr>
            <w:rStyle w:val="Hyperlink"/>
            <w:rFonts w:ascii="微软雅黑" w:eastAsia="微软雅黑" w:hAnsi="微软雅黑" w:cs="微软雅黑"/>
            <w:noProof/>
            <w:lang w:eastAsia="zh-CN"/>
          </w:rPr>
          <w:t>12.3.1</w:t>
        </w:r>
        <w:r w:rsidR="00C71EA9">
          <w:rPr>
            <w:rFonts w:asciiTheme="minorHAnsi" w:eastAsiaTheme="minorEastAsia" w:hAnsiTheme="minorHAnsi" w:cstheme="minorBidi"/>
            <w:i w:val="0"/>
            <w:noProof/>
            <w:lang w:val="en-GB" w:eastAsia="zh-CN"/>
          </w:rPr>
          <w:tab/>
        </w:r>
        <w:r w:rsidR="00C71EA9" w:rsidRPr="00E34054">
          <w:rPr>
            <w:rStyle w:val="Hyperlink"/>
            <w:rFonts w:ascii="微软雅黑" w:eastAsia="微软雅黑" w:hAnsi="微软雅黑" w:cs="微软雅黑" w:hint="eastAsia"/>
            <w:noProof/>
            <w:lang w:eastAsia="zh-CN"/>
          </w:rPr>
          <w:t>日志列表</w:t>
        </w:r>
        <w:r w:rsidR="00C71EA9">
          <w:rPr>
            <w:noProof/>
            <w:webHidden/>
          </w:rPr>
          <w:tab/>
        </w:r>
        <w:r w:rsidR="00C71EA9">
          <w:rPr>
            <w:noProof/>
            <w:webHidden/>
          </w:rPr>
          <w:fldChar w:fldCharType="begin"/>
        </w:r>
        <w:r w:rsidR="00C71EA9">
          <w:rPr>
            <w:noProof/>
            <w:webHidden/>
          </w:rPr>
          <w:instrText xml:space="preserve"> PAGEREF _Toc478575291 \h </w:instrText>
        </w:r>
        <w:r w:rsidR="00C71EA9">
          <w:rPr>
            <w:noProof/>
            <w:webHidden/>
          </w:rPr>
        </w:r>
        <w:r w:rsidR="00C71EA9">
          <w:rPr>
            <w:noProof/>
            <w:webHidden/>
          </w:rPr>
          <w:fldChar w:fldCharType="separate"/>
        </w:r>
        <w:r w:rsidR="00C71EA9">
          <w:rPr>
            <w:noProof/>
            <w:webHidden/>
          </w:rPr>
          <w:t>55</w:t>
        </w:r>
        <w:r w:rsidR="00C71EA9">
          <w:rPr>
            <w:noProof/>
            <w:webHidden/>
          </w:rPr>
          <w:fldChar w:fldCharType="end"/>
        </w:r>
      </w:hyperlink>
    </w:p>
    <w:p w14:paraId="3C43577D" w14:textId="77777777" w:rsidR="00C71EA9" w:rsidRDefault="003C2960">
      <w:pPr>
        <w:pStyle w:val="TOC2"/>
        <w:tabs>
          <w:tab w:val="left" w:pos="800"/>
        </w:tabs>
        <w:rPr>
          <w:rFonts w:asciiTheme="minorHAnsi" w:eastAsiaTheme="minorEastAsia" w:hAnsiTheme="minorHAnsi" w:cstheme="minorBidi"/>
          <w:smallCaps w:val="0"/>
          <w:noProof/>
          <w:lang w:val="en-GB" w:eastAsia="zh-CN"/>
        </w:rPr>
      </w:pPr>
      <w:hyperlink w:anchor="_Toc478575292" w:history="1">
        <w:r w:rsidR="00C71EA9" w:rsidRPr="00E34054">
          <w:rPr>
            <w:rStyle w:val="Hyperlink"/>
            <w:rFonts w:ascii="微软雅黑" w:eastAsia="微软雅黑" w:hAnsi="微软雅黑" w:cs="微软雅黑"/>
            <w:bCs/>
            <w:iCs/>
            <w:noProof/>
            <w:lang w:eastAsia="zh-CN"/>
          </w:rPr>
          <w:t>12.4</w:t>
        </w:r>
        <w:r w:rsidR="00C71EA9">
          <w:rPr>
            <w:rFonts w:asciiTheme="minorHAnsi" w:eastAsiaTheme="minorEastAsia" w:hAnsiTheme="minorHAnsi" w:cstheme="minorBidi"/>
            <w:smallCaps w:val="0"/>
            <w:noProof/>
            <w:lang w:val="en-GB" w:eastAsia="zh-CN"/>
          </w:rPr>
          <w:tab/>
        </w:r>
        <w:r w:rsidR="00C71EA9" w:rsidRPr="00E34054">
          <w:rPr>
            <w:rStyle w:val="Hyperlink"/>
            <w:rFonts w:ascii="微软雅黑" w:eastAsia="微软雅黑" w:hAnsi="微软雅黑" w:cs="微软雅黑" w:hint="eastAsia"/>
            <w:bCs/>
            <w:iCs/>
            <w:noProof/>
            <w:lang w:eastAsia="zh-CN"/>
          </w:rPr>
          <w:t>卡调度服务日志</w:t>
        </w:r>
        <w:r w:rsidR="00C71EA9">
          <w:rPr>
            <w:noProof/>
            <w:webHidden/>
          </w:rPr>
          <w:tab/>
        </w:r>
        <w:r w:rsidR="00C71EA9">
          <w:rPr>
            <w:noProof/>
            <w:webHidden/>
          </w:rPr>
          <w:fldChar w:fldCharType="begin"/>
        </w:r>
        <w:r w:rsidR="00C71EA9">
          <w:rPr>
            <w:noProof/>
            <w:webHidden/>
          </w:rPr>
          <w:instrText xml:space="preserve"> PAGEREF _Toc478575292 \h </w:instrText>
        </w:r>
        <w:r w:rsidR="00C71EA9">
          <w:rPr>
            <w:noProof/>
            <w:webHidden/>
          </w:rPr>
        </w:r>
        <w:r w:rsidR="00C71EA9">
          <w:rPr>
            <w:noProof/>
            <w:webHidden/>
          </w:rPr>
          <w:fldChar w:fldCharType="separate"/>
        </w:r>
        <w:r w:rsidR="00C71EA9">
          <w:rPr>
            <w:noProof/>
            <w:webHidden/>
          </w:rPr>
          <w:t>55</w:t>
        </w:r>
        <w:r w:rsidR="00C71EA9">
          <w:rPr>
            <w:noProof/>
            <w:webHidden/>
          </w:rPr>
          <w:fldChar w:fldCharType="end"/>
        </w:r>
      </w:hyperlink>
    </w:p>
    <w:p w14:paraId="7E801858" w14:textId="77777777" w:rsidR="00C71EA9" w:rsidRDefault="003C2960">
      <w:pPr>
        <w:pStyle w:val="TOC3"/>
        <w:tabs>
          <w:tab w:val="left" w:pos="1200"/>
        </w:tabs>
        <w:rPr>
          <w:rFonts w:asciiTheme="minorHAnsi" w:eastAsiaTheme="minorEastAsia" w:hAnsiTheme="minorHAnsi" w:cstheme="minorBidi"/>
          <w:i w:val="0"/>
          <w:noProof/>
          <w:lang w:val="en-GB" w:eastAsia="zh-CN"/>
        </w:rPr>
      </w:pPr>
      <w:hyperlink w:anchor="_Toc478575293" w:history="1">
        <w:r w:rsidR="00C71EA9" w:rsidRPr="00E34054">
          <w:rPr>
            <w:rStyle w:val="Hyperlink"/>
            <w:rFonts w:ascii="微软雅黑" w:eastAsia="微软雅黑" w:hAnsi="微软雅黑" w:cs="微软雅黑"/>
            <w:noProof/>
            <w:lang w:eastAsia="zh-CN"/>
          </w:rPr>
          <w:t>12.4.1</w:t>
        </w:r>
        <w:r w:rsidR="00C71EA9">
          <w:rPr>
            <w:rFonts w:asciiTheme="minorHAnsi" w:eastAsiaTheme="minorEastAsia" w:hAnsiTheme="minorHAnsi" w:cstheme="minorBidi"/>
            <w:i w:val="0"/>
            <w:noProof/>
            <w:lang w:val="en-GB" w:eastAsia="zh-CN"/>
          </w:rPr>
          <w:tab/>
        </w:r>
        <w:r w:rsidR="00C71EA9" w:rsidRPr="00E34054">
          <w:rPr>
            <w:rStyle w:val="Hyperlink"/>
            <w:rFonts w:ascii="微软雅黑" w:eastAsia="微软雅黑" w:hAnsi="微软雅黑" w:cs="微软雅黑" w:hint="eastAsia"/>
            <w:noProof/>
            <w:lang w:eastAsia="zh-CN"/>
          </w:rPr>
          <w:t>日志列表</w:t>
        </w:r>
        <w:r w:rsidR="00C71EA9">
          <w:rPr>
            <w:noProof/>
            <w:webHidden/>
          </w:rPr>
          <w:tab/>
        </w:r>
        <w:r w:rsidR="00C71EA9">
          <w:rPr>
            <w:noProof/>
            <w:webHidden/>
          </w:rPr>
          <w:fldChar w:fldCharType="begin"/>
        </w:r>
        <w:r w:rsidR="00C71EA9">
          <w:rPr>
            <w:noProof/>
            <w:webHidden/>
          </w:rPr>
          <w:instrText xml:space="preserve"> PAGEREF _Toc478575293 \h </w:instrText>
        </w:r>
        <w:r w:rsidR="00C71EA9">
          <w:rPr>
            <w:noProof/>
            <w:webHidden/>
          </w:rPr>
        </w:r>
        <w:r w:rsidR="00C71EA9">
          <w:rPr>
            <w:noProof/>
            <w:webHidden/>
          </w:rPr>
          <w:fldChar w:fldCharType="separate"/>
        </w:r>
        <w:r w:rsidR="00C71EA9">
          <w:rPr>
            <w:noProof/>
            <w:webHidden/>
          </w:rPr>
          <w:t>55</w:t>
        </w:r>
        <w:r w:rsidR="00C71EA9">
          <w:rPr>
            <w:noProof/>
            <w:webHidden/>
          </w:rPr>
          <w:fldChar w:fldCharType="end"/>
        </w:r>
      </w:hyperlink>
    </w:p>
    <w:p w14:paraId="1332E22E" w14:textId="77777777" w:rsidR="00C71EA9" w:rsidRDefault="003C2960">
      <w:pPr>
        <w:pStyle w:val="TOC2"/>
        <w:tabs>
          <w:tab w:val="left" w:pos="800"/>
        </w:tabs>
        <w:rPr>
          <w:rFonts w:asciiTheme="minorHAnsi" w:eastAsiaTheme="minorEastAsia" w:hAnsiTheme="minorHAnsi" w:cstheme="minorBidi"/>
          <w:smallCaps w:val="0"/>
          <w:noProof/>
          <w:lang w:val="en-GB" w:eastAsia="zh-CN"/>
        </w:rPr>
      </w:pPr>
      <w:hyperlink w:anchor="_Toc478575294" w:history="1">
        <w:r w:rsidR="00C71EA9" w:rsidRPr="00E34054">
          <w:rPr>
            <w:rStyle w:val="Hyperlink"/>
            <w:rFonts w:ascii="微软雅黑" w:eastAsia="微软雅黑" w:hAnsi="微软雅黑" w:cs="微软雅黑"/>
            <w:bCs/>
            <w:iCs/>
            <w:noProof/>
            <w:lang w:eastAsia="zh-CN"/>
          </w:rPr>
          <w:t>12.5</w:t>
        </w:r>
        <w:r w:rsidR="00C71EA9">
          <w:rPr>
            <w:rFonts w:asciiTheme="minorHAnsi" w:eastAsiaTheme="minorEastAsia" w:hAnsiTheme="minorHAnsi" w:cstheme="minorBidi"/>
            <w:smallCaps w:val="0"/>
            <w:noProof/>
            <w:lang w:val="en-GB" w:eastAsia="zh-CN"/>
          </w:rPr>
          <w:tab/>
        </w:r>
        <w:r w:rsidR="00C71EA9" w:rsidRPr="00E34054">
          <w:rPr>
            <w:rStyle w:val="Hyperlink"/>
            <w:rFonts w:ascii="微软雅黑" w:eastAsia="微软雅黑" w:hAnsi="微软雅黑" w:cs="微软雅黑" w:hint="eastAsia"/>
            <w:bCs/>
            <w:iCs/>
            <w:noProof/>
            <w:lang w:eastAsia="zh-CN"/>
          </w:rPr>
          <w:t>卡交换系统日志</w:t>
        </w:r>
        <w:r w:rsidR="00C71EA9">
          <w:rPr>
            <w:noProof/>
            <w:webHidden/>
          </w:rPr>
          <w:tab/>
        </w:r>
        <w:r w:rsidR="00C71EA9">
          <w:rPr>
            <w:noProof/>
            <w:webHidden/>
          </w:rPr>
          <w:fldChar w:fldCharType="begin"/>
        </w:r>
        <w:r w:rsidR="00C71EA9">
          <w:rPr>
            <w:noProof/>
            <w:webHidden/>
          </w:rPr>
          <w:instrText xml:space="preserve"> PAGEREF _Toc478575294 \h </w:instrText>
        </w:r>
        <w:r w:rsidR="00C71EA9">
          <w:rPr>
            <w:noProof/>
            <w:webHidden/>
          </w:rPr>
        </w:r>
        <w:r w:rsidR="00C71EA9">
          <w:rPr>
            <w:noProof/>
            <w:webHidden/>
          </w:rPr>
          <w:fldChar w:fldCharType="separate"/>
        </w:r>
        <w:r w:rsidR="00C71EA9">
          <w:rPr>
            <w:noProof/>
            <w:webHidden/>
          </w:rPr>
          <w:t>55</w:t>
        </w:r>
        <w:r w:rsidR="00C71EA9">
          <w:rPr>
            <w:noProof/>
            <w:webHidden/>
          </w:rPr>
          <w:fldChar w:fldCharType="end"/>
        </w:r>
      </w:hyperlink>
    </w:p>
    <w:p w14:paraId="221BBC14" w14:textId="77777777" w:rsidR="00C71EA9" w:rsidRDefault="003C2960">
      <w:pPr>
        <w:pStyle w:val="TOC3"/>
        <w:tabs>
          <w:tab w:val="left" w:pos="1200"/>
        </w:tabs>
        <w:rPr>
          <w:rFonts w:asciiTheme="minorHAnsi" w:eastAsiaTheme="minorEastAsia" w:hAnsiTheme="minorHAnsi" w:cstheme="minorBidi"/>
          <w:i w:val="0"/>
          <w:noProof/>
          <w:lang w:val="en-GB" w:eastAsia="zh-CN"/>
        </w:rPr>
      </w:pPr>
      <w:hyperlink w:anchor="_Toc478575295" w:history="1">
        <w:r w:rsidR="00C71EA9" w:rsidRPr="00E34054">
          <w:rPr>
            <w:rStyle w:val="Hyperlink"/>
            <w:rFonts w:ascii="微软雅黑" w:eastAsia="微软雅黑" w:hAnsi="微软雅黑" w:cs="微软雅黑"/>
            <w:noProof/>
            <w:lang w:eastAsia="zh-CN"/>
          </w:rPr>
          <w:t>12.5.1</w:t>
        </w:r>
        <w:r w:rsidR="00C71EA9">
          <w:rPr>
            <w:rFonts w:asciiTheme="minorHAnsi" w:eastAsiaTheme="minorEastAsia" w:hAnsiTheme="minorHAnsi" w:cstheme="minorBidi"/>
            <w:i w:val="0"/>
            <w:noProof/>
            <w:lang w:val="en-GB" w:eastAsia="zh-CN"/>
          </w:rPr>
          <w:tab/>
        </w:r>
        <w:r w:rsidR="00C71EA9" w:rsidRPr="00E34054">
          <w:rPr>
            <w:rStyle w:val="Hyperlink"/>
            <w:rFonts w:ascii="微软雅黑" w:eastAsia="微软雅黑" w:hAnsi="微软雅黑" w:cs="微软雅黑" w:hint="eastAsia"/>
            <w:noProof/>
            <w:lang w:eastAsia="zh-CN"/>
          </w:rPr>
          <w:t>日志列表</w:t>
        </w:r>
        <w:r w:rsidR="00C71EA9">
          <w:rPr>
            <w:noProof/>
            <w:webHidden/>
          </w:rPr>
          <w:tab/>
        </w:r>
        <w:r w:rsidR="00C71EA9">
          <w:rPr>
            <w:noProof/>
            <w:webHidden/>
          </w:rPr>
          <w:fldChar w:fldCharType="begin"/>
        </w:r>
        <w:r w:rsidR="00C71EA9">
          <w:rPr>
            <w:noProof/>
            <w:webHidden/>
          </w:rPr>
          <w:instrText xml:space="preserve"> PAGEREF _Toc478575295 \h </w:instrText>
        </w:r>
        <w:r w:rsidR="00C71EA9">
          <w:rPr>
            <w:noProof/>
            <w:webHidden/>
          </w:rPr>
        </w:r>
        <w:r w:rsidR="00C71EA9">
          <w:rPr>
            <w:noProof/>
            <w:webHidden/>
          </w:rPr>
          <w:fldChar w:fldCharType="separate"/>
        </w:r>
        <w:r w:rsidR="00C71EA9">
          <w:rPr>
            <w:noProof/>
            <w:webHidden/>
          </w:rPr>
          <w:t>55</w:t>
        </w:r>
        <w:r w:rsidR="00C71EA9">
          <w:rPr>
            <w:noProof/>
            <w:webHidden/>
          </w:rPr>
          <w:fldChar w:fldCharType="end"/>
        </w:r>
      </w:hyperlink>
    </w:p>
    <w:p w14:paraId="1D0B1C0A" w14:textId="77777777" w:rsidR="00C71EA9" w:rsidRDefault="003C2960">
      <w:pPr>
        <w:pStyle w:val="TOC2"/>
        <w:tabs>
          <w:tab w:val="left" w:pos="800"/>
        </w:tabs>
        <w:rPr>
          <w:rFonts w:asciiTheme="minorHAnsi" w:eastAsiaTheme="minorEastAsia" w:hAnsiTheme="minorHAnsi" w:cstheme="minorBidi"/>
          <w:smallCaps w:val="0"/>
          <w:noProof/>
          <w:lang w:val="en-GB" w:eastAsia="zh-CN"/>
        </w:rPr>
      </w:pPr>
      <w:hyperlink w:anchor="_Toc478575296" w:history="1">
        <w:r w:rsidR="00C71EA9" w:rsidRPr="00E34054">
          <w:rPr>
            <w:rStyle w:val="Hyperlink"/>
            <w:rFonts w:ascii="微软雅黑" w:eastAsia="微软雅黑" w:hAnsi="微软雅黑" w:cs="微软雅黑"/>
            <w:bCs/>
            <w:iCs/>
            <w:noProof/>
            <w:lang w:eastAsia="zh-CN"/>
          </w:rPr>
          <w:t>12.6</w:t>
        </w:r>
        <w:r w:rsidR="00C71EA9">
          <w:rPr>
            <w:rFonts w:asciiTheme="minorHAnsi" w:eastAsiaTheme="minorEastAsia" w:hAnsiTheme="minorHAnsi" w:cstheme="minorBidi"/>
            <w:smallCaps w:val="0"/>
            <w:noProof/>
            <w:lang w:val="en-GB" w:eastAsia="zh-CN"/>
          </w:rPr>
          <w:tab/>
        </w:r>
        <w:r w:rsidR="00C71EA9" w:rsidRPr="00E34054">
          <w:rPr>
            <w:rStyle w:val="Hyperlink"/>
            <w:rFonts w:ascii="微软雅黑" w:eastAsia="微软雅黑" w:hAnsi="微软雅黑" w:cs="微软雅黑" w:hint="eastAsia"/>
            <w:bCs/>
            <w:iCs/>
            <w:noProof/>
            <w:lang w:eastAsia="zh-CN"/>
          </w:rPr>
          <w:t>软交换系统日志</w:t>
        </w:r>
        <w:r w:rsidR="00C71EA9">
          <w:rPr>
            <w:noProof/>
            <w:webHidden/>
          </w:rPr>
          <w:tab/>
        </w:r>
        <w:r w:rsidR="00C71EA9">
          <w:rPr>
            <w:noProof/>
            <w:webHidden/>
          </w:rPr>
          <w:fldChar w:fldCharType="begin"/>
        </w:r>
        <w:r w:rsidR="00C71EA9">
          <w:rPr>
            <w:noProof/>
            <w:webHidden/>
          </w:rPr>
          <w:instrText xml:space="preserve"> PAGEREF _Toc478575296 \h </w:instrText>
        </w:r>
        <w:r w:rsidR="00C71EA9">
          <w:rPr>
            <w:noProof/>
            <w:webHidden/>
          </w:rPr>
        </w:r>
        <w:r w:rsidR="00C71EA9">
          <w:rPr>
            <w:noProof/>
            <w:webHidden/>
          </w:rPr>
          <w:fldChar w:fldCharType="separate"/>
        </w:r>
        <w:r w:rsidR="00C71EA9">
          <w:rPr>
            <w:noProof/>
            <w:webHidden/>
          </w:rPr>
          <w:t>55</w:t>
        </w:r>
        <w:r w:rsidR="00C71EA9">
          <w:rPr>
            <w:noProof/>
            <w:webHidden/>
          </w:rPr>
          <w:fldChar w:fldCharType="end"/>
        </w:r>
      </w:hyperlink>
    </w:p>
    <w:p w14:paraId="4E3F7E21" w14:textId="77777777" w:rsidR="00C71EA9" w:rsidRDefault="003C2960">
      <w:pPr>
        <w:pStyle w:val="TOC3"/>
        <w:tabs>
          <w:tab w:val="left" w:pos="1200"/>
        </w:tabs>
        <w:rPr>
          <w:rFonts w:asciiTheme="minorHAnsi" w:eastAsiaTheme="minorEastAsia" w:hAnsiTheme="minorHAnsi" w:cstheme="minorBidi"/>
          <w:i w:val="0"/>
          <w:noProof/>
          <w:lang w:val="en-GB" w:eastAsia="zh-CN"/>
        </w:rPr>
      </w:pPr>
      <w:hyperlink w:anchor="_Toc478575297" w:history="1">
        <w:r w:rsidR="00C71EA9" w:rsidRPr="00E34054">
          <w:rPr>
            <w:rStyle w:val="Hyperlink"/>
            <w:rFonts w:ascii="微软雅黑" w:eastAsia="微软雅黑" w:hAnsi="微软雅黑" w:cs="微软雅黑"/>
            <w:noProof/>
            <w:lang w:eastAsia="zh-CN"/>
          </w:rPr>
          <w:t>12.6.1</w:t>
        </w:r>
        <w:r w:rsidR="00C71EA9">
          <w:rPr>
            <w:rFonts w:asciiTheme="minorHAnsi" w:eastAsiaTheme="minorEastAsia" w:hAnsiTheme="minorHAnsi" w:cstheme="minorBidi"/>
            <w:i w:val="0"/>
            <w:noProof/>
            <w:lang w:val="en-GB" w:eastAsia="zh-CN"/>
          </w:rPr>
          <w:tab/>
        </w:r>
        <w:r w:rsidR="00C71EA9" w:rsidRPr="00E34054">
          <w:rPr>
            <w:rStyle w:val="Hyperlink"/>
            <w:rFonts w:ascii="微软雅黑" w:eastAsia="微软雅黑" w:hAnsi="微软雅黑" w:cs="微软雅黑" w:hint="eastAsia"/>
            <w:noProof/>
            <w:lang w:eastAsia="zh-CN"/>
          </w:rPr>
          <w:t>日志列表</w:t>
        </w:r>
        <w:r w:rsidR="00C71EA9">
          <w:rPr>
            <w:noProof/>
            <w:webHidden/>
          </w:rPr>
          <w:tab/>
        </w:r>
        <w:r w:rsidR="00C71EA9">
          <w:rPr>
            <w:noProof/>
            <w:webHidden/>
          </w:rPr>
          <w:fldChar w:fldCharType="begin"/>
        </w:r>
        <w:r w:rsidR="00C71EA9">
          <w:rPr>
            <w:noProof/>
            <w:webHidden/>
          </w:rPr>
          <w:instrText xml:space="preserve"> PAGEREF _Toc478575297 \h </w:instrText>
        </w:r>
        <w:r w:rsidR="00C71EA9">
          <w:rPr>
            <w:noProof/>
            <w:webHidden/>
          </w:rPr>
        </w:r>
        <w:r w:rsidR="00C71EA9">
          <w:rPr>
            <w:noProof/>
            <w:webHidden/>
          </w:rPr>
          <w:fldChar w:fldCharType="separate"/>
        </w:r>
        <w:r w:rsidR="00C71EA9">
          <w:rPr>
            <w:noProof/>
            <w:webHidden/>
          </w:rPr>
          <w:t>55</w:t>
        </w:r>
        <w:r w:rsidR="00C71EA9">
          <w:rPr>
            <w:noProof/>
            <w:webHidden/>
          </w:rPr>
          <w:fldChar w:fldCharType="end"/>
        </w:r>
      </w:hyperlink>
    </w:p>
    <w:p w14:paraId="74D6914D" w14:textId="77777777" w:rsidR="00C71EA9" w:rsidRDefault="003C2960">
      <w:pPr>
        <w:pStyle w:val="TOC2"/>
        <w:tabs>
          <w:tab w:val="left" w:pos="800"/>
        </w:tabs>
        <w:rPr>
          <w:rFonts w:asciiTheme="minorHAnsi" w:eastAsiaTheme="minorEastAsia" w:hAnsiTheme="minorHAnsi" w:cstheme="minorBidi"/>
          <w:smallCaps w:val="0"/>
          <w:noProof/>
          <w:lang w:val="en-GB" w:eastAsia="zh-CN"/>
        </w:rPr>
      </w:pPr>
      <w:hyperlink w:anchor="_Toc478575298" w:history="1">
        <w:r w:rsidR="00C71EA9" w:rsidRPr="00E34054">
          <w:rPr>
            <w:rStyle w:val="Hyperlink"/>
            <w:rFonts w:ascii="微软雅黑" w:eastAsia="微软雅黑" w:hAnsi="微软雅黑" w:cs="微软雅黑"/>
            <w:bCs/>
            <w:iCs/>
            <w:noProof/>
            <w:lang w:eastAsia="zh-CN"/>
          </w:rPr>
          <w:t>12.7</w:t>
        </w:r>
        <w:r w:rsidR="00C71EA9">
          <w:rPr>
            <w:rFonts w:asciiTheme="minorHAnsi" w:eastAsiaTheme="minorEastAsia" w:hAnsiTheme="minorHAnsi" w:cstheme="minorBidi"/>
            <w:smallCaps w:val="0"/>
            <w:noProof/>
            <w:lang w:val="en-GB" w:eastAsia="zh-CN"/>
          </w:rPr>
          <w:tab/>
        </w:r>
        <w:r w:rsidR="00C71EA9" w:rsidRPr="00E34054">
          <w:rPr>
            <w:rStyle w:val="Hyperlink"/>
            <w:rFonts w:ascii="微软雅黑" w:eastAsia="微软雅黑" w:hAnsi="微软雅黑" w:cs="微软雅黑" w:hint="eastAsia"/>
            <w:bCs/>
            <w:iCs/>
            <w:noProof/>
            <w:lang w:eastAsia="zh-CN"/>
          </w:rPr>
          <w:t>消息日志</w:t>
        </w:r>
        <w:r w:rsidR="00C71EA9">
          <w:rPr>
            <w:noProof/>
            <w:webHidden/>
          </w:rPr>
          <w:tab/>
        </w:r>
        <w:r w:rsidR="00C71EA9">
          <w:rPr>
            <w:noProof/>
            <w:webHidden/>
          </w:rPr>
          <w:fldChar w:fldCharType="begin"/>
        </w:r>
        <w:r w:rsidR="00C71EA9">
          <w:rPr>
            <w:noProof/>
            <w:webHidden/>
          </w:rPr>
          <w:instrText xml:space="preserve"> PAGEREF _Toc478575298 \h </w:instrText>
        </w:r>
        <w:r w:rsidR="00C71EA9">
          <w:rPr>
            <w:noProof/>
            <w:webHidden/>
          </w:rPr>
        </w:r>
        <w:r w:rsidR="00C71EA9">
          <w:rPr>
            <w:noProof/>
            <w:webHidden/>
          </w:rPr>
          <w:fldChar w:fldCharType="separate"/>
        </w:r>
        <w:r w:rsidR="00C71EA9">
          <w:rPr>
            <w:noProof/>
            <w:webHidden/>
          </w:rPr>
          <w:t>55</w:t>
        </w:r>
        <w:r w:rsidR="00C71EA9">
          <w:rPr>
            <w:noProof/>
            <w:webHidden/>
          </w:rPr>
          <w:fldChar w:fldCharType="end"/>
        </w:r>
      </w:hyperlink>
    </w:p>
    <w:p w14:paraId="66912497" w14:textId="77777777" w:rsidR="00C71EA9" w:rsidRDefault="003C2960">
      <w:pPr>
        <w:pStyle w:val="TOC3"/>
        <w:tabs>
          <w:tab w:val="left" w:pos="1200"/>
        </w:tabs>
        <w:rPr>
          <w:rFonts w:asciiTheme="minorHAnsi" w:eastAsiaTheme="minorEastAsia" w:hAnsiTheme="minorHAnsi" w:cstheme="minorBidi"/>
          <w:i w:val="0"/>
          <w:noProof/>
          <w:lang w:val="en-GB" w:eastAsia="zh-CN"/>
        </w:rPr>
      </w:pPr>
      <w:hyperlink w:anchor="_Toc478575299" w:history="1">
        <w:r w:rsidR="00C71EA9" w:rsidRPr="00E34054">
          <w:rPr>
            <w:rStyle w:val="Hyperlink"/>
            <w:rFonts w:ascii="微软雅黑" w:eastAsia="微软雅黑" w:hAnsi="微软雅黑" w:cs="微软雅黑"/>
            <w:noProof/>
            <w:lang w:eastAsia="zh-CN"/>
          </w:rPr>
          <w:t>12.7.1</w:t>
        </w:r>
        <w:r w:rsidR="00C71EA9">
          <w:rPr>
            <w:rFonts w:asciiTheme="minorHAnsi" w:eastAsiaTheme="minorEastAsia" w:hAnsiTheme="minorHAnsi" w:cstheme="minorBidi"/>
            <w:i w:val="0"/>
            <w:noProof/>
            <w:lang w:val="en-GB" w:eastAsia="zh-CN"/>
          </w:rPr>
          <w:tab/>
        </w:r>
        <w:r w:rsidR="00C71EA9" w:rsidRPr="00E34054">
          <w:rPr>
            <w:rStyle w:val="Hyperlink"/>
            <w:rFonts w:ascii="微软雅黑" w:eastAsia="微软雅黑" w:hAnsi="微软雅黑" w:cs="微软雅黑" w:hint="eastAsia"/>
            <w:noProof/>
            <w:lang w:eastAsia="zh-CN"/>
          </w:rPr>
          <w:t>日志列表</w:t>
        </w:r>
        <w:r w:rsidR="00C71EA9">
          <w:rPr>
            <w:noProof/>
            <w:webHidden/>
          </w:rPr>
          <w:tab/>
        </w:r>
        <w:r w:rsidR="00C71EA9">
          <w:rPr>
            <w:noProof/>
            <w:webHidden/>
          </w:rPr>
          <w:fldChar w:fldCharType="begin"/>
        </w:r>
        <w:r w:rsidR="00C71EA9">
          <w:rPr>
            <w:noProof/>
            <w:webHidden/>
          </w:rPr>
          <w:instrText xml:space="preserve"> PAGEREF _Toc478575299 \h </w:instrText>
        </w:r>
        <w:r w:rsidR="00C71EA9">
          <w:rPr>
            <w:noProof/>
            <w:webHidden/>
          </w:rPr>
        </w:r>
        <w:r w:rsidR="00C71EA9">
          <w:rPr>
            <w:noProof/>
            <w:webHidden/>
          </w:rPr>
          <w:fldChar w:fldCharType="separate"/>
        </w:r>
        <w:r w:rsidR="00C71EA9">
          <w:rPr>
            <w:noProof/>
            <w:webHidden/>
          </w:rPr>
          <w:t>55</w:t>
        </w:r>
        <w:r w:rsidR="00C71EA9">
          <w:rPr>
            <w:noProof/>
            <w:webHidden/>
          </w:rPr>
          <w:fldChar w:fldCharType="end"/>
        </w:r>
      </w:hyperlink>
    </w:p>
    <w:p w14:paraId="6935AB2A" w14:textId="77777777" w:rsidR="00C71EA9" w:rsidRDefault="003C2960">
      <w:pPr>
        <w:pStyle w:val="TOC2"/>
        <w:tabs>
          <w:tab w:val="left" w:pos="800"/>
        </w:tabs>
        <w:rPr>
          <w:rFonts w:asciiTheme="minorHAnsi" w:eastAsiaTheme="minorEastAsia" w:hAnsiTheme="minorHAnsi" w:cstheme="minorBidi"/>
          <w:smallCaps w:val="0"/>
          <w:noProof/>
          <w:lang w:val="en-GB" w:eastAsia="zh-CN"/>
        </w:rPr>
      </w:pPr>
      <w:hyperlink w:anchor="_Toc478575300" w:history="1">
        <w:r w:rsidR="00C71EA9" w:rsidRPr="00E34054">
          <w:rPr>
            <w:rStyle w:val="Hyperlink"/>
            <w:rFonts w:ascii="微软雅黑" w:eastAsia="微软雅黑" w:hAnsi="微软雅黑" w:cs="微软雅黑"/>
            <w:bCs/>
            <w:iCs/>
            <w:noProof/>
            <w:lang w:eastAsia="zh-CN"/>
          </w:rPr>
          <w:t>12.8</w:t>
        </w:r>
        <w:r w:rsidR="00C71EA9">
          <w:rPr>
            <w:rFonts w:asciiTheme="minorHAnsi" w:eastAsiaTheme="minorEastAsia" w:hAnsiTheme="minorHAnsi" w:cstheme="minorBidi"/>
            <w:smallCaps w:val="0"/>
            <w:noProof/>
            <w:lang w:val="en-GB" w:eastAsia="zh-CN"/>
          </w:rPr>
          <w:tab/>
        </w:r>
        <w:r w:rsidR="00C71EA9" w:rsidRPr="00E34054">
          <w:rPr>
            <w:rStyle w:val="Hyperlink"/>
            <w:rFonts w:ascii="微软雅黑" w:eastAsia="微软雅黑" w:hAnsi="微软雅黑" w:cs="微软雅黑"/>
            <w:bCs/>
            <w:iCs/>
            <w:noProof/>
            <w:lang w:eastAsia="zh-CN"/>
          </w:rPr>
          <w:t>APP</w:t>
        </w:r>
        <w:r w:rsidR="00C71EA9" w:rsidRPr="00E34054">
          <w:rPr>
            <w:rStyle w:val="Hyperlink"/>
            <w:rFonts w:ascii="微软雅黑" w:eastAsia="微软雅黑" w:hAnsi="微软雅黑" w:cs="微软雅黑" w:hint="eastAsia"/>
            <w:bCs/>
            <w:iCs/>
            <w:noProof/>
            <w:lang w:eastAsia="zh-CN"/>
          </w:rPr>
          <w:t>日志</w:t>
        </w:r>
        <w:r w:rsidR="00C71EA9">
          <w:rPr>
            <w:noProof/>
            <w:webHidden/>
          </w:rPr>
          <w:tab/>
        </w:r>
        <w:r w:rsidR="00C71EA9">
          <w:rPr>
            <w:noProof/>
            <w:webHidden/>
          </w:rPr>
          <w:fldChar w:fldCharType="begin"/>
        </w:r>
        <w:r w:rsidR="00C71EA9">
          <w:rPr>
            <w:noProof/>
            <w:webHidden/>
          </w:rPr>
          <w:instrText xml:space="preserve"> PAGEREF _Toc478575300 \h </w:instrText>
        </w:r>
        <w:r w:rsidR="00C71EA9">
          <w:rPr>
            <w:noProof/>
            <w:webHidden/>
          </w:rPr>
        </w:r>
        <w:r w:rsidR="00C71EA9">
          <w:rPr>
            <w:noProof/>
            <w:webHidden/>
          </w:rPr>
          <w:fldChar w:fldCharType="separate"/>
        </w:r>
        <w:r w:rsidR="00C71EA9">
          <w:rPr>
            <w:noProof/>
            <w:webHidden/>
          </w:rPr>
          <w:t>55</w:t>
        </w:r>
        <w:r w:rsidR="00C71EA9">
          <w:rPr>
            <w:noProof/>
            <w:webHidden/>
          </w:rPr>
          <w:fldChar w:fldCharType="end"/>
        </w:r>
      </w:hyperlink>
    </w:p>
    <w:p w14:paraId="4AF46331" w14:textId="77777777" w:rsidR="00C71EA9" w:rsidRDefault="003C2960">
      <w:pPr>
        <w:pStyle w:val="TOC3"/>
        <w:tabs>
          <w:tab w:val="left" w:pos="1200"/>
        </w:tabs>
        <w:rPr>
          <w:rFonts w:asciiTheme="minorHAnsi" w:eastAsiaTheme="minorEastAsia" w:hAnsiTheme="minorHAnsi" w:cstheme="minorBidi"/>
          <w:i w:val="0"/>
          <w:noProof/>
          <w:lang w:val="en-GB" w:eastAsia="zh-CN"/>
        </w:rPr>
      </w:pPr>
      <w:hyperlink w:anchor="_Toc478575301" w:history="1">
        <w:r w:rsidR="00C71EA9" w:rsidRPr="00E34054">
          <w:rPr>
            <w:rStyle w:val="Hyperlink"/>
            <w:rFonts w:ascii="微软雅黑" w:eastAsia="微软雅黑" w:hAnsi="微软雅黑" w:cs="微软雅黑"/>
            <w:noProof/>
            <w:lang w:eastAsia="zh-CN"/>
          </w:rPr>
          <w:t>12.8.1</w:t>
        </w:r>
        <w:r w:rsidR="00C71EA9">
          <w:rPr>
            <w:rFonts w:asciiTheme="minorHAnsi" w:eastAsiaTheme="minorEastAsia" w:hAnsiTheme="minorHAnsi" w:cstheme="minorBidi"/>
            <w:i w:val="0"/>
            <w:noProof/>
            <w:lang w:val="en-GB" w:eastAsia="zh-CN"/>
          </w:rPr>
          <w:tab/>
        </w:r>
        <w:r w:rsidR="00C71EA9" w:rsidRPr="00E34054">
          <w:rPr>
            <w:rStyle w:val="Hyperlink"/>
            <w:rFonts w:ascii="微软雅黑" w:eastAsia="微软雅黑" w:hAnsi="微软雅黑" w:cs="微软雅黑" w:hint="eastAsia"/>
            <w:noProof/>
            <w:lang w:eastAsia="zh-CN"/>
          </w:rPr>
          <w:t>日志列表</w:t>
        </w:r>
        <w:r w:rsidR="00C71EA9">
          <w:rPr>
            <w:noProof/>
            <w:webHidden/>
          </w:rPr>
          <w:tab/>
        </w:r>
        <w:r w:rsidR="00C71EA9">
          <w:rPr>
            <w:noProof/>
            <w:webHidden/>
          </w:rPr>
          <w:fldChar w:fldCharType="begin"/>
        </w:r>
        <w:r w:rsidR="00C71EA9">
          <w:rPr>
            <w:noProof/>
            <w:webHidden/>
          </w:rPr>
          <w:instrText xml:space="preserve"> PAGEREF _Toc478575301 \h </w:instrText>
        </w:r>
        <w:r w:rsidR="00C71EA9">
          <w:rPr>
            <w:noProof/>
            <w:webHidden/>
          </w:rPr>
        </w:r>
        <w:r w:rsidR="00C71EA9">
          <w:rPr>
            <w:noProof/>
            <w:webHidden/>
          </w:rPr>
          <w:fldChar w:fldCharType="separate"/>
        </w:r>
        <w:r w:rsidR="00C71EA9">
          <w:rPr>
            <w:noProof/>
            <w:webHidden/>
          </w:rPr>
          <w:t>55</w:t>
        </w:r>
        <w:r w:rsidR="00C71EA9">
          <w:rPr>
            <w:noProof/>
            <w:webHidden/>
          </w:rPr>
          <w:fldChar w:fldCharType="end"/>
        </w:r>
      </w:hyperlink>
    </w:p>
    <w:p w14:paraId="630C4542" w14:textId="77777777" w:rsidR="00391A75" w:rsidRPr="00BF473F" w:rsidRDefault="00ED4A9E" w:rsidP="00B128CB">
      <w:pPr>
        <w:tabs>
          <w:tab w:val="right" w:leader="dot" w:pos="9090"/>
        </w:tabs>
        <w:rPr>
          <w:rFonts w:ascii="微软雅黑" w:eastAsia="微软雅黑"/>
          <w:lang w:eastAsia="zh-CN"/>
        </w:rPr>
      </w:pPr>
      <w:r w:rsidRPr="00BF473F">
        <w:rPr>
          <w:rFonts w:ascii="微软雅黑" w:eastAsia="微软雅黑" w:hint="eastAsia"/>
          <w:b/>
        </w:rPr>
        <w:fldChar w:fldCharType="end"/>
      </w:r>
    </w:p>
    <w:p w14:paraId="68C9E465" w14:textId="77777777" w:rsidR="00391A75" w:rsidRPr="00BF473F" w:rsidRDefault="00391A75">
      <w:pPr>
        <w:rPr>
          <w:rFonts w:ascii="微软雅黑" w:eastAsia="微软雅黑"/>
        </w:rPr>
      </w:pPr>
    </w:p>
    <w:p w14:paraId="244BD45B" w14:textId="77777777" w:rsidR="00391A75" w:rsidRPr="00BF473F" w:rsidRDefault="00391A75">
      <w:pPr>
        <w:pStyle w:val="a"/>
        <w:rPr>
          <w:rFonts w:ascii="微软雅黑" w:eastAsia="微软雅黑"/>
          <w:lang w:eastAsia="zh-CN"/>
        </w:rPr>
        <w:sectPr w:rsidR="00391A75" w:rsidRPr="00BF473F">
          <w:headerReference w:type="default" r:id="rId12"/>
          <w:footerReference w:type="default" r:id="rId13"/>
          <w:pgSz w:w="11909" w:h="16834" w:code="9"/>
          <w:pgMar w:top="1440" w:right="1440" w:bottom="1440" w:left="1440" w:header="851" w:footer="992" w:gutter="0"/>
          <w:pgNumType w:fmt="lowerRoman" w:start="1"/>
          <w:cols w:space="0"/>
        </w:sectPr>
      </w:pPr>
    </w:p>
    <w:p w14:paraId="003771D9" w14:textId="77777777" w:rsidR="000A646C" w:rsidRPr="008C4EA3" w:rsidRDefault="000A646C" w:rsidP="000A646C">
      <w:pPr>
        <w:rPr>
          <w:rFonts w:ascii="Arial Unicode MS" w:eastAsia="Arial Unicode MS" w:hAnsi="Arial Unicode MS" w:cs="Arial Unicode MS"/>
          <w:b/>
          <w:bCs/>
          <w:u w:val="single"/>
        </w:rPr>
      </w:pPr>
      <w:r w:rsidRPr="00FE7740">
        <w:rPr>
          <w:rFonts w:ascii="Arial Unicode MS" w:eastAsia="Arial Unicode MS" w:hAnsi="Arial Unicode MS" w:cs="Arial Unicode MS" w:hint="eastAsia"/>
          <w:b/>
          <w:bCs/>
          <w:u w:val="single"/>
        </w:rPr>
        <w:t>Nomenclature</w:t>
      </w:r>
    </w:p>
    <w:p w14:paraId="6A1730A0" w14:textId="77777777" w:rsidR="000A646C" w:rsidRDefault="000A646C" w:rsidP="000A646C">
      <w:pPr>
        <w:tabs>
          <w:tab w:val="left" w:pos="720"/>
          <w:tab w:val="left" w:pos="1440"/>
        </w:tabs>
        <w:ind w:left="1440" w:hanging="1440"/>
        <w:rPr>
          <w:rFonts w:ascii="微软雅黑" w:eastAsia="微软雅黑" w:hAnsi="微软雅黑" w:cs="Arial Unicode MS"/>
          <w:iCs/>
          <w:lang w:eastAsia="zh-CN"/>
        </w:rPr>
      </w:pPr>
      <w:r>
        <w:rPr>
          <w:rFonts w:ascii="微软雅黑" w:eastAsia="微软雅黑" w:hAnsi="微软雅黑" w:cs="Arial Unicode MS"/>
          <w:iCs/>
          <w:lang w:eastAsia="zh-CN"/>
        </w:rPr>
        <w:t>ViFi</w:t>
      </w:r>
      <w:r>
        <w:rPr>
          <w:rFonts w:ascii="微软雅黑" w:eastAsia="微软雅黑" w:hAnsi="微软雅黑" w:cs="Arial Unicode MS" w:hint="eastAsia"/>
          <w:iCs/>
          <w:lang w:eastAsia="zh-CN"/>
        </w:rPr>
        <w:tab/>
      </w:r>
      <w:r>
        <w:rPr>
          <w:rFonts w:ascii="微软雅黑" w:eastAsia="微软雅黑" w:hAnsi="微软雅黑" w:cs="Arial Unicode MS" w:hint="eastAsia"/>
          <w:iCs/>
          <w:lang w:eastAsia="zh-CN"/>
        </w:rPr>
        <w:tab/>
      </w:r>
      <w:r>
        <w:rPr>
          <w:rFonts w:ascii="微软雅黑" w:eastAsia="微软雅黑" w:hAnsi="微软雅黑" w:cs="Arial Unicode MS"/>
          <w:iCs/>
          <w:lang w:eastAsia="zh-CN"/>
        </w:rPr>
        <w:t>UUWiFi 设备</w:t>
      </w:r>
    </w:p>
    <w:p w14:paraId="16B15D12" w14:textId="77777777" w:rsidR="000A646C" w:rsidRDefault="000A646C" w:rsidP="000A646C">
      <w:pPr>
        <w:tabs>
          <w:tab w:val="left" w:pos="720"/>
          <w:tab w:val="left" w:pos="1440"/>
        </w:tabs>
        <w:ind w:left="1440" w:hanging="1440"/>
        <w:rPr>
          <w:rFonts w:ascii="微软雅黑" w:eastAsia="微软雅黑" w:hAnsi="微软雅黑" w:cs="Arial Unicode MS"/>
          <w:iCs/>
          <w:lang w:eastAsia="zh-CN"/>
        </w:rPr>
      </w:pPr>
      <w:r>
        <w:rPr>
          <w:rFonts w:ascii="微软雅黑" w:eastAsia="微软雅黑" w:hAnsi="微软雅黑" w:cs="Arial Unicode MS"/>
          <w:iCs/>
          <w:lang w:eastAsia="zh-CN"/>
        </w:rPr>
        <w:t>VRS</w:t>
      </w:r>
      <w:r>
        <w:rPr>
          <w:rFonts w:ascii="微软雅黑" w:eastAsia="微软雅黑" w:hAnsi="微软雅黑" w:cs="Arial Unicode MS"/>
          <w:iCs/>
          <w:lang w:eastAsia="zh-CN"/>
        </w:rPr>
        <w:tab/>
      </w:r>
      <w:r>
        <w:rPr>
          <w:rFonts w:ascii="微软雅黑" w:eastAsia="微软雅黑" w:hAnsi="微软雅黑" w:cs="Arial Unicode MS"/>
          <w:iCs/>
          <w:lang w:eastAsia="zh-CN"/>
        </w:rPr>
        <w:tab/>
        <w:t>根服务器</w:t>
      </w:r>
    </w:p>
    <w:p w14:paraId="2D4C2F77" w14:textId="77777777" w:rsidR="000A646C" w:rsidRDefault="000A646C" w:rsidP="000A646C">
      <w:pPr>
        <w:tabs>
          <w:tab w:val="left" w:pos="720"/>
          <w:tab w:val="left" w:pos="1440"/>
        </w:tabs>
        <w:ind w:left="1440" w:hanging="1440"/>
        <w:rPr>
          <w:rFonts w:ascii="微软雅黑" w:eastAsia="微软雅黑" w:hAnsi="微软雅黑" w:cs="Arial Unicode MS"/>
          <w:iCs/>
          <w:lang w:eastAsia="zh-CN"/>
        </w:rPr>
      </w:pPr>
      <w:r>
        <w:rPr>
          <w:rFonts w:ascii="微软雅黑" w:eastAsia="微软雅黑" w:hAnsi="微软雅黑" w:cs="Arial Unicode MS"/>
          <w:iCs/>
          <w:lang w:eastAsia="zh-CN"/>
        </w:rPr>
        <w:t>VNS</w:t>
      </w:r>
      <w:r>
        <w:rPr>
          <w:rFonts w:ascii="微软雅黑" w:eastAsia="微软雅黑" w:hAnsi="微软雅黑" w:cs="Arial Unicode MS"/>
          <w:iCs/>
          <w:lang w:eastAsia="zh-CN"/>
        </w:rPr>
        <w:tab/>
      </w:r>
      <w:r>
        <w:rPr>
          <w:rFonts w:ascii="微软雅黑" w:eastAsia="微软雅黑" w:hAnsi="微软雅黑" w:cs="Arial Unicode MS"/>
          <w:iCs/>
          <w:lang w:eastAsia="zh-CN"/>
        </w:rPr>
        <w:tab/>
        <w:t>节点主服务</w:t>
      </w:r>
      <w:r>
        <w:rPr>
          <w:rFonts w:ascii="微软雅黑" w:eastAsia="微软雅黑" w:hAnsi="微软雅黑" w:cs="Arial Unicode MS" w:hint="eastAsia"/>
          <w:iCs/>
          <w:lang w:eastAsia="zh-CN"/>
        </w:rPr>
        <w:t>器</w:t>
      </w:r>
    </w:p>
    <w:p w14:paraId="5EC5BD59" w14:textId="77777777" w:rsidR="000A646C" w:rsidRDefault="000A646C" w:rsidP="000A646C">
      <w:pPr>
        <w:tabs>
          <w:tab w:val="left" w:pos="720"/>
          <w:tab w:val="left" w:pos="1440"/>
        </w:tabs>
        <w:ind w:left="1440" w:hanging="1440"/>
        <w:rPr>
          <w:rFonts w:ascii="微软雅黑" w:eastAsia="微软雅黑" w:hAnsi="微软雅黑" w:cs="Arial Unicode MS"/>
          <w:iCs/>
          <w:lang w:eastAsia="zh-CN"/>
        </w:rPr>
      </w:pPr>
      <w:r>
        <w:rPr>
          <w:rFonts w:ascii="微软雅黑" w:eastAsia="微软雅黑" w:hAnsi="微软雅黑" w:cs="Arial Unicode MS"/>
          <w:iCs/>
          <w:lang w:eastAsia="zh-CN"/>
        </w:rPr>
        <w:t>VPX</w:t>
      </w:r>
      <w:r>
        <w:rPr>
          <w:rFonts w:ascii="微软雅黑" w:eastAsia="微软雅黑" w:hAnsi="微软雅黑" w:cs="Arial Unicode MS"/>
          <w:iCs/>
          <w:lang w:eastAsia="zh-CN"/>
        </w:rPr>
        <w:tab/>
      </w:r>
      <w:r>
        <w:rPr>
          <w:rFonts w:ascii="微软雅黑" w:eastAsia="微软雅黑" w:hAnsi="微软雅黑" w:cs="Arial Unicode MS"/>
          <w:iCs/>
          <w:lang w:eastAsia="zh-CN"/>
        </w:rPr>
        <w:tab/>
        <w:t>SIP软</w:t>
      </w:r>
      <w:r>
        <w:rPr>
          <w:rFonts w:ascii="微软雅黑" w:eastAsia="微软雅黑" w:hAnsi="微软雅黑" w:cs="Arial Unicode MS" w:hint="eastAsia"/>
          <w:iCs/>
          <w:lang w:eastAsia="zh-CN"/>
        </w:rPr>
        <w:t>交换</w:t>
      </w:r>
      <w:r>
        <w:rPr>
          <w:rFonts w:ascii="微软雅黑" w:eastAsia="微软雅黑" w:hAnsi="微软雅黑" w:cs="Arial Unicode MS"/>
          <w:iCs/>
          <w:lang w:eastAsia="zh-CN"/>
        </w:rPr>
        <w:t>服务器</w:t>
      </w:r>
    </w:p>
    <w:p w14:paraId="62FDE65B" w14:textId="77777777" w:rsidR="000A646C" w:rsidRDefault="000A646C" w:rsidP="000A646C">
      <w:pPr>
        <w:tabs>
          <w:tab w:val="left" w:pos="720"/>
          <w:tab w:val="left" w:pos="1440"/>
        </w:tabs>
        <w:ind w:left="1440" w:hanging="1440"/>
        <w:rPr>
          <w:rFonts w:ascii="微软雅黑" w:eastAsia="微软雅黑" w:hAnsi="微软雅黑" w:cs="Arial Unicode MS"/>
          <w:iCs/>
          <w:lang w:eastAsia="zh-CN"/>
        </w:rPr>
      </w:pPr>
      <w:r>
        <w:rPr>
          <w:rFonts w:ascii="微软雅黑" w:eastAsia="微软雅黑" w:hAnsi="微软雅黑" w:cs="Arial Unicode MS"/>
          <w:iCs/>
          <w:lang w:eastAsia="zh-CN"/>
        </w:rPr>
        <w:t>VSW</w:t>
      </w:r>
      <w:r>
        <w:rPr>
          <w:rFonts w:ascii="微软雅黑" w:eastAsia="微软雅黑" w:hAnsi="微软雅黑" w:cs="Arial Unicode MS"/>
          <w:iCs/>
          <w:lang w:eastAsia="zh-CN"/>
        </w:rPr>
        <w:tab/>
      </w:r>
      <w:r>
        <w:rPr>
          <w:rFonts w:ascii="微软雅黑" w:eastAsia="微软雅黑" w:hAnsi="微软雅黑" w:cs="Arial Unicode MS"/>
          <w:iCs/>
          <w:lang w:eastAsia="zh-CN"/>
        </w:rPr>
        <w:tab/>
        <w:t>SIMP&lt;&gt;GoIP信息交换服务器</w:t>
      </w:r>
    </w:p>
    <w:p w14:paraId="417B27E5" w14:textId="77777777" w:rsidR="000A646C" w:rsidRDefault="000A646C" w:rsidP="000A646C">
      <w:pPr>
        <w:tabs>
          <w:tab w:val="left" w:pos="720"/>
          <w:tab w:val="left" w:pos="1440"/>
        </w:tabs>
        <w:ind w:left="1440" w:hanging="1440"/>
        <w:rPr>
          <w:rFonts w:ascii="微软雅黑" w:eastAsia="微软雅黑" w:hAnsi="微软雅黑" w:cs="Arial Unicode MS"/>
          <w:iCs/>
          <w:lang w:eastAsia="zh-CN"/>
        </w:rPr>
      </w:pPr>
      <w:r>
        <w:rPr>
          <w:rFonts w:ascii="微软雅黑" w:eastAsia="微软雅黑" w:hAnsi="微软雅黑" w:cs="Arial Unicode MS"/>
          <w:iCs/>
          <w:lang w:eastAsia="zh-CN"/>
        </w:rPr>
        <w:t>VAPP</w:t>
      </w:r>
      <w:r>
        <w:rPr>
          <w:rFonts w:ascii="微软雅黑" w:eastAsia="微软雅黑" w:hAnsi="微软雅黑" w:cs="Arial Unicode MS"/>
          <w:iCs/>
          <w:lang w:eastAsia="zh-CN"/>
        </w:rPr>
        <w:tab/>
      </w:r>
      <w:r>
        <w:rPr>
          <w:rFonts w:ascii="微软雅黑" w:eastAsia="微软雅黑" w:hAnsi="微软雅黑" w:cs="Arial Unicode MS"/>
          <w:iCs/>
          <w:lang w:eastAsia="zh-CN"/>
        </w:rPr>
        <w:tab/>
        <w:t>Android/iOS 应用</w:t>
      </w:r>
      <w:r>
        <w:rPr>
          <w:rFonts w:ascii="微软雅黑" w:eastAsia="微软雅黑" w:hAnsi="微软雅黑" w:cs="Arial Unicode MS" w:hint="eastAsia"/>
          <w:iCs/>
          <w:lang w:eastAsia="zh-CN"/>
        </w:rPr>
        <w:t>程序</w:t>
      </w:r>
    </w:p>
    <w:p w14:paraId="12812A10" w14:textId="77777777" w:rsidR="000A646C" w:rsidRDefault="000A646C">
      <w:pPr>
        <w:tabs>
          <w:tab w:val="left" w:pos="720"/>
          <w:tab w:val="left" w:pos="1440"/>
        </w:tabs>
        <w:ind w:left="1440" w:hanging="1440"/>
        <w:rPr>
          <w:rFonts w:ascii="Consolas" w:eastAsia="微软雅黑" w:hAnsi="Consolas"/>
          <w:iCs/>
          <w:lang w:eastAsia="zh-CN"/>
        </w:rPr>
      </w:pPr>
    </w:p>
    <w:p w14:paraId="0B7571A6" w14:textId="77777777" w:rsidR="00B04020" w:rsidRPr="00B04020" w:rsidRDefault="00B04020">
      <w:pPr>
        <w:tabs>
          <w:tab w:val="left" w:pos="720"/>
          <w:tab w:val="left" w:pos="1440"/>
        </w:tabs>
        <w:ind w:left="1440" w:hanging="1440"/>
        <w:rPr>
          <w:rFonts w:ascii="Consolas" w:eastAsia="微软雅黑" w:hAnsi="Consolas"/>
          <w:iCs/>
          <w:lang w:eastAsia="zh-CN"/>
        </w:rPr>
      </w:pPr>
    </w:p>
    <w:p w14:paraId="3395A354" w14:textId="77777777" w:rsidR="00391A75" w:rsidRPr="00B04020" w:rsidRDefault="00391A75">
      <w:pPr>
        <w:rPr>
          <w:rFonts w:ascii="Consolas" w:eastAsia="微软雅黑" w:hAnsi="Consolas"/>
          <w:iCs/>
          <w:lang w:eastAsia="zh-CN"/>
        </w:rPr>
      </w:pPr>
    </w:p>
    <w:p w14:paraId="0EA7A5EF" w14:textId="77777777" w:rsidR="00391A75" w:rsidRPr="00BF473F" w:rsidRDefault="00391A75">
      <w:pPr>
        <w:rPr>
          <w:rFonts w:ascii="微软雅黑" w:eastAsia="微软雅黑"/>
        </w:rPr>
      </w:pPr>
    </w:p>
    <w:p w14:paraId="50958230" w14:textId="77777777" w:rsidR="00233C09" w:rsidRPr="00BF473F" w:rsidRDefault="00391A75" w:rsidP="00233C09">
      <w:pPr>
        <w:rPr>
          <w:rFonts w:ascii="微软雅黑" w:eastAsia="微软雅黑"/>
        </w:rPr>
      </w:pPr>
      <w:r w:rsidRPr="00BF473F">
        <w:rPr>
          <w:rFonts w:ascii="微软雅黑" w:eastAsia="微软雅黑" w:hint="eastAsia"/>
        </w:rPr>
        <w:br w:type="page"/>
      </w:r>
    </w:p>
    <w:p w14:paraId="12B04667" w14:textId="37263DAB" w:rsidR="00233C09" w:rsidRPr="00EE0D85" w:rsidRDefault="00216AA0" w:rsidP="00233C09">
      <w:pPr>
        <w:pStyle w:val="Heading1"/>
        <w:rPr>
          <w:rFonts w:ascii="微软雅黑" w:eastAsia="微软雅黑" w:hAnsi="微软雅黑" w:cs="Arial Unicode MS"/>
        </w:rPr>
      </w:pPr>
      <w:bookmarkStart w:id="0" w:name="_Toc324320722"/>
      <w:bookmarkStart w:id="1" w:name="_Toc478575157"/>
      <w:r w:rsidRPr="00216AA0">
        <w:rPr>
          <w:rFonts w:ascii="Arial Unicode MS" w:eastAsia="Arial Unicode MS" w:hAnsi="Arial Unicode MS" w:cs="Arial Unicode MS" w:hint="eastAsia"/>
          <w:lang w:eastAsia="zh-CN"/>
        </w:rPr>
        <w:t>概述</w:t>
      </w:r>
      <w:bookmarkEnd w:id="0"/>
      <w:bookmarkEnd w:id="1"/>
    </w:p>
    <w:p w14:paraId="0F89A487" w14:textId="77777777" w:rsidR="00C30F35" w:rsidRPr="00EE0D85" w:rsidRDefault="00E214ED" w:rsidP="008D2EB1">
      <w:pPr>
        <w:pStyle w:val="NormalIndent"/>
        <w:rPr>
          <w:rFonts w:ascii="微软雅黑" w:eastAsia="微软雅黑" w:hAnsi="微软雅黑"/>
          <w:lang w:eastAsia="zh-CN"/>
        </w:rPr>
      </w:pPr>
      <w:r w:rsidRPr="00EE0D85">
        <w:rPr>
          <w:rFonts w:ascii="微软雅黑" w:eastAsia="微软雅黑" w:hAnsi="微软雅黑"/>
          <w:lang w:eastAsia="zh-CN"/>
        </w:rPr>
        <w:t xml:space="preserve">  </w:t>
      </w:r>
      <w:r w:rsidR="00233C09" w:rsidRPr="00EE0D85">
        <w:rPr>
          <w:rFonts w:ascii="微软雅黑" w:eastAsia="微软雅黑" w:hAnsi="微软雅黑" w:hint="eastAsia"/>
          <w:lang w:eastAsia="zh-CN"/>
        </w:rPr>
        <w:t>本文档描述</w:t>
      </w:r>
      <w:r w:rsidR="00D4699C" w:rsidRPr="00EE0D85">
        <w:rPr>
          <w:rFonts w:ascii="微软雅黑" w:eastAsia="微软雅黑" w:hAnsi="微软雅黑"/>
          <w:lang w:eastAsia="zh-CN"/>
        </w:rPr>
        <w:t>ViFi</w:t>
      </w:r>
      <w:r w:rsidRPr="00EE0D85">
        <w:rPr>
          <w:rFonts w:ascii="微软雅黑" w:eastAsia="微软雅黑" w:hAnsi="微软雅黑"/>
          <w:lang w:eastAsia="zh-CN"/>
        </w:rPr>
        <w:t>(uuWiFi)</w:t>
      </w:r>
      <w:r w:rsidR="00233C09" w:rsidRPr="00EE0D85">
        <w:rPr>
          <w:rFonts w:ascii="微软雅黑" w:eastAsia="微软雅黑" w:hAnsi="微软雅黑" w:hint="eastAsia"/>
          <w:lang w:eastAsia="zh-CN"/>
        </w:rPr>
        <w:t>项目中</w:t>
      </w:r>
      <w:r w:rsidR="007E5653" w:rsidRPr="00EE0D85">
        <w:rPr>
          <w:rFonts w:ascii="微软雅黑" w:eastAsia="微软雅黑" w:hAnsi="微软雅黑"/>
          <w:lang w:eastAsia="zh-CN"/>
        </w:rPr>
        <w:t>Web管理系统webmin</w:t>
      </w:r>
      <w:r w:rsidR="007E5653" w:rsidRPr="00EE0D85">
        <w:rPr>
          <w:rFonts w:ascii="微软雅黑" w:eastAsia="微软雅黑" w:hAnsi="微软雅黑" w:hint="eastAsia"/>
          <w:lang w:eastAsia="zh-CN"/>
        </w:rPr>
        <w:t>中</w:t>
      </w:r>
      <w:r w:rsidR="00C30F35" w:rsidRPr="00EE0D85">
        <w:rPr>
          <w:rFonts w:ascii="微软雅黑" w:eastAsia="微软雅黑" w:hAnsi="微软雅黑"/>
          <w:lang w:eastAsia="zh-CN"/>
        </w:rPr>
        <w:t>需求定义，</w:t>
      </w:r>
      <w:r w:rsidR="00C30F35" w:rsidRPr="00EE0D85">
        <w:rPr>
          <w:rFonts w:ascii="微软雅黑" w:eastAsia="微软雅黑" w:hAnsi="微软雅黑" w:hint="eastAsia"/>
          <w:lang w:eastAsia="zh-CN"/>
        </w:rPr>
        <w:t>功能</w:t>
      </w:r>
      <w:r w:rsidR="00C30F35" w:rsidRPr="00EE0D85">
        <w:rPr>
          <w:rFonts w:ascii="微软雅黑" w:eastAsia="微软雅黑" w:hAnsi="微软雅黑"/>
          <w:lang w:eastAsia="zh-CN"/>
        </w:rPr>
        <w:t>开发，</w:t>
      </w:r>
      <w:r w:rsidR="00C30F35" w:rsidRPr="00EE0D85">
        <w:rPr>
          <w:rFonts w:ascii="微软雅黑" w:eastAsia="微软雅黑" w:hAnsi="微软雅黑" w:hint="eastAsia"/>
          <w:lang w:eastAsia="zh-CN"/>
        </w:rPr>
        <w:t>以及部署</w:t>
      </w:r>
      <w:r w:rsidR="00C30F35" w:rsidRPr="00EE0D85">
        <w:rPr>
          <w:rFonts w:ascii="微软雅黑" w:eastAsia="微软雅黑" w:hAnsi="微软雅黑"/>
          <w:lang w:eastAsia="zh-CN"/>
        </w:rPr>
        <w:t>和测试等。</w:t>
      </w:r>
    </w:p>
    <w:p w14:paraId="2E7990FB" w14:textId="77777777" w:rsidR="00E214ED" w:rsidRPr="00EE0D85" w:rsidRDefault="00E214ED" w:rsidP="008D2EB1">
      <w:pPr>
        <w:pStyle w:val="NormalIndent"/>
        <w:rPr>
          <w:rFonts w:ascii="微软雅黑" w:eastAsia="微软雅黑" w:hAnsi="微软雅黑"/>
          <w:lang w:eastAsia="zh-CN"/>
        </w:rPr>
      </w:pPr>
      <w:r w:rsidRPr="00EE0D85">
        <w:rPr>
          <w:rFonts w:ascii="微软雅黑" w:eastAsia="微软雅黑" w:hAnsi="微软雅黑"/>
          <w:lang w:eastAsia="zh-CN"/>
        </w:rPr>
        <w:t xml:space="preserve">  在webmin中，</w:t>
      </w:r>
      <w:r w:rsidRPr="00EE0D85">
        <w:rPr>
          <w:rFonts w:ascii="微软雅黑" w:eastAsia="微软雅黑" w:hAnsi="微软雅黑" w:hint="eastAsia"/>
          <w:lang w:eastAsia="zh-CN"/>
        </w:rPr>
        <w:t>有</w:t>
      </w:r>
      <w:r w:rsidRPr="00EE0D85">
        <w:rPr>
          <w:rFonts w:ascii="微软雅黑" w:eastAsia="微软雅黑" w:hAnsi="微软雅黑"/>
          <w:lang w:eastAsia="zh-CN"/>
        </w:rPr>
        <w:t>管理员，</w:t>
      </w:r>
      <w:r w:rsidRPr="00EE0D85">
        <w:rPr>
          <w:rFonts w:ascii="微软雅黑" w:eastAsia="微软雅黑" w:hAnsi="微软雅黑" w:hint="eastAsia"/>
          <w:lang w:eastAsia="zh-CN"/>
        </w:rPr>
        <w:t>供</w:t>
      </w:r>
      <w:r w:rsidRPr="00EE0D85">
        <w:rPr>
          <w:rFonts w:ascii="微软雅黑" w:eastAsia="微软雅黑" w:hAnsi="微软雅黑"/>
          <w:lang w:eastAsia="zh-CN"/>
        </w:rPr>
        <w:t>用</w:t>
      </w:r>
      <w:r w:rsidRPr="00EE0D85">
        <w:rPr>
          <w:rFonts w:ascii="微软雅黑" w:eastAsia="微软雅黑" w:hAnsi="微软雅黑" w:hint="eastAsia"/>
          <w:lang w:eastAsia="zh-CN"/>
        </w:rPr>
        <w:t>商</w:t>
      </w:r>
      <w:r w:rsidRPr="00EE0D85">
        <w:rPr>
          <w:rFonts w:ascii="微软雅黑" w:eastAsia="微软雅黑" w:hAnsi="微软雅黑"/>
          <w:lang w:eastAsia="zh-CN"/>
        </w:rPr>
        <w:t>，</w:t>
      </w:r>
      <w:r w:rsidRPr="00EE0D85">
        <w:rPr>
          <w:rFonts w:ascii="微软雅黑" w:eastAsia="微软雅黑" w:hAnsi="微软雅黑" w:hint="eastAsia"/>
          <w:lang w:eastAsia="zh-CN"/>
        </w:rPr>
        <w:t>代理</w:t>
      </w:r>
      <w:r w:rsidRPr="00EE0D85">
        <w:rPr>
          <w:rFonts w:ascii="微软雅黑" w:eastAsia="微软雅黑" w:hAnsi="微软雅黑"/>
          <w:lang w:eastAsia="zh-CN"/>
        </w:rPr>
        <w:t>商三类用户，</w:t>
      </w:r>
      <w:r w:rsidRPr="00EE0D85">
        <w:rPr>
          <w:rFonts w:ascii="微软雅黑" w:eastAsia="微软雅黑" w:hAnsi="微软雅黑" w:hint="eastAsia"/>
          <w:lang w:eastAsia="zh-CN"/>
        </w:rPr>
        <w:t>各</w:t>
      </w:r>
      <w:r w:rsidRPr="00EE0D85">
        <w:rPr>
          <w:rFonts w:ascii="微软雅黑" w:eastAsia="微软雅黑" w:hAnsi="微软雅黑"/>
          <w:lang w:eastAsia="zh-CN"/>
        </w:rPr>
        <w:t>自管理相应内容。</w:t>
      </w:r>
    </w:p>
    <w:p w14:paraId="08BBC108" w14:textId="77777777" w:rsidR="00E214ED" w:rsidRPr="00EE0D85" w:rsidRDefault="00E214ED" w:rsidP="00710886">
      <w:pPr>
        <w:pStyle w:val="NormalIndent"/>
        <w:numPr>
          <w:ilvl w:val="0"/>
          <w:numId w:val="18"/>
        </w:numPr>
        <w:rPr>
          <w:rFonts w:ascii="微软雅黑" w:eastAsia="微软雅黑" w:hAnsi="微软雅黑"/>
          <w:lang w:eastAsia="zh-CN"/>
        </w:rPr>
      </w:pPr>
      <w:r w:rsidRPr="00EE0D85">
        <w:rPr>
          <w:rFonts w:ascii="微软雅黑" w:eastAsia="微软雅黑" w:hAnsi="微软雅黑" w:hint="eastAsia"/>
          <w:lang w:eastAsia="zh-CN"/>
        </w:rPr>
        <w:t>管理</w:t>
      </w:r>
      <w:r w:rsidRPr="00EE0D85">
        <w:rPr>
          <w:rFonts w:ascii="微软雅黑" w:eastAsia="微软雅黑" w:hAnsi="微软雅黑"/>
          <w:lang w:eastAsia="zh-CN"/>
        </w:rPr>
        <w:t>员</w:t>
      </w:r>
    </w:p>
    <w:p w14:paraId="25E90D33" w14:textId="77777777" w:rsidR="00E214ED" w:rsidRPr="00EE0D85" w:rsidRDefault="00E214ED" w:rsidP="00E214ED">
      <w:pPr>
        <w:pStyle w:val="NormalIndent"/>
        <w:ind w:left="1080" w:firstLine="0"/>
        <w:rPr>
          <w:rFonts w:ascii="微软雅黑" w:eastAsia="微软雅黑" w:hAnsi="微软雅黑"/>
          <w:lang w:eastAsia="zh-CN"/>
        </w:rPr>
      </w:pPr>
      <w:r w:rsidRPr="00EE0D85">
        <w:rPr>
          <w:rFonts w:ascii="微软雅黑" w:eastAsia="微软雅黑" w:hAnsi="微软雅黑" w:hint="eastAsia"/>
          <w:lang w:eastAsia="zh-CN"/>
        </w:rPr>
        <w:t>定</w:t>
      </w:r>
      <w:r w:rsidRPr="00EE0D85">
        <w:rPr>
          <w:rFonts w:ascii="微软雅黑" w:eastAsia="微软雅黑" w:hAnsi="微软雅黑"/>
          <w:lang w:eastAsia="zh-CN"/>
        </w:rPr>
        <w:t>位于</w:t>
      </w:r>
      <w:r w:rsidRPr="00EE0D85">
        <w:rPr>
          <w:rFonts w:ascii="微软雅黑" w:eastAsia="微软雅黑" w:hAnsi="微软雅黑" w:hint="eastAsia"/>
          <w:lang w:eastAsia="zh-CN"/>
        </w:rPr>
        <w:t>公司</w:t>
      </w:r>
      <w:r w:rsidRPr="00EE0D85">
        <w:rPr>
          <w:rFonts w:ascii="微软雅黑" w:eastAsia="微软雅黑" w:hAnsi="微软雅黑"/>
          <w:lang w:eastAsia="zh-CN"/>
        </w:rPr>
        <w:t>运营人员的角色，</w:t>
      </w:r>
      <w:r w:rsidRPr="00EE0D85">
        <w:rPr>
          <w:rFonts w:ascii="微软雅黑" w:eastAsia="微软雅黑" w:hAnsi="微软雅黑" w:hint="eastAsia"/>
          <w:lang w:eastAsia="zh-CN"/>
        </w:rPr>
        <w:t>也</w:t>
      </w:r>
      <w:r w:rsidRPr="00EE0D85">
        <w:rPr>
          <w:rFonts w:ascii="微软雅黑" w:eastAsia="微软雅黑" w:hAnsi="微软雅黑"/>
          <w:lang w:eastAsia="zh-CN"/>
        </w:rPr>
        <w:t>可</w:t>
      </w:r>
      <w:r w:rsidRPr="00EE0D85">
        <w:rPr>
          <w:rFonts w:ascii="微软雅黑" w:eastAsia="微软雅黑" w:hAnsi="微软雅黑" w:hint="eastAsia"/>
          <w:lang w:eastAsia="zh-CN"/>
        </w:rPr>
        <w:t>设置</w:t>
      </w:r>
      <w:r w:rsidRPr="00EE0D85">
        <w:rPr>
          <w:rFonts w:ascii="微软雅黑" w:eastAsia="微软雅黑" w:hAnsi="微软雅黑"/>
          <w:lang w:eastAsia="zh-CN"/>
        </w:rPr>
        <w:t>不同等级。最高级别管理员可以</w:t>
      </w:r>
      <w:r w:rsidRPr="00EE0D85">
        <w:rPr>
          <w:rFonts w:ascii="微软雅黑" w:eastAsia="微软雅黑" w:hAnsi="微软雅黑" w:hint="eastAsia"/>
          <w:lang w:eastAsia="zh-CN"/>
        </w:rPr>
        <w:t>管理</w:t>
      </w:r>
      <w:r w:rsidRPr="00EE0D85">
        <w:rPr>
          <w:rFonts w:ascii="微软雅黑" w:eastAsia="微软雅黑" w:hAnsi="微软雅黑"/>
          <w:lang w:eastAsia="zh-CN"/>
        </w:rPr>
        <w:t>平台所有数据。</w:t>
      </w:r>
      <w:r w:rsidR="00ED5DA0" w:rsidRPr="00EE0D85">
        <w:rPr>
          <w:rFonts w:ascii="微软雅黑" w:eastAsia="微软雅黑" w:hAnsi="微软雅黑" w:hint="eastAsia"/>
          <w:lang w:eastAsia="zh-CN"/>
        </w:rPr>
        <w:t>其</w:t>
      </w:r>
      <w:r w:rsidR="00ED5DA0" w:rsidRPr="00EE0D85">
        <w:rPr>
          <w:rFonts w:ascii="微软雅黑" w:eastAsia="微软雅黑" w:hAnsi="微软雅黑"/>
          <w:lang w:eastAsia="zh-CN"/>
        </w:rPr>
        <w:t>它级别</w:t>
      </w:r>
      <w:r w:rsidR="00ED5DA0" w:rsidRPr="00EE0D85">
        <w:rPr>
          <w:rFonts w:ascii="微软雅黑" w:eastAsia="微软雅黑" w:hAnsi="微软雅黑" w:hint="eastAsia"/>
          <w:lang w:eastAsia="zh-CN"/>
        </w:rPr>
        <w:t>则根据</w:t>
      </w:r>
      <w:r w:rsidR="00ED5DA0" w:rsidRPr="00EE0D85">
        <w:rPr>
          <w:rFonts w:ascii="微软雅黑" w:eastAsia="微软雅黑" w:hAnsi="微软雅黑"/>
          <w:lang w:eastAsia="zh-CN"/>
        </w:rPr>
        <w:t>需要开</w:t>
      </w:r>
      <w:r w:rsidR="00ED5DA0" w:rsidRPr="00EE0D85">
        <w:rPr>
          <w:rFonts w:ascii="微软雅黑" w:eastAsia="微软雅黑" w:hAnsi="微软雅黑" w:hint="eastAsia"/>
          <w:lang w:eastAsia="zh-CN"/>
        </w:rPr>
        <w:t>放</w:t>
      </w:r>
      <w:r w:rsidR="00ED5DA0" w:rsidRPr="00EE0D85">
        <w:rPr>
          <w:rFonts w:ascii="微软雅黑" w:eastAsia="微软雅黑" w:hAnsi="微软雅黑"/>
          <w:lang w:eastAsia="zh-CN"/>
        </w:rPr>
        <w:t>对应的页面。</w:t>
      </w:r>
    </w:p>
    <w:p w14:paraId="78AC2754" w14:textId="77777777" w:rsidR="00062F98" w:rsidRPr="00EE0D85" w:rsidRDefault="00062F98" w:rsidP="00E214ED">
      <w:pPr>
        <w:pStyle w:val="NormalIndent"/>
        <w:ind w:left="1080" w:firstLine="0"/>
        <w:rPr>
          <w:rFonts w:ascii="微软雅黑" w:eastAsia="微软雅黑" w:hAnsi="微软雅黑"/>
          <w:lang w:eastAsia="zh-CN"/>
        </w:rPr>
      </w:pPr>
    </w:p>
    <w:p w14:paraId="7F6DBE7E" w14:textId="77777777" w:rsidR="00E214ED" w:rsidRPr="00EE0D85" w:rsidRDefault="00E214ED" w:rsidP="00710886">
      <w:pPr>
        <w:pStyle w:val="NormalIndent"/>
        <w:numPr>
          <w:ilvl w:val="0"/>
          <w:numId w:val="18"/>
        </w:numPr>
        <w:rPr>
          <w:rFonts w:ascii="微软雅黑" w:eastAsia="微软雅黑" w:hAnsi="微软雅黑"/>
          <w:lang w:eastAsia="zh-CN"/>
        </w:rPr>
      </w:pPr>
      <w:r w:rsidRPr="00EE0D85">
        <w:rPr>
          <w:rFonts w:ascii="微软雅黑" w:eastAsia="微软雅黑" w:hAnsi="微软雅黑"/>
          <w:lang w:eastAsia="zh-CN"/>
        </w:rPr>
        <w:t>供用商</w:t>
      </w:r>
    </w:p>
    <w:p w14:paraId="3031E714" w14:textId="77777777" w:rsidR="00D80410" w:rsidRPr="00EE0D85" w:rsidRDefault="00C341B6" w:rsidP="00D80410">
      <w:pPr>
        <w:pStyle w:val="NormalIndent"/>
        <w:ind w:left="1080" w:firstLine="0"/>
        <w:rPr>
          <w:rFonts w:ascii="微软雅黑" w:eastAsia="微软雅黑" w:hAnsi="微软雅黑"/>
          <w:lang w:eastAsia="zh-CN"/>
        </w:rPr>
      </w:pPr>
      <w:r w:rsidRPr="00EE0D85">
        <w:rPr>
          <w:rFonts w:ascii="微软雅黑" w:eastAsia="微软雅黑" w:hAnsi="微软雅黑"/>
          <w:lang w:eastAsia="zh-CN"/>
        </w:rPr>
        <w:t>通话线路或SIM卡供应</w:t>
      </w:r>
      <w:r w:rsidRPr="00EE0D85">
        <w:rPr>
          <w:rFonts w:ascii="微软雅黑" w:eastAsia="微软雅黑" w:hAnsi="微软雅黑" w:hint="eastAsia"/>
          <w:lang w:eastAsia="zh-CN"/>
        </w:rPr>
        <w:t>商</w:t>
      </w:r>
      <w:r w:rsidRPr="00EE0D85">
        <w:rPr>
          <w:rFonts w:ascii="微软雅黑" w:eastAsia="微软雅黑" w:hAnsi="微软雅黑"/>
          <w:lang w:eastAsia="zh-CN"/>
        </w:rPr>
        <w:t>，可以管理自己所提供的线路和卡</w:t>
      </w:r>
    </w:p>
    <w:p w14:paraId="057AB51F" w14:textId="77777777" w:rsidR="00C341B6" w:rsidRPr="00EE0D85" w:rsidRDefault="00EB3707" w:rsidP="00D80410">
      <w:pPr>
        <w:pStyle w:val="NormalIndent"/>
        <w:ind w:left="1080" w:firstLine="0"/>
        <w:rPr>
          <w:rFonts w:ascii="微软雅黑" w:eastAsia="微软雅黑" w:hAnsi="微软雅黑"/>
          <w:lang w:eastAsia="zh-CN"/>
        </w:rPr>
      </w:pPr>
      <w:r w:rsidRPr="00EE0D85">
        <w:rPr>
          <w:rFonts w:ascii="微软雅黑" w:eastAsia="微软雅黑" w:hAnsi="微软雅黑" w:hint="eastAsia"/>
          <w:lang w:eastAsia="zh-CN"/>
        </w:rPr>
        <w:t>通</w:t>
      </w:r>
      <w:r w:rsidRPr="00EE0D85">
        <w:rPr>
          <w:rFonts w:ascii="微软雅黑" w:eastAsia="微软雅黑" w:hAnsi="微软雅黑"/>
          <w:lang w:eastAsia="zh-CN"/>
        </w:rPr>
        <w:t>话线路供用商</w:t>
      </w:r>
      <w:r w:rsidR="00D80410" w:rsidRPr="00EE0D85">
        <w:rPr>
          <w:rFonts w:ascii="微软雅黑" w:eastAsia="微软雅黑" w:hAnsi="微软雅黑"/>
          <w:lang w:eastAsia="zh-CN"/>
        </w:rPr>
        <w:t>提供</w:t>
      </w:r>
      <w:r w:rsidR="00D80410" w:rsidRPr="00EE0D85">
        <w:rPr>
          <w:rFonts w:ascii="微软雅黑" w:eastAsia="微软雅黑" w:hAnsi="微软雅黑" w:hint="eastAsia"/>
          <w:lang w:eastAsia="zh-CN"/>
        </w:rPr>
        <w:t>的</w:t>
      </w:r>
      <w:r w:rsidR="00D80410" w:rsidRPr="00EE0D85">
        <w:rPr>
          <w:rFonts w:ascii="微软雅黑" w:eastAsia="微软雅黑" w:hAnsi="微软雅黑"/>
          <w:lang w:eastAsia="zh-CN"/>
        </w:rPr>
        <w:t>通话线路可以是各</w:t>
      </w:r>
      <w:r w:rsidR="00D80410" w:rsidRPr="00EE0D85">
        <w:rPr>
          <w:rFonts w:ascii="微软雅黑" w:eastAsia="微软雅黑" w:hAnsi="微软雅黑" w:hint="eastAsia"/>
          <w:lang w:eastAsia="zh-CN"/>
        </w:rPr>
        <w:t>种</w:t>
      </w:r>
      <w:r w:rsidR="00D80410" w:rsidRPr="00EE0D85">
        <w:rPr>
          <w:rFonts w:ascii="微软雅黑" w:eastAsia="微软雅黑" w:hAnsi="微软雅黑"/>
          <w:lang w:eastAsia="zh-CN"/>
        </w:rPr>
        <w:t>VoIP/GoIP网关，SIPTrunk</w:t>
      </w:r>
      <w:r w:rsidR="00D80410" w:rsidRPr="00EE0D85">
        <w:rPr>
          <w:rFonts w:ascii="微软雅黑" w:eastAsia="微软雅黑" w:hAnsi="微软雅黑" w:hint="eastAsia"/>
          <w:lang w:eastAsia="zh-CN"/>
        </w:rPr>
        <w:t>等</w:t>
      </w:r>
    </w:p>
    <w:p w14:paraId="4F832B58" w14:textId="77777777" w:rsidR="00EB3707" w:rsidRPr="00EE0D85" w:rsidRDefault="00EB3707" w:rsidP="00710886">
      <w:pPr>
        <w:pStyle w:val="NormalIndent"/>
        <w:numPr>
          <w:ilvl w:val="0"/>
          <w:numId w:val="19"/>
        </w:numPr>
        <w:rPr>
          <w:rFonts w:ascii="微软雅黑" w:eastAsia="微软雅黑" w:hAnsi="微软雅黑"/>
          <w:lang w:eastAsia="zh-CN"/>
        </w:rPr>
      </w:pPr>
      <w:r w:rsidRPr="00EE0D85">
        <w:rPr>
          <w:rFonts w:ascii="微软雅黑" w:eastAsia="微软雅黑" w:hAnsi="微软雅黑" w:hint="eastAsia"/>
          <w:lang w:eastAsia="zh-CN"/>
        </w:rPr>
        <w:t>管理</w:t>
      </w:r>
      <w:r w:rsidRPr="00EE0D85">
        <w:rPr>
          <w:rFonts w:ascii="微软雅黑" w:eastAsia="微软雅黑" w:hAnsi="微软雅黑"/>
          <w:lang w:eastAsia="zh-CN"/>
        </w:rPr>
        <w:t>自己名下所有通话线路</w:t>
      </w:r>
      <w:r w:rsidR="00EA5886" w:rsidRPr="00EE0D85">
        <w:rPr>
          <w:rFonts w:ascii="微软雅黑" w:eastAsia="微软雅黑" w:hAnsi="微软雅黑"/>
          <w:lang w:eastAsia="zh-CN"/>
        </w:rPr>
        <w:t>（</w:t>
      </w:r>
      <w:r w:rsidR="00EA5886" w:rsidRPr="00EE0D85">
        <w:rPr>
          <w:rFonts w:ascii="微软雅黑" w:eastAsia="微软雅黑" w:hAnsi="微软雅黑" w:hint="eastAsia"/>
          <w:lang w:eastAsia="zh-CN"/>
        </w:rPr>
        <w:t>如</w:t>
      </w:r>
      <w:r w:rsidR="00EA5886" w:rsidRPr="00EE0D85">
        <w:rPr>
          <w:rFonts w:ascii="微软雅黑" w:eastAsia="微软雅黑" w:hAnsi="微软雅黑"/>
          <w:lang w:eastAsia="zh-CN"/>
        </w:rPr>
        <w:t>连接</w:t>
      </w:r>
      <w:r w:rsidR="00EA5886" w:rsidRPr="00EE0D85">
        <w:rPr>
          <w:rFonts w:ascii="微软雅黑" w:eastAsia="微软雅黑" w:hAnsi="微软雅黑" w:hint="eastAsia"/>
          <w:lang w:eastAsia="zh-CN"/>
        </w:rPr>
        <w:t>参</w:t>
      </w:r>
      <w:r w:rsidR="00EA5886" w:rsidRPr="00EE0D85">
        <w:rPr>
          <w:rFonts w:ascii="微软雅黑" w:eastAsia="微软雅黑" w:hAnsi="微软雅黑"/>
          <w:lang w:eastAsia="zh-CN"/>
        </w:rPr>
        <w:t>数，</w:t>
      </w:r>
      <w:r w:rsidR="00EA5886" w:rsidRPr="00EE0D85">
        <w:rPr>
          <w:rFonts w:ascii="微软雅黑" w:eastAsia="微软雅黑" w:hAnsi="微软雅黑" w:hint="eastAsia"/>
          <w:lang w:eastAsia="zh-CN"/>
        </w:rPr>
        <w:t>最</w:t>
      </w:r>
      <w:r w:rsidR="00EA5886" w:rsidRPr="00EE0D85">
        <w:rPr>
          <w:rFonts w:ascii="微软雅黑" w:eastAsia="微软雅黑" w:hAnsi="微软雅黑"/>
          <w:lang w:eastAsia="zh-CN"/>
        </w:rPr>
        <w:t>大并发量）</w:t>
      </w:r>
    </w:p>
    <w:p w14:paraId="7622BAF0" w14:textId="77777777" w:rsidR="00EA5886" w:rsidRPr="00EE0D85" w:rsidRDefault="00EB3707" w:rsidP="00710886">
      <w:pPr>
        <w:pStyle w:val="NormalIndent"/>
        <w:numPr>
          <w:ilvl w:val="0"/>
          <w:numId w:val="19"/>
        </w:numPr>
        <w:rPr>
          <w:rFonts w:ascii="微软雅黑" w:eastAsia="微软雅黑" w:hAnsi="微软雅黑"/>
          <w:lang w:eastAsia="zh-CN"/>
        </w:rPr>
      </w:pPr>
      <w:r w:rsidRPr="00EE0D85">
        <w:rPr>
          <w:rFonts w:ascii="微软雅黑" w:eastAsia="微软雅黑" w:hAnsi="微软雅黑"/>
          <w:lang w:eastAsia="zh-CN"/>
        </w:rPr>
        <w:t>管理线路路由</w:t>
      </w:r>
      <w:r w:rsidR="00EA5886" w:rsidRPr="00EE0D85">
        <w:rPr>
          <w:rFonts w:ascii="微软雅黑" w:eastAsia="微软雅黑" w:hAnsi="微软雅黑"/>
          <w:lang w:eastAsia="zh-CN"/>
        </w:rPr>
        <w:t>及号码变换规则</w:t>
      </w:r>
    </w:p>
    <w:p w14:paraId="2D6A7F93" w14:textId="77777777" w:rsidR="00EB3707" w:rsidRPr="00EE0D85" w:rsidRDefault="00D80410" w:rsidP="00710886">
      <w:pPr>
        <w:pStyle w:val="NormalIndent"/>
        <w:numPr>
          <w:ilvl w:val="0"/>
          <w:numId w:val="19"/>
        </w:numPr>
        <w:rPr>
          <w:rFonts w:ascii="微软雅黑" w:eastAsia="微软雅黑" w:hAnsi="微软雅黑"/>
          <w:lang w:eastAsia="zh-CN"/>
        </w:rPr>
      </w:pPr>
      <w:r w:rsidRPr="00EE0D85">
        <w:rPr>
          <w:rFonts w:ascii="微软雅黑" w:eastAsia="微软雅黑" w:hAnsi="微软雅黑" w:hint="eastAsia"/>
          <w:lang w:eastAsia="zh-CN"/>
        </w:rPr>
        <w:t>管理</w:t>
      </w:r>
      <w:r w:rsidRPr="00EE0D85">
        <w:rPr>
          <w:rFonts w:ascii="微软雅黑" w:eastAsia="微软雅黑" w:hAnsi="微软雅黑"/>
          <w:lang w:eastAsia="zh-CN"/>
        </w:rPr>
        <w:t>供用</w:t>
      </w:r>
      <w:r w:rsidRPr="00EE0D85">
        <w:rPr>
          <w:rFonts w:ascii="微软雅黑" w:eastAsia="微软雅黑" w:hAnsi="微软雅黑" w:hint="eastAsia"/>
          <w:lang w:eastAsia="zh-CN"/>
        </w:rPr>
        <w:t>线</w:t>
      </w:r>
      <w:r w:rsidRPr="00EE0D85">
        <w:rPr>
          <w:rFonts w:ascii="微软雅黑" w:eastAsia="微软雅黑" w:hAnsi="微软雅黑"/>
          <w:lang w:eastAsia="zh-CN"/>
        </w:rPr>
        <w:t>路的</w:t>
      </w:r>
      <w:r w:rsidR="00EB3707" w:rsidRPr="00EE0D85">
        <w:rPr>
          <w:rFonts w:ascii="微软雅黑" w:eastAsia="微软雅黑" w:hAnsi="微软雅黑"/>
          <w:lang w:eastAsia="zh-CN"/>
        </w:rPr>
        <w:t>费率折扣</w:t>
      </w:r>
      <w:r w:rsidR="00EB3707" w:rsidRPr="00EE0D85">
        <w:rPr>
          <w:rFonts w:ascii="微软雅黑" w:eastAsia="微软雅黑" w:hAnsi="微软雅黑" w:hint="eastAsia"/>
          <w:lang w:eastAsia="zh-CN"/>
        </w:rPr>
        <w:t>率</w:t>
      </w:r>
    </w:p>
    <w:p w14:paraId="69AD03F0" w14:textId="77777777" w:rsidR="00D80410" w:rsidRPr="00EE0D85" w:rsidRDefault="00D80410" w:rsidP="00710886">
      <w:pPr>
        <w:pStyle w:val="NormalIndent"/>
        <w:numPr>
          <w:ilvl w:val="0"/>
          <w:numId w:val="19"/>
        </w:numPr>
        <w:rPr>
          <w:rFonts w:ascii="微软雅黑" w:eastAsia="微软雅黑" w:hAnsi="微软雅黑"/>
          <w:lang w:eastAsia="zh-CN"/>
        </w:rPr>
      </w:pPr>
      <w:r w:rsidRPr="00EE0D85">
        <w:rPr>
          <w:rFonts w:ascii="微软雅黑" w:eastAsia="微软雅黑" w:hAnsi="微软雅黑"/>
          <w:lang w:eastAsia="zh-CN"/>
        </w:rPr>
        <w:t>查看</w:t>
      </w:r>
      <w:r w:rsidR="00C341B6" w:rsidRPr="00EE0D85">
        <w:rPr>
          <w:rFonts w:ascii="微软雅黑" w:eastAsia="微软雅黑" w:hAnsi="微软雅黑"/>
          <w:lang w:eastAsia="zh-CN"/>
        </w:rPr>
        <w:t>线路状态，</w:t>
      </w:r>
      <w:r w:rsidRPr="00EE0D85">
        <w:rPr>
          <w:rFonts w:ascii="微软雅黑" w:eastAsia="微软雅黑" w:hAnsi="微软雅黑"/>
          <w:lang w:eastAsia="zh-CN"/>
        </w:rPr>
        <w:t>（如</w:t>
      </w:r>
      <w:r w:rsidR="00EA5886" w:rsidRPr="00EE0D85">
        <w:rPr>
          <w:rFonts w:ascii="微软雅黑" w:eastAsia="微软雅黑" w:hAnsi="微软雅黑" w:hint="eastAsia"/>
          <w:lang w:eastAsia="zh-CN"/>
        </w:rPr>
        <w:t>当</w:t>
      </w:r>
      <w:r w:rsidR="00EA5886" w:rsidRPr="00EE0D85">
        <w:rPr>
          <w:rFonts w:ascii="微软雅黑" w:eastAsia="微软雅黑" w:hAnsi="微软雅黑"/>
          <w:lang w:eastAsia="zh-CN"/>
        </w:rPr>
        <w:t>前</w:t>
      </w:r>
      <w:r w:rsidR="00C341B6" w:rsidRPr="00EE0D85">
        <w:rPr>
          <w:rFonts w:ascii="微软雅黑" w:eastAsia="微软雅黑" w:hAnsi="微软雅黑" w:hint="eastAsia"/>
          <w:lang w:eastAsia="zh-CN"/>
        </w:rPr>
        <w:t>呼</w:t>
      </w:r>
      <w:r w:rsidR="00C341B6" w:rsidRPr="00EE0D85">
        <w:rPr>
          <w:rFonts w:ascii="微软雅黑" w:eastAsia="微软雅黑" w:hAnsi="微软雅黑"/>
          <w:lang w:eastAsia="zh-CN"/>
        </w:rPr>
        <w:t>叫量，</w:t>
      </w:r>
      <w:r w:rsidRPr="00EE0D85">
        <w:rPr>
          <w:rFonts w:ascii="微软雅黑" w:eastAsia="微软雅黑" w:hAnsi="微软雅黑"/>
          <w:lang w:eastAsia="zh-CN"/>
        </w:rPr>
        <w:t xml:space="preserve"> 成功率，通话质量）</w:t>
      </w:r>
    </w:p>
    <w:p w14:paraId="2D7D10B7" w14:textId="77777777" w:rsidR="00D80410" w:rsidRPr="00EE0D85" w:rsidRDefault="00D80410" w:rsidP="00710886">
      <w:pPr>
        <w:pStyle w:val="NormalIndent"/>
        <w:numPr>
          <w:ilvl w:val="0"/>
          <w:numId w:val="19"/>
        </w:numPr>
        <w:rPr>
          <w:rFonts w:ascii="微软雅黑" w:eastAsia="微软雅黑" w:hAnsi="微软雅黑"/>
          <w:lang w:eastAsia="zh-CN"/>
        </w:rPr>
      </w:pPr>
      <w:r w:rsidRPr="00EE0D85">
        <w:rPr>
          <w:rFonts w:ascii="微软雅黑" w:eastAsia="微软雅黑" w:hAnsi="微软雅黑" w:hint="eastAsia"/>
          <w:lang w:eastAsia="zh-CN"/>
        </w:rPr>
        <w:t>结算</w:t>
      </w:r>
      <w:r w:rsidRPr="00EE0D85">
        <w:rPr>
          <w:rFonts w:ascii="微软雅黑" w:eastAsia="微软雅黑" w:hAnsi="微软雅黑"/>
          <w:lang w:eastAsia="zh-CN"/>
        </w:rPr>
        <w:t>分析，</w:t>
      </w:r>
      <w:r w:rsidR="007C1C6C" w:rsidRPr="00EE0D85">
        <w:rPr>
          <w:rFonts w:ascii="微软雅黑" w:eastAsia="微软雅黑" w:hAnsi="微软雅黑"/>
          <w:lang w:eastAsia="zh-CN"/>
        </w:rPr>
        <w:t>（</w:t>
      </w:r>
      <w:r w:rsidRPr="00EE0D85">
        <w:rPr>
          <w:rFonts w:ascii="微软雅黑" w:eastAsia="微软雅黑" w:hAnsi="微软雅黑" w:hint="eastAsia"/>
          <w:lang w:eastAsia="zh-CN"/>
        </w:rPr>
        <w:t>如</w:t>
      </w:r>
      <w:r w:rsidRPr="00EE0D85">
        <w:rPr>
          <w:rFonts w:ascii="微软雅黑" w:eastAsia="微软雅黑" w:hAnsi="微软雅黑"/>
          <w:lang w:eastAsia="zh-CN"/>
        </w:rPr>
        <w:t>历史话单，</w:t>
      </w:r>
      <w:r w:rsidR="00C341B6" w:rsidRPr="00EE0D85">
        <w:rPr>
          <w:rFonts w:ascii="微软雅黑" w:eastAsia="微软雅黑" w:hAnsi="微软雅黑" w:hint="eastAsia"/>
          <w:lang w:eastAsia="zh-CN"/>
        </w:rPr>
        <w:t>总</w:t>
      </w:r>
      <w:r w:rsidR="00C341B6" w:rsidRPr="00EE0D85">
        <w:rPr>
          <w:rFonts w:ascii="微软雅黑" w:eastAsia="微软雅黑" w:hAnsi="微软雅黑"/>
          <w:lang w:eastAsia="zh-CN"/>
        </w:rPr>
        <w:t>时长，</w:t>
      </w:r>
      <w:r w:rsidR="00C341B6" w:rsidRPr="00EE0D85">
        <w:rPr>
          <w:rFonts w:ascii="微软雅黑" w:eastAsia="微软雅黑" w:hAnsi="微软雅黑" w:hint="eastAsia"/>
          <w:lang w:eastAsia="zh-CN"/>
        </w:rPr>
        <w:t>总</w:t>
      </w:r>
      <w:r w:rsidR="00C341B6" w:rsidRPr="00EE0D85">
        <w:rPr>
          <w:rFonts w:ascii="微软雅黑" w:eastAsia="微软雅黑" w:hAnsi="微软雅黑"/>
          <w:lang w:eastAsia="zh-CN"/>
        </w:rPr>
        <w:t>费用</w:t>
      </w:r>
      <w:r w:rsidRPr="00EE0D85">
        <w:rPr>
          <w:rFonts w:ascii="微软雅黑" w:eastAsia="微软雅黑" w:hAnsi="微软雅黑"/>
          <w:lang w:eastAsia="zh-CN"/>
        </w:rPr>
        <w:t>）</w:t>
      </w:r>
    </w:p>
    <w:p w14:paraId="31F6FFFE" w14:textId="77777777" w:rsidR="00D80410" w:rsidRPr="00EE0D85" w:rsidRDefault="00D80410" w:rsidP="00D80410">
      <w:pPr>
        <w:pStyle w:val="NormalIndent"/>
        <w:ind w:left="1098"/>
        <w:rPr>
          <w:rFonts w:ascii="微软雅黑" w:eastAsia="微软雅黑" w:hAnsi="微软雅黑"/>
          <w:lang w:eastAsia="zh-CN"/>
        </w:rPr>
      </w:pPr>
      <w:r w:rsidRPr="00EE0D85">
        <w:rPr>
          <w:rFonts w:ascii="微软雅黑" w:eastAsia="微软雅黑" w:hAnsi="微软雅黑"/>
          <w:lang w:eastAsia="zh-CN"/>
        </w:rPr>
        <w:t>SIM卡供用</w:t>
      </w:r>
      <w:r w:rsidRPr="00EE0D85">
        <w:rPr>
          <w:rFonts w:ascii="微软雅黑" w:eastAsia="微软雅黑" w:hAnsi="微软雅黑" w:hint="eastAsia"/>
          <w:lang w:eastAsia="zh-CN"/>
        </w:rPr>
        <w:t>商通过</w:t>
      </w:r>
      <w:r w:rsidRPr="00EE0D85">
        <w:rPr>
          <w:rFonts w:ascii="微软雅黑" w:eastAsia="微软雅黑" w:hAnsi="微软雅黑"/>
          <w:lang w:eastAsia="zh-CN"/>
        </w:rPr>
        <w:t>SimP提供各种</w:t>
      </w:r>
      <w:r w:rsidRPr="00EE0D85">
        <w:rPr>
          <w:rFonts w:ascii="微软雅黑" w:eastAsia="微软雅黑" w:hAnsi="微软雅黑" w:hint="eastAsia"/>
          <w:lang w:eastAsia="zh-CN"/>
        </w:rPr>
        <w:t>流</w:t>
      </w:r>
      <w:r w:rsidRPr="00EE0D85">
        <w:rPr>
          <w:rFonts w:ascii="微软雅黑" w:eastAsia="微软雅黑" w:hAnsi="微软雅黑"/>
          <w:lang w:eastAsia="zh-CN"/>
        </w:rPr>
        <w:t>量卡</w:t>
      </w:r>
    </w:p>
    <w:p w14:paraId="6BC77FFF" w14:textId="77777777" w:rsidR="00D80410" w:rsidRPr="00EE0D85" w:rsidRDefault="00D80410" w:rsidP="00710886">
      <w:pPr>
        <w:pStyle w:val="NormalIndent"/>
        <w:numPr>
          <w:ilvl w:val="1"/>
          <w:numId w:val="20"/>
        </w:numPr>
        <w:rPr>
          <w:rFonts w:ascii="微软雅黑" w:eastAsia="微软雅黑" w:hAnsi="微软雅黑"/>
          <w:lang w:eastAsia="zh-CN"/>
        </w:rPr>
      </w:pPr>
      <w:r w:rsidRPr="00EE0D85">
        <w:rPr>
          <w:rFonts w:ascii="微软雅黑" w:eastAsia="微软雅黑" w:hAnsi="微软雅黑"/>
          <w:lang w:eastAsia="zh-CN"/>
        </w:rPr>
        <w:t>管理自己名下的SimP设备</w:t>
      </w:r>
    </w:p>
    <w:p w14:paraId="5F8659D6" w14:textId="77777777" w:rsidR="00D80410" w:rsidRPr="00EE0D85" w:rsidRDefault="00D80410" w:rsidP="00710886">
      <w:pPr>
        <w:pStyle w:val="NormalIndent"/>
        <w:numPr>
          <w:ilvl w:val="1"/>
          <w:numId w:val="20"/>
        </w:numPr>
        <w:rPr>
          <w:rFonts w:ascii="微软雅黑" w:eastAsia="微软雅黑" w:hAnsi="微软雅黑"/>
          <w:lang w:eastAsia="zh-CN"/>
        </w:rPr>
      </w:pPr>
      <w:r w:rsidRPr="00EE0D85">
        <w:rPr>
          <w:rFonts w:ascii="微软雅黑" w:eastAsia="微软雅黑" w:hAnsi="微软雅黑" w:hint="eastAsia"/>
          <w:lang w:eastAsia="zh-CN"/>
        </w:rPr>
        <w:t>管理</w:t>
      </w:r>
      <w:r w:rsidRPr="00EE0D85">
        <w:rPr>
          <w:rFonts w:ascii="微软雅黑" w:eastAsia="微软雅黑" w:hAnsi="微软雅黑"/>
          <w:lang w:eastAsia="zh-CN"/>
        </w:rPr>
        <w:t>自己名下的</w:t>
      </w:r>
      <w:r w:rsidR="007C1C6C" w:rsidRPr="00EE0D85">
        <w:rPr>
          <w:rFonts w:ascii="微软雅黑" w:eastAsia="微软雅黑" w:hAnsi="微软雅黑"/>
          <w:lang w:eastAsia="zh-CN"/>
        </w:rPr>
        <w:t>SIM</w:t>
      </w:r>
      <w:r w:rsidRPr="00EE0D85">
        <w:rPr>
          <w:rFonts w:ascii="微软雅黑" w:eastAsia="微软雅黑" w:hAnsi="微软雅黑"/>
          <w:lang w:eastAsia="zh-CN"/>
        </w:rPr>
        <w:t>卡</w:t>
      </w:r>
      <w:r w:rsidR="0019121B" w:rsidRPr="00EE0D85">
        <w:rPr>
          <w:rFonts w:ascii="微软雅黑" w:eastAsia="微软雅黑" w:hAnsi="微软雅黑" w:hint="eastAsia"/>
          <w:lang w:eastAsia="zh-CN"/>
        </w:rPr>
        <w:t>组</w:t>
      </w:r>
      <w:r w:rsidR="0019121B" w:rsidRPr="00EE0D85">
        <w:rPr>
          <w:rFonts w:ascii="微软雅黑" w:eastAsia="微软雅黑" w:hAnsi="微软雅黑"/>
          <w:lang w:eastAsia="zh-CN"/>
        </w:rPr>
        <w:t>和SIM卡</w:t>
      </w:r>
      <w:r w:rsidRPr="00EE0D85">
        <w:rPr>
          <w:rFonts w:ascii="微软雅黑" w:eastAsia="微软雅黑" w:hAnsi="微软雅黑"/>
          <w:lang w:eastAsia="zh-CN"/>
        </w:rPr>
        <w:t>，（</w:t>
      </w:r>
      <w:r w:rsidRPr="00EE0D85">
        <w:rPr>
          <w:rFonts w:ascii="微软雅黑" w:eastAsia="微软雅黑" w:hAnsi="微软雅黑" w:hint="eastAsia"/>
          <w:lang w:eastAsia="zh-CN"/>
        </w:rPr>
        <w:t>如</w:t>
      </w:r>
      <w:r w:rsidRPr="00EE0D85">
        <w:rPr>
          <w:rFonts w:ascii="微软雅黑" w:eastAsia="微软雅黑" w:hAnsi="微软雅黑"/>
          <w:lang w:eastAsia="zh-CN"/>
        </w:rPr>
        <w:t>设置最大流量，</w:t>
      </w:r>
      <w:r w:rsidR="0019121B" w:rsidRPr="00EE0D85">
        <w:rPr>
          <w:rFonts w:ascii="微软雅黑" w:eastAsia="微软雅黑" w:hAnsi="微软雅黑"/>
          <w:lang w:eastAsia="zh-CN"/>
        </w:rPr>
        <w:t>余额</w:t>
      </w:r>
      <w:r w:rsidRPr="00EE0D85">
        <w:rPr>
          <w:rFonts w:ascii="微软雅黑" w:eastAsia="微软雅黑" w:hAnsi="微软雅黑" w:hint="eastAsia"/>
          <w:lang w:eastAsia="zh-CN"/>
        </w:rPr>
        <w:t>提醒</w:t>
      </w:r>
      <w:r w:rsidRPr="00EE0D85">
        <w:rPr>
          <w:rFonts w:ascii="微软雅黑" w:eastAsia="微软雅黑" w:hAnsi="微软雅黑"/>
          <w:lang w:eastAsia="zh-CN"/>
        </w:rPr>
        <w:t>）</w:t>
      </w:r>
    </w:p>
    <w:p w14:paraId="40315EDA" w14:textId="77777777" w:rsidR="00D80410" w:rsidRPr="00EE0D85" w:rsidRDefault="007C1C6C" w:rsidP="00710886">
      <w:pPr>
        <w:pStyle w:val="NormalIndent"/>
        <w:numPr>
          <w:ilvl w:val="1"/>
          <w:numId w:val="20"/>
        </w:numPr>
        <w:rPr>
          <w:rFonts w:ascii="微软雅黑" w:eastAsia="微软雅黑" w:hAnsi="微软雅黑"/>
          <w:lang w:eastAsia="zh-CN"/>
        </w:rPr>
      </w:pPr>
      <w:r w:rsidRPr="00EE0D85">
        <w:rPr>
          <w:rFonts w:ascii="微软雅黑" w:eastAsia="微软雅黑" w:hAnsi="微软雅黑"/>
          <w:lang w:eastAsia="zh-CN"/>
        </w:rPr>
        <w:t>管理流量计费策略</w:t>
      </w:r>
      <w:r w:rsidRPr="00EE0D85">
        <w:rPr>
          <w:rFonts w:ascii="微软雅黑" w:eastAsia="微软雅黑" w:hAnsi="微软雅黑" w:hint="eastAsia"/>
          <w:lang w:eastAsia="zh-CN"/>
        </w:rPr>
        <w:t>及</w:t>
      </w:r>
      <w:r w:rsidRPr="00EE0D85">
        <w:rPr>
          <w:rFonts w:ascii="微软雅黑" w:eastAsia="微软雅黑" w:hAnsi="微软雅黑"/>
          <w:lang w:eastAsia="zh-CN"/>
        </w:rPr>
        <w:t>计费</w:t>
      </w:r>
      <w:r w:rsidRPr="00EE0D85">
        <w:rPr>
          <w:rFonts w:ascii="微软雅黑" w:eastAsia="微软雅黑" w:hAnsi="微软雅黑" w:hint="eastAsia"/>
          <w:lang w:eastAsia="zh-CN"/>
        </w:rPr>
        <w:t>折扣</w:t>
      </w:r>
      <w:r w:rsidRPr="00EE0D85">
        <w:rPr>
          <w:rFonts w:ascii="微软雅黑" w:eastAsia="微软雅黑" w:hAnsi="微软雅黑"/>
          <w:lang w:eastAsia="zh-CN"/>
        </w:rPr>
        <w:t>率</w:t>
      </w:r>
    </w:p>
    <w:p w14:paraId="4110B18E" w14:textId="77777777" w:rsidR="00D80410" w:rsidRPr="00EE0D85" w:rsidRDefault="00D80410" w:rsidP="00710886">
      <w:pPr>
        <w:pStyle w:val="NormalIndent"/>
        <w:numPr>
          <w:ilvl w:val="1"/>
          <w:numId w:val="20"/>
        </w:numPr>
        <w:rPr>
          <w:rFonts w:ascii="微软雅黑" w:eastAsia="微软雅黑" w:hAnsi="微软雅黑"/>
          <w:lang w:eastAsia="zh-CN"/>
        </w:rPr>
      </w:pPr>
      <w:r w:rsidRPr="00EE0D85">
        <w:rPr>
          <w:rFonts w:ascii="微软雅黑" w:eastAsia="微软雅黑" w:hAnsi="微软雅黑" w:hint="eastAsia"/>
          <w:lang w:eastAsia="zh-CN"/>
        </w:rPr>
        <w:t>查</w:t>
      </w:r>
      <w:r w:rsidRPr="00EE0D85">
        <w:rPr>
          <w:rFonts w:ascii="微软雅黑" w:eastAsia="微软雅黑" w:hAnsi="微软雅黑"/>
          <w:lang w:eastAsia="zh-CN"/>
        </w:rPr>
        <w:t>看</w:t>
      </w:r>
      <w:r w:rsidR="007C1C6C" w:rsidRPr="00EE0D85">
        <w:rPr>
          <w:rFonts w:ascii="微软雅黑" w:eastAsia="微软雅黑" w:hAnsi="微软雅黑"/>
          <w:lang w:eastAsia="zh-CN"/>
        </w:rPr>
        <w:t>所有</w:t>
      </w:r>
      <w:r w:rsidRPr="00EE0D85">
        <w:rPr>
          <w:rFonts w:ascii="微软雅黑" w:eastAsia="微软雅黑" w:hAnsi="微软雅黑"/>
          <w:lang w:eastAsia="zh-CN"/>
        </w:rPr>
        <w:t>SIP卡</w:t>
      </w:r>
      <w:r w:rsidR="007C1C6C" w:rsidRPr="00EE0D85">
        <w:rPr>
          <w:rFonts w:ascii="微软雅黑" w:eastAsia="微软雅黑" w:hAnsi="微软雅黑"/>
          <w:lang w:eastAsia="zh-CN"/>
        </w:rPr>
        <w:t>的</w:t>
      </w:r>
      <w:r w:rsidR="007C1C6C" w:rsidRPr="00EE0D85">
        <w:rPr>
          <w:rFonts w:ascii="微软雅黑" w:eastAsia="微软雅黑" w:hAnsi="微软雅黑" w:hint="eastAsia"/>
          <w:lang w:eastAsia="zh-CN"/>
        </w:rPr>
        <w:t>状态</w:t>
      </w:r>
      <w:r w:rsidR="007C1C6C" w:rsidRPr="00EE0D85">
        <w:rPr>
          <w:rFonts w:ascii="微软雅黑" w:eastAsia="微软雅黑" w:hAnsi="微软雅黑"/>
          <w:lang w:eastAsia="zh-CN"/>
        </w:rPr>
        <w:t>，（</w:t>
      </w:r>
      <w:r w:rsidR="007C1C6C" w:rsidRPr="00EE0D85">
        <w:rPr>
          <w:rFonts w:ascii="微软雅黑" w:eastAsia="微软雅黑" w:hAnsi="微软雅黑" w:hint="eastAsia"/>
          <w:lang w:eastAsia="zh-CN"/>
        </w:rPr>
        <w:t>如</w:t>
      </w:r>
      <w:r w:rsidR="007C1C6C" w:rsidRPr="00EE0D85">
        <w:rPr>
          <w:rFonts w:ascii="微软雅黑" w:eastAsia="微软雅黑" w:hAnsi="微软雅黑"/>
          <w:lang w:eastAsia="zh-CN"/>
        </w:rPr>
        <w:t>当前</w:t>
      </w:r>
      <w:r w:rsidR="007C1C6C" w:rsidRPr="00EE0D85">
        <w:rPr>
          <w:rFonts w:ascii="微软雅黑" w:eastAsia="微软雅黑" w:hAnsi="微软雅黑" w:hint="eastAsia"/>
          <w:lang w:eastAsia="zh-CN"/>
        </w:rPr>
        <w:t>使用</w:t>
      </w:r>
      <w:r w:rsidR="007C1C6C" w:rsidRPr="00EE0D85">
        <w:rPr>
          <w:rFonts w:ascii="微软雅黑" w:eastAsia="微软雅黑" w:hAnsi="微软雅黑"/>
          <w:lang w:eastAsia="zh-CN"/>
        </w:rPr>
        <w:t>状态，</w:t>
      </w:r>
      <w:r w:rsidRPr="00EE0D85">
        <w:rPr>
          <w:rFonts w:ascii="微软雅黑" w:eastAsia="微软雅黑" w:hAnsi="微软雅黑"/>
          <w:lang w:eastAsia="zh-CN"/>
        </w:rPr>
        <w:t>已使用流量，剩余流量</w:t>
      </w:r>
      <w:r w:rsidR="007C1C6C" w:rsidRPr="00EE0D85">
        <w:rPr>
          <w:rFonts w:ascii="微软雅黑" w:eastAsia="微软雅黑" w:hAnsi="微软雅黑"/>
          <w:lang w:eastAsia="zh-CN"/>
        </w:rPr>
        <w:t>）</w:t>
      </w:r>
    </w:p>
    <w:p w14:paraId="38785EB1" w14:textId="77777777" w:rsidR="00062F98" w:rsidRPr="00EE0D85" w:rsidRDefault="007C1C6C" w:rsidP="00710886">
      <w:pPr>
        <w:pStyle w:val="NormalIndent"/>
        <w:numPr>
          <w:ilvl w:val="1"/>
          <w:numId w:val="20"/>
        </w:numPr>
        <w:rPr>
          <w:rFonts w:ascii="微软雅黑" w:eastAsia="微软雅黑" w:hAnsi="微软雅黑"/>
          <w:lang w:eastAsia="zh-CN"/>
        </w:rPr>
      </w:pPr>
      <w:r w:rsidRPr="00EE0D85">
        <w:rPr>
          <w:rFonts w:ascii="微软雅黑" w:eastAsia="微软雅黑" w:hAnsi="微软雅黑" w:hint="eastAsia"/>
          <w:lang w:eastAsia="zh-CN"/>
        </w:rPr>
        <w:t>结</w:t>
      </w:r>
      <w:r w:rsidRPr="00EE0D85">
        <w:rPr>
          <w:rFonts w:ascii="微软雅黑" w:eastAsia="微软雅黑" w:hAnsi="微软雅黑"/>
          <w:lang w:eastAsia="zh-CN"/>
        </w:rPr>
        <w:t>算分析，（</w:t>
      </w:r>
      <w:r w:rsidRPr="00EE0D85">
        <w:rPr>
          <w:rFonts w:ascii="微软雅黑" w:eastAsia="微软雅黑" w:hAnsi="微软雅黑" w:hint="eastAsia"/>
          <w:lang w:eastAsia="zh-CN"/>
        </w:rPr>
        <w:t>如</w:t>
      </w:r>
      <w:r w:rsidRPr="00EE0D85">
        <w:rPr>
          <w:rFonts w:ascii="微软雅黑" w:eastAsia="微软雅黑" w:hAnsi="微软雅黑"/>
          <w:lang w:eastAsia="zh-CN"/>
        </w:rPr>
        <w:t>流量单，</w:t>
      </w:r>
      <w:r w:rsidRPr="00EE0D85">
        <w:rPr>
          <w:rFonts w:ascii="微软雅黑" w:eastAsia="微软雅黑" w:hAnsi="微软雅黑" w:hint="eastAsia"/>
          <w:lang w:eastAsia="zh-CN"/>
        </w:rPr>
        <w:t>本</w:t>
      </w:r>
      <w:r w:rsidRPr="00EE0D85">
        <w:rPr>
          <w:rFonts w:ascii="微软雅黑" w:eastAsia="微软雅黑" w:hAnsi="微软雅黑"/>
          <w:lang w:eastAsia="zh-CN"/>
        </w:rPr>
        <w:t>月流量，</w:t>
      </w:r>
      <w:r w:rsidRPr="00EE0D85">
        <w:rPr>
          <w:rFonts w:ascii="微软雅黑" w:eastAsia="微软雅黑" w:hAnsi="微软雅黑" w:hint="eastAsia"/>
          <w:lang w:eastAsia="zh-CN"/>
        </w:rPr>
        <w:t>总</w:t>
      </w:r>
      <w:r w:rsidRPr="00EE0D85">
        <w:rPr>
          <w:rFonts w:ascii="微软雅黑" w:eastAsia="微软雅黑" w:hAnsi="微软雅黑"/>
          <w:lang w:eastAsia="zh-CN"/>
        </w:rPr>
        <w:t>费用）</w:t>
      </w:r>
    </w:p>
    <w:p w14:paraId="7CD5786D" w14:textId="77777777" w:rsidR="00ED5DA0" w:rsidRPr="00EE0D85" w:rsidRDefault="00D80410" w:rsidP="00062F98">
      <w:pPr>
        <w:pStyle w:val="NormalIndent"/>
        <w:ind w:left="1800" w:firstLine="0"/>
        <w:rPr>
          <w:rFonts w:ascii="微软雅黑" w:eastAsia="微软雅黑" w:hAnsi="微软雅黑"/>
          <w:lang w:eastAsia="zh-CN"/>
        </w:rPr>
      </w:pPr>
      <w:r w:rsidRPr="00EE0D85">
        <w:rPr>
          <w:rFonts w:ascii="微软雅黑" w:eastAsia="微软雅黑" w:hAnsi="微软雅黑"/>
          <w:lang w:eastAsia="zh-CN"/>
        </w:rPr>
        <w:tab/>
      </w:r>
    </w:p>
    <w:p w14:paraId="2479DC6B" w14:textId="77777777" w:rsidR="00E214ED" w:rsidRPr="00EE0D85" w:rsidRDefault="00E214ED" w:rsidP="00710886">
      <w:pPr>
        <w:pStyle w:val="NormalIndent"/>
        <w:numPr>
          <w:ilvl w:val="0"/>
          <w:numId w:val="18"/>
        </w:numPr>
        <w:rPr>
          <w:rFonts w:ascii="微软雅黑" w:eastAsia="微软雅黑" w:hAnsi="微软雅黑"/>
          <w:lang w:eastAsia="zh-CN"/>
        </w:rPr>
      </w:pPr>
      <w:r w:rsidRPr="00EE0D85">
        <w:rPr>
          <w:rFonts w:ascii="微软雅黑" w:eastAsia="微软雅黑" w:hAnsi="微软雅黑" w:hint="eastAsia"/>
          <w:lang w:eastAsia="zh-CN"/>
        </w:rPr>
        <w:t>代理</w:t>
      </w:r>
      <w:r w:rsidRPr="00EE0D85">
        <w:rPr>
          <w:rFonts w:ascii="微软雅黑" w:eastAsia="微软雅黑" w:hAnsi="微软雅黑"/>
          <w:lang w:eastAsia="zh-CN"/>
        </w:rPr>
        <w:t>商</w:t>
      </w:r>
    </w:p>
    <w:p w14:paraId="7209C138" w14:textId="77777777" w:rsidR="00062F98" w:rsidRPr="00EE0D85" w:rsidRDefault="00B6095F" w:rsidP="00B6095F">
      <w:pPr>
        <w:pStyle w:val="NormalIndent"/>
        <w:ind w:left="1080" w:firstLine="0"/>
        <w:rPr>
          <w:rFonts w:ascii="微软雅黑" w:eastAsia="微软雅黑" w:hAnsi="微软雅黑"/>
          <w:lang w:eastAsia="zh-CN"/>
        </w:rPr>
      </w:pPr>
      <w:r w:rsidRPr="00EE0D85">
        <w:rPr>
          <w:rFonts w:ascii="微软雅黑" w:eastAsia="微软雅黑" w:hAnsi="微软雅黑"/>
          <w:lang w:eastAsia="zh-CN"/>
        </w:rPr>
        <w:t xml:space="preserve">  </w:t>
      </w:r>
      <w:r w:rsidR="00062F98" w:rsidRPr="00EE0D85">
        <w:rPr>
          <w:rFonts w:ascii="微软雅黑" w:eastAsia="微软雅黑" w:hAnsi="微软雅黑"/>
          <w:lang w:eastAsia="zh-CN"/>
        </w:rPr>
        <w:t>代理uuWiFi设备的销售/租用等，</w:t>
      </w:r>
      <w:r w:rsidR="00062F98" w:rsidRPr="00EE0D85">
        <w:rPr>
          <w:rFonts w:ascii="微软雅黑" w:eastAsia="微软雅黑" w:hAnsi="微软雅黑" w:hint="eastAsia"/>
          <w:lang w:eastAsia="zh-CN"/>
        </w:rPr>
        <w:t>分</w:t>
      </w:r>
      <w:r w:rsidR="00062F98" w:rsidRPr="00EE0D85">
        <w:rPr>
          <w:rFonts w:ascii="微软雅黑" w:eastAsia="微软雅黑" w:hAnsi="微软雅黑"/>
          <w:lang w:eastAsia="zh-CN"/>
        </w:rPr>
        <w:t>多级代</w:t>
      </w:r>
      <w:r w:rsidR="00062F98" w:rsidRPr="00EE0D85">
        <w:rPr>
          <w:rFonts w:ascii="微软雅黑" w:eastAsia="微软雅黑" w:hAnsi="微软雅黑" w:hint="eastAsia"/>
          <w:lang w:eastAsia="zh-CN"/>
        </w:rPr>
        <w:t>理</w:t>
      </w:r>
      <w:r w:rsidR="00062F98" w:rsidRPr="00EE0D85">
        <w:rPr>
          <w:rFonts w:ascii="微软雅黑" w:eastAsia="微软雅黑" w:hAnsi="微软雅黑"/>
          <w:lang w:eastAsia="zh-CN"/>
        </w:rPr>
        <w:t>级别。</w:t>
      </w:r>
      <w:r w:rsidRPr="00EE0D85">
        <w:rPr>
          <w:rFonts w:ascii="微软雅黑" w:eastAsia="微软雅黑" w:hAnsi="微软雅黑" w:hint="eastAsia"/>
          <w:lang w:eastAsia="zh-CN"/>
        </w:rPr>
        <w:t>不</w:t>
      </w:r>
      <w:r w:rsidRPr="00EE0D85">
        <w:rPr>
          <w:rFonts w:ascii="微软雅黑" w:eastAsia="微软雅黑" w:hAnsi="微软雅黑"/>
          <w:lang w:eastAsia="zh-CN"/>
        </w:rPr>
        <w:t>同级代理</w:t>
      </w:r>
      <w:r w:rsidRPr="00EE0D85">
        <w:rPr>
          <w:rFonts w:ascii="微软雅黑" w:eastAsia="微软雅黑" w:hAnsi="微软雅黑" w:hint="eastAsia"/>
          <w:lang w:eastAsia="zh-CN"/>
        </w:rPr>
        <w:t>通</w:t>
      </w:r>
      <w:r w:rsidRPr="00EE0D85">
        <w:rPr>
          <w:rFonts w:ascii="微软雅黑" w:eastAsia="微软雅黑" w:hAnsi="微软雅黑"/>
          <w:lang w:eastAsia="zh-CN"/>
        </w:rPr>
        <w:t>过费率折扣结算利润</w:t>
      </w:r>
      <w:r w:rsidRPr="00EE0D85">
        <w:rPr>
          <w:rFonts w:ascii="微软雅黑" w:eastAsia="微软雅黑" w:hAnsi="微软雅黑" w:hint="eastAsia"/>
          <w:lang w:eastAsia="zh-CN"/>
        </w:rPr>
        <w:t>分</w:t>
      </w:r>
      <w:r w:rsidRPr="00EE0D85">
        <w:rPr>
          <w:rFonts w:ascii="微软雅黑" w:eastAsia="微软雅黑" w:hAnsi="微软雅黑"/>
          <w:lang w:eastAsia="zh-CN"/>
        </w:rPr>
        <w:t>成。</w:t>
      </w:r>
    </w:p>
    <w:p w14:paraId="7B468510" w14:textId="77777777" w:rsidR="00062F98" w:rsidRPr="00EE0D85" w:rsidRDefault="00B6095F" w:rsidP="00710886">
      <w:pPr>
        <w:pStyle w:val="NormalIndent"/>
        <w:numPr>
          <w:ilvl w:val="0"/>
          <w:numId w:val="21"/>
        </w:numPr>
        <w:rPr>
          <w:rFonts w:ascii="微软雅黑" w:eastAsia="微软雅黑" w:hAnsi="微软雅黑"/>
          <w:lang w:eastAsia="zh-CN"/>
        </w:rPr>
      </w:pPr>
      <w:r w:rsidRPr="00EE0D85">
        <w:rPr>
          <w:rFonts w:ascii="微软雅黑" w:eastAsia="微软雅黑" w:hAnsi="微软雅黑" w:hint="eastAsia"/>
          <w:lang w:eastAsia="zh-CN"/>
        </w:rPr>
        <w:t>管理</w:t>
      </w:r>
      <w:r w:rsidRPr="00EE0D85">
        <w:rPr>
          <w:rFonts w:ascii="微软雅黑" w:eastAsia="微软雅黑" w:hAnsi="微软雅黑"/>
          <w:lang w:eastAsia="zh-CN"/>
        </w:rPr>
        <w:t>自己名下的uuWiFi设备</w:t>
      </w:r>
    </w:p>
    <w:p w14:paraId="5B6BC39A" w14:textId="77777777" w:rsidR="00B6095F" w:rsidRPr="00EE0D85" w:rsidRDefault="00B6095F" w:rsidP="00710886">
      <w:pPr>
        <w:pStyle w:val="NormalIndent"/>
        <w:numPr>
          <w:ilvl w:val="0"/>
          <w:numId w:val="21"/>
        </w:numPr>
        <w:rPr>
          <w:rFonts w:ascii="微软雅黑" w:eastAsia="微软雅黑" w:hAnsi="微软雅黑"/>
          <w:lang w:eastAsia="zh-CN"/>
        </w:rPr>
      </w:pPr>
      <w:r w:rsidRPr="00EE0D85">
        <w:rPr>
          <w:rFonts w:ascii="微软雅黑" w:eastAsia="微软雅黑" w:hAnsi="微软雅黑" w:hint="eastAsia"/>
          <w:lang w:eastAsia="zh-CN"/>
        </w:rPr>
        <w:t>管理</w:t>
      </w:r>
      <w:r w:rsidRPr="00EE0D85">
        <w:rPr>
          <w:rFonts w:ascii="微软雅黑" w:eastAsia="微软雅黑" w:hAnsi="微软雅黑"/>
          <w:lang w:eastAsia="zh-CN"/>
        </w:rPr>
        <w:t>分配自己子代理商名下uuWiFi设备</w:t>
      </w:r>
    </w:p>
    <w:p w14:paraId="503BD079" w14:textId="77777777" w:rsidR="00E9018B" w:rsidRPr="00EE0D85" w:rsidRDefault="00E9018B" w:rsidP="00710886">
      <w:pPr>
        <w:pStyle w:val="NormalIndent"/>
        <w:numPr>
          <w:ilvl w:val="0"/>
          <w:numId w:val="21"/>
        </w:numPr>
        <w:rPr>
          <w:rFonts w:ascii="微软雅黑" w:eastAsia="微软雅黑" w:hAnsi="微软雅黑"/>
          <w:lang w:eastAsia="zh-CN"/>
        </w:rPr>
      </w:pPr>
      <w:r w:rsidRPr="00EE0D85">
        <w:rPr>
          <w:rFonts w:ascii="微软雅黑" w:eastAsia="微软雅黑" w:hAnsi="微软雅黑"/>
          <w:lang w:eastAsia="zh-CN"/>
        </w:rPr>
        <w:t>uuWiFi优先(固定)指定使用流量卡（？）</w:t>
      </w:r>
    </w:p>
    <w:p w14:paraId="21B99085" w14:textId="77777777" w:rsidR="009B45E2" w:rsidRPr="00EE0D85" w:rsidRDefault="009B45E2" w:rsidP="00710886">
      <w:pPr>
        <w:pStyle w:val="NormalIndent"/>
        <w:numPr>
          <w:ilvl w:val="0"/>
          <w:numId w:val="21"/>
        </w:numPr>
        <w:rPr>
          <w:rFonts w:ascii="微软雅黑" w:eastAsia="微软雅黑" w:hAnsi="微软雅黑"/>
          <w:lang w:eastAsia="zh-CN"/>
        </w:rPr>
      </w:pPr>
      <w:r w:rsidRPr="00EE0D85">
        <w:rPr>
          <w:rFonts w:ascii="微软雅黑" w:eastAsia="微软雅黑" w:hAnsi="微软雅黑" w:hint="eastAsia"/>
          <w:lang w:eastAsia="zh-CN"/>
        </w:rPr>
        <w:t>管理</w:t>
      </w:r>
      <w:r w:rsidRPr="00EE0D85">
        <w:rPr>
          <w:rFonts w:ascii="微软雅黑" w:eastAsia="微软雅黑" w:hAnsi="微软雅黑"/>
          <w:lang w:eastAsia="zh-CN"/>
        </w:rPr>
        <w:t>自己名下所</w:t>
      </w:r>
      <w:r w:rsidRPr="00EE0D85">
        <w:rPr>
          <w:rFonts w:ascii="微软雅黑" w:eastAsia="微软雅黑" w:hAnsi="微软雅黑" w:hint="eastAsia"/>
          <w:lang w:eastAsia="zh-CN"/>
        </w:rPr>
        <w:t>发</w:t>
      </w:r>
      <w:r w:rsidRPr="00EE0D85">
        <w:rPr>
          <w:rFonts w:ascii="微软雅黑" w:eastAsia="微软雅黑" w:hAnsi="微软雅黑"/>
          <w:lang w:eastAsia="zh-CN"/>
        </w:rPr>
        <w:t>展的用户</w:t>
      </w:r>
    </w:p>
    <w:p w14:paraId="66E9FAA2" w14:textId="77777777" w:rsidR="00B6095F" w:rsidRPr="00EE0D85" w:rsidRDefault="009B45E2" w:rsidP="00710886">
      <w:pPr>
        <w:pStyle w:val="NormalIndent"/>
        <w:numPr>
          <w:ilvl w:val="0"/>
          <w:numId w:val="21"/>
        </w:numPr>
        <w:rPr>
          <w:rFonts w:ascii="微软雅黑" w:eastAsia="微软雅黑" w:hAnsi="微软雅黑"/>
          <w:lang w:eastAsia="zh-CN"/>
        </w:rPr>
      </w:pPr>
      <w:r w:rsidRPr="00EE0D85">
        <w:rPr>
          <w:rFonts w:ascii="微软雅黑" w:eastAsia="微软雅黑" w:hAnsi="微软雅黑"/>
          <w:lang w:eastAsia="zh-CN"/>
        </w:rPr>
        <w:t>用户</w:t>
      </w:r>
      <w:r w:rsidRPr="00EE0D85">
        <w:rPr>
          <w:rFonts w:ascii="微软雅黑" w:eastAsia="微软雅黑" w:hAnsi="微软雅黑" w:hint="eastAsia"/>
          <w:lang w:eastAsia="zh-CN"/>
        </w:rPr>
        <w:t>预</w:t>
      </w:r>
      <w:r w:rsidR="00B6095F" w:rsidRPr="00EE0D85">
        <w:rPr>
          <w:rFonts w:ascii="微软雅黑" w:eastAsia="微软雅黑" w:hAnsi="微软雅黑"/>
          <w:lang w:eastAsia="zh-CN"/>
        </w:rPr>
        <w:t>充值</w:t>
      </w:r>
      <w:r w:rsidRPr="00EE0D85">
        <w:rPr>
          <w:rFonts w:ascii="微软雅黑" w:eastAsia="微软雅黑" w:hAnsi="微软雅黑"/>
          <w:lang w:eastAsia="zh-CN"/>
        </w:rPr>
        <w:t>和</w:t>
      </w:r>
      <w:r w:rsidRPr="00EE0D85">
        <w:rPr>
          <w:rFonts w:ascii="微软雅黑" w:eastAsia="微软雅黑" w:hAnsi="微软雅黑" w:hint="eastAsia"/>
          <w:lang w:eastAsia="zh-CN"/>
        </w:rPr>
        <w:t>清帐</w:t>
      </w:r>
      <w:r w:rsidRPr="00EE0D85">
        <w:rPr>
          <w:rFonts w:ascii="微软雅黑" w:eastAsia="微软雅黑" w:hAnsi="微软雅黑"/>
          <w:lang w:eastAsia="zh-CN"/>
        </w:rPr>
        <w:t>操作</w:t>
      </w:r>
      <w:r w:rsidR="00B6095F" w:rsidRPr="00EE0D85">
        <w:rPr>
          <w:rFonts w:ascii="微软雅黑" w:eastAsia="微软雅黑" w:hAnsi="微软雅黑"/>
          <w:lang w:eastAsia="zh-CN"/>
        </w:rPr>
        <w:t>。</w:t>
      </w:r>
    </w:p>
    <w:p w14:paraId="3940FB29" w14:textId="77777777" w:rsidR="00B6095F" w:rsidRPr="00EE0D85" w:rsidRDefault="00B6095F" w:rsidP="00710886">
      <w:pPr>
        <w:pStyle w:val="NormalIndent"/>
        <w:numPr>
          <w:ilvl w:val="0"/>
          <w:numId w:val="21"/>
        </w:numPr>
        <w:rPr>
          <w:rFonts w:ascii="微软雅黑" w:eastAsia="微软雅黑" w:hAnsi="微软雅黑"/>
          <w:lang w:eastAsia="zh-CN"/>
        </w:rPr>
      </w:pPr>
      <w:r w:rsidRPr="00EE0D85">
        <w:rPr>
          <w:rFonts w:ascii="微软雅黑" w:eastAsia="微软雅黑" w:hAnsi="微软雅黑" w:hint="eastAsia"/>
          <w:lang w:eastAsia="zh-CN"/>
        </w:rPr>
        <w:t>结</w:t>
      </w:r>
      <w:r w:rsidRPr="00EE0D85">
        <w:rPr>
          <w:rFonts w:ascii="微软雅黑" w:eastAsia="微软雅黑" w:hAnsi="微软雅黑"/>
          <w:lang w:eastAsia="zh-CN"/>
        </w:rPr>
        <w:t>算分析（</w:t>
      </w:r>
      <w:r w:rsidRPr="00EE0D85">
        <w:rPr>
          <w:rFonts w:ascii="微软雅黑" w:eastAsia="微软雅黑" w:hAnsi="微软雅黑" w:hint="eastAsia"/>
          <w:lang w:eastAsia="zh-CN"/>
        </w:rPr>
        <w:t>查</w:t>
      </w:r>
      <w:r w:rsidRPr="00EE0D85">
        <w:rPr>
          <w:rFonts w:ascii="微软雅黑" w:eastAsia="微软雅黑" w:hAnsi="微软雅黑"/>
          <w:lang w:eastAsia="zh-CN"/>
        </w:rPr>
        <w:t>看当前</w:t>
      </w:r>
      <w:r w:rsidRPr="00EE0D85">
        <w:rPr>
          <w:rFonts w:ascii="微软雅黑" w:eastAsia="微软雅黑" w:hAnsi="微软雅黑" w:hint="eastAsia"/>
          <w:lang w:eastAsia="zh-CN"/>
        </w:rPr>
        <w:t>利润</w:t>
      </w:r>
      <w:r w:rsidRPr="00EE0D85">
        <w:rPr>
          <w:rFonts w:ascii="微软雅黑" w:eastAsia="微软雅黑" w:hAnsi="微软雅黑"/>
          <w:lang w:eastAsia="zh-CN"/>
        </w:rPr>
        <w:t>，话单，</w:t>
      </w:r>
      <w:r w:rsidRPr="00EE0D85">
        <w:rPr>
          <w:rFonts w:ascii="微软雅黑" w:eastAsia="微软雅黑" w:hAnsi="微软雅黑" w:hint="eastAsia"/>
          <w:lang w:eastAsia="zh-CN"/>
        </w:rPr>
        <w:t>流</w:t>
      </w:r>
      <w:r w:rsidRPr="00EE0D85">
        <w:rPr>
          <w:rFonts w:ascii="微软雅黑" w:eastAsia="微软雅黑" w:hAnsi="微软雅黑"/>
          <w:lang w:eastAsia="zh-CN"/>
        </w:rPr>
        <w:t>量单）</w:t>
      </w:r>
    </w:p>
    <w:p w14:paraId="0CF0135D" w14:textId="77777777" w:rsidR="00E214ED" w:rsidRPr="00EE0D85" w:rsidRDefault="00E214ED" w:rsidP="008D2EB1">
      <w:pPr>
        <w:pStyle w:val="NormalIndent"/>
        <w:rPr>
          <w:rFonts w:ascii="微软雅黑" w:eastAsia="微软雅黑" w:hAnsi="微软雅黑"/>
          <w:lang w:eastAsia="zh-CN"/>
        </w:rPr>
      </w:pPr>
    </w:p>
    <w:p w14:paraId="7123847D" w14:textId="77777777" w:rsidR="005A1069" w:rsidRPr="00EE0D85" w:rsidRDefault="005A1069" w:rsidP="008D2EB1">
      <w:pPr>
        <w:pStyle w:val="NormalIndent"/>
        <w:rPr>
          <w:rFonts w:ascii="微软雅黑" w:eastAsia="微软雅黑" w:hAnsi="微软雅黑"/>
          <w:lang w:eastAsia="zh-CN"/>
        </w:rPr>
      </w:pPr>
    </w:p>
    <w:p w14:paraId="7A9EA7F7" w14:textId="77777777" w:rsidR="00C30F35" w:rsidRPr="00EE0D85" w:rsidRDefault="00C30F35" w:rsidP="008D2EB1">
      <w:pPr>
        <w:pStyle w:val="NormalIndent"/>
        <w:rPr>
          <w:rFonts w:ascii="微软雅黑" w:eastAsia="微软雅黑" w:hAnsi="微软雅黑"/>
          <w:lang w:eastAsia="zh-CN"/>
        </w:rPr>
      </w:pPr>
    </w:p>
    <w:p w14:paraId="339EB8F9" w14:textId="77777777" w:rsidR="005A1069" w:rsidRPr="00EE0D85" w:rsidRDefault="005A1069" w:rsidP="008D2EB1">
      <w:pPr>
        <w:pStyle w:val="NormalIndent"/>
        <w:rPr>
          <w:rFonts w:ascii="微软雅黑" w:eastAsia="微软雅黑" w:hAnsi="微软雅黑"/>
          <w:lang w:eastAsia="zh-CN"/>
        </w:rPr>
      </w:pPr>
    </w:p>
    <w:p w14:paraId="6B2B073D" w14:textId="77777777" w:rsidR="00D31299" w:rsidRPr="00EE0D85" w:rsidRDefault="00D31299" w:rsidP="008D2EB1">
      <w:pPr>
        <w:pStyle w:val="NormalIndent"/>
        <w:rPr>
          <w:rFonts w:ascii="微软雅黑" w:eastAsia="微软雅黑" w:hAnsi="微软雅黑"/>
          <w:lang w:eastAsia="zh-CN"/>
        </w:rPr>
      </w:pPr>
    </w:p>
    <w:p w14:paraId="6CC1A6BE" w14:textId="77777777" w:rsidR="00D31299" w:rsidRPr="00EE0D85" w:rsidRDefault="00D31299" w:rsidP="008D2EB1">
      <w:pPr>
        <w:pStyle w:val="NormalIndent"/>
        <w:rPr>
          <w:rFonts w:ascii="微软雅黑" w:eastAsia="微软雅黑" w:hAnsi="微软雅黑"/>
          <w:lang w:eastAsia="zh-CN"/>
        </w:rPr>
      </w:pPr>
    </w:p>
    <w:p w14:paraId="5C26C354" w14:textId="77777777" w:rsidR="00D31299" w:rsidRPr="00EE0D85" w:rsidRDefault="00D31299" w:rsidP="008D2EB1">
      <w:pPr>
        <w:pStyle w:val="NormalIndent"/>
        <w:rPr>
          <w:rFonts w:ascii="微软雅黑" w:eastAsia="微软雅黑" w:hAnsi="微软雅黑"/>
          <w:lang w:eastAsia="zh-CN"/>
        </w:rPr>
      </w:pPr>
    </w:p>
    <w:p w14:paraId="5620548A" w14:textId="77777777" w:rsidR="002B6A35" w:rsidRPr="00EE0D85" w:rsidRDefault="002B6A35" w:rsidP="002B6A35">
      <w:pPr>
        <w:pStyle w:val="Heading1"/>
        <w:pageBreakBefore/>
        <w:ind w:left="431" w:hanging="431"/>
        <w:rPr>
          <w:rFonts w:ascii="Arial Unicode MS" w:eastAsia="Arial Unicode MS" w:hAnsi="Arial Unicode MS" w:cs="Arial Unicode MS"/>
          <w:lang w:val="en-US" w:eastAsia="zh-CN"/>
        </w:rPr>
      </w:pPr>
      <w:bookmarkStart w:id="2" w:name="_Toc478575158"/>
      <w:r w:rsidRPr="00EE0D85">
        <w:rPr>
          <w:rFonts w:ascii="Arial Unicode MS" w:eastAsia="Arial Unicode MS" w:hAnsi="Arial Unicode MS" w:cs="Arial Unicode MS" w:hint="eastAsia"/>
          <w:lang w:val="en-US" w:eastAsia="zh-CN"/>
        </w:rPr>
        <w:t>系统</w:t>
      </w:r>
      <w:r w:rsidRPr="00EE0D85">
        <w:rPr>
          <w:rFonts w:ascii="Arial Unicode MS" w:eastAsia="Arial Unicode MS" w:hAnsi="Arial Unicode MS" w:cs="Arial Unicode MS"/>
          <w:lang w:val="en-US" w:eastAsia="zh-CN"/>
        </w:rPr>
        <w:t>结构</w:t>
      </w:r>
      <w:bookmarkEnd w:id="2"/>
    </w:p>
    <w:p w14:paraId="315828F8" w14:textId="586D9FB8" w:rsidR="002B6A35" w:rsidRDefault="00EE0D85" w:rsidP="002B6A35">
      <w:pPr>
        <w:ind w:left="431"/>
        <w:rPr>
          <w:rFonts w:ascii="微软雅黑" w:eastAsia="微软雅黑" w:hAnsi="微软雅黑"/>
          <w:lang w:eastAsia="zh-CN"/>
        </w:rPr>
      </w:pPr>
      <w:r w:rsidRPr="00EE0D85">
        <w:rPr>
          <w:rFonts w:ascii="微软雅黑" w:eastAsia="微软雅黑" w:hAnsi="微软雅黑" w:hint="eastAsia"/>
        </w:rPr>
        <w:t>WS系统前后端分离</w:t>
      </w:r>
      <w:r w:rsidRPr="00EE0D85">
        <w:rPr>
          <w:rFonts w:ascii="微软雅黑" w:eastAsia="微软雅黑" w:hAnsi="微软雅黑"/>
        </w:rPr>
        <w:t>,</w:t>
      </w:r>
      <w:r w:rsidRPr="00EE0D85">
        <w:rPr>
          <w:rFonts w:ascii="微软雅黑" w:eastAsia="微软雅黑" w:hAnsi="微软雅黑" w:hint="eastAsia"/>
          <w:lang w:eastAsia="zh-CN"/>
        </w:rPr>
        <w:t>后台</w:t>
      </w:r>
      <w:r w:rsidRPr="00EE0D85">
        <w:rPr>
          <w:rFonts w:ascii="微软雅黑" w:eastAsia="微软雅黑" w:hAnsi="微软雅黑"/>
          <w:lang w:eastAsia="zh-CN"/>
        </w:rPr>
        <w:t>WS</w:t>
      </w:r>
      <w:r w:rsidRPr="00EE0D85">
        <w:rPr>
          <w:rFonts w:ascii="微软雅黑" w:eastAsia="微软雅黑" w:hAnsi="微软雅黑" w:hint="eastAsia"/>
          <w:lang w:eastAsia="zh-CN"/>
        </w:rPr>
        <w:t>接口提供功能</w:t>
      </w:r>
      <w:r w:rsidRPr="00EE0D85">
        <w:rPr>
          <w:rFonts w:ascii="微软雅黑" w:eastAsia="微软雅黑" w:hAnsi="微软雅黑"/>
          <w:lang w:eastAsia="zh-CN"/>
        </w:rPr>
        <w:t>,</w:t>
      </w:r>
      <w:r w:rsidR="00FE0FC8">
        <w:rPr>
          <w:rFonts w:ascii="微软雅黑" w:eastAsia="微软雅黑" w:hAnsi="微软雅黑"/>
          <w:lang w:eastAsia="zh-CN"/>
        </w:rPr>
        <w:t xml:space="preserve"> </w:t>
      </w:r>
      <w:r w:rsidRPr="00EE0D85">
        <w:rPr>
          <w:rFonts w:ascii="微软雅黑" w:eastAsia="微软雅黑" w:hAnsi="微软雅黑" w:hint="eastAsia"/>
          <w:lang w:eastAsia="zh-CN"/>
        </w:rPr>
        <w:t>前端</w:t>
      </w:r>
      <w:r>
        <w:rPr>
          <w:rFonts w:ascii="微软雅黑" w:eastAsia="微软雅黑" w:hAnsi="微软雅黑" w:hint="eastAsia"/>
          <w:lang w:eastAsia="zh-CN"/>
        </w:rPr>
        <w:t>页面展示。</w:t>
      </w:r>
    </w:p>
    <w:p w14:paraId="4D48E21F" w14:textId="77A1600A" w:rsidR="00EE0D85" w:rsidRDefault="00FE0FC8" w:rsidP="00FE0FC8">
      <w:pPr>
        <w:ind w:left="431"/>
        <w:jc w:val="center"/>
        <w:rPr>
          <w:rFonts w:ascii="微软雅黑" w:eastAsia="微软雅黑" w:hAnsi="微软雅黑"/>
          <w:lang w:eastAsia="zh-CN"/>
        </w:rPr>
      </w:pPr>
      <w:r w:rsidRPr="00FE0FC8">
        <w:rPr>
          <w:rFonts w:ascii="微软雅黑" w:eastAsia="微软雅黑" w:hAnsi="微软雅黑"/>
          <w:noProof/>
          <w:lang w:val="en-GB" w:eastAsia="zh-CN"/>
        </w:rPr>
        <w:drawing>
          <wp:inline distT="0" distB="0" distL="0" distR="0" wp14:anchorId="04EE46D0" wp14:editId="3C4A0F98">
            <wp:extent cx="4246668" cy="221579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68581" cy="2227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D4D96" w14:textId="77777777" w:rsidR="00926439" w:rsidRPr="00EE0D85" w:rsidRDefault="00926439" w:rsidP="00FE0FC8">
      <w:pPr>
        <w:rPr>
          <w:rFonts w:ascii="微软雅黑" w:eastAsia="微软雅黑" w:hAnsi="微软雅黑"/>
        </w:rPr>
      </w:pPr>
    </w:p>
    <w:p w14:paraId="3CE26581" w14:textId="27656083" w:rsidR="00CE091B" w:rsidRDefault="00071021" w:rsidP="00DA34E9">
      <w:pPr>
        <w:pStyle w:val="Heading2"/>
        <w:ind w:left="0" w:firstLine="0"/>
        <w:rPr>
          <w:rFonts w:ascii="Arial Unicode MS" w:eastAsia="Arial Unicode MS" w:hAnsi="Arial Unicode MS" w:cs="Arial Unicode MS"/>
          <w:bCs/>
          <w:i w:val="0"/>
          <w:iCs/>
          <w:lang w:eastAsia="zh-HK"/>
        </w:rPr>
      </w:pPr>
      <w:bookmarkStart w:id="3" w:name="_Toc478575159"/>
      <w:r>
        <w:rPr>
          <w:rFonts w:ascii="Arial Unicode MS" w:eastAsia="Arial Unicode MS" w:hAnsi="Arial Unicode MS" w:cs="Arial Unicode MS" w:hint="eastAsia"/>
          <w:bCs/>
          <w:i w:val="0"/>
          <w:iCs/>
          <w:lang w:eastAsia="zh-HK"/>
        </w:rPr>
        <w:t>WS</w:t>
      </w:r>
      <w:r w:rsidR="00DA34E9">
        <w:rPr>
          <w:rFonts w:ascii="Arial Unicode MS" w:eastAsia="Arial Unicode MS" w:hAnsi="Arial Unicode MS" w:cs="Arial Unicode MS" w:hint="eastAsia"/>
          <w:bCs/>
          <w:i w:val="0"/>
          <w:iCs/>
          <w:lang w:eastAsia="zh-HK"/>
        </w:rPr>
        <w:t>规范</w:t>
      </w:r>
      <w:bookmarkEnd w:id="3"/>
    </w:p>
    <w:p w14:paraId="09D5C7EC" w14:textId="45F75AC4" w:rsidR="00071021" w:rsidRDefault="00CE091B" w:rsidP="00071021">
      <w:pPr>
        <w:ind w:left="720"/>
        <w:rPr>
          <w:rFonts w:ascii="Consolas" w:eastAsia="微软雅黑" w:hAnsi="Consolas"/>
          <w:iCs/>
          <w:lang w:eastAsia="zh-CN"/>
        </w:rPr>
      </w:pPr>
      <w:r w:rsidRPr="002C3C4F">
        <w:rPr>
          <w:rFonts w:ascii="Consolas" w:eastAsia="微软雅黑" w:hAnsi="Consolas" w:hint="eastAsia"/>
          <w:iCs/>
          <w:lang w:eastAsia="zh-CN"/>
        </w:rPr>
        <w:t>WS</w:t>
      </w:r>
      <w:r w:rsidRPr="002C3C4F">
        <w:rPr>
          <w:rFonts w:ascii="Consolas" w:eastAsia="微软雅黑" w:hAnsi="Consolas" w:hint="eastAsia"/>
          <w:iCs/>
          <w:lang w:eastAsia="zh-CN"/>
        </w:rPr>
        <w:t>接口为</w:t>
      </w:r>
      <w:r w:rsidRPr="002C3C4F">
        <w:rPr>
          <w:rFonts w:ascii="Consolas" w:eastAsia="微软雅黑" w:hAnsi="Consolas"/>
          <w:iCs/>
          <w:lang w:eastAsia="zh-CN"/>
        </w:rPr>
        <w:t>HTTP/HTTPS</w:t>
      </w:r>
      <w:r w:rsidRPr="002C3C4F">
        <w:rPr>
          <w:rFonts w:ascii="Consolas" w:eastAsia="微软雅黑" w:hAnsi="Consolas" w:hint="eastAsia"/>
          <w:iCs/>
          <w:lang w:eastAsia="zh-CN"/>
        </w:rPr>
        <w:t>协议，使用</w:t>
      </w:r>
      <w:r w:rsidRPr="002C3C4F">
        <w:rPr>
          <w:rFonts w:ascii="Consolas" w:eastAsia="微软雅黑" w:hAnsi="Consolas"/>
          <w:iCs/>
          <w:lang w:eastAsia="zh-CN"/>
        </w:rPr>
        <w:t>REST</w:t>
      </w:r>
      <w:r w:rsidRPr="002C3C4F">
        <w:rPr>
          <w:rFonts w:ascii="Consolas" w:eastAsia="微软雅黑" w:hAnsi="Consolas" w:hint="eastAsia"/>
          <w:iCs/>
          <w:lang w:eastAsia="zh-CN"/>
        </w:rPr>
        <w:t>风格接口</w:t>
      </w:r>
      <w:r>
        <w:rPr>
          <w:rFonts w:ascii="Consolas" w:eastAsia="微软雅黑" w:hAnsi="Consolas" w:hint="eastAsia"/>
          <w:iCs/>
          <w:lang w:eastAsia="zh-CN"/>
        </w:rPr>
        <w:t>，请求的</w:t>
      </w:r>
      <w:r>
        <w:rPr>
          <w:rFonts w:ascii="Consolas" w:eastAsia="微软雅黑" w:hAnsi="Consolas"/>
          <w:iCs/>
          <w:lang w:eastAsia="zh-CN"/>
        </w:rPr>
        <w:t>URL</w:t>
      </w:r>
      <w:r>
        <w:rPr>
          <w:rFonts w:ascii="Consolas" w:eastAsia="微软雅黑" w:hAnsi="Consolas" w:hint="eastAsia"/>
          <w:iCs/>
          <w:lang w:eastAsia="zh-CN"/>
        </w:rPr>
        <w:t>格式为</w:t>
      </w:r>
    </w:p>
    <w:p w14:paraId="347CEBAF" w14:textId="77777777" w:rsidR="00CE091B" w:rsidRDefault="00CE091B" w:rsidP="00CE091B">
      <w:pPr>
        <w:ind w:left="431"/>
        <w:rPr>
          <w:rFonts w:ascii="Consolas" w:eastAsia="微软雅黑" w:hAnsi="Consolas"/>
          <w:iCs/>
          <w:lang w:eastAsia="zh-CN"/>
        </w:rPr>
      </w:pPr>
      <w:r w:rsidRPr="002C3C4F">
        <w:rPr>
          <w:rFonts w:ascii="Consolas" w:eastAsia="微软雅黑" w:hAnsi="Consolas"/>
          <w:iCs/>
          <w:lang w:eastAsia="zh-CN"/>
        </w:rPr>
        <w:t>protocol://service.address:port/type/version/resource/addr.format?parameters</w:t>
      </w:r>
    </w:p>
    <w:p w14:paraId="696360A1" w14:textId="035EB615" w:rsidR="00071021" w:rsidRDefault="001145E1" w:rsidP="001145E1">
      <w:pPr>
        <w:ind w:left="431"/>
        <w:rPr>
          <w:rFonts w:ascii="Consolas" w:eastAsia="微软雅黑" w:hAnsi="Consolas"/>
          <w:iCs/>
          <w:lang w:eastAsia="zh-CN"/>
        </w:rPr>
      </w:pPr>
      <w:r>
        <w:rPr>
          <w:rFonts w:ascii="Consolas" w:eastAsia="微软雅黑" w:hAnsi="Consolas" w:hint="eastAsia"/>
          <w:iCs/>
          <w:lang w:eastAsia="zh-CN"/>
        </w:rPr>
        <w:t>更多详细描述，可参见</w:t>
      </w:r>
      <w:r>
        <w:rPr>
          <w:rFonts w:ascii="Consolas" w:eastAsia="微软雅黑" w:hAnsi="Consolas"/>
          <w:iCs/>
          <w:lang w:eastAsia="zh-CN"/>
        </w:rPr>
        <w:t>WS</w:t>
      </w:r>
      <w:r>
        <w:rPr>
          <w:rFonts w:ascii="Consolas" w:eastAsia="微软雅黑" w:hAnsi="Consolas" w:hint="eastAsia"/>
          <w:iCs/>
          <w:lang w:eastAsia="zh-CN"/>
        </w:rPr>
        <w:t>文档</w:t>
      </w:r>
      <w:r>
        <w:rPr>
          <w:rFonts w:ascii="Consolas" w:eastAsia="微软雅黑" w:hAnsi="Consolas"/>
          <w:iCs/>
          <w:lang w:eastAsia="zh-CN"/>
        </w:rPr>
        <w:t>.</w:t>
      </w:r>
    </w:p>
    <w:p w14:paraId="637C0394" w14:textId="77777777" w:rsidR="001145E1" w:rsidRPr="001145E1" w:rsidRDefault="001145E1" w:rsidP="001145E1">
      <w:pPr>
        <w:ind w:left="431"/>
        <w:rPr>
          <w:rFonts w:ascii="Consolas" w:eastAsia="微软雅黑" w:hAnsi="Consolas"/>
          <w:iCs/>
          <w:lang w:eastAsia="zh-CN"/>
        </w:rPr>
      </w:pPr>
    </w:p>
    <w:p w14:paraId="41844888" w14:textId="581CDAC5" w:rsidR="00071021" w:rsidRDefault="00071021" w:rsidP="00071021">
      <w:pPr>
        <w:pStyle w:val="Heading2"/>
        <w:ind w:left="0" w:firstLine="0"/>
        <w:rPr>
          <w:rFonts w:ascii="Arial Unicode MS" w:eastAsia="Arial Unicode MS" w:hAnsi="Arial Unicode MS" w:cs="Arial Unicode MS"/>
          <w:bCs/>
          <w:i w:val="0"/>
          <w:iCs/>
          <w:lang w:eastAsia="zh-HK"/>
        </w:rPr>
      </w:pPr>
      <w:bookmarkStart w:id="4" w:name="_Toc478575160"/>
      <w:r>
        <w:rPr>
          <w:rFonts w:ascii="Arial Unicode MS" w:eastAsia="Arial Unicode MS" w:hAnsi="Arial Unicode MS" w:cs="Arial Unicode MS" w:hint="eastAsia"/>
          <w:bCs/>
          <w:i w:val="0"/>
          <w:iCs/>
          <w:lang w:eastAsia="zh-HK"/>
        </w:rPr>
        <w:t>后台结构</w:t>
      </w:r>
      <w:bookmarkEnd w:id="4"/>
    </w:p>
    <w:p w14:paraId="6601ABC7" w14:textId="76DF19D4" w:rsidR="00071021" w:rsidRPr="00071021" w:rsidRDefault="00CC1FFE" w:rsidP="008D774C">
      <w:pPr>
        <w:ind w:left="7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lang w:eastAsia="zh-CN"/>
        </w:rPr>
        <w:t>后台结构详见</w:t>
      </w:r>
      <w:r>
        <w:rPr>
          <w:rFonts w:ascii="微软雅黑" w:eastAsia="微软雅黑" w:hAnsi="微软雅黑"/>
          <w:lang w:eastAsia="zh-CN"/>
        </w:rPr>
        <w:t>WS</w:t>
      </w:r>
      <w:r>
        <w:rPr>
          <w:rFonts w:ascii="微软雅黑" w:eastAsia="微软雅黑" w:hAnsi="微软雅黑" w:hint="eastAsia"/>
          <w:lang w:eastAsia="zh-CN"/>
        </w:rPr>
        <w:t>文档，本文档重点描述前端各方面，包括页面设计，相关</w:t>
      </w:r>
      <w:r>
        <w:rPr>
          <w:rFonts w:ascii="微软雅黑" w:eastAsia="微软雅黑" w:hAnsi="微软雅黑"/>
          <w:lang w:eastAsia="zh-CN"/>
        </w:rPr>
        <w:t>JS/</w:t>
      </w:r>
      <w:r>
        <w:rPr>
          <w:rFonts w:ascii="微软雅黑" w:eastAsia="微软雅黑" w:hAnsi="微软雅黑" w:hint="eastAsia"/>
          <w:lang w:eastAsia="zh-CN"/>
        </w:rPr>
        <w:t>CSS等</w:t>
      </w:r>
    </w:p>
    <w:p w14:paraId="0FAEF1C6" w14:textId="27A7F2CA" w:rsidR="00071021" w:rsidRDefault="00071021" w:rsidP="00071021">
      <w:pPr>
        <w:pStyle w:val="Heading2"/>
        <w:ind w:left="0" w:firstLine="0"/>
        <w:rPr>
          <w:rFonts w:ascii="Arial Unicode MS" w:eastAsia="Arial Unicode MS" w:hAnsi="Arial Unicode MS" w:cs="Arial Unicode MS"/>
          <w:bCs/>
          <w:i w:val="0"/>
          <w:iCs/>
          <w:lang w:eastAsia="zh-HK"/>
        </w:rPr>
      </w:pPr>
      <w:bookmarkStart w:id="5" w:name="_Toc478575161"/>
      <w:r>
        <w:rPr>
          <w:rFonts w:ascii="Arial Unicode MS" w:eastAsia="Arial Unicode MS" w:hAnsi="Arial Unicode MS" w:cs="Arial Unicode MS" w:hint="eastAsia"/>
          <w:bCs/>
          <w:i w:val="0"/>
          <w:iCs/>
          <w:lang w:eastAsia="zh-HK"/>
        </w:rPr>
        <w:t>前端结构</w:t>
      </w:r>
      <w:bookmarkEnd w:id="5"/>
    </w:p>
    <w:p w14:paraId="3E7535F3" w14:textId="77777777" w:rsidR="008D774C" w:rsidRPr="00071021" w:rsidRDefault="008D774C" w:rsidP="008D774C">
      <w:pPr>
        <w:ind w:left="72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&lt;</w:t>
      </w:r>
      <w:r>
        <w:rPr>
          <w:rFonts w:ascii="微软雅黑" w:eastAsia="微软雅黑" w:hAnsi="微软雅黑" w:hint="eastAsia"/>
        </w:rPr>
        <w:t>TODO</w:t>
      </w:r>
      <w:r>
        <w:rPr>
          <w:rFonts w:ascii="微软雅黑" w:eastAsia="微软雅黑" w:hAnsi="微软雅黑"/>
        </w:rPr>
        <w:t>&gt;</w:t>
      </w:r>
    </w:p>
    <w:p w14:paraId="457DF7DF" w14:textId="77777777" w:rsidR="00071021" w:rsidRPr="00071021" w:rsidRDefault="00071021" w:rsidP="00071021">
      <w:pPr>
        <w:rPr>
          <w:rFonts w:ascii="微软雅黑" w:eastAsia="微软雅黑" w:hAnsi="微软雅黑"/>
        </w:rPr>
      </w:pPr>
    </w:p>
    <w:p w14:paraId="0C9AEFAB" w14:textId="77777777" w:rsidR="00071021" w:rsidRPr="00071021" w:rsidRDefault="00071021" w:rsidP="00071021">
      <w:pPr>
        <w:rPr>
          <w:rFonts w:ascii="微软雅黑" w:eastAsia="微软雅黑" w:hAnsi="微软雅黑"/>
        </w:rPr>
      </w:pPr>
    </w:p>
    <w:p w14:paraId="6927E6EE" w14:textId="77777777" w:rsidR="00071021" w:rsidRPr="00071021" w:rsidRDefault="00071021" w:rsidP="00071021">
      <w:pPr>
        <w:rPr>
          <w:rFonts w:ascii="微软雅黑" w:eastAsia="微软雅黑" w:hAnsi="微软雅黑"/>
        </w:rPr>
      </w:pPr>
    </w:p>
    <w:p w14:paraId="3AD3190B" w14:textId="77777777" w:rsidR="00071021" w:rsidRPr="00071021" w:rsidRDefault="00071021" w:rsidP="00071021">
      <w:pPr>
        <w:rPr>
          <w:rFonts w:ascii="微软雅黑" w:eastAsia="微软雅黑" w:hAnsi="微软雅黑"/>
        </w:rPr>
      </w:pPr>
    </w:p>
    <w:p w14:paraId="0ADF6AF7" w14:textId="77777777" w:rsidR="00071021" w:rsidRPr="00071021" w:rsidRDefault="00071021" w:rsidP="00071021">
      <w:pPr>
        <w:rPr>
          <w:rFonts w:ascii="微软雅黑" w:eastAsia="微软雅黑" w:hAnsi="微软雅黑"/>
        </w:rPr>
      </w:pPr>
    </w:p>
    <w:p w14:paraId="36A872C3" w14:textId="59B8E4DE" w:rsidR="008D774C" w:rsidRPr="00EE0D85" w:rsidRDefault="005A6E5B" w:rsidP="008D774C">
      <w:pPr>
        <w:pStyle w:val="Heading1"/>
        <w:pageBreakBefore/>
        <w:ind w:left="431" w:hanging="431"/>
        <w:rPr>
          <w:rFonts w:ascii="Arial Unicode MS" w:eastAsia="Arial Unicode MS" w:hAnsi="Arial Unicode MS" w:cs="Arial Unicode MS"/>
          <w:lang w:val="en-US" w:eastAsia="zh-CN"/>
        </w:rPr>
      </w:pPr>
      <w:bookmarkStart w:id="6" w:name="_Toc478575162"/>
      <w:r>
        <w:rPr>
          <w:rFonts w:ascii="Arial Unicode MS" w:eastAsia="Arial Unicode MS" w:hAnsi="Arial Unicode MS" w:cs="Arial Unicode MS" w:hint="eastAsia"/>
          <w:lang w:val="en-US" w:eastAsia="zh-CN"/>
        </w:rPr>
        <w:t>页面设计</w:t>
      </w:r>
      <w:bookmarkEnd w:id="6"/>
    </w:p>
    <w:p w14:paraId="7E16718A" w14:textId="2C010FBA" w:rsidR="00206393" w:rsidRPr="00206393" w:rsidRDefault="00206393" w:rsidP="00206393">
      <w:pPr>
        <w:ind w:left="431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</w:rPr>
        <w:t>页面整体风格使用</w:t>
      </w:r>
      <w:r>
        <w:rPr>
          <w:rFonts w:ascii="微软雅黑" w:eastAsia="微软雅黑" w:hAnsi="微软雅黑" w:hint="eastAsia"/>
          <w:lang w:eastAsia="zh-CN"/>
        </w:rPr>
        <w:t>已有模板。主要功能页面包括有</w:t>
      </w:r>
    </w:p>
    <w:p w14:paraId="1030FECA" w14:textId="19FC10F6" w:rsidR="00206393" w:rsidRDefault="00206393" w:rsidP="00E06299">
      <w:pPr>
        <w:pStyle w:val="ListParagraph"/>
        <w:numPr>
          <w:ilvl w:val="0"/>
          <w:numId w:val="38"/>
        </w:numPr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>登录页</w:t>
      </w:r>
    </w:p>
    <w:p w14:paraId="42349EF2" w14:textId="48674F10" w:rsidR="006749EF" w:rsidRPr="006749EF" w:rsidRDefault="006749EF" w:rsidP="00E06299">
      <w:pPr>
        <w:pStyle w:val="ListParagraph"/>
        <w:numPr>
          <w:ilvl w:val="0"/>
          <w:numId w:val="38"/>
        </w:numPr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>主框架</w:t>
      </w:r>
    </w:p>
    <w:p w14:paraId="5131C156" w14:textId="77777777" w:rsidR="00A7059B" w:rsidRDefault="00A7059B" w:rsidP="00E06299">
      <w:pPr>
        <w:pStyle w:val="ListParagraph"/>
        <w:numPr>
          <w:ilvl w:val="0"/>
          <w:numId w:val="38"/>
        </w:numPr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>菜单页</w:t>
      </w:r>
    </w:p>
    <w:p w14:paraId="692EAD2B" w14:textId="424EC38E" w:rsidR="00206393" w:rsidRDefault="00206393" w:rsidP="00E06299">
      <w:pPr>
        <w:pStyle w:val="ListParagraph"/>
        <w:numPr>
          <w:ilvl w:val="0"/>
          <w:numId w:val="38"/>
        </w:numPr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>导航栏</w:t>
      </w:r>
    </w:p>
    <w:p w14:paraId="7B56A06A" w14:textId="31504D0D" w:rsidR="00206393" w:rsidRDefault="00A7059B" w:rsidP="00E06299">
      <w:pPr>
        <w:pStyle w:val="ListParagraph"/>
        <w:numPr>
          <w:ilvl w:val="0"/>
          <w:numId w:val="38"/>
        </w:numPr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>列</w:t>
      </w:r>
      <w:r w:rsidR="00206393">
        <w:rPr>
          <w:rFonts w:ascii="微软雅黑" w:eastAsia="微软雅黑" w:hAnsi="微软雅黑" w:hint="eastAsia"/>
          <w:lang w:eastAsia="zh-CN"/>
        </w:rPr>
        <w:t>表型页面</w:t>
      </w:r>
    </w:p>
    <w:p w14:paraId="3F2F002D" w14:textId="15767993" w:rsidR="00206393" w:rsidRDefault="00206393" w:rsidP="00E06299">
      <w:pPr>
        <w:pStyle w:val="ListParagraph"/>
        <w:numPr>
          <w:ilvl w:val="0"/>
          <w:numId w:val="38"/>
        </w:numPr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>图表型</w:t>
      </w:r>
      <w:r w:rsidR="00A7059B">
        <w:rPr>
          <w:rFonts w:ascii="微软雅黑" w:eastAsia="微软雅黑" w:hAnsi="微软雅黑" w:hint="eastAsia"/>
          <w:lang w:eastAsia="zh-CN"/>
        </w:rPr>
        <w:t>页面</w:t>
      </w:r>
    </w:p>
    <w:p w14:paraId="15FD9CC5" w14:textId="408C61F1" w:rsidR="00206393" w:rsidRPr="00206393" w:rsidRDefault="00206393" w:rsidP="00E06299">
      <w:pPr>
        <w:pStyle w:val="ListParagraph"/>
        <w:numPr>
          <w:ilvl w:val="0"/>
          <w:numId w:val="38"/>
        </w:numPr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>帮助系统</w:t>
      </w:r>
    </w:p>
    <w:p w14:paraId="2ECCD7C9" w14:textId="049A5F5C" w:rsidR="002B6A35" w:rsidRDefault="002B6A35" w:rsidP="00A7059B">
      <w:pPr>
        <w:rPr>
          <w:rFonts w:ascii="微软雅黑" w:eastAsia="微软雅黑" w:hAnsi="微软雅黑"/>
          <w:lang w:eastAsia="zh-HK"/>
        </w:rPr>
      </w:pPr>
    </w:p>
    <w:p w14:paraId="58C3F527" w14:textId="1079569A" w:rsidR="006749EF" w:rsidRDefault="006749EF" w:rsidP="006749EF">
      <w:pPr>
        <w:pStyle w:val="Heading2"/>
        <w:ind w:left="0" w:firstLine="0"/>
        <w:rPr>
          <w:rFonts w:ascii="Arial Unicode MS" w:eastAsia="Arial Unicode MS" w:hAnsi="Arial Unicode MS" w:cs="Arial Unicode MS"/>
          <w:bCs/>
          <w:i w:val="0"/>
          <w:iCs/>
          <w:lang w:eastAsia="zh-CN"/>
        </w:rPr>
      </w:pPr>
      <w:bookmarkStart w:id="7" w:name="_Toc478575163"/>
      <w:r>
        <w:rPr>
          <w:rFonts w:ascii="Arial Unicode MS" w:eastAsia="Arial Unicode MS" w:hAnsi="Arial Unicode MS" w:cs="Arial Unicode MS" w:hint="eastAsia"/>
          <w:bCs/>
          <w:i w:val="0"/>
          <w:iCs/>
          <w:lang w:eastAsia="zh-CN"/>
        </w:rPr>
        <w:t>登录页</w:t>
      </w:r>
      <w:bookmarkEnd w:id="7"/>
    </w:p>
    <w:p w14:paraId="7F64B113" w14:textId="56E755FC" w:rsidR="003D0D04" w:rsidRDefault="003D0D04" w:rsidP="003D0D04">
      <w:pPr>
        <w:ind w:left="7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登录页面含以下几个元素，布局等无明确要求，设计风格应与主界面风格保持一致。</w:t>
      </w:r>
    </w:p>
    <w:p w14:paraId="71ECF997" w14:textId="4D7DD16B" w:rsidR="003D0D04" w:rsidRPr="006A423A" w:rsidRDefault="003D0D04" w:rsidP="006A423A">
      <w:pPr>
        <w:ind w:left="7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用户名</w:t>
      </w:r>
    </w:p>
    <w:p w14:paraId="041AC98B" w14:textId="5508F44D" w:rsidR="006A423A" w:rsidRDefault="003D0D04" w:rsidP="006A423A">
      <w:pPr>
        <w:ind w:left="7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密码</w:t>
      </w:r>
    </w:p>
    <w:p w14:paraId="67A0E0A6" w14:textId="21D72250" w:rsidR="003D0D04" w:rsidRDefault="003D0D04" w:rsidP="006749EF">
      <w:pPr>
        <w:ind w:left="7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语言</w:t>
      </w:r>
    </w:p>
    <w:p w14:paraId="54FC9FB8" w14:textId="11904BBB" w:rsidR="003D0D04" w:rsidRPr="003D0D04" w:rsidRDefault="003D0D04" w:rsidP="003D0D04">
      <w:pPr>
        <w:ind w:left="720"/>
        <w:rPr>
          <w:rFonts w:ascii="Microsoft YaHei Light" w:eastAsia="Microsoft YaHei Light" w:hAnsi="Microsoft YaHei Light"/>
          <w:sz w:val="16"/>
          <w:szCs w:val="16"/>
          <w:lang w:eastAsia="zh-CN"/>
        </w:rPr>
      </w:pPr>
      <w:r>
        <w:rPr>
          <w:rFonts w:ascii="Microsoft YaHei Light" w:eastAsia="Microsoft YaHei Light" w:hAnsi="Microsoft YaHei Light"/>
          <w:sz w:val="16"/>
          <w:szCs w:val="16"/>
        </w:rPr>
        <w:t xml:space="preserve">  </w:t>
      </w:r>
      <w:r w:rsidRPr="003D0D04">
        <w:rPr>
          <w:rFonts w:ascii="Microsoft YaHei Light" w:eastAsia="Microsoft YaHei Light" w:hAnsi="Microsoft YaHei Light" w:hint="eastAsia"/>
          <w:sz w:val="16"/>
          <w:szCs w:val="16"/>
        </w:rPr>
        <w:t>注</w:t>
      </w:r>
      <w:r w:rsidRPr="003D0D04">
        <w:rPr>
          <w:rFonts w:ascii="Microsoft YaHei Light" w:eastAsia="Microsoft YaHei Light" w:hAnsi="Microsoft YaHei Light"/>
          <w:sz w:val="16"/>
          <w:szCs w:val="16"/>
        </w:rPr>
        <w:t>:</w:t>
      </w:r>
      <w:r>
        <w:rPr>
          <w:rFonts w:ascii="Microsoft YaHei Light" w:eastAsia="Microsoft YaHei Light" w:hAnsi="Microsoft YaHei Light" w:hint="eastAsia"/>
          <w:sz w:val="16"/>
          <w:szCs w:val="16"/>
        </w:rPr>
        <w:t>默认</w:t>
      </w:r>
      <w:r>
        <w:rPr>
          <w:rFonts w:ascii="Microsoft YaHei Light" w:eastAsia="Microsoft YaHei Light" w:hAnsi="Microsoft YaHei Light" w:hint="eastAsia"/>
          <w:sz w:val="16"/>
          <w:szCs w:val="16"/>
          <w:lang w:eastAsia="zh-CN"/>
        </w:rPr>
        <w:t>自动选择浏览器所用语言</w:t>
      </w:r>
      <w:r>
        <w:rPr>
          <w:rFonts w:ascii="Microsoft YaHei Light" w:eastAsia="Microsoft YaHei Light" w:hAnsi="Microsoft YaHei Light"/>
          <w:sz w:val="16"/>
          <w:szCs w:val="16"/>
          <w:lang w:eastAsia="zh-CN"/>
        </w:rPr>
        <w:t>,</w:t>
      </w:r>
      <w:r>
        <w:rPr>
          <w:rFonts w:ascii="Microsoft YaHei Light" w:eastAsia="Microsoft YaHei Light" w:hAnsi="Microsoft YaHei Light" w:hint="eastAsia"/>
          <w:sz w:val="16"/>
          <w:szCs w:val="16"/>
          <w:lang w:eastAsia="zh-CN"/>
        </w:rPr>
        <w:t>若无支持的语言句,则使用英文</w:t>
      </w:r>
      <w:r>
        <w:rPr>
          <w:rFonts w:ascii="Microsoft YaHei Light" w:eastAsia="Microsoft YaHei Light" w:hAnsi="Microsoft YaHei Light"/>
          <w:sz w:val="16"/>
          <w:szCs w:val="16"/>
          <w:lang w:eastAsia="zh-CN"/>
        </w:rPr>
        <w:t>.</w:t>
      </w:r>
    </w:p>
    <w:p w14:paraId="382176C5" w14:textId="159D9615" w:rsidR="003D0D04" w:rsidRDefault="003D0D04" w:rsidP="006749EF">
      <w:pPr>
        <w:ind w:left="7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版权声明</w:t>
      </w:r>
    </w:p>
    <w:p w14:paraId="539108C9" w14:textId="77777777" w:rsidR="006A423A" w:rsidRDefault="006A423A" w:rsidP="006749EF">
      <w:pPr>
        <w:ind w:left="720"/>
        <w:rPr>
          <w:rFonts w:ascii="微软雅黑" w:eastAsia="微软雅黑" w:hAnsi="微软雅黑"/>
          <w:lang w:eastAsia="zh-CN"/>
        </w:rPr>
      </w:pPr>
    </w:p>
    <w:p w14:paraId="6335E511" w14:textId="51BE0481" w:rsidR="006749EF" w:rsidRDefault="006749EF" w:rsidP="006749EF">
      <w:pPr>
        <w:pStyle w:val="Heading2"/>
        <w:ind w:left="0" w:firstLine="0"/>
        <w:rPr>
          <w:rFonts w:ascii="Arial Unicode MS" w:eastAsia="Arial Unicode MS" w:hAnsi="Arial Unicode MS" w:cs="Arial Unicode MS"/>
          <w:bCs/>
          <w:i w:val="0"/>
          <w:iCs/>
          <w:lang w:eastAsia="zh-CN"/>
        </w:rPr>
      </w:pPr>
      <w:bookmarkStart w:id="8" w:name="_Toc478575164"/>
      <w:r w:rsidRPr="006749EF">
        <w:rPr>
          <w:rFonts w:ascii="Arial Unicode MS" w:eastAsia="Arial Unicode MS" w:hAnsi="Arial Unicode MS" w:cs="Arial Unicode MS" w:hint="eastAsia"/>
          <w:bCs/>
          <w:i w:val="0"/>
          <w:iCs/>
          <w:lang w:eastAsia="zh-CN"/>
        </w:rPr>
        <w:t>主</w:t>
      </w:r>
      <w:r>
        <w:rPr>
          <w:rFonts w:ascii="Arial Unicode MS" w:eastAsia="Arial Unicode MS" w:hAnsi="Arial Unicode MS" w:cs="Arial Unicode MS" w:hint="eastAsia"/>
          <w:bCs/>
          <w:i w:val="0"/>
          <w:iCs/>
          <w:lang w:eastAsia="zh-CN"/>
        </w:rPr>
        <w:t>框</w:t>
      </w:r>
      <w:r w:rsidRPr="006749EF">
        <w:rPr>
          <w:rFonts w:ascii="Arial Unicode MS" w:eastAsia="Arial Unicode MS" w:hAnsi="Arial Unicode MS" w:cs="Arial Unicode MS" w:hint="eastAsia"/>
          <w:bCs/>
          <w:i w:val="0"/>
          <w:iCs/>
          <w:lang w:eastAsia="zh-CN"/>
        </w:rPr>
        <w:t>架</w:t>
      </w:r>
      <w:bookmarkEnd w:id="8"/>
    </w:p>
    <w:p w14:paraId="41A61781" w14:textId="77777777" w:rsidR="006449A2" w:rsidRDefault="00222594" w:rsidP="00222594">
      <w:pPr>
        <w:ind w:left="7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主框架将页面分成</w:t>
      </w:r>
      <w:r w:rsidR="002F45B1">
        <w:rPr>
          <w:rFonts w:ascii="微软雅黑" w:eastAsia="微软雅黑" w:hAnsi="微软雅黑" w:hint="eastAsia"/>
        </w:rPr>
        <w:t>多个</w:t>
      </w:r>
      <w:r>
        <w:rPr>
          <w:rFonts w:ascii="微软雅黑" w:eastAsia="微软雅黑" w:hAnsi="微软雅黑" w:hint="eastAsia"/>
        </w:rPr>
        <w:t>部</w:t>
      </w:r>
      <w:r w:rsidR="002F45B1">
        <w:rPr>
          <w:rFonts w:ascii="微软雅黑" w:eastAsia="微软雅黑" w:hAnsi="微软雅黑" w:hint="eastAsia"/>
        </w:rPr>
        <w:t>份</w:t>
      </w:r>
      <w:r>
        <w:rPr>
          <w:rFonts w:ascii="微软雅黑" w:eastAsia="微软雅黑" w:hAnsi="微软雅黑" w:hint="eastAsia"/>
        </w:rPr>
        <w:t>，顶</w:t>
      </w:r>
      <w:r w:rsidR="00C87BD1">
        <w:rPr>
          <w:rFonts w:ascii="微软雅黑" w:eastAsia="微软雅黑" w:hAnsi="微软雅黑" w:hint="eastAsia"/>
        </w:rPr>
        <w:t>栏，</w:t>
      </w:r>
      <w:r w:rsidR="002F45B1">
        <w:rPr>
          <w:rFonts w:ascii="微软雅黑" w:eastAsia="微软雅黑" w:hAnsi="微软雅黑" w:hint="eastAsia"/>
        </w:rPr>
        <w:t>主</w:t>
      </w:r>
      <w:r w:rsidR="00C87BD1">
        <w:rPr>
          <w:rFonts w:ascii="微软雅黑" w:eastAsia="微软雅黑" w:hAnsi="微软雅黑" w:hint="eastAsia"/>
        </w:rPr>
        <w:t>菜单，</w:t>
      </w:r>
      <w:r w:rsidR="006449A2">
        <w:rPr>
          <w:rFonts w:ascii="微软雅黑" w:eastAsia="微软雅黑" w:hAnsi="微软雅黑" w:hint="eastAsia"/>
        </w:rPr>
        <w:t>主</w:t>
      </w:r>
      <w:r w:rsidR="00C87BD1">
        <w:rPr>
          <w:rFonts w:ascii="微软雅黑" w:eastAsia="微软雅黑" w:hAnsi="微软雅黑" w:hint="eastAsia"/>
        </w:rPr>
        <w:t>页面，</w:t>
      </w:r>
      <w:r w:rsidR="002F45B1">
        <w:rPr>
          <w:rFonts w:ascii="微软雅黑" w:eastAsia="微软雅黑" w:hAnsi="微软雅黑" w:hint="eastAsia"/>
        </w:rPr>
        <w:t>帮助</w:t>
      </w:r>
      <w:r w:rsidR="006449A2">
        <w:rPr>
          <w:rFonts w:ascii="微软雅黑" w:eastAsia="微软雅黑" w:hAnsi="微软雅黑" w:hint="eastAsia"/>
        </w:rPr>
        <w:t>页面，导航栏等，</w:t>
      </w:r>
    </w:p>
    <w:p w14:paraId="25A198E4" w14:textId="34D64591" w:rsidR="006749EF" w:rsidRDefault="00C87BD1" w:rsidP="00222594">
      <w:pPr>
        <w:ind w:left="7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布局如下所示：</w:t>
      </w:r>
    </w:p>
    <w:p w14:paraId="5235D43A" w14:textId="17F55962" w:rsidR="00C87BD1" w:rsidRDefault="006449A2" w:rsidP="006449A2">
      <w:pPr>
        <w:ind w:left="720"/>
        <w:jc w:val="center"/>
        <w:rPr>
          <w:rFonts w:ascii="微软雅黑" w:eastAsia="微软雅黑" w:hAnsi="微软雅黑"/>
          <w:lang w:eastAsia="zh-CN"/>
        </w:rPr>
      </w:pPr>
      <w:r w:rsidRPr="006449A2">
        <w:rPr>
          <w:rFonts w:ascii="微软雅黑" w:eastAsia="微软雅黑" w:hAnsi="微软雅黑"/>
          <w:noProof/>
          <w:lang w:val="en-GB" w:eastAsia="zh-CN"/>
        </w:rPr>
        <w:drawing>
          <wp:inline distT="0" distB="0" distL="0" distR="0" wp14:anchorId="3A72D30E" wp14:editId="65854619">
            <wp:extent cx="4170679" cy="2258907"/>
            <wp:effectExtent l="0" t="0" r="0" b="19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83092" cy="226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FAD4D" w14:textId="77777777" w:rsidR="00D4382B" w:rsidRPr="006749EF" w:rsidRDefault="00D4382B" w:rsidP="006449A2">
      <w:pPr>
        <w:ind w:left="720"/>
        <w:jc w:val="center"/>
        <w:rPr>
          <w:rFonts w:ascii="微软雅黑" w:eastAsia="微软雅黑" w:hAnsi="微软雅黑"/>
          <w:lang w:eastAsia="zh-CN"/>
        </w:rPr>
      </w:pPr>
    </w:p>
    <w:p w14:paraId="6E0D0E4D" w14:textId="6255D357" w:rsidR="006449A2" w:rsidRDefault="006449A2" w:rsidP="006449A2">
      <w:pPr>
        <w:pStyle w:val="Heading2"/>
        <w:ind w:left="0" w:firstLine="0"/>
        <w:rPr>
          <w:rFonts w:ascii="Arial Unicode MS" w:eastAsia="Arial Unicode MS" w:hAnsi="Arial Unicode MS" w:cs="Arial Unicode MS"/>
          <w:bCs/>
          <w:i w:val="0"/>
          <w:iCs/>
          <w:lang w:eastAsia="zh-CN"/>
        </w:rPr>
      </w:pPr>
      <w:bookmarkStart w:id="9" w:name="_Toc478575165"/>
      <w:r>
        <w:rPr>
          <w:rFonts w:ascii="Arial Unicode MS" w:eastAsia="Arial Unicode MS" w:hAnsi="Arial Unicode MS" w:cs="Arial Unicode MS" w:hint="eastAsia"/>
          <w:bCs/>
          <w:i w:val="0"/>
          <w:iCs/>
          <w:lang w:eastAsia="zh-CN"/>
        </w:rPr>
        <w:t>顶栏</w:t>
      </w:r>
      <w:bookmarkEnd w:id="9"/>
    </w:p>
    <w:p w14:paraId="1199AEDD" w14:textId="44D08494" w:rsidR="006449A2" w:rsidRDefault="006449A2" w:rsidP="006449A2">
      <w:pPr>
        <w:ind w:left="720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</w:rPr>
        <w:t>顶栏</w:t>
      </w:r>
      <w:r>
        <w:rPr>
          <w:rFonts w:ascii="微软雅黑" w:eastAsia="微软雅黑" w:hAnsi="微软雅黑" w:hint="eastAsia"/>
          <w:lang w:eastAsia="zh-CN"/>
        </w:rPr>
        <w:t>左边</w:t>
      </w:r>
      <w:r>
        <w:rPr>
          <w:rFonts w:ascii="微软雅黑" w:eastAsia="微软雅黑" w:hAnsi="微软雅黑" w:hint="eastAsia"/>
        </w:rPr>
        <w:t>为程序</w:t>
      </w:r>
      <w:r>
        <w:rPr>
          <w:rFonts w:ascii="微软雅黑" w:eastAsia="微软雅黑" w:hAnsi="微软雅黑" w:hint="eastAsia"/>
          <w:lang w:eastAsia="zh-CN"/>
        </w:rPr>
        <w:t>的图标和名字，右边为登录用户的信息，以及菜单和帮助页面的显示控制开关</w:t>
      </w:r>
    </w:p>
    <w:p w14:paraId="09DF5494" w14:textId="6ADBFC22" w:rsidR="006449A2" w:rsidRDefault="00102F6F" w:rsidP="006449A2">
      <w:pPr>
        <w:ind w:left="720"/>
      </w:pPr>
      <w:r w:rsidRPr="00102F6F">
        <w:rPr>
          <w:noProof/>
          <w:lang w:val="en-GB" w:eastAsia="zh-CN"/>
        </w:rPr>
        <w:drawing>
          <wp:inline distT="0" distB="0" distL="0" distR="0" wp14:anchorId="1464993E" wp14:editId="40861437">
            <wp:extent cx="5097568" cy="617598"/>
            <wp:effectExtent l="0" t="0" r="825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40754" cy="62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B05A6" w14:textId="77777777" w:rsidR="006449A2" w:rsidRPr="006449A2" w:rsidRDefault="006449A2" w:rsidP="006449A2">
      <w:pPr>
        <w:ind w:left="720"/>
      </w:pPr>
    </w:p>
    <w:p w14:paraId="437322E4" w14:textId="77777777" w:rsidR="006749EF" w:rsidRDefault="006749EF" w:rsidP="00FF53D0">
      <w:pPr>
        <w:rPr>
          <w:rFonts w:ascii="微软雅黑" w:eastAsia="微软雅黑" w:hAnsi="微软雅黑"/>
        </w:rPr>
      </w:pPr>
    </w:p>
    <w:p w14:paraId="330E6A48" w14:textId="3E62E6D2" w:rsidR="006749EF" w:rsidRDefault="006449A2" w:rsidP="006749EF">
      <w:pPr>
        <w:pStyle w:val="Heading2"/>
        <w:ind w:left="0" w:firstLine="0"/>
        <w:rPr>
          <w:rFonts w:ascii="Arial Unicode MS" w:eastAsia="Arial Unicode MS" w:hAnsi="Arial Unicode MS" w:cs="Arial Unicode MS"/>
          <w:bCs/>
          <w:i w:val="0"/>
          <w:iCs/>
          <w:lang w:eastAsia="zh-CN"/>
        </w:rPr>
      </w:pPr>
      <w:bookmarkStart w:id="10" w:name="_Toc478575166"/>
      <w:r>
        <w:rPr>
          <w:rFonts w:ascii="Arial Unicode MS" w:eastAsia="Arial Unicode MS" w:hAnsi="Arial Unicode MS" w:cs="Arial Unicode MS" w:hint="eastAsia"/>
          <w:bCs/>
          <w:i w:val="0"/>
          <w:iCs/>
          <w:lang w:eastAsia="zh-CN"/>
        </w:rPr>
        <w:t>主</w:t>
      </w:r>
      <w:r w:rsidR="008B43ED">
        <w:rPr>
          <w:rFonts w:ascii="Arial Unicode MS" w:eastAsia="Arial Unicode MS" w:hAnsi="Arial Unicode MS" w:cs="Arial Unicode MS" w:hint="eastAsia"/>
          <w:bCs/>
          <w:i w:val="0"/>
          <w:iCs/>
          <w:lang w:eastAsia="zh-CN"/>
        </w:rPr>
        <w:t>菜单</w:t>
      </w:r>
      <w:bookmarkEnd w:id="10"/>
    </w:p>
    <w:p w14:paraId="307B766E" w14:textId="7A6358B0" w:rsidR="00D4382B" w:rsidRDefault="006449A2" w:rsidP="00D4382B">
      <w:pPr>
        <w:ind w:left="720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>菜单位于左边，使用二级树型结构</w:t>
      </w:r>
      <w:r w:rsidR="00FF53D0">
        <w:rPr>
          <w:rFonts w:ascii="微软雅黑" w:eastAsia="微软雅黑" w:hAnsi="微软雅黑" w:hint="eastAsia"/>
          <w:lang w:eastAsia="zh-CN"/>
        </w:rPr>
        <w:t>，菜单显示内容，根据用户权限，动态生成，即不同权限用户看到的菜单树是不一样的。</w:t>
      </w:r>
    </w:p>
    <w:tbl>
      <w:tblPr>
        <w:tblW w:w="0" w:type="auto"/>
        <w:tblInd w:w="5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05"/>
        <w:gridCol w:w="1651"/>
        <w:gridCol w:w="1040"/>
        <w:gridCol w:w="1089"/>
        <w:gridCol w:w="1037"/>
        <w:gridCol w:w="1089"/>
        <w:gridCol w:w="983"/>
      </w:tblGrid>
      <w:tr w:rsidR="00D4382B" w:rsidRPr="00EE0D85" w14:paraId="782F43A1" w14:textId="77777777" w:rsidTr="00D4382B">
        <w:trPr>
          <w:trHeight w:val="520"/>
        </w:trPr>
        <w:tc>
          <w:tcPr>
            <w:tcW w:w="1605" w:type="dxa"/>
            <w:shd w:val="clear" w:color="auto" w:fill="F2F2F2"/>
            <w:vAlign w:val="center"/>
          </w:tcPr>
          <w:p w14:paraId="5B7626C5" w14:textId="77777777" w:rsidR="00065A96" w:rsidRPr="002B2EB2" w:rsidRDefault="00065A96" w:rsidP="0088648D">
            <w:pPr>
              <w:rPr>
                <w:rFonts w:ascii="Arial Unicode MS" w:eastAsia="Arial Unicode MS" w:hAnsi="Arial Unicode MS" w:cs="Arial Unicode MS"/>
                <w:b/>
                <w:kern w:val="1"/>
                <w:lang w:eastAsia="zh-CN"/>
              </w:rPr>
            </w:pPr>
            <w:r w:rsidRPr="002B2EB2">
              <w:rPr>
                <w:rFonts w:ascii="Arial Unicode MS" w:eastAsia="Arial Unicode MS" w:hAnsi="Arial Unicode MS" w:cs="Arial Unicode MS"/>
                <w:b/>
                <w:kern w:val="1"/>
                <w:lang w:eastAsia="zh-CN"/>
              </w:rPr>
              <w:t>一级</w:t>
            </w:r>
          </w:p>
        </w:tc>
        <w:tc>
          <w:tcPr>
            <w:tcW w:w="1651" w:type="dxa"/>
            <w:shd w:val="clear" w:color="auto" w:fill="F2F2F2"/>
            <w:vAlign w:val="center"/>
          </w:tcPr>
          <w:p w14:paraId="5EBA3B0A" w14:textId="77777777" w:rsidR="00065A96" w:rsidRPr="002B2EB2" w:rsidRDefault="00065A96" w:rsidP="0088648D">
            <w:pPr>
              <w:rPr>
                <w:rFonts w:ascii="Arial Unicode MS" w:eastAsia="Arial Unicode MS" w:hAnsi="Arial Unicode MS" w:cs="Arial Unicode MS"/>
                <w:b/>
                <w:kern w:val="1"/>
                <w:lang w:eastAsia="zh-CN"/>
              </w:rPr>
            </w:pPr>
            <w:r w:rsidRPr="002B2EB2">
              <w:rPr>
                <w:rFonts w:ascii="Arial Unicode MS" w:eastAsia="Arial Unicode MS" w:hAnsi="Arial Unicode MS" w:cs="Arial Unicode MS"/>
                <w:b/>
                <w:kern w:val="1"/>
                <w:lang w:eastAsia="zh-CN"/>
              </w:rPr>
              <w:t>二级</w:t>
            </w:r>
          </w:p>
        </w:tc>
        <w:tc>
          <w:tcPr>
            <w:tcW w:w="5238" w:type="dxa"/>
            <w:gridSpan w:val="5"/>
            <w:shd w:val="clear" w:color="auto" w:fill="F2F2F2"/>
            <w:vAlign w:val="center"/>
          </w:tcPr>
          <w:p w14:paraId="2977E8EB" w14:textId="6CEB0570" w:rsidR="00065A96" w:rsidRPr="002B2EB2" w:rsidRDefault="004F6931" w:rsidP="004F6931">
            <w:pPr>
              <w:rPr>
                <w:rFonts w:ascii="Arial Unicode MS" w:eastAsia="Arial Unicode MS" w:hAnsi="Arial Unicode MS" w:cs="Arial Unicode MS"/>
                <w:b/>
                <w:kern w:val="1"/>
                <w:lang w:eastAsia="zh-CN"/>
              </w:rPr>
            </w:pPr>
            <w:r>
              <w:rPr>
                <w:rFonts w:ascii="Arial Unicode MS" w:eastAsia="Arial Unicode MS" w:hAnsi="Arial Unicode MS" w:cs="Arial Unicode MS" w:hint="eastAsia"/>
                <w:b/>
                <w:kern w:val="1"/>
                <w:lang w:eastAsia="zh-CN"/>
              </w:rPr>
              <w:t>T</w:t>
            </w:r>
            <w:r>
              <w:rPr>
                <w:rFonts w:ascii="Arial Unicode MS" w:eastAsia="Arial Unicode MS" w:hAnsi="Arial Unicode MS" w:cs="Arial Unicode MS"/>
                <w:b/>
                <w:kern w:val="1"/>
                <w:lang w:eastAsia="zh-CN"/>
              </w:rPr>
              <w:t>ab</w:t>
            </w:r>
            <w:r>
              <w:rPr>
                <w:rFonts w:ascii="Arial Unicode MS" w:eastAsia="Arial Unicode MS" w:hAnsi="Arial Unicode MS" w:cs="Arial Unicode MS" w:hint="eastAsia"/>
                <w:b/>
                <w:kern w:val="1"/>
                <w:lang w:eastAsia="zh-CN"/>
              </w:rPr>
              <w:t>页面</w:t>
            </w:r>
          </w:p>
        </w:tc>
      </w:tr>
      <w:tr w:rsidR="00D4382B" w:rsidRPr="00EE0D85" w14:paraId="053B674C" w14:textId="77777777" w:rsidTr="00D4382B">
        <w:tc>
          <w:tcPr>
            <w:tcW w:w="1605" w:type="dxa"/>
            <w:shd w:val="clear" w:color="auto" w:fill="auto"/>
          </w:tcPr>
          <w:p w14:paraId="48426389" w14:textId="77777777" w:rsidR="002C5E0D" w:rsidRPr="00EE0D85" w:rsidRDefault="002C5E0D" w:rsidP="0088648D">
            <w:pPr>
              <w:rPr>
                <w:rFonts w:ascii="微软雅黑" w:eastAsia="微软雅黑" w:hAnsi="微软雅黑"/>
                <w:iCs/>
                <w:lang w:eastAsia="zh-CN"/>
              </w:rPr>
            </w:pPr>
            <w:r w:rsidRPr="00EE0D85">
              <w:rPr>
                <w:rFonts w:ascii="微软雅黑" w:eastAsia="微软雅黑" w:hAnsi="微软雅黑"/>
                <w:iCs/>
                <w:lang w:eastAsia="zh-CN"/>
              </w:rPr>
              <w:t>欢迎</w:t>
            </w:r>
          </w:p>
        </w:tc>
        <w:tc>
          <w:tcPr>
            <w:tcW w:w="6889" w:type="dxa"/>
            <w:gridSpan w:val="6"/>
            <w:shd w:val="clear" w:color="auto" w:fill="auto"/>
          </w:tcPr>
          <w:p w14:paraId="0679AF01" w14:textId="77777777" w:rsidR="002C5E0D" w:rsidRPr="00EE0D85" w:rsidRDefault="002C5E0D" w:rsidP="0088648D">
            <w:pPr>
              <w:rPr>
                <w:rFonts w:ascii="微软雅黑" w:eastAsia="微软雅黑" w:hAnsi="微软雅黑"/>
                <w:iCs/>
                <w:lang w:eastAsia="zh-CN"/>
              </w:rPr>
            </w:pPr>
          </w:p>
        </w:tc>
      </w:tr>
      <w:tr w:rsidR="00356584" w:rsidRPr="002C5E0D" w14:paraId="57E620C6" w14:textId="77777777" w:rsidTr="00D4382B">
        <w:trPr>
          <w:trHeight w:val="101"/>
        </w:trPr>
        <w:tc>
          <w:tcPr>
            <w:tcW w:w="8494" w:type="dxa"/>
            <w:gridSpan w:val="7"/>
            <w:shd w:val="clear" w:color="auto" w:fill="auto"/>
          </w:tcPr>
          <w:p w14:paraId="52F68F59" w14:textId="77777777" w:rsidR="00065A96" w:rsidRPr="002C5E0D" w:rsidRDefault="00065A96" w:rsidP="0088648D">
            <w:pPr>
              <w:rPr>
                <w:rFonts w:ascii="微软雅黑" w:eastAsia="微软雅黑" w:hAnsi="微软雅黑"/>
                <w:iCs/>
                <w:sz w:val="10"/>
                <w:szCs w:val="10"/>
                <w:lang w:eastAsia="zh-CN"/>
              </w:rPr>
            </w:pPr>
          </w:p>
        </w:tc>
      </w:tr>
      <w:tr w:rsidR="00FF6F4D" w:rsidRPr="00EE0D85" w14:paraId="42C2CDD0" w14:textId="77777777" w:rsidTr="00D4382B">
        <w:tc>
          <w:tcPr>
            <w:tcW w:w="1605" w:type="dxa"/>
            <w:vMerge w:val="restart"/>
            <w:shd w:val="clear" w:color="auto" w:fill="auto"/>
          </w:tcPr>
          <w:p w14:paraId="328424CC" w14:textId="7A2EF97F" w:rsidR="00ED2DF8" w:rsidRPr="00EE0D85" w:rsidRDefault="00ED2DF8" w:rsidP="0088648D">
            <w:pPr>
              <w:rPr>
                <w:rFonts w:ascii="微软雅黑" w:eastAsia="微软雅黑" w:hAnsi="微软雅黑"/>
                <w:iCs/>
                <w:lang w:eastAsia="zh-CN"/>
              </w:rPr>
            </w:pPr>
            <w:r>
              <w:rPr>
                <w:rFonts w:ascii="微软雅黑" w:eastAsia="微软雅黑" w:hAnsi="微软雅黑" w:hint="eastAsia"/>
                <w:iCs/>
                <w:lang w:eastAsia="zh-CN"/>
              </w:rPr>
              <w:t>基本设置</w:t>
            </w:r>
          </w:p>
        </w:tc>
        <w:tc>
          <w:tcPr>
            <w:tcW w:w="1651" w:type="dxa"/>
            <w:shd w:val="clear" w:color="auto" w:fill="auto"/>
            <w:vAlign w:val="center"/>
          </w:tcPr>
          <w:p w14:paraId="128469EC" w14:textId="1C9922D5" w:rsidR="00ED2DF8" w:rsidRPr="002C5E0D" w:rsidRDefault="00ED2DF8" w:rsidP="002C5E0D">
            <w:pPr>
              <w:rPr>
                <w:rFonts w:ascii="微软雅黑" w:eastAsia="微软雅黑" w:hAnsi="微软雅黑"/>
                <w:iCs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iCs/>
                <w:sz w:val="18"/>
                <w:szCs w:val="18"/>
                <w:lang w:eastAsia="zh-CN"/>
              </w:rPr>
              <w:t>系统</w:t>
            </w:r>
            <w:r w:rsidRPr="002C5E0D">
              <w:rPr>
                <w:rFonts w:ascii="微软雅黑" w:eastAsia="微软雅黑" w:hAnsi="微软雅黑"/>
                <w:iCs/>
                <w:sz w:val="18"/>
                <w:szCs w:val="18"/>
                <w:lang w:eastAsia="zh-CN"/>
              </w:rPr>
              <w:t>资源</w:t>
            </w:r>
          </w:p>
        </w:tc>
        <w:tc>
          <w:tcPr>
            <w:tcW w:w="1040" w:type="dxa"/>
            <w:tcBorders>
              <w:bottom w:val="single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21FA7217" w14:textId="6C3C7F9B" w:rsidR="00ED2DF8" w:rsidRPr="002C5E0D" w:rsidRDefault="00ED2DF8" w:rsidP="002C5E0D">
            <w:pPr>
              <w:rPr>
                <w:rFonts w:ascii="Microsoft YaHei Light" w:eastAsia="Microsoft YaHei Light" w:hAnsi="Microsoft YaHei Light"/>
                <w:sz w:val="16"/>
                <w:szCs w:val="16"/>
                <w:lang w:eastAsia="zh-CN"/>
              </w:rPr>
            </w:pPr>
            <w:r w:rsidRPr="002C5E0D">
              <w:rPr>
                <w:rFonts w:ascii="Microsoft YaHei Light" w:eastAsia="Microsoft YaHei Light" w:hAnsi="Microsoft YaHei Light" w:hint="eastAsia"/>
                <w:sz w:val="16"/>
                <w:szCs w:val="16"/>
                <w:lang w:eastAsia="zh-CN"/>
              </w:rPr>
              <w:t>菜单页面</w:t>
            </w:r>
          </w:p>
        </w:tc>
        <w:tc>
          <w:tcPr>
            <w:tcW w:w="1089" w:type="dxa"/>
            <w:tcBorders>
              <w:left w:val="dotted" w:sz="4" w:space="0" w:color="auto"/>
              <w:bottom w:val="single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1FF7AC9B" w14:textId="3A8A450D" w:rsidR="00ED2DF8" w:rsidRPr="002C5E0D" w:rsidRDefault="00ED2DF8" w:rsidP="002C5E0D">
            <w:pPr>
              <w:rPr>
                <w:rFonts w:ascii="Microsoft YaHei Light" w:eastAsia="Microsoft YaHei Light" w:hAnsi="Microsoft YaHei Light"/>
                <w:sz w:val="16"/>
                <w:szCs w:val="16"/>
                <w:lang w:eastAsia="zh-CN"/>
              </w:rPr>
            </w:pPr>
            <w:r w:rsidRPr="002C5E0D">
              <w:rPr>
                <w:rFonts w:ascii="Microsoft YaHei Light" w:eastAsia="Microsoft YaHei Light" w:hAnsi="Microsoft YaHei Light" w:hint="eastAsia"/>
                <w:sz w:val="16"/>
                <w:szCs w:val="16"/>
                <w:lang w:eastAsia="zh-CN"/>
              </w:rPr>
              <w:t>访问接口</w:t>
            </w:r>
          </w:p>
        </w:tc>
        <w:tc>
          <w:tcPr>
            <w:tcW w:w="1037" w:type="dxa"/>
            <w:tcBorders>
              <w:left w:val="dotted" w:sz="4" w:space="0" w:color="auto"/>
              <w:bottom w:val="single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0DB1B19E" w14:textId="77777777" w:rsidR="00ED2DF8" w:rsidRPr="002C5E0D" w:rsidRDefault="00ED2DF8" w:rsidP="002C5E0D">
            <w:pPr>
              <w:rPr>
                <w:rFonts w:ascii="Microsoft YaHei Light" w:eastAsia="Microsoft YaHei Light" w:hAnsi="Microsoft YaHei Light"/>
                <w:sz w:val="16"/>
                <w:szCs w:val="16"/>
                <w:lang w:eastAsia="zh-CN"/>
              </w:rPr>
            </w:pPr>
            <w:r>
              <w:rPr>
                <w:rFonts w:ascii="Microsoft YaHei Light" w:eastAsia="Microsoft YaHei Light" w:hAnsi="Microsoft YaHei Light" w:hint="eastAsia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1089" w:type="dxa"/>
            <w:tcBorders>
              <w:left w:val="dotted" w:sz="4" w:space="0" w:color="auto"/>
              <w:bottom w:val="single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74F7C327" w14:textId="77777777" w:rsidR="00ED2DF8" w:rsidRPr="002C5E0D" w:rsidRDefault="00ED2DF8" w:rsidP="002C5E0D">
            <w:pPr>
              <w:rPr>
                <w:rFonts w:ascii="Microsoft YaHei Light" w:eastAsia="Microsoft YaHei Light" w:hAnsi="Microsoft YaHei Light"/>
                <w:sz w:val="16"/>
                <w:szCs w:val="16"/>
                <w:lang w:eastAsia="zh-CN"/>
              </w:rPr>
            </w:pPr>
          </w:p>
        </w:tc>
        <w:tc>
          <w:tcPr>
            <w:tcW w:w="983" w:type="dxa"/>
            <w:tcBorders>
              <w:left w:val="dotted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7CE044F8" w14:textId="58714D5C" w:rsidR="00ED2DF8" w:rsidRPr="002C5E0D" w:rsidRDefault="00ED2DF8" w:rsidP="002C5E0D">
            <w:pPr>
              <w:rPr>
                <w:rFonts w:ascii="Microsoft YaHei Light" w:eastAsia="Microsoft YaHei Light" w:hAnsi="Microsoft YaHei Light"/>
                <w:sz w:val="16"/>
                <w:szCs w:val="16"/>
                <w:lang w:eastAsia="zh-CN"/>
              </w:rPr>
            </w:pPr>
          </w:p>
        </w:tc>
      </w:tr>
      <w:tr w:rsidR="00FF6F4D" w:rsidRPr="00EE0D85" w14:paraId="30DB26D9" w14:textId="77777777" w:rsidTr="00D4382B">
        <w:tc>
          <w:tcPr>
            <w:tcW w:w="1605" w:type="dxa"/>
            <w:vMerge/>
            <w:shd w:val="clear" w:color="auto" w:fill="auto"/>
          </w:tcPr>
          <w:p w14:paraId="088A4CB8" w14:textId="77777777" w:rsidR="00ED2DF8" w:rsidRDefault="00ED2DF8" w:rsidP="0088648D">
            <w:pPr>
              <w:rPr>
                <w:rFonts w:ascii="微软雅黑" w:eastAsia="微软雅黑" w:hAnsi="微软雅黑"/>
                <w:iCs/>
                <w:lang w:eastAsia="zh-CN"/>
              </w:rPr>
            </w:pPr>
          </w:p>
        </w:tc>
        <w:tc>
          <w:tcPr>
            <w:tcW w:w="1651" w:type="dxa"/>
            <w:shd w:val="clear" w:color="auto" w:fill="auto"/>
            <w:vAlign w:val="center"/>
          </w:tcPr>
          <w:p w14:paraId="3CADDE33" w14:textId="34B29B09" w:rsidR="00ED2DF8" w:rsidRDefault="00ED2DF8" w:rsidP="002C5E0D">
            <w:pPr>
              <w:rPr>
                <w:rFonts w:ascii="微软雅黑" w:eastAsia="微软雅黑" w:hAnsi="微软雅黑"/>
                <w:iCs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iCs/>
                <w:sz w:val="18"/>
                <w:szCs w:val="18"/>
                <w:lang w:eastAsia="zh-CN"/>
              </w:rPr>
              <w:t>系统用户</w:t>
            </w:r>
          </w:p>
        </w:tc>
        <w:tc>
          <w:tcPr>
            <w:tcW w:w="1040" w:type="dxa"/>
            <w:tcBorders>
              <w:bottom w:val="single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75321C92" w14:textId="42F26629" w:rsidR="00ED2DF8" w:rsidRPr="002C5E0D" w:rsidRDefault="00ED2DF8" w:rsidP="002C5E0D">
            <w:pPr>
              <w:rPr>
                <w:rFonts w:ascii="Microsoft YaHei Light" w:eastAsia="Microsoft YaHei Light" w:hAnsi="Microsoft YaHei Light"/>
                <w:sz w:val="16"/>
                <w:szCs w:val="16"/>
                <w:lang w:eastAsia="zh-CN"/>
              </w:rPr>
            </w:pPr>
            <w:r>
              <w:rPr>
                <w:rFonts w:ascii="Microsoft YaHei Light" w:eastAsia="Microsoft YaHei Light" w:hAnsi="Microsoft YaHei Light" w:hint="eastAsia"/>
                <w:sz w:val="16"/>
                <w:szCs w:val="16"/>
                <w:lang w:eastAsia="zh-CN"/>
              </w:rPr>
              <w:t>用户列表</w:t>
            </w:r>
          </w:p>
        </w:tc>
        <w:tc>
          <w:tcPr>
            <w:tcW w:w="1089" w:type="dxa"/>
            <w:tcBorders>
              <w:left w:val="dotted" w:sz="4" w:space="0" w:color="auto"/>
              <w:bottom w:val="single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5E0A5A9A" w14:textId="77777777" w:rsidR="00ED2DF8" w:rsidRDefault="00ED2DF8" w:rsidP="002C5E0D">
            <w:pPr>
              <w:rPr>
                <w:rFonts w:ascii="Microsoft YaHei Light" w:eastAsia="Microsoft YaHei Light" w:hAnsi="Microsoft YaHei Light"/>
                <w:sz w:val="16"/>
                <w:szCs w:val="16"/>
                <w:lang w:eastAsia="zh-CN"/>
              </w:rPr>
            </w:pPr>
            <w:r>
              <w:rPr>
                <w:rFonts w:ascii="Microsoft YaHei Light" w:eastAsia="Microsoft YaHei Light" w:hAnsi="Microsoft YaHei Light" w:hint="eastAsia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1037" w:type="dxa"/>
            <w:tcBorders>
              <w:left w:val="dotted" w:sz="4" w:space="0" w:color="auto"/>
              <w:bottom w:val="single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4E42AC99" w14:textId="77777777" w:rsidR="00ED2DF8" w:rsidRDefault="00ED2DF8" w:rsidP="002C5E0D">
            <w:pPr>
              <w:rPr>
                <w:rFonts w:ascii="Microsoft YaHei Light" w:eastAsia="Microsoft YaHei Light" w:hAnsi="Microsoft YaHei Light"/>
                <w:sz w:val="16"/>
                <w:szCs w:val="16"/>
                <w:lang w:eastAsia="zh-CN"/>
              </w:rPr>
            </w:pPr>
          </w:p>
        </w:tc>
        <w:tc>
          <w:tcPr>
            <w:tcW w:w="1089" w:type="dxa"/>
            <w:tcBorders>
              <w:left w:val="dotted" w:sz="4" w:space="0" w:color="auto"/>
              <w:bottom w:val="single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6EE43D93" w14:textId="77777777" w:rsidR="00ED2DF8" w:rsidRDefault="00ED2DF8" w:rsidP="002C5E0D">
            <w:pPr>
              <w:rPr>
                <w:rFonts w:ascii="Microsoft YaHei Light" w:eastAsia="Microsoft YaHei Light" w:hAnsi="Microsoft YaHei Light"/>
                <w:sz w:val="16"/>
                <w:szCs w:val="16"/>
                <w:lang w:eastAsia="zh-CN"/>
              </w:rPr>
            </w:pPr>
          </w:p>
        </w:tc>
        <w:tc>
          <w:tcPr>
            <w:tcW w:w="983" w:type="dxa"/>
            <w:tcBorders>
              <w:left w:val="dotted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57108C17" w14:textId="4F071701" w:rsidR="00ED2DF8" w:rsidRDefault="00ED2DF8" w:rsidP="002C5E0D">
            <w:pPr>
              <w:rPr>
                <w:rFonts w:ascii="Microsoft YaHei Light" w:eastAsia="Microsoft YaHei Light" w:hAnsi="Microsoft YaHei Light"/>
                <w:sz w:val="16"/>
                <w:szCs w:val="16"/>
                <w:lang w:eastAsia="zh-CN"/>
              </w:rPr>
            </w:pPr>
          </w:p>
        </w:tc>
      </w:tr>
      <w:tr w:rsidR="00FF6F4D" w:rsidRPr="00EE0D85" w14:paraId="696F99C4" w14:textId="77777777" w:rsidTr="00D4382B">
        <w:trPr>
          <w:trHeight w:val="381"/>
        </w:trPr>
        <w:tc>
          <w:tcPr>
            <w:tcW w:w="1605" w:type="dxa"/>
            <w:vMerge/>
            <w:shd w:val="clear" w:color="auto" w:fill="auto"/>
          </w:tcPr>
          <w:p w14:paraId="465E77CF" w14:textId="77777777" w:rsidR="00ED2DF8" w:rsidRPr="00EE0D85" w:rsidRDefault="00ED2DF8" w:rsidP="0088648D">
            <w:pPr>
              <w:rPr>
                <w:rFonts w:ascii="微软雅黑" w:eastAsia="微软雅黑" w:hAnsi="微软雅黑"/>
                <w:iCs/>
                <w:lang w:eastAsia="zh-CN"/>
              </w:rPr>
            </w:pPr>
          </w:p>
        </w:tc>
        <w:tc>
          <w:tcPr>
            <w:tcW w:w="1651" w:type="dxa"/>
            <w:shd w:val="clear" w:color="auto" w:fill="auto"/>
            <w:vAlign w:val="center"/>
          </w:tcPr>
          <w:p w14:paraId="31271279" w14:textId="23CFFEED" w:rsidR="00ED2DF8" w:rsidRPr="002C5E0D" w:rsidRDefault="00ED2DF8" w:rsidP="002C5E0D">
            <w:pPr>
              <w:rPr>
                <w:rFonts w:ascii="微软雅黑" w:eastAsia="微软雅黑" w:hAnsi="微软雅黑"/>
                <w:iCs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iCs/>
                <w:sz w:val="18"/>
                <w:szCs w:val="18"/>
                <w:lang w:eastAsia="zh-CN"/>
              </w:rPr>
              <w:t>角色权限</w:t>
            </w:r>
          </w:p>
        </w:tc>
        <w:tc>
          <w:tcPr>
            <w:tcW w:w="1040" w:type="dxa"/>
            <w:tcBorders>
              <w:right w:val="dotted" w:sz="4" w:space="0" w:color="auto"/>
            </w:tcBorders>
            <w:shd w:val="clear" w:color="auto" w:fill="auto"/>
            <w:vAlign w:val="center"/>
          </w:tcPr>
          <w:p w14:paraId="0445EEB9" w14:textId="7D737CD2" w:rsidR="00ED2DF8" w:rsidRPr="002C5E0D" w:rsidRDefault="00ED2DF8" w:rsidP="002C5E0D">
            <w:pPr>
              <w:rPr>
                <w:rFonts w:ascii="Microsoft YaHei Light" w:eastAsia="Microsoft YaHei Light" w:hAnsi="Microsoft YaHei Light"/>
                <w:sz w:val="16"/>
                <w:szCs w:val="16"/>
                <w:lang w:eastAsia="zh-CN"/>
              </w:rPr>
            </w:pPr>
            <w:r w:rsidRPr="002C5E0D">
              <w:rPr>
                <w:rFonts w:ascii="Microsoft YaHei Light" w:eastAsia="Microsoft YaHei Light" w:hAnsi="Microsoft YaHei Light" w:hint="eastAsia"/>
                <w:sz w:val="16"/>
                <w:szCs w:val="16"/>
                <w:lang w:eastAsia="zh-CN"/>
              </w:rPr>
              <w:t>页面权限</w:t>
            </w:r>
          </w:p>
        </w:tc>
        <w:tc>
          <w:tcPr>
            <w:tcW w:w="1089" w:type="dxa"/>
            <w:tcBorders>
              <w:left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09E3E6A8" w14:textId="5288835E" w:rsidR="00ED2DF8" w:rsidRPr="002C5E0D" w:rsidRDefault="00ED2DF8" w:rsidP="002C5E0D">
            <w:pPr>
              <w:rPr>
                <w:rFonts w:ascii="Microsoft YaHei Light" w:eastAsia="Microsoft YaHei Light" w:hAnsi="Microsoft YaHei Light"/>
                <w:sz w:val="16"/>
                <w:szCs w:val="16"/>
                <w:lang w:eastAsia="zh-CN"/>
              </w:rPr>
            </w:pPr>
            <w:r w:rsidRPr="002C5E0D">
              <w:rPr>
                <w:rFonts w:ascii="Microsoft YaHei Light" w:eastAsia="Microsoft YaHei Light" w:hAnsi="Microsoft YaHei Light" w:hint="eastAsia"/>
                <w:sz w:val="16"/>
                <w:szCs w:val="16"/>
                <w:lang w:eastAsia="zh-CN"/>
              </w:rPr>
              <w:t>接口权限</w:t>
            </w:r>
          </w:p>
        </w:tc>
        <w:tc>
          <w:tcPr>
            <w:tcW w:w="1037" w:type="dxa"/>
            <w:tcBorders>
              <w:left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07147E65" w14:textId="5A248962" w:rsidR="00ED2DF8" w:rsidRPr="002C5E0D" w:rsidRDefault="00ED2DF8" w:rsidP="002C5E0D">
            <w:pPr>
              <w:rPr>
                <w:rFonts w:ascii="Microsoft YaHei Light" w:eastAsia="Microsoft YaHei Light" w:hAnsi="Microsoft YaHei Light"/>
                <w:sz w:val="16"/>
                <w:szCs w:val="16"/>
                <w:lang w:eastAsia="zh-CN"/>
              </w:rPr>
            </w:pPr>
            <w:r>
              <w:rPr>
                <w:rFonts w:ascii="Microsoft YaHei Light" w:eastAsia="Microsoft YaHei Light" w:hAnsi="Microsoft YaHei Light" w:hint="eastAsia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1089" w:type="dxa"/>
            <w:tcBorders>
              <w:left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31087AD2" w14:textId="60069751" w:rsidR="00ED2DF8" w:rsidRPr="002C5E0D" w:rsidRDefault="00ED2DF8" w:rsidP="002C5E0D">
            <w:pPr>
              <w:rPr>
                <w:rFonts w:ascii="Microsoft YaHei Light" w:eastAsia="Microsoft YaHei Light" w:hAnsi="Microsoft YaHei Light"/>
                <w:sz w:val="16"/>
                <w:szCs w:val="16"/>
                <w:lang w:eastAsia="zh-CN"/>
              </w:rPr>
            </w:pPr>
          </w:p>
        </w:tc>
        <w:tc>
          <w:tcPr>
            <w:tcW w:w="983" w:type="dxa"/>
            <w:tcBorders>
              <w:left w:val="dotted" w:sz="4" w:space="0" w:color="auto"/>
            </w:tcBorders>
            <w:shd w:val="clear" w:color="auto" w:fill="auto"/>
            <w:vAlign w:val="center"/>
          </w:tcPr>
          <w:p w14:paraId="42FC705E" w14:textId="472D5451" w:rsidR="00ED2DF8" w:rsidRPr="002C5E0D" w:rsidRDefault="00ED2DF8" w:rsidP="002C5E0D">
            <w:pPr>
              <w:rPr>
                <w:rFonts w:ascii="Microsoft YaHei Light" w:eastAsia="Microsoft YaHei Light" w:hAnsi="Microsoft YaHei Light"/>
                <w:sz w:val="16"/>
                <w:szCs w:val="16"/>
                <w:lang w:eastAsia="zh-CN"/>
              </w:rPr>
            </w:pPr>
          </w:p>
        </w:tc>
      </w:tr>
      <w:tr w:rsidR="00FF6F4D" w:rsidRPr="00EE0D85" w14:paraId="2DD4A35D" w14:textId="77777777" w:rsidTr="00D4382B">
        <w:tc>
          <w:tcPr>
            <w:tcW w:w="1605" w:type="dxa"/>
            <w:vMerge/>
            <w:shd w:val="clear" w:color="auto" w:fill="auto"/>
          </w:tcPr>
          <w:p w14:paraId="796AE950" w14:textId="77777777" w:rsidR="00ED2DF8" w:rsidRPr="00EE0D85" w:rsidRDefault="00ED2DF8" w:rsidP="0088648D">
            <w:pPr>
              <w:rPr>
                <w:rFonts w:ascii="微软雅黑" w:eastAsia="微软雅黑" w:hAnsi="微软雅黑"/>
                <w:iCs/>
                <w:lang w:eastAsia="zh-CN"/>
              </w:rPr>
            </w:pPr>
          </w:p>
        </w:tc>
        <w:tc>
          <w:tcPr>
            <w:tcW w:w="1651" w:type="dxa"/>
            <w:shd w:val="clear" w:color="auto" w:fill="auto"/>
          </w:tcPr>
          <w:p w14:paraId="15859E99" w14:textId="04BB8F06" w:rsidR="00ED2DF8" w:rsidRPr="002C5E0D" w:rsidRDefault="00ED2DF8" w:rsidP="002C5E0D">
            <w:pPr>
              <w:rPr>
                <w:rFonts w:ascii="微软雅黑" w:eastAsia="微软雅黑" w:hAnsi="微软雅黑"/>
                <w:iCs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/>
                <w:iCs/>
                <w:sz w:val="18"/>
                <w:szCs w:val="18"/>
                <w:lang w:eastAsia="zh-CN"/>
              </w:rPr>
              <w:t>IP</w:t>
            </w:r>
            <w:r>
              <w:rPr>
                <w:rFonts w:ascii="微软雅黑" w:eastAsia="微软雅黑" w:hAnsi="微软雅黑" w:hint="eastAsia"/>
                <w:iCs/>
                <w:sz w:val="18"/>
                <w:szCs w:val="18"/>
                <w:lang w:eastAsia="zh-CN"/>
              </w:rPr>
              <w:t>黑名单</w:t>
            </w:r>
          </w:p>
        </w:tc>
        <w:tc>
          <w:tcPr>
            <w:tcW w:w="1040" w:type="dxa"/>
            <w:tcBorders>
              <w:right w:val="dotted" w:sz="4" w:space="0" w:color="auto"/>
            </w:tcBorders>
            <w:shd w:val="clear" w:color="auto" w:fill="auto"/>
          </w:tcPr>
          <w:p w14:paraId="278FC26A" w14:textId="2A6A8D08" w:rsidR="00ED2DF8" w:rsidRPr="002C5E0D" w:rsidRDefault="00ED2DF8" w:rsidP="002C5E0D">
            <w:pPr>
              <w:rPr>
                <w:rFonts w:ascii="Microsoft YaHei Light" w:eastAsia="Microsoft YaHei Light" w:hAnsi="Microsoft YaHei Light"/>
                <w:sz w:val="16"/>
                <w:szCs w:val="16"/>
                <w:lang w:eastAsia="zh-CN"/>
              </w:rPr>
            </w:pPr>
            <w:r w:rsidRPr="00356584">
              <w:rPr>
                <w:rFonts w:ascii="Microsoft YaHei Light" w:eastAsia="Microsoft YaHei Light" w:hAnsi="Microsoft YaHei Light" w:hint="eastAsia"/>
                <w:sz w:val="16"/>
                <w:szCs w:val="16"/>
                <w:lang w:eastAsia="zh-CN"/>
              </w:rPr>
              <w:t>IP黑名单</w:t>
            </w:r>
          </w:p>
        </w:tc>
        <w:tc>
          <w:tcPr>
            <w:tcW w:w="1089" w:type="dxa"/>
            <w:tcBorders>
              <w:left w:val="dotted" w:sz="4" w:space="0" w:color="auto"/>
              <w:right w:val="dotted" w:sz="4" w:space="0" w:color="auto"/>
            </w:tcBorders>
            <w:shd w:val="clear" w:color="auto" w:fill="auto"/>
          </w:tcPr>
          <w:p w14:paraId="51222689" w14:textId="54B13A0E" w:rsidR="00ED2DF8" w:rsidRPr="002C5E0D" w:rsidRDefault="00ED2DF8" w:rsidP="002C5E0D">
            <w:pPr>
              <w:rPr>
                <w:rFonts w:ascii="Microsoft YaHei Light" w:eastAsia="Microsoft YaHei Light" w:hAnsi="Microsoft YaHei Light"/>
                <w:sz w:val="16"/>
                <w:szCs w:val="16"/>
                <w:lang w:eastAsia="zh-CN"/>
              </w:rPr>
            </w:pPr>
            <w:r>
              <w:rPr>
                <w:rFonts w:ascii="Microsoft YaHei Light" w:eastAsia="Microsoft YaHei Light" w:hAnsi="Microsoft YaHei Light" w:hint="eastAsia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1037" w:type="dxa"/>
            <w:tcBorders>
              <w:left w:val="dotted" w:sz="4" w:space="0" w:color="auto"/>
              <w:right w:val="dotted" w:sz="4" w:space="0" w:color="auto"/>
            </w:tcBorders>
            <w:shd w:val="clear" w:color="auto" w:fill="auto"/>
          </w:tcPr>
          <w:p w14:paraId="262D414B" w14:textId="2E0D163C" w:rsidR="00ED2DF8" w:rsidRPr="002C5E0D" w:rsidRDefault="00ED2DF8" w:rsidP="002C5E0D">
            <w:pPr>
              <w:rPr>
                <w:rFonts w:ascii="Microsoft YaHei Light" w:eastAsia="Microsoft YaHei Light" w:hAnsi="Microsoft YaHei Light"/>
                <w:sz w:val="16"/>
                <w:szCs w:val="16"/>
                <w:lang w:eastAsia="zh-CN"/>
              </w:rPr>
            </w:pPr>
            <w:r>
              <w:rPr>
                <w:rFonts w:ascii="Microsoft YaHei Light" w:eastAsia="Microsoft YaHei Light" w:hAnsi="Microsoft YaHei Light" w:hint="eastAsia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1089" w:type="dxa"/>
            <w:tcBorders>
              <w:left w:val="dotted" w:sz="4" w:space="0" w:color="auto"/>
              <w:right w:val="dotted" w:sz="4" w:space="0" w:color="auto"/>
            </w:tcBorders>
            <w:shd w:val="clear" w:color="auto" w:fill="auto"/>
          </w:tcPr>
          <w:p w14:paraId="4CB4603F" w14:textId="77E7EAD8" w:rsidR="00ED2DF8" w:rsidRPr="002C5E0D" w:rsidRDefault="00ED2DF8" w:rsidP="002C5E0D">
            <w:pPr>
              <w:rPr>
                <w:rFonts w:ascii="Microsoft YaHei Light" w:eastAsia="Microsoft YaHei Light" w:hAnsi="Microsoft YaHei Light"/>
                <w:sz w:val="16"/>
                <w:szCs w:val="16"/>
                <w:lang w:eastAsia="zh-CN"/>
              </w:rPr>
            </w:pPr>
          </w:p>
        </w:tc>
        <w:tc>
          <w:tcPr>
            <w:tcW w:w="983" w:type="dxa"/>
            <w:tcBorders>
              <w:left w:val="dotted" w:sz="4" w:space="0" w:color="auto"/>
            </w:tcBorders>
            <w:shd w:val="clear" w:color="auto" w:fill="auto"/>
          </w:tcPr>
          <w:p w14:paraId="422202DD" w14:textId="1B0C94C7" w:rsidR="00ED2DF8" w:rsidRPr="002C5E0D" w:rsidRDefault="00ED2DF8" w:rsidP="002C5E0D">
            <w:pPr>
              <w:rPr>
                <w:rFonts w:ascii="Microsoft YaHei Light" w:eastAsia="Microsoft YaHei Light" w:hAnsi="Microsoft YaHei Light"/>
                <w:sz w:val="16"/>
                <w:szCs w:val="16"/>
                <w:lang w:eastAsia="zh-CN"/>
              </w:rPr>
            </w:pPr>
          </w:p>
        </w:tc>
      </w:tr>
      <w:tr w:rsidR="00FF6F4D" w:rsidRPr="00EE0D85" w14:paraId="58DEDF22" w14:textId="77777777" w:rsidTr="00D4382B">
        <w:tc>
          <w:tcPr>
            <w:tcW w:w="1605" w:type="dxa"/>
            <w:vMerge/>
            <w:shd w:val="clear" w:color="auto" w:fill="auto"/>
          </w:tcPr>
          <w:p w14:paraId="518C00C6" w14:textId="77777777" w:rsidR="00ED2DF8" w:rsidRPr="00EE0D85" w:rsidRDefault="00ED2DF8" w:rsidP="0088648D">
            <w:pPr>
              <w:rPr>
                <w:rFonts w:ascii="微软雅黑" w:eastAsia="微软雅黑" w:hAnsi="微软雅黑"/>
                <w:iCs/>
                <w:lang w:eastAsia="zh-CN"/>
              </w:rPr>
            </w:pPr>
          </w:p>
        </w:tc>
        <w:tc>
          <w:tcPr>
            <w:tcW w:w="1651" w:type="dxa"/>
            <w:shd w:val="clear" w:color="auto" w:fill="auto"/>
          </w:tcPr>
          <w:p w14:paraId="03068B8B" w14:textId="3D33056D" w:rsidR="00ED2DF8" w:rsidRPr="002C5E0D" w:rsidRDefault="00ED2DF8" w:rsidP="0088648D">
            <w:pPr>
              <w:rPr>
                <w:rFonts w:ascii="微软雅黑" w:eastAsia="微软雅黑" w:hAnsi="微软雅黑"/>
                <w:iCs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iCs/>
                <w:sz w:val="18"/>
                <w:szCs w:val="18"/>
                <w:lang w:eastAsia="zh-CN"/>
              </w:rPr>
              <w:t>操作审计</w:t>
            </w:r>
          </w:p>
        </w:tc>
        <w:tc>
          <w:tcPr>
            <w:tcW w:w="1040" w:type="dxa"/>
            <w:tcBorders>
              <w:right w:val="dotted" w:sz="4" w:space="0" w:color="auto"/>
            </w:tcBorders>
            <w:shd w:val="clear" w:color="auto" w:fill="auto"/>
          </w:tcPr>
          <w:p w14:paraId="2581527D" w14:textId="39F37712" w:rsidR="00ED2DF8" w:rsidRPr="00356584" w:rsidRDefault="00ED2DF8" w:rsidP="0088648D">
            <w:pPr>
              <w:rPr>
                <w:rFonts w:ascii="Microsoft YaHei Light" w:eastAsia="Microsoft YaHei Light" w:hAnsi="Microsoft YaHei Light"/>
                <w:sz w:val="16"/>
                <w:szCs w:val="16"/>
                <w:lang w:eastAsia="zh-CN"/>
              </w:rPr>
            </w:pPr>
            <w:r>
              <w:rPr>
                <w:rFonts w:ascii="Microsoft YaHei Light" w:eastAsia="Microsoft YaHei Light" w:hAnsi="Microsoft YaHei Light" w:hint="eastAsia"/>
                <w:sz w:val="16"/>
                <w:szCs w:val="16"/>
                <w:lang w:eastAsia="zh-CN"/>
              </w:rPr>
              <w:t>操作记录</w:t>
            </w:r>
          </w:p>
        </w:tc>
        <w:tc>
          <w:tcPr>
            <w:tcW w:w="1089" w:type="dxa"/>
            <w:tcBorders>
              <w:left w:val="dotted" w:sz="4" w:space="0" w:color="auto"/>
              <w:right w:val="dotted" w:sz="4" w:space="0" w:color="auto"/>
            </w:tcBorders>
            <w:shd w:val="clear" w:color="auto" w:fill="auto"/>
          </w:tcPr>
          <w:p w14:paraId="6D46494B" w14:textId="6DAAF637" w:rsidR="00ED2DF8" w:rsidRPr="00356584" w:rsidRDefault="00ED2DF8" w:rsidP="0088648D">
            <w:pPr>
              <w:rPr>
                <w:rFonts w:ascii="Microsoft YaHei Light" w:eastAsia="Microsoft YaHei Light" w:hAnsi="Microsoft YaHei Light"/>
                <w:sz w:val="16"/>
                <w:szCs w:val="16"/>
                <w:lang w:eastAsia="zh-CN"/>
              </w:rPr>
            </w:pPr>
            <w:r>
              <w:rPr>
                <w:rFonts w:ascii="Microsoft YaHei Light" w:eastAsia="Microsoft YaHei Light" w:hAnsi="Microsoft YaHei Light" w:hint="eastAsia"/>
                <w:sz w:val="16"/>
                <w:szCs w:val="16"/>
                <w:lang w:eastAsia="zh-CN"/>
              </w:rPr>
              <w:t>数据库审计</w:t>
            </w:r>
          </w:p>
        </w:tc>
        <w:tc>
          <w:tcPr>
            <w:tcW w:w="1037" w:type="dxa"/>
            <w:tcBorders>
              <w:left w:val="dotted" w:sz="4" w:space="0" w:color="auto"/>
              <w:right w:val="dotted" w:sz="4" w:space="0" w:color="auto"/>
            </w:tcBorders>
            <w:shd w:val="clear" w:color="auto" w:fill="auto"/>
          </w:tcPr>
          <w:p w14:paraId="3C76B1D1" w14:textId="52B49776" w:rsidR="00ED2DF8" w:rsidRPr="00356584" w:rsidRDefault="00ED2DF8" w:rsidP="0088648D">
            <w:pPr>
              <w:rPr>
                <w:rFonts w:ascii="Microsoft YaHei Light" w:eastAsia="Microsoft YaHei Light" w:hAnsi="Microsoft YaHei Light"/>
                <w:sz w:val="16"/>
                <w:szCs w:val="16"/>
                <w:lang w:eastAsia="zh-CN"/>
              </w:rPr>
            </w:pPr>
            <w:r>
              <w:rPr>
                <w:rFonts w:ascii="Microsoft YaHei Light" w:eastAsia="Microsoft YaHei Light" w:hAnsi="Microsoft YaHei Light" w:hint="eastAsia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1089" w:type="dxa"/>
            <w:tcBorders>
              <w:left w:val="dotted" w:sz="4" w:space="0" w:color="auto"/>
              <w:right w:val="dotted" w:sz="4" w:space="0" w:color="auto"/>
            </w:tcBorders>
            <w:shd w:val="clear" w:color="auto" w:fill="auto"/>
          </w:tcPr>
          <w:p w14:paraId="5E961E95" w14:textId="17295A4E" w:rsidR="00ED2DF8" w:rsidRPr="00356584" w:rsidRDefault="00ED2DF8" w:rsidP="0088648D">
            <w:pPr>
              <w:rPr>
                <w:rFonts w:ascii="Microsoft YaHei Light" w:eastAsia="Microsoft YaHei Light" w:hAnsi="Microsoft YaHei Light"/>
                <w:sz w:val="16"/>
                <w:szCs w:val="16"/>
                <w:lang w:eastAsia="zh-CN"/>
              </w:rPr>
            </w:pPr>
          </w:p>
        </w:tc>
        <w:tc>
          <w:tcPr>
            <w:tcW w:w="983" w:type="dxa"/>
            <w:tcBorders>
              <w:left w:val="dotted" w:sz="4" w:space="0" w:color="auto"/>
            </w:tcBorders>
            <w:shd w:val="clear" w:color="auto" w:fill="auto"/>
          </w:tcPr>
          <w:p w14:paraId="2D23FE48" w14:textId="452CB12F" w:rsidR="00ED2DF8" w:rsidRPr="00356584" w:rsidRDefault="00ED2DF8" w:rsidP="0088648D">
            <w:pPr>
              <w:rPr>
                <w:rFonts w:ascii="Microsoft YaHei Light" w:eastAsia="Microsoft YaHei Light" w:hAnsi="Microsoft YaHei Light"/>
                <w:sz w:val="16"/>
                <w:szCs w:val="16"/>
                <w:lang w:eastAsia="zh-CN"/>
              </w:rPr>
            </w:pPr>
          </w:p>
        </w:tc>
      </w:tr>
      <w:tr w:rsidR="00356584" w:rsidRPr="002C5E0D" w14:paraId="4D6D073D" w14:textId="77777777" w:rsidTr="00D4382B">
        <w:trPr>
          <w:trHeight w:val="88"/>
        </w:trPr>
        <w:tc>
          <w:tcPr>
            <w:tcW w:w="8494" w:type="dxa"/>
            <w:gridSpan w:val="7"/>
            <w:shd w:val="clear" w:color="auto" w:fill="auto"/>
          </w:tcPr>
          <w:p w14:paraId="7922F710" w14:textId="77777777" w:rsidR="00356584" w:rsidRPr="002C5E0D" w:rsidRDefault="00356584" w:rsidP="0088648D">
            <w:pPr>
              <w:rPr>
                <w:rFonts w:ascii="微软雅黑" w:eastAsia="微软雅黑" w:hAnsi="微软雅黑"/>
                <w:iCs/>
                <w:sz w:val="10"/>
                <w:szCs w:val="10"/>
                <w:lang w:eastAsia="zh-CN"/>
              </w:rPr>
            </w:pPr>
          </w:p>
        </w:tc>
      </w:tr>
      <w:tr w:rsidR="00D4382B" w:rsidRPr="00EE0D85" w14:paraId="06E02B43" w14:textId="77777777" w:rsidTr="00D4382B">
        <w:tc>
          <w:tcPr>
            <w:tcW w:w="1605" w:type="dxa"/>
            <w:vMerge w:val="restart"/>
            <w:shd w:val="clear" w:color="auto" w:fill="auto"/>
          </w:tcPr>
          <w:p w14:paraId="46ADCB5D" w14:textId="63912DEB" w:rsidR="00356584" w:rsidRPr="00EE0D85" w:rsidRDefault="00356584" w:rsidP="00356584">
            <w:pPr>
              <w:rPr>
                <w:rFonts w:ascii="微软雅黑" w:eastAsia="微软雅黑" w:hAnsi="微软雅黑"/>
                <w:iCs/>
                <w:lang w:eastAsia="zh-CN"/>
              </w:rPr>
            </w:pPr>
            <w:r>
              <w:rPr>
                <w:rFonts w:ascii="微软雅黑" w:eastAsia="微软雅黑" w:hAnsi="微软雅黑" w:hint="eastAsia"/>
                <w:iCs/>
                <w:lang w:eastAsia="zh-CN"/>
              </w:rPr>
              <w:t>系统管理</w:t>
            </w:r>
          </w:p>
        </w:tc>
        <w:tc>
          <w:tcPr>
            <w:tcW w:w="1651" w:type="dxa"/>
            <w:shd w:val="clear" w:color="auto" w:fill="auto"/>
            <w:vAlign w:val="center"/>
          </w:tcPr>
          <w:p w14:paraId="145F8A20" w14:textId="1C1C2EAF" w:rsidR="00356584" w:rsidRPr="002C5E0D" w:rsidRDefault="00356584" w:rsidP="00356584">
            <w:pPr>
              <w:rPr>
                <w:rFonts w:ascii="微软雅黑" w:eastAsia="微软雅黑" w:hAnsi="微软雅黑"/>
                <w:iCs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iCs/>
                <w:sz w:val="18"/>
                <w:szCs w:val="18"/>
                <w:lang w:eastAsia="zh-CN"/>
              </w:rPr>
              <w:t>系统配置</w:t>
            </w:r>
          </w:p>
        </w:tc>
        <w:tc>
          <w:tcPr>
            <w:tcW w:w="1040" w:type="dxa"/>
            <w:tcBorders>
              <w:right w:val="dotted" w:sz="4" w:space="0" w:color="auto"/>
            </w:tcBorders>
            <w:shd w:val="clear" w:color="auto" w:fill="auto"/>
            <w:vAlign w:val="center"/>
          </w:tcPr>
          <w:p w14:paraId="3042B136" w14:textId="622EF3F1" w:rsidR="00356584" w:rsidRPr="002C5E0D" w:rsidRDefault="00356584" w:rsidP="0088648D">
            <w:pPr>
              <w:rPr>
                <w:rFonts w:ascii="Microsoft YaHei Light" w:eastAsia="Microsoft YaHei Light" w:hAnsi="Microsoft YaHei Light"/>
                <w:sz w:val="16"/>
                <w:szCs w:val="16"/>
                <w:lang w:eastAsia="zh-CN"/>
              </w:rPr>
            </w:pPr>
            <w:r>
              <w:rPr>
                <w:rFonts w:ascii="Microsoft YaHei Light" w:eastAsia="Microsoft YaHei Light" w:hAnsi="Microsoft YaHei Light" w:hint="eastAsia"/>
                <w:sz w:val="16"/>
                <w:szCs w:val="16"/>
                <w:lang w:eastAsia="zh-CN"/>
              </w:rPr>
              <w:t>配置列表</w:t>
            </w:r>
          </w:p>
        </w:tc>
        <w:tc>
          <w:tcPr>
            <w:tcW w:w="1089" w:type="dxa"/>
            <w:tcBorders>
              <w:left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09953851" w14:textId="74BF1CDC" w:rsidR="00356584" w:rsidRPr="002C5E0D" w:rsidRDefault="00356584" w:rsidP="0088648D">
            <w:pPr>
              <w:rPr>
                <w:rFonts w:ascii="Microsoft YaHei Light" w:eastAsia="Microsoft YaHei Light" w:hAnsi="Microsoft YaHei Light"/>
                <w:sz w:val="16"/>
                <w:szCs w:val="16"/>
                <w:lang w:eastAsia="zh-CN"/>
              </w:rPr>
            </w:pPr>
            <w:r>
              <w:rPr>
                <w:rFonts w:ascii="Microsoft YaHei Light" w:eastAsia="Microsoft YaHei Light" w:hAnsi="Microsoft YaHei Light" w:hint="eastAsia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1037" w:type="dxa"/>
            <w:tcBorders>
              <w:left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3C9E2AC8" w14:textId="70A906F4" w:rsidR="00356584" w:rsidRPr="002C5E0D" w:rsidRDefault="00356584" w:rsidP="0088648D">
            <w:pPr>
              <w:rPr>
                <w:rFonts w:ascii="Microsoft YaHei Light" w:eastAsia="Microsoft YaHei Light" w:hAnsi="Microsoft YaHei Light"/>
                <w:sz w:val="16"/>
                <w:szCs w:val="16"/>
                <w:lang w:eastAsia="zh-CN"/>
              </w:rPr>
            </w:pPr>
          </w:p>
        </w:tc>
        <w:tc>
          <w:tcPr>
            <w:tcW w:w="1089" w:type="dxa"/>
            <w:tcBorders>
              <w:left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25BF25AA" w14:textId="287A234D" w:rsidR="00356584" w:rsidRPr="002C5E0D" w:rsidRDefault="00356584" w:rsidP="0088648D">
            <w:pPr>
              <w:rPr>
                <w:rFonts w:ascii="Microsoft YaHei Light" w:eastAsia="Microsoft YaHei Light" w:hAnsi="Microsoft YaHei Light"/>
                <w:sz w:val="16"/>
                <w:szCs w:val="16"/>
                <w:lang w:eastAsia="zh-CN"/>
              </w:rPr>
            </w:pPr>
          </w:p>
        </w:tc>
        <w:tc>
          <w:tcPr>
            <w:tcW w:w="983" w:type="dxa"/>
            <w:tcBorders>
              <w:left w:val="dotted" w:sz="4" w:space="0" w:color="auto"/>
            </w:tcBorders>
            <w:shd w:val="clear" w:color="auto" w:fill="auto"/>
            <w:vAlign w:val="center"/>
          </w:tcPr>
          <w:p w14:paraId="1ADC0CB5" w14:textId="3475C97A" w:rsidR="00356584" w:rsidRPr="002C5E0D" w:rsidRDefault="00356584" w:rsidP="0088648D">
            <w:pPr>
              <w:rPr>
                <w:rFonts w:ascii="Microsoft YaHei Light" w:eastAsia="Microsoft YaHei Light" w:hAnsi="Microsoft YaHei Light"/>
                <w:sz w:val="16"/>
                <w:szCs w:val="16"/>
                <w:lang w:eastAsia="zh-CN"/>
              </w:rPr>
            </w:pPr>
          </w:p>
        </w:tc>
      </w:tr>
      <w:tr w:rsidR="00D4382B" w:rsidRPr="00EE0D85" w14:paraId="5718734A" w14:textId="77777777" w:rsidTr="00D4382B">
        <w:tc>
          <w:tcPr>
            <w:tcW w:w="1605" w:type="dxa"/>
            <w:vMerge/>
            <w:shd w:val="clear" w:color="auto" w:fill="auto"/>
          </w:tcPr>
          <w:p w14:paraId="5E56A513" w14:textId="77777777" w:rsidR="00356584" w:rsidRDefault="00356584" w:rsidP="0088648D">
            <w:pPr>
              <w:rPr>
                <w:rFonts w:ascii="微软雅黑" w:eastAsia="微软雅黑" w:hAnsi="微软雅黑"/>
                <w:iCs/>
                <w:lang w:eastAsia="zh-CN"/>
              </w:rPr>
            </w:pPr>
          </w:p>
        </w:tc>
        <w:tc>
          <w:tcPr>
            <w:tcW w:w="1651" w:type="dxa"/>
            <w:shd w:val="clear" w:color="auto" w:fill="auto"/>
            <w:vAlign w:val="center"/>
          </w:tcPr>
          <w:p w14:paraId="3D07B50D" w14:textId="12A233A9" w:rsidR="00356584" w:rsidRDefault="00356584" w:rsidP="0088648D">
            <w:pPr>
              <w:rPr>
                <w:rFonts w:ascii="微软雅黑" w:eastAsia="微软雅黑" w:hAnsi="微软雅黑"/>
                <w:iCs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iCs/>
                <w:sz w:val="18"/>
                <w:szCs w:val="18"/>
                <w:lang w:eastAsia="zh-CN"/>
              </w:rPr>
              <w:t>版本管理</w:t>
            </w:r>
          </w:p>
        </w:tc>
        <w:tc>
          <w:tcPr>
            <w:tcW w:w="1040" w:type="dxa"/>
            <w:tcBorders>
              <w:right w:val="dotted" w:sz="4" w:space="0" w:color="auto"/>
            </w:tcBorders>
            <w:shd w:val="clear" w:color="auto" w:fill="auto"/>
            <w:vAlign w:val="center"/>
          </w:tcPr>
          <w:p w14:paraId="6BB983D2" w14:textId="5270A47E" w:rsidR="00356584" w:rsidRPr="002C5E0D" w:rsidRDefault="00356584" w:rsidP="0088648D">
            <w:pPr>
              <w:rPr>
                <w:rFonts w:ascii="Microsoft YaHei Light" w:eastAsia="Microsoft YaHei Light" w:hAnsi="Microsoft YaHei Light"/>
                <w:sz w:val="16"/>
                <w:szCs w:val="16"/>
                <w:lang w:eastAsia="zh-CN"/>
              </w:rPr>
            </w:pPr>
            <w:r>
              <w:rPr>
                <w:rFonts w:ascii="Microsoft YaHei Light" w:eastAsia="Microsoft YaHei Light" w:hAnsi="Microsoft YaHei Light" w:hint="eastAsia"/>
                <w:sz w:val="16"/>
                <w:szCs w:val="16"/>
                <w:lang w:eastAsia="zh-CN"/>
              </w:rPr>
              <w:t>版本列表</w:t>
            </w:r>
          </w:p>
        </w:tc>
        <w:tc>
          <w:tcPr>
            <w:tcW w:w="1089" w:type="dxa"/>
            <w:tcBorders>
              <w:left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4702EFCC" w14:textId="4663663E" w:rsidR="00356584" w:rsidRPr="002C5E0D" w:rsidRDefault="00356584" w:rsidP="0088648D">
            <w:pPr>
              <w:rPr>
                <w:rFonts w:ascii="Microsoft YaHei Light" w:eastAsia="Microsoft YaHei Light" w:hAnsi="Microsoft YaHei Light"/>
                <w:sz w:val="16"/>
                <w:szCs w:val="16"/>
                <w:lang w:eastAsia="zh-CN"/>
              </w:rPr>
            </w:pPr>
            <w:r>
              <w:rPr>
                <w:rFonts w:ascii="Microsoft YaHei Light" w:eastAsia="Microsoft YaHei Light" w:hAnsi="Microsoft YaHei Light" w:hint="eastAsia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1037" w:type="dxa"/>
            <w:tcBorders>
              <w:left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56B63D26" w14:textId="1F7CB182" w:rsidR="00356584" w:rsidRDefault="00356584" w:rsidP="0088648D">
            <w:pPr>
              <w:rPr>
                <w:rFonts w:ascii="Microsoft YaHei Light" w:eastAsia="Microsoft YaHei Light" w:hAnsi="Microsoft YaHei Light"/>
                <w:sz w:val="16"/>
                <w:szCs w:val="16"/>
                <w:lang w:eastAsia="zh-CN"/>
              </w:rPr>
            </w:pPr>
          </w:p>
        </w:tc>
        <w:tc>
          <w:tcPr>
            <w:tcW w:w="1089" w:type="dxa"/>
            <w:tcBorders>
              <w:left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11FD282A" w14:textId="0DB28D3D" w:rsidR="00356584" w:rsidRDefault="00356584" w:rsidP="0088648D">
            <w:pPr>
              <w:rPr>
                <w:rFonts w:ascii="Microsoft YaHei Light" w:eastAsia="Microsoft YaHei Light" w:hAnsi="Microsoft YaHei Light"/>
                <w:sz w:val="16"/>
                <w:szCs w:val="16"/>
                <w:lang w:eastAsia="zh-CN"/>
              </w:rPr>
            </w:pPr>
          </w:p>
        </w:tc>
        <w:tc>
          <w:tcPr>
            <w:tcW w:w="983" w:type="dxa"/>
            <w:tcBorders>
              <w:left w:val="dotted" w:sz="4" w:space="0" w:color="auto"/>
            </w:tcBorders>
            <w:shd w:val="clear" w:color="auto" w:fill="auto"/>
            <w:vAlign w:val="center"/>
          </w:tcPr>
          <w:p w14:paraId="2854C50E" w14:textId="0EF617D6" w:rsidR="00356584" w:rsidRDefault="00356584" w:rsidP="0088648D">
            <w:pPr>
              <w:rPr>
                <w:rFonts w:ascii="Microsoft YaHei Light" w:eastAsia="Microsoft YaHei Light" w:hAnsi="Microsoft YaHei Light"/>
                <w:sz w:val="16"/>
                <w:szCs w:val="16"/>
                <w:lang w:eastAsia="zh-CN"/>
              </w:rPr>
            </w:pPr>
          </w:p>
        </w:tc>
      </w:tr>
      <w:tr w:rsidR="00D4382B" w:rsidRPr="00EE0D85" w14:paraId="475F271D" w14:textId="77777777" w:rsidTr="00D4382B">
        <w:tc>
          <w:tcPr>
            <w:tcW w:w="1605" w:type="dxa"/>
            <w:vMerge/>
            <w:shd w:val="clear" w:color="auto" w:fill="auto"/>
          </w:tcPr>
          <w:p w14:paraId="4127D441" w14:textId="77777777" w:rsidR="00356584" w:rsidRDefault="00356584" w:rsidP="0088648D">
            <w:pPr>
              <w:rPr>
                <w:rFonts w:ascii="微软雅黑" w:eastAsia="微软雅黑" w:hAnsi="微软雅黑"/>
                <w:iCs/>
                <w:lang w:eastAsia="zh-CN"/>
              </w:rPr>
            </w:pPr>
          </w:p>
        </w:tc>
        <w:tc>
          <w:tcPr>
            <w:tcW w:w="1651" w:type="dxa"/>
            <w:shd w:val="clear" w:color="auto" w:fill="auto"/>
            <w:vAlign w:val="center"/>
          </w:tcPr>
          <w:p w14:paraId="30068EDE" w14:textId="46662CDC" w:rsidR="00356584" w:rsidRDefault="00356584" w:rsidP="0088648D">
            <w:pPr>
              <w:rPr>
                <w:rFonts w:ascii="微软雅黑" w:eastAsia="微软雅黑" w:hAnsi="微软雅黑"/>
                <w:iCs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iCs/>
                <w:sz w:val="18"/>
                <w:szCs w:val="18"/>
                <w:lang w:eastAsia="zh-CN"/>
              </w:rPr>
              <w:t>地区管理</w:t>
            </w:r>
          </w:p>
        </w:tc>
        <w:tc>
          <w:tcPr>
            <w:tcW w:w="1040" w:type="dxa"/>
            <w:tcBorders>
              <w:right w:val="dotted" w:sz="4" w:space="0" w:color="auto"/>
            </w:tcBorders>
            <w:shd w:val="clear" w:color="auto" w:fill="auto"/>
            <w:vAlign w:val="center"/>
          </w:tcPr>
          <w:p w14:paraId="06A3988B" w14:textId="2B26A6F9" w:rsidR="00356584" w:rsidRPr="002C5E0D" w:rsidRDefault="00356584" w:rsidP="0088648D">
            <w:pPr>
              <w:rPr>
                <w:rFonts w:ascii="Microsoft YaHei Light" w:eastAsia="Microsoft YaHei Light" w:hAnsi="Microsoft YaHei Light"/>
                <w:sz w:val="16"/>
                <w:szCs w:val="16"/>
                <w:lang w:eastAsia="zh-CN"/>
              </w:rPr>
            </w:pPr>
            <w:r>
              <w:rPr>
                <w:rFonts w:ascii="Microsoft YaHei Light" w:eastAsia="Microsoft YaHei Light" w:hAnsi="Microsoft YaHei Light" w:hint="eastAsia"/>
                <w:sz w:val="16"/>
                <w:szCs w:val="16"/>
                <w:lang w:eastAsia="zh-CN"/>
              </w:rPr>
              <w:t>地区列表</w:t>
            </w:r>
          </w:p>
        </w:tc>
        <w:tc>
          <w:tcPr>
            <w:tcW w:w="1089" w:type="dxa"/>
            <w:tcBorders>
              <w:left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4D1FC152" w14:textId="04E0662B" w:rsidR="00356584" w:rsidRPr="002C5E0D" w:rsidRDefault="00356584" w:rsidP="0088648D">
            <w:pPr>
              <w:rPr>
                <w:rFonts w:ascii="Microsoft YaHei Light" w:eastAsia="Microsoft YaHei Light" w:hAnsi="Microsoft YaHei Light"/>
                <w:sz w:val="16"/>
                <w:szCs w:val="16"/>
                <w:lang w:eastAsia="zh-CN"/>
              </w:rPr>
            </w:pPr>
            <w:r>
              <w:rPr>
                <w:rFonts w:ascii="Microsoft YaHei Light" w:eastAsia="Microsoft YaHei Light" w:hAnsi="Microsoft YaHei Light" w:hint="eastAsia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1037" w:type="dxa"/>
            <w:tcBorders>
              <w:left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564842CD" w14:textId="5E559525" w:rsidR="00356584" w:rsidRDefault="00356584" w:rsidP="0088648D">
            <w:pPr>
              <w:rPr>
                <w:rFonts w:ascii="Microsoft YaHei Light" w:eastAsia="Microsoft YaHei Light" w:hAnsi="Microsoft YaHei Light"/>
                <w:sz w:val="16"/>
                <w:szCs w:val="16"/>
                <w:lang w:eastAsia="zh-CN"/>
              </w:rPr>
            </w:pPr>
          </w:p>
        </w:tc>
        <w:tc>
          <w:tcPr>
            <w:tcW w:w="1089" w:type="dxa"/>
            <w:tcBorders>
              <w:left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6B6B1DF5" w14:textId="15E11BCE" w:rsidR="00356584" w:rsidRDefault="00356584" w:rsidP="0088648D">
            <w:pPr>
              <w:rPr>
                <w:rFonts w:ascii="Microsoft YaHei Light" w:eastAsia="Microsoft YaHei Light" w:hAnsi="Microsoft YaHei Light"/>
                <w:sz w:val="16"/>
                <w:szCs w:val="16"/>
                <w:lang w:eastAsia="zh-CN"/>
              </w:rPr>
            </w:pPr>
          </w:p>
        </w:tc>
        <w:tc>
          <w:tcPr>
            <w:tcW w:w="983" w:type="dxa"/>
            <w:tcBorders>
              <w:left w:val="dotted" w:sz="4" w:space="0" w:color="auto"/>
            </w:tcBorders>
            <w:shd w:val="clear" w:color="auto" w:fill="auto"/>
            <w:vAlign w:val="center"/>
          </w:tcPr>
          <w:p w14:paraId="2D378E69" w14:textId="00C39D03" w:rsidR="00356584" w:rsidRDefault="00356584" w:rsidP="0088648D">
            <w:pPr>
              <w:rPr>
                <w:rFonts w:ascii="Microsoft YaHei Light" w:eastAsia="Microsoft YaHei Light" w:hAnsi="Microsoft YaHei Light"/>
                <w:sz w:val="16"/>
                <w:szCs w:val="16"/>
                <w:lang w:eastAsia="zh-CN"/>
              </w:rPr>
            </w:pPr>
          </w:p>
        </w:tc>
      </w:tr>
      <w:tr w:rsidR="00D4382B" w:rsidRPr="00EE0D85" w14:paraId="1F287553" w14:textId="77777777" w:rsidTr="00D4382B">
        <w:tc>
          <w:tcPr>
            <w:tcW w:w="1605" w:type="dxa"/>
            <w:vMerge/>
            <w:shd w:val="clear" w:color="auto" w:fill="auto"/>
          </w:tcPr>
          <w:p w14:paraId="60E862F5" w14:textId="77777777" w:rsidR="00356584" w:rsidRDefault="00356584" w:rsidP="0088648D">
            <w:pPr>
              <w:rPr>
                <w:rFonts w:ascii="微软雅黑" w:eastAsia="微软雅黑" w:hAnsi="微软雅黑"/>
                <w:iCs/>
                <w:lang w:eastAsia="zh-CN"/>
              </w:rPr>
            </w:pPr>
          </w:p>
        </w:tc>
        <w:tc>
          <w:tcPr>
            <w:tcW w:w="1651" w:type="dxa"/>
            <w:shd w:val="clear" w:color="auto" w:fill="auto"/>
            <w:vAlign w:val="center"/>
          </w:tcPr>
          <w:p w14:paraId="4E2944FE" w14:textId="54A518A7" w:rsidR="00356584" w:rsidRDefault="00356584" w:rsidP="0088648D">
            <w:pPr>
              <w:rPr>
                <w:rFonts w:ascii="微软雅黑" w:eastAsia="微软雅黑" w:hAnsi="微软雅黑"/>
                <w:iCs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iCs/>
                <w:sz w:val="18"/>
                <w:szCs w:val="18"/>
                <w:lang w:eastAsia="zh-CN"/>
              </w:rPr>
              <w:t>供用商管理</w:t>
            </w:r>
          </w:p>
        </w:tc>
        <w:tc>
          <w:tcPr>
            <w:tcW w:w="1040" w:type="dxa"/>
            <w:tcBorders>
              <w:right w:val="dotted" w:sz="4" w:space="0" w:color="auto"/>
            </w:tcBorders>
            <w:shd w:val="clear" w:color="auto" w:fill="auto"/>
            <w:vAlign w:val="center"/>
          </w:tcPr>
          <w:p w14:paraId="2048A502" w14:textId="71E092BC" w:rsidR="00356584" w:rsidRPr="002C5E0D" w:rsidRDefault="00356584" w:rsidP="0088648D">
            <w:pPr>
              <w:rPr>
                <w:rFonts w:ascii="Microsoft YaHei Light" w:eastAsia="Microsoft YaHei Light" w:hAnsi="Microsoft YaHei Light"/>
                <w:sz w:val="16"/>
                <w:szCs w:val="16"/>
                <w:lang w:eastAsia="zh-CN"/>
              </w:rPr>
            </w:pPr>
            <w:r>
              <w:rPr>
                <w:rFonts w:ascii="Microsoft YaHei Light" w:eastAsia="Microsoft YaHei Light" w:hAnsi="Microsoft YaHei Light" w:hint="eastAsia"/>
                <w:sz w:val="16"/>
                <w:szCs w:val="16"/>
                <w:lang w:eastAsia="zh-CN"/>
              </w:rPr>
              <w:t>供用商列表</w:t>
            </w:r>
          </w:p>
        </w:tc>
        <w:tc>
          <w:tcPr>
            <w:tcW w:w="1089" w:type="dxa"/>
            <w:tcBorders>
              <w:left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1DEF0450" w14:textId="7FC6E66E" w:rsidR="00356584" w:rsidRPr="002C5E0D" w:rsidRDefault="00356584" w:rsidP="0088648D">
            <w:pPr>
              <w:rPr>
                <w:rFonts w:ascii="Microsoft YaHei Light" w:eastAsia="Microsoft YaHei Light" w:hAnsi="Microsoft YaHei Light"/>
                <w:sz w:val="16"/>
                <w:szCs w:val="16"/>
                <w:lang w:eastAsia="zh-CN"/>
              </w:rPr>
            </w:pPr>
            <w:r>
              <w:rPr>
                <w:rFonts w:ascii="Microsoft YaHei Light" w:eastAsia="Microsoft YaHei Light" w:hAnsi="Microsoft YaHei Light" w:hint="eastAsia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1037" w:type="dxa"/>
            <w:tcBorders>
              <w:left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75852895" w14:textId="746B958F" w:rsidR="00356584" w:rsidRDefault="00356584" w:rsidP="0088648D">
            <w:pPr>
              <w:rPr>
                <w:rFonts w:ascii="Microsoft YaHei Light" w:eastAsia="Microsoft YaHei Light" w:hAnsi="Microsoft YaHei Light"/>
                <w:sz w:val="16"/>
                <w:szCs w:val="16"/>
                <w:lang w:eastAsia="zh-CN"/>
              </w:rPr>
            </w:pPr>
          </w:p>
        </w:tc>
        <w:tc>
          <w:tcPr>
            <w:tcW w:w="1089" w:type="dxa"/>
            <w:tcBorders>
              <w:left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099B7F75" w14:textId="77F45B9D" w:rsidR="00356584" w:rsidRDefault="00356584" w:rsidP="0088648D">
            <w:pPr>
              <w:rPr>
                <w:rFonts w:ascii="Microsoft YaHei Light" w:eastAsia="Microsoft YaHei Light" w:hAnsi="Microsoft YaHei Light"/>
                <w:sz w:val="16"/>
                <w:szCs w:val="16"/>
                <w:lang w:eastAsia="zh-CN"/>
              </w:rPr>
            </w:pPr>
          </w:p>
        </w:tc>
        <w:tc>
          <w:tcPr>
            <w:tcW w:w="983" w:type="dxa"/>
            <w:tcBorders>
              <w:left w:val="dotted" w:sz="4" w:space="0" w:color="auto"/>
            </w:tcBorders>
            <w:shd w:val="clear" w:color="auto" w:fill="auto"/>
            <w:vAlign w:val="center"/>
          </w:tcPr>
          <w:p w14:paraId="1072CCD3" w14:textId="35689EA9" w:rsidR="00356584" w:rsidRDefault="00356584" w:rsidP="0088648D">
            <w:pPr>
              <w:rPr>
                <w:rFonts w:ascii="Microsoft YaHei Light" w:eastAsia="Microsoft YaHei Light" w:hAnsi="Microsoft YaHei Light"/>
                <w:sz w:val="16"/>
                <w:szCs w:val="16"/>
                <w:lang w:eastAsia="zh-CN"/>
              </w:rPr>
            </w:pPr>
          </w:p>
        </w:tc>
      </w:tr>
      <w:tr w:rsidR="00D4382B" w:rsidRPr="00EE0D85" w14:paraId="683F1519" w14:textId="77777777" w:rsidTr="00D4382B">
        <w:trPr>
          <w:trHeight w:val="381"/>
        </w:trPr>
        <w:tc>
          <w:tcPr>
            <w:tcW w:w="1605" w:type="dxa"/>
            <w:vMerge/>
            <w:shd w:val="clear" w:color="auto" w:fill="auto"/>
          </w:tcPr>
          <w:p w14:paraId="6E29AD3E" w14:textId="77777777" w:rsidR="00356584" w:rsidRPr="00EE0D85" w:rsidRDefault="00356584" w:rsidP="0088648D">
            <w:pPr>
              <w:rPr>
                <w:rFonts w:ascii="微软雅黑" w:eastAsia="微软雅黑" w:hAnsi="微软雅黑"/>
                <w:iCs/>
                <w:lang w:eastAsia="zh-CN"/>
              </w:rPr>
            </w:pPr>
          </w:p>
        </w:tc>
        <w:tc>
          <w:tcPr>
            <w:tcW w:w="1651" w:type="dxa"/>
            <w:shd w:val="clear" w:color="auto" w:fill="auto"/>
            <w:vAlign w:val="center"/>
          </w:tcPr>
          <w:p w14:paraId="4FE81749" w14:textId="4D49D092" w:rsidR="00356584" w:rsidRPr="002C5E0D" w:rsidRDefault="00356584" w:rsidP="0088648D">
            <w:pPr>
              <w:rPr>
                <w:rFonts w:ascii="微软雅黑" w:eastAsia="微软雅黑" w:hAnsi="微软雅黑"/>
                <w:iCs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iCs/>
                <w:sz w:val="18"/>
                <w:szCs w:val="18"/>
                <w:lang w:eastAsia="zh-CN"/>
              </w:rPr>
              <w:t>代理商管理</w:t>
            </w:r>
          </w:p>
        </w:tc>
        <w:tc>
          <w:tcPr>
            <w:tcW w:w="1040" w:type="dxa"/>
            <w:tcBorders>
              <w:right w:val="dotted" w:sz="4" w:space="0" w:color="auto"/>
            </w:tcBorders>
            <w:shd w:val="clear" w:color="auto" w:fill="auto"/>
            <w:vAlign w:val="center"/>
          </w:tcPr>
          <w:p w14:paraId="15D23DCA" w14:textId="137388CC" w:rsidR="00356584" w:rsidRPr="002C5E0D" w:rsidRDefault="00356584" w:rsidP="0088648D">
            <w:pPr>
              <w:rPr>
                <w:rFonts w:ascii="Microsoft YaHei Light" w:eastAsia="Microsoft YaHei Light" w:hAnsi="Microsoft YaHei Light"/>
                <w:sz w:val="16"/>
                <w:szCs w:val="16"/>
                <w:lang w:eastAsia="zh-CN"/>
              </w:rPr>
            </w:pPr>
            <w:r>
              <w:rPr>
                <w:rFonts w:ascii="Microsoft YaHei Light" w:eastAsia="Microsoft YaHei Light" w:hAnsi="Microsoft YaHei Light" w:hint="eastAsia"/>
                <w:sz w:val="16"/>
                <w:szCs w:val="16"/>
                <w:lang w:eastAsia="zh-CN"/>
              </w:rPr>
              <w:t>概要信息</w:t>
            </w:r>
          </w:p>
        </w:tc>
        <w:tc>
          <w:tcPr>
            <w:tcW w:w="1089" w:type="dxa"/>
            <w:tcBorders>
              <w:left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3D9921EF" w14:textId="320DBD00" w:rsidR="00356584" w:rsidRPr="002C5E0D" w:rsidRDefault="00356584" w:rsidP="0088648D">
            <w:pPr>
              <w:rPr>
                <w:rFonts w:ascii="Microsoft YaHei Light" w:eastAsia="Microsoft YaHei Light" w:hAnsi="Microsoft YaHei Light"/>
                <w:sz w:val="16"/>
                <w:szCs w:val="16"/>
                <w:lang w:eastAsia="zh-CN"/>
              </w:rPr>
            </w:pPr>
            <w:r>
              <w:rPr>
                <w:rFonts w:ascii="Microsoft YaHei Light" w:eastAsia="Microsoft YaHei Light" w:hAnsi="Microsoft YaHei Light" w:hint="eastAsia"/>
                <w:sz w:val="16"/>
                <w:szCs w:val="16"/>
                <w:lang w:eastAsia="zh-CN"/>
              </w:rPr>
              <w:t>代理商列表</w:t>
            </w:r>
          </w:p>
        </w:tc>
        <w:tc>
          <w:tcPr>
            <w:tcW w:w="1037" w:type="dxa"/>
            <w:tcBorders>
              <w:left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36B7A677" w14:textId="524DFF4B" w:rsidR="00356584" w:rsidRPr="002C5E0D" w:rsidRDefault="00356584" w:rsidP="0088648D">
            <w:pPr>
              <w:rPr>
                <w:rFonts w:ascii="Microsoft YaHei Light" w:eastAsia="Microsoft YaHei Light" w:hAnsi="Microsoft YaHei Light"/>
                <w:sz w:val="16"/>
                <w:szCs w:val="16"/>
                <w:lang w:eastAsia="zh-CN"/>
              </w:rPr>
            </w:pPr>
            <w:r>
              <w:rPr>
                <w:rFonts w:ascii="Microsoft YaHei Light" w:eastAsia="Microsoft YaHei Light" w:hAnsi="Microsoft YaHei Light" w:hint="eastAsia"/>
                <w:sz w:val="16"/>
                <w:szCs w:val="16"/>
                <w:lang w:eastAsia="zh-CN"/>
              </w:rPr>
              <w:t>增值记录</w:t>
            </w:r>
          </w:p>
        </w:tc>
        <w:tc>
          <w:tcPr>
            <w:tcW w:w="1089" w:type="dxa"/>
            <w:tcBorders>
              <w:left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1BD292D2" w14:textId="77777777" w:rsidR="00356584" w:rsidRPr="002C5E0D" w:rsidRDefault="00356584" w:rsidP="0088648D">
            <w:pPr>
              <w:rPr>
                <w:rFonts w:ascii="Microsoft YaHei Light" w:eastAsia="Microsoft YaHei Light" w:hAnsi="Microsoft YaHei Light"/>
                <w:sz w:val="16"/>
                <w:szCs w:val="16"/>
                <w:lang w:eastAsia="zh-CN"/>
              </w:rPr>
            </w:pPr>
            <w:r>
              <w:rPr>
                <w:rFonts w:ascii="Microsoft YaHei Light" w:eastAsia="Microsoft YaHei Light" w:hAnsi="Microsoft YaHei Light" w:hint="eastAsia"/>
                <w:sz w:val="16"/>
                <w:szCs w:val="16"/>
                <w:lang w:eastAsia="zh-CN"/>
              </w:rPr>
              <w:t>扣费记录</w:t>
            </w:r>
          </w:p>
        </w:tc>
        <w:tc>
          <w:tcPr>
            <w:tcW w:w="983" w:type="dxa"/>
            <w:tcBorders>
              <w:left w:val="dotted" w:sz="4" w:space="0" w:color="auto"/>
            </w:tcBorders>
            <w:shd w:val="clear" w:color="auto" w:fill="auto"/>
            <w:vAlign w:val="center"/>
          </w:tcPr>
          <w:p w14:paraId="3E79F880" w14:textId="73E16991" w:rsidR="00356584" w:rsidRPr="002C5E0D" w:rsidRDefault="00356584" w:rsidP="0088648D">
            <w:pPr>
              <w:rPr>
                <w:rFonts w:ascii="Microsoft YaHei Light" w:eastAsia="Microsoft YaHei Light" w:hAnsi="Microsoft YaHei Light"/>
                <w:sz w:val="16"/>
                <w:szCs w:val="16"/>
                <w:lang w:eastAsia="zh-CN"/>
              </w:rPr>
            </w:pPr>
            <w:r>
              <w:rPr>
                <w:rFonts w:ascii="Microsoft YaHei Light" w:eastAsia="Microsoft YaHei Light" w:hAnsi="Microsoft YaHei Light" w:hint="eastAsia"/>
                <w:sz w:val="16"/>
                <w:szCs w:val="16"/>
                <w:lang w:eastAsia="zh-CN"/>
              </w:rPr>
              <w:t>收益记录</w:t>
            </w:r>
          </w:p>
        </w:tc>
      </w:tr>
      <w:tr w:rsidR="00ED2DF8" w:rsidRPr="002C5E0D" w14:paraId="4BFC2D8E" w14:textId="77777777" w:rsidTr="00D4382B">
        <w:trPr>
          <w:trHeight w:val="88"/>
        </w:trPr>
        <w:tc>
          <w:tcPr>
            <w:tcW w:w="8494" w:type="dxa"/>
            <w:gridSpan w:val="7"/>
            <w:shd w:val="clear" w:color="auto" w:fill="auto"/>
          </w:tcPr>
          <w:p w14:paraId="6301829A" w14:textId="77777777" w:rsidR="00ED2DF8" w:rsidRPr="002C5E0D" w:rsidRDefault="00ED2DF8" w:rsidP="0088648D">
            <w:pPr>
              <w:rPr>
                <w:rFonts w:ascii="微软雅黑" w:eastAsia="微软雅黑" w:hAnsi="微软雅黑"/>
                <w:iCs/>
                <w:sz w:val="10"/>
                <w:szCs w:val="10"/>
                <w:lang w:eastAsia="zh-CN"/>
              </w:rPr>
            </w:pPr>
          </w:p>
        </w:tc>
      </w:tr>
      <w:tr w:rsidR="00FF6F4D" w:rsidRPr="00EE0D85" w14:paraId="48FE8E5A" w14:textId="77777777" w:rsidTr="00D4382B">
        <w:tc>
          <w:tcPr>
            <w:tcW w:w="1605" w:type="dxa"/>
            <w:vMerge w:val="restart"/>
            <w:shd w:val="clear" w:color="auto" w:fill="auto"/>
          </w:tcPr>
          <w:p w14:paraId="1ABD787F" w14:textId="6B8742E6" w:rsidR="001F565B" w:rsidRDefault="001F565B" w:rsidP="0088648D">
            <w:pPr>
              <w:rPr>
                <w:rFonts w:ascii="微软雅黑" w:eastAsia="微软雅黑" w:hAnsi="微软雅黑"/>
                <w:iCs/>
                <w:lang w:eastAsia="zh-CN"/>
              </w:rPr>
            </w:pPr>
            <w:r>
              <w:rPr>
                <w:rFonts w:ascii="微软雅黑" w:eastAsia="微软雅黑" w:hAnsi="微软雅黑" w:hint="eastAsia"/>
                <w:iCs/>
                <w:lang w:eastAsia="zh-CN"/>
              </w:rPr>
              <w:t>用户管理</w:t>
            </w:r>
          </w:p>
        </w:tc>
        <w:tc>
          <w:tcPr>
            <w:tcW w:w="1651" w:type="dxa"/>
            <w:shd w:val="clear" w:color="auto" w:fill="auto"/>
            <w:vAlign w:val="center"/>
          </w:tcPr>
          <w:p w14:paraId="71C461B2" w14:textId="0E881BB6" w:rsidR="001F565B" w:rsidRPr="002C5E0D" w:rsidRDefault="001F565B" w:rsidP="0088648D">
            <w:pPr>
              <w:rPr>
                <w:rFonts w:ascii="微软雅黑" w:eastAsia="微软雅黑" w:hAnsi="微软雅黑"/>
                <w:iCs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iCs/>
                <w:sz w:val="18"/>
                <w:szCs w:val="18"/>
                <w:lang w:eastAsia="zh-CN"/>
              </w:rPr>
              <w:t>注册用户</w:t>
            </w:r>
          </w:p>
        </w:tc>
        <w:tc>
          <w:tcPr>
            <w:tcW w:w="1040" w:type="dxa"/>
            <w:tcBorders>
              <w:right w:val="dotted" w:sz="4" w:space="0" w:color="auto"/>
            </w:tcBorders>
            <w:shd w:val="clear" w:color="auto" w:fill="auto"/>
            <w:vAlign w:val="center"/>
          </w:tcPr>
          <w:p w14:paraId="15E4E766" w14:textId="1511BCCC" w:rsidR="001F565B" w:rsidRPr="002C5E0D" w:rsidRDefault="001F565B" w:rsidP="0088648D">
            <w:pPr>
              <w:rPr>
                <w:rFonts w:ascii="Microsoft YaHei Light" w:eastAsia="Microsoft YaHei Light" w:hAnsi="Microsoft YaHei Light"/>
                <w:sz w:val="16"/>
                <w:szCs w:val="16"/>
                <w:lang w:eastAsia="zh-CN"/>
              </w:rPr>
            </w:pPr>
            <w:r>
              <w:rPr>
                <w:rFonts w:ascii="Microsoft YaHei Light" w:eastAsia="Microsoft YaHei Light" w:hAnsi="Microsoft YaHei Light" w:hint="eastAsia"/>
                <w:sz w:val="16"/>
                <w:szCs w:val="16"/>
                <w:lang w:eastAsia="zh-CN"/>
              </w:rPr>
              <w:t>用户列表</w:t>
            </w:r>
          </w:p>
        </w:tc>
        <w:tc>
          <w:tcPr>
            <w:tcW w:w="1089" w:type="dxa"/>
            <w:tcBorders>
              <w:left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098DDFBE" w14:textId="0C3A7CF8" w:rsidR="001F565B" w:rsidRPr="002C5E0D" w:rsidRDefault="001F565B" w:rsidP="0088648D">
            <w:pPr>
              <w:rPr>
                <w:rFonts w:ascii="Microsoft YaHei Light" w:eastAsia="Microsoft YaHei Light" w:hAnsi="Microsoft YaHei Light"/>
                <w:sz w:val="16"/>
                <w:szCs w:val="16"/>
                <w:lang w:eastAsia="zh-CN"/>
              </w:rPr>
            </w:pPr>
            <w:r>
              <w:rPr>
                <w:rFonts w:ascii="Microsoft YaHei Light" w:eastAsia="Microsoft YaHei Light" w:hAnsi="Microsoft YaHei Light" w:hint="eastAsia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1037" w:type="dxa"/>
            <w:tcBorders>
              <w:left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22CD2B88" w14:textId="77777777" w:rsidR="001F565B" w:rsidRPr="002C5E0D" w:rsidRDefault="001F565B" w:rsidP="0088648D">
            <w:pPr>
              <w:rPr>
                <w:rFonts w:ascii="Microsoft YaHei Light" w:eastAsia="Microsoft YaHei Light" w:hAnsi="Microsoft YaHei Light"/>
                <w:sz w:val="16"/>
                <w:szCs w:val="16"/>
                <w:lang w:eastAsia="zh-CN"/>
              </w:rPr>
            </w:pPr>
          </w:p>
        </w:tc>
        <w:tc>
          <w:tcPr>
            <w:tcW w:w="1089" w:type="dxa"/>
            <w:tcBorders>
              <w:left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340BBA07" w14:textId="77777777" w:rsidR="001F565B" w:rsidRPr="002C5E0D" w:rsidRDefault="001F565B" w:rsidP="0088648D">
            <w:pPr>
              <w:rPr>
                <w:rFonts w:ascii="Microsoft YaHei Light" w:eastAsia="Microsoft YaHei Light" w:hAnsi="Microsoft YaHei Light"/>
                <w:sz w:val="16"/>
                <w:szCs w:val="16"/>
                <w:lang w:eastAsia="zh-CN"/>
              </w:rPr>
            </w:pPr>
          </w:p>
        </w:tc>
        <w:tc>
          <w:tcPr>
            <w:tcW w:w="983" w:type="dxa"/>
            <w:tcBorders>
              <w:left w:val="dotted" w:sz="4" w:space="0" w:color="auto"/>
            </w:tcBorders>
            <w:shd w:val="clear" w:color="auto" w:fill="auto"/>
            <w:vAlign w:val="center"/>
          </w:tcPr>
          <w:p w14:paraId="40EC6C2B" w14:textId="77777777" w:rsidR="001F565B" w:rsidRPr="002C5E0D" w:rsidRDefault="001F565B" w:rsidP="0088648D">
            <w:pPr>
              <w:rPr>
                <w:rFonts w:ascii="Microsoft YaHei Light" w:eastAsia="Microsoft YaHei Light" w:hAnsi="Microsoft YaHei Light"/>
                <w:sz w:val="16"/>
                <w:szCs w:val="16"/>
                <w:lang w:eastAsia="zh-CN"/>
              </w:rPr>
            </w:pPr>
          </w:p>
        </w:tc>
      </w:tr>
      <w:tr w:rsidR="00FF6F4D" w:rsidRPr="00EE0D85" w14:paraId="7FA457A2" w14:textId="77777777" w:rsidTr="00D4382B">
        <w:tc>
          <w:tcPr>
            <w:tcW w:w="1605" w:type="dxa"/>
            <w:vMerge/>
            <w:shd w:val="clear" w:color="auto" w:fill="auto"/>
          </w:tcPr>
          <w:p w14:paraId="246C71BC" w14:textId="3E8410DA" w:rsidR="001F565B" w:rsidRPr="00EE0D85" w:rsidRDefault="001F565B" w:rsidP="0088648D">
            <w:pPr>
              <w:rPr>
                <w:rFonts w:ascii="微软雅黑" w:eastAsia="微软雅黑" w:hAnsi="微软雅黑"/>
                <w:iCs/>
                <w:lang w:eastAsia="zh-CN"/>
              </w:rPr>
            </w:pPr>
          </w:p>
        </w:tc>
        <w:tc>
          <w:tcPr>
            <w:tcW w:w="1651" w:type="dxa"/>
            <w:shd w:val="clear" w:color="auto" w:fill="auto"/>
            <w:vAlign w:val="center"/>
          </w:tcPr>
          <w:p w14:paraId="6F540845" w14:textId="213100C0" w:rsidR="001F565B" w:rsidRPr="002C5E0D" w:rsidRDefault="001F565B" w:rsidP="0088648D">
            <w:pPr>
              <w:rPr>
                <w:rFonts w:ascii="微软雅黑" w:eastAsia="微软雅黑" w:hAnsi="微软雅黑"/>
                <w:iCs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iCs/>
                <w:sz w:val="18"/>
                <w:szCs w:val="18"/>
                <w:lang w:eastAsia="zh-CN"/>
              </w:rPr>
              <w:t>充值记录</w:t>
            </w:r>
          </w:p>
        </w:tc>
        <w:tc>
          <w:tcPr>
            <w:tcW w:w="1040" w:type="dxa"/>
            <w:tcBorders>
              <w:right w:val="dotted" w:sz="4" w:space="0" w:color="auto"/>
            </w:tcBorders>
            <w:shd w:val="clear" w:color="auto" w:fill="auto"/>
            <w:vAlign w:val="center"/>
          </w:tcPr>
          <w:p w14:paraId="05CE2A25" w14:textId="47A5C003" w:rsidR="001F565B" w:rsidRPr="002C5E0D" w:rsidRDefault="001F565B" w:rsidP="0088648D">
            <w:pPr>
              <w:rPr>
                <w:rFonts w:ascii="Microsoft YaHei Light" w:eastAsia="Microsoft YaHei Light" w:hAnsi="Microsoft YaHei Light"/>
                <w:sz w:val="16"/>
                <w:szCs w:val="16"/>
                <w:lang w:eastAsia="zh-CN"/>
              </w:rPr>
            </w:pPr>
            <w:r>
              <w:rPr>
                <w:rFonts w:ascii="Microsoft YaHei Light" w:eastAsia="Microsoft YaHei Light" w:hAnsi="Microsoft YaHei Light" w:hint="eastAsia"/>
                <w:sz w:val="16"/>
                <w:szCs w:val="16"/>
                <w:lang w:eastAsia="zh-CN"/>
              </w:rPr>
              <w:t>充值记录</w:t>
            </w:r>
          </w:p>
        </w:tc>
        <w:tc>
          <w:tcPr>
            <w:tcW w:w="1089" w:type="dxa"/>
            <w:tcBorders>
              <w:left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51337048" w14:textId="3CC41087" w:rsidR="001F565B" w:rsidRPr="002C5E0D" w:rsidRDefault="001F565B" w:rsidP="0088648D">
            <w:pPr>
              <w:rPr>
                <w:rFonts w:ascii="Microsoft YaHei Light" w:eastAsia="Microsoft YaHei Light" w:hAnsi="Microsoft YaHei Light"/>
                <w:sz w:val="16"/>
                <w:szCs w:val="16"/>
                <w:lang w:eastAsia="zh-CN"/>
              </w:rPr>
            </w:pPr>
            <w:r>
              <w:rPr>
                <w:rFonts w:ascii="Microsoft YaHei Light" w:eastAsia="Microsoft YaHei Light" w:hAnsi="Microsoft YaHei Light" w:hint="eastAsia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1037" w:type="dxa"/>
            <w:tcBorders>
              <w:left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3D6765C1" w14:textId="77777777" w:rsidR="001F565B" w:rsidRPr="002C5E0D" w:rsidRDefault="001F565B" w:rsidP="0088648D">
            <w:pPr>
              <w:rPr>
                <w:rFonts w:ascii="Microsoft YaHei Light" w:eastAsia="Microsoft YaHei Light" w:hAnsi="Microsoft YaHei Light"/>
                <w:sz w:val="16"/>
                <w:szCs w:val="16"/>
                <w:lang w:eastAsia="zh-CN"/>
              </w:rPr>
            </w:pPr>
          </w:p>
        </w:tc>
        <w:tc>
          <w:tcPr>
            <w:tcW w:w="1089" w:type="dxa"/>
            <w:tcBorders>
              <w:left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42B770A9" w14:textId="77777777" w:rsidR="001F565B" w:rsidRPr="002C5E0D" w:rsidRDefault="001F565B" w:rsidP="0088648D">
            <w:pPr>
              <w:rPr>
                <w:rFonts w:ascii="Microsoft YaHei Light" w:eastAsia="Microsoft YaHei Light" w:hAnsi="Microsoft YaHei Light"/>
                <w:sz w:val="16"/>
                <w:szCs w:val="16"/>
                <w:lang w:eastAsia="zh-CN"/>
              </w:rPr>
            </w:pPr>
          </w:p>
        </w:tc>
        <w:tc>
          <w:tcPr>
            <w:tcW w:w="983" w:type="dxa"/>
            <w:tcBorders>
              <w:left w:val="dotted" w:sz="4" w:space="0" w:color="auto"/>
            </w:tcBorders>
            <w:shd w:val="clear" w:color="auto" w:fill="auto"/>
            <w:vAlign w:val="center"/>
          </w:tcPr>
          <w:p w14:paraId="1269CB2E" w14:textId="77777777" w:rsidR="001F565B" w:rsidRPr="002C5E0D" w:rsidRDefault="001F565B" w:rsidP="0088648D">
            <w:pPr>
              <w:rPr>
                <w:rFonts w:ascii="Microsoft YaHei Light" w:eastAsia="Microsoft YaHei Light" w:hAnsi="Microsoft YaHei Light"/>
                <w:sz w:val="16"/>
                <w:szCs w:val="16"/>
                <w:lang w:eastAsia="zh-CN"/>
              </w:rPr>
            </w:pPr>
          </w:p>
        </w:tc>
      </w:tr>
      <w:tr w:rsidR="00FF6F4D" w:rsidRPr="00EE0D85" w14:paraId="1D152B24" w14:textId="77777777" w:rsidTr="00D4382B">
        <w:tc>
          <w:tcPr>
            <w:tcW w:w="1605" w:type="dxa"/>
            <w:vMerge/>
            <w:shd w:val="clear" w:color="auto" w:fill="auto"/>
          </w:tcPr>
          <w:p w14:paraId="5EC2DD55" w14:textId="77777777" w:rsidR="001F565B" w:rsidRDefault="001F565B" w:rsidP="0088648D">
            <w:pPr>
              <w:rPr>
                <w:rFonts w:ascii="微软雅黑" w:eastAsia="微软雅黑" w:hAnsi="微软雅黑"/>
                <w:iCs/>
                <w:lang w:eastAsia="zh-CN"/>
              </w:rPr>
            </w:pPr>
          </w:p>
        </w:tc>
        <w:tc>
          <w:tcPr>
            <w:tcW w:w="1651" w:type="dxa"/>
            <w:shd w:val="clear" w:color="auto" w:fill="auto"/>
            <w:vAlign w:val="center"/>
          </w:tcPr>
          <w:p w14:paraId="74B1ECE7" w14:textId="4DFCA2FC" w:rsidR="001F565B" w:rsidRDefault="001F565B" w:rsidP="0088648D">
            <w:pPr>
              <w:rPr>
                <w:rFonts w:ascii="微软雅黑" w:eastAsia="微软雅黑" w:hAnsi="微软雅黑"/>
                <w:iCs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iCs/>
                <w:sz w:val="18"/>
                <w:szCs w:val="18"/>
                <w:lang w:eastAsia="zh-CN"/>
              </w:rPr>
              <w:t>语音套餐</w:t>
            </w:r>
          </w:p>
        </w:tc>
        <w:tc>
          <w:tcPr>
            <w:tcW w:w="1040" w:type="dxa"/>
            <w:tcBorders>
              <w:right w:val="dotted" w:sz="4" w:space="0" w:color="auto"/>
            </w:tcBorders>
            <w:shd w:val="clear" w:color="auto" w:fill="auto"/>
            <w:vAlign w:val="center"/>
          </w:tcPr>
          <w:p w14:paraId="68DA50C1" w14:textId="634B40D9" w:rsidR="001F565B" w:rsidRPr="002C5E0D" w:rsidRDefault="001F565B" w:rsidP="0088648D">
            <w:pPr>
              <w:rPr>
                <w:rFonts w:ascii="Microsoft YaHei Light" w:eastAsia="Microsoft YaHei Light" w:hAnsi="Microsoft YaHei Light"/>
                <w:sz w:val="16"/>
                <w:szCs w:val="16"/>
                <w:lang w:eastAsia="zh-CN"/>
              </w:rPr>
            </w:pPr>
            <w:r>
              <w:rPr>
                <w:rFonts w:ascii="Microsoft YaHei Light" w:eastAsia="Microsoft YaHei Light" w:hAnsi="Microsoft YaHei Light" w:hint="eastAsia"/>
                <w:sz w:val="16"/>
                <w:szCs w:val="16"/>
                <w:lang w:eastAsia="zh-CN"/>
              </w:rPr>
              <w:t>套餐列表</w:t>
            </w:r>
          </w:p>
        </w:tc>
        <w:tc>
          <w:tcPr>
            <w:tcW w:w="1089" w:type="dxa"/>
            <w:tcBorders>
              <w:left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1A58D940" w14:textId="5903B2E7" w:rsidR="001F565B" w:rsidRPr="002C5E0D" w:rsidRDefault="001F565B" w:rsidP="0088648D">
            <w:pPr>
              <w:rPr>
                <w:rFonts w:ascii="Microsoft YaHei Light" w:eastAsia="Microsoft YaHei Light" w:hAnsi="Microsoft YaHei Light"/>
                <w:sz w:val="16"/>
                <w:szCs w:val="16"/>
                <w:lang w:eastAsia="zh-CN"/>
              </w:rPr>
            </w:pPr>
            <w:r>
              <w:rPr>
                <w:rFonts w:ascii="Microsoft YaHei Light" w:eastAsia="Microsoft YaHei Light" w:hAnsi="Microsoft YaHei Light" w:hint="eastAsia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1037" w:type="dxa"/>
            <w:tcBorders>
              <w:left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5D933D9F" w14:textId="77777777" w:rsidR="001F565B" w:rsidRDefault="001F565B" w:rsidP="0088648D">
            <w:pPr>
              <w:rPr>
                <w:rFonts w:ascii="Microsoft YaHei Light" w:eastAsia="Microsoft YaHei Light" w:hAnsi="Microsoft YaHei Light"/>
                <w:sz w:val="16"/>
                <w:szCs w:val="16"/>
                <w:lang w:eastAsia="zh-CN"/>
              </w:rPr>
            </w:pPr>
          </w:p>
        </w:tc>
        <w:tc>
          <w:tcPr>
            <w:tcW w:w="1089" w:type="dxa"/>
            <w:tcBorders>
              <w:left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74AFE0A3" w14:textId="77777777" w:rsidR="001F565B" w:rsidRDefault="001F565B" w:rsidP="0088648D">
            <w:pPr>
              <w:rPr>
                <w:rFonts w:ascii="Microsoft YaHei Light" w:eastAsia="Microsoft YaHei Light" w:hAnsi="Microsoft YaHei Light"/>
                <w:sz w:val="16"/>
                <w:szCs w:val="16"/>
                <w:lang w:eastAsia="zh-CN"/>
              </w:rPr>
            </w:pPr>
          </w:p>
        </w:tc>
        <w:tc>
          <w:tcPr>
            <w:tcW w:w="983" w:type="dxa"/>
            <w:tcBorders>
              <w:left w:val="dotted" w:sz="4" w:space="0" w:color="auto"/>
            </w:tcBorders>
            <w:shd w:val="clear" w:color="auto" w:fill="auto"/>
            <w:vAlign w:val="center"/>
          </w:tcPr>
          <w:p w14:paraId="1A49D24A" w14:textId="77777777" w:rsidR="001F565B" w:rsidRDefault="001F565B" w:rsidP="0088648D">
            <w:pPr>
              <w:rPr>
                <w:rFonts w:ascii="Microsoft YaHei Light" w:eastAsia="Microsoft YaHei Light" w:hAnsi="Microsoft YaHei Light"/>
                <w:sz w:val="16"/>
                <w:szCs w:val="16"/>
                <w:lang w:eastAsia="zh-CN"/>
              </w:rPr>
            </w:pPr>
          </w:p>
        </w:tc>
      </w:tr>
      <w:tr w:rsidR="00FF6F4D" w:rsidRPr="00EE0D85" w14:paraId="27C9F4B2" w14:textId="77777777" w:rsidTr="00D4382B">
        <w:tc>
          <w:tcPr>
            <w:tcW w:w="1605" w:type="dxa"/>
            <w:vMerge/>
            <w:shd w:val="clear" w:color="auto" w:fill="auto"/>
          </w:tcPr>
          <w:p w14:paraId="5024B7C7" w14:textId="77777777" w:rsidR="001F565B" w:rsidRDefault="001F565B" w:rsidP="0088648D">
            <w:pPr>
              <w:rPr>
                <w:rFonts w:ascii="微软雅黑" w:eastAsia="微软雅黑" w:hAnsi="微软雅黑"/>
                <w:iCs/>
                <w:lang w:eastAsia="zh-CN"/>
              </w:rPr>
            </w:pPr>
          </w:p>
        </w:tc>
        <w:tc>
          <w:tcPr>
            <w:tcW w:w="1651" w:type="dxa"/>
            <w:shd w:val="clear" w:color="auto" w:fill="auto"/>
            <w:vAlign w:val="center"/>
          </w:tcPr>
          <w:p w14:paraId="2BAB33DF" w14:textId="16801695" w:rsidR="001F565B" w:rsidRDefault="001F565B" w:rsidP="0088648D">
            <w:pPr>
              <w:rPr>
                <w:rFonts w:ascii="微软雅黑" w:eastAsia="微软雅黑" w:hAnsi="微软雅黑"/>
                <w:iCs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iCs/>
                <w:sz w:val="18"/>
                <w:szCs w:val="18"/>
                <w:lang w:eastAsia="zh-CN"/>
              </w:rPr>
              <w:t>流量套餐</w:t>
            </w:r>
          </w:p>
        </w:tc>
        <w:tc>
          <w:tcPr>
            <w:tcW w:w="1040" w:type="dxa"/>
            <w:tcBorders>
              <w:right w:val="dotted" w:sz="4" w:space="0" w:color="auto"/>
            </w:tcBorders>
            <w:shd w:val="clear" w:color="auto" w:fill="auto"/>
            <w:vAlign w:val="center"/>
          </w:tcPr>
          <w:p w14:paraId="61F1BF09" w14:textId="3D4804BD" w:rsidR="001F565B" w:rsidRPr="002C5E0D" w:rsidRDefault="001F565B" w:rsidP="0088648D">
            <w:pPr>
              <w:rPr>
                <w:rFonts w:ascii="Microsoft YaHei Light" w:eastAsia="Microsoft YaHei Light" w:hAnsi="Microsoft YaHei Light"/>
                <w:sz w:val="16"/>
                <w:szCs w:val="16"/>
                <w:lang w:eastAsia="zh-CN"/>
              </w:rPr>
            </w:pPr>
            <w:r>
              <w:rPr>
                <w:rFonts w:ascii="Microsoft YaHei Light" w:eastAsia="Microsoft YaHei Light" w:hAnsi="Microsoft YaHei Light" w:hint="eastAsia"/>
                <w:sz w:val="16"/>
                <w:szCs w:val="16"/>
                <w:lang w:eastAsia="zh-CN"/>
              </w:rPr>
              <w:t>套餐列表</w:t>
            </w:r>
          </w:p>
        </w:tc>
        <w:tc>
          <w:tcPr>
            <w:tcW w:w="1089" w:type="dxa"/>
            <w:tcBorders>
              <w:left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123AB1FC" w14:textId="0EEAAAD8" w:rsidR="001F565B" w:rsidRPr="002C5E0D" w:rsidRDefault="001F565B" w:rsidP="0088648D">
            <w:pPr>
              <w:rPr>
                <w:rFonts w:ascii="Microsoft YaHei Light" w:eastAsia="Microsoft YaHei Light" w:hAnsi="Microsoft YaHei Light"/>
                <w:sz w:val="16"/>
                <w:szCs w:val="16"/>
                <w:lang w:eastAsia="zh-CN"/>
              </w:rPr>
            </w:pPr>
            <w:r>
              <w:rPr>
                <w:rFonts w:ascii="Microsoft YaHei Light" w:eastAsia="Microsoft YaHei Light" w:hAnsi="Microsoft YaHei Light" w:hint="eastAsia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1037" w:type="dxa"/>
            <w:tcBorders>
              <w:left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70CAD1BB" w14:textId="77777777" w:rsidR="001F565B" w:rsidRDefault="001F565B" w:rsidP="0088648D">
            <w:pPr>
              <w:rPr>
                <w:rFonts w:ascii="Microsoft YaHei Light" w:eastAsia="Microsoft YaHei Light" w:hAnsi="Microsoft YaHei Light"/>
                <w:sz w:val="16"/>
                <w:szCs w:val="16"/>
                <w:lang w:eastAsia="zh-CN"/>
              </w:rPr>
            </w:pPr>
          </w:p>
        </w:tc>
        <w:tc>
          <w:tcPr>
            <w:tcW w:w="1089" w:type="dxa"/>
            <w:tcBorders>
              <w:left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2FDCF430" w14:textId="77777777" w:rsidR="001F565B" w:rsidRDefault="001F565B" w:rsidP="0088648D">
            <w:pPr>
              <w:rPr>
                <w:rFonts w:ascii="Microsoft YaHei Light" w:eastAsia="Microsoft YaHei Light" w:hAnsi="Microsoft YaHei Light"/>
                <w:sz w:val="16"/>
                <w:szCs w:val="16"/>
                <w:lang w:eastAsia="zh-CN"/>
              </w:rPr>
            </w:pPr>
          </w:p>
        </w:tc>
        <w:tc>
          <w:tcPr>
            <w:tcW w:w="983" w:type="dxa"/>
            <w:tcBorders>
              <w:left w:val="dotted" w:sz="4" w:space="0" w:color="auto"/>
            </w:tcBorders>
            <w:shd w:val="clear" w:color="auto" w:fill="auto"/>
            <w:vAlign w:val="center"/>
          </w:tcPr>
          <w:p w14:paraId="4A9095A7" w14:textId="77777777" w:rsidR="001F565B" w:rsidRDefault="001F565B" w:rsidP="0088648D">
            <w:pPr>
              <w:rPr>
                <w:rFonts w:ascii="Microsoft YaHei Light" w:eastAsia="Microsoft YaHei Light" w:hAnsi="Microsoft YaHei Light"/>
                <w:sz w:val="16"/>
                <w:szCs w:val="16"/>
                <w:lang w:eastAsia="zh-CN"/>
              </w:rPr>
            </w:pPr>
          </w:p>
        </w:tc>
      </w:tr>
      <w:tr w:rsidR="00FF6F4D" w:rsidRPr="00EE0D85" w14:paraId="637FE7C0" w14:textId="77777777" w:rsidTr="00D4382B">
        <w:tc>
          <w:tcPr>
            <w:tcW w:w="1605" w:type="dxa"/>
            <w:vMerge/>
            <w:shd w:val="clear" w:color="auto" w:fill="auto"/>
          </w:tcPr>
          <w:p w14:paraId="09BD2004" w14:textId="77777777" w:rsidR="001F565B" w:rsidRDefault="001F565B" w:rsidP="0088648D">
            <w:pPr>
              <w:rPr>
                <w:rFonts w:ascii="微软雅黑" w:eastAsia="微软雅黑" w:hAnsi="微软雅黑"/>
                <w:iCs/>
                <w:lang w:eastAsia="zh-CN"/>
              </w:rPr>
            </w:pPr>
          </w:p>
        </w:tc>
        <w:tc>
          <w:tcPr>
            <w:tcW w:w="1651" w:type="dxa"/>
            <w:shd w:val="clear" w:color="auto" w:fill="auto"/>
            <w:vAlign w:val="center"/>
          </w:tcPr>
          <w:p w14:paraId="3781FAA4" w14:textId="5082C84A" w:rsidR="001F565B" w:rsidRDefault="001F565B" w:rsidP="0088648D">
            <w:pPr>
              <w:rPr>
                <w:rFonts w:ascii="微软雅黑" w:eastAsia="微软雅黑" w:hAnsi="微软雅黑"/>
                <w:iCs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iCs/>
                <w:sz w:val="18"/>
                <w:szCs w:val="18"/>
                <w:lang w:eastAsia="zh-CN"/>
              </w:rPr>
              <w:t>消息管理</w:t>
            </w:r>
          </w:p>
        </w:tc>
        <w:tc>
          <w:tcPr>
            <w:tcW w:w="1040" w:type="dxa"/>
            <w:tcBorders>
              <w:right w:val="dotted" w:sz="4" w:space="0" w:color="auto"/>
            </w:tcBorders>
            <w:shd w:val="clear" w:color="auto" w:fill="auto"/>
            <w:vAlign w:val="center"/>
          </w:tcPr>
          <w:p w14:paraId="10794078" w14:textId="7EC99A14" w:rsidR="001F565B" w:rsidRPr="002C5E0D" w:rsidRDefault="001F565B" w:rsidP="0088648D">
            <w:pPr>
              <w:rPr>
                <w:rFonts w:ascii="Microsoft YaHei Light" w:eastAsia="Microsoft YaHei Light" w:hAnsi="Microsoft YaHei Light"/>
                <w:sz w:val="16"/>
                <w:szCs w:val="16"/>
                <w:lang w:eastAsia="zh-CN"/>
              </w:rPr>
            </w:pPr>
            <w:r>
              <w:rPr>
                <w:rFonts w:ascii="Microsoft YaHei Light" w:eastAsia="Microsoft YaHei Light" w:hAnsi="Microsoft YaHei Light" w:hint="eastAsia"/>
                <w:sz w:val="16"/>
                <w:szCs w:val="16"/>
                <w:lang w:eastAsia="zh-CN"/>
              </w:rPr>
              <w:t>概要信息</w:t>
            </w:r>
          </w:p>
        </w:tc>
        <w:tc>
          <w:tcPr>
            <w:tcW w:w="1089" w:type="dxa"/>
            <w:tcBorders>
              <w:left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16AAFBBC" w14:textId="5B63FDB6" w:rsidR="001F565B" w:rsidRPr="002C5E0D" w:rsidRDefault="001F565B" w:rsidP="0088648D">
            <w:pPr>
              <w:rPr>
                <w:rFonts w:ascii="Microsoft YaHei Light" w:eastAsia="Microsoft YaHei Light" w:hAnsi="Microsoft YaHei Light"/>
                <w:sz w:val="16"/>
                <w:szCs w:val="16"/>
                <w:lang w:eastAsia="zh-CN"/>
              </w:rPr>
            </w:pPr>
            <w:r>
              <w:rPr>
                <w:rFonts w:ascii="Microsoft YaHei Light" w:eastAsia="Microsoft YaHei Light" w:hAnsi="Microsoft YaHei Light" w:hint="eastAsia"/>
                <w:sz w:val="16"/>
                <w:szCs w:val="16"/>
                <w:lang w:eastAsia="zh-CN"/>
              </w:rPr>
              <w:t>短信记录</w:t>
            </w:r>
          </w:p>
        </w:tc>
        <w:tc>
          <w:tcPr>
            <w:tcW w:w="1037" w:type="dxa"/>
            <w:tcBorders>
              <w:left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3888215B" w14:textId="4A86F0CB" w:rsidR="001F565B" w:rsidRDefault="001F565B" w:rsidP="0088648D">
            <w:pPr>
              <w:rPr>
                <w:rFonts w:ascii="Microsoft YaHei Light" w:eastAsia="Microsoft YaHei Light" w:hAnsi="Microsoft YaHei Light"/>
                <w:sz w:val="16"/>
                <w:szCs w:val="16"/>
                <w:lang w:eastAsia="zh-CN"/>
              </w:rPr>
            </w:pPr>
            <w:r>
              <w:rPr>
                <w:rFonts w:ascii="Microsoft YaHei Light" w:eastAsia="Microsoft YaHei Light" w:hAnsi="Microsoft YaHei Light" w:hint="eastAsia"/>
                <w:sz w:val="16"/>
                <w:szCs w:val="16"/>
                <w:lang w:eastAsia="zh-CN"/>
              </w:rPr>
              <w:t>短信模板</w:t>
            </w:r>
          </w:p>
        </w:tc>
        <w:tc>
          <w:tcPr>
            <w:tcW w:w="1089" w:type="dxa"/>
            <w:tcBorders>
              <w:left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59747387" w14:textId="6E8803A8" w:rsidR="001F565B" w:rsidRDefault="001F565B" w:rsidP="0088648D">
            <w:pPr>
              <w:rPr>
                <w:rFonts w:ascii="Microsoft YaHei Light" w:eastAsia="Microsoft YaHei Light" w:hAnsi="Microsoft YaHei Light"/>
                <w:sz w:val="16"/>
                <w:szCs w:val="16"/>
                <w:lang w:eastAsia="zh-CN"/>
              </w:rPr>
            </w:pPr>
            <w:r>
              <w:rPr>
                <w:rFonts w:ascii="Microsoft YaHei Light" w:eastAsia="Microsoft YaHei Light" w:hAnsi="Microsoft YaHei Light" w:hint="eastAsia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983" w:type="dxa"/>
            <w:tcBorders>
              <w:left w:val="dotted" w:sz="4" w:space="0" w:color="auto"/>
            </w:tcBorders>
            <w:shd w:val="clear" w:color="auto" w:fill="auto"/>
            <w:vAlign w:val="center"/>
          </w:tcPr>
          <w:p w14:paraId="6380E938" w14:textId="77777777" w:rsidR="001F565B" w:rsidRDefault="001F565B" w:rsidP="0088648D">
            <w:pPr>
              <w:rPr>
                <w:rFonts w:ascii="Microsoft YaHei Light" w:eastAsia="Microsoft YaHei Light" w:hAnsi="Microsoft YaHei Light"/>
                <w:sz w:val="16"/>
                <w:szCs w:val="16"/>
                <w:lang w:eastAsia="zh-CN"/>
              </w:rPr>
            </w:pPr>
          </w:p>
        </w:tc>
      </w:tr>
      <w:tr w:rsidR="00FF6F4D" w:rsidRPr="00EE0D85" w14:paraId="63A7CE64" w14:textId="77777777" w:rsidTr="00D4382B">
        <w:trPr>
          <w:trHeight w:val="381"/>
        </w:trPr>
        <w:tc>
          <w:tcPr>
            <w:tcW w:w="1605" w:type="dxa"/>
            <w:vMerge/>
            <w:shd w:val="clear" w:color="auto" w:fill="auto"/>
          </w:tcPr>
          <w:p w14:paraId="3CEAABDC" w14:textId="77777777" w:rsidR="001F565B" w:rsidRPr="00EE0D85" w:rsidRDefault="001F565B" w:rsidP="0088648D">
            <w:pPr>
              <w:rPr>
                <w:rFonts w:ascii="微软雅黑" w:eastAsia="微软雅黑" w:hAnsi="微软雅黑"/>
                <w:iCs/>
                <w:lang w:eastAsia="zh-CN"/>
              </w:rPr>
            </w:pPr>
          </w:p>
        </w:tc>
        <w:tc>
          <w:tcPr>
            <w:tcW w:w="1651" w:type="dxa"/>
            <w:shd w:val="clear" w:color="auto" w:fill="auto"/>
            <w:vAlign w:val="center"/>
          </w:tcPr>
          <w:p w14:paraId="11CFDB1C" w14:textId="7BAC9011" w:rsidR="001F565B" w:rsidRPr="002C5E0D" w:rsidRDefault="001F565B" w:rsidP="0088648D">
            <w:pPr>
              <w:rPr>
                <w:rFonts w:ascii="微软雅黑" w:eastAsia="微软雅黑" w:hAnsi="微软雅黑"/>
                <w:iCs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iCs/>
                <w:sz w:val="18"/>
                <w:szCs w:val="18"/>
                <w:lang w:eastAsia="zh-CN"/>
              </w:rPr>
              <w:t>用户反馈</w:t>
            </w:r>
          </w:p>
        </w:tc>
        <w:tc>
          <w:tcPr>
            <w:tcW w:w="1040" w:type="dxa"/>
            <w:tcBorders>
              <w:right w:val="dotted" w:sz="4" w:space="0" w:color="auto"/>
            </w:tcBorders>
            <w:shd w:val="clear" w:color="auto" w:fill="auto"/>
            <w:vAlign w:val="center"/>
          </w:tcPr>
          <w:p w14:paraId="6E157FE2" w14:textId="182219D7" w:rsidR="001F565B" w:rsidRPr="002C5E0D" w:rsidRDefault="001F565B" w:rsidP="0088648D">
            <w:pPr>
              <w:rPr>
                <w:rFonts w:ascii="Microsoft YaHei Light" w:eastAsia="Microsoft YaHei Light" w:hAnsi="Microsoft YaHei Light"/>
                <w:sz w:val="16"/>
                <w:szCs w:val="16"/>
                <w:lang w:eastAsia="zh-CN"/>
              </w:rPr>
            </w:pPr>
            <w:r>
              <w:rPr>
                <w:rFonts w:ascii="Microsoft YaHei Light" w:eastAsia="Microsoft YaHei Light" w:hAnsi="Microsoft YaHei Light" w:hint="eastAsia"/>
                <w:sz w:val="16"/>
                <w:szCs w:val="16"/>
                <w:lang w:eastAsia="zh-CN"/>
              </w:rPr>
              <w:t>反馈记录</w:t>
            </w:r>
          </w:p>
        </w:tc>
        <w:tc>
          <w:tcPr>
            <w:tcW w:w="1089" w:type="dxa"/>
            <w:tcBorders>
              <w:left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49D80294" w14:textId="6F46145C" w:rsidR="001F565B" w:rsidRPr="002C5E0D" w:rsidRDefault="001F565B" w:rsidP="0088648D">
            <w:pPr>
              <w:rPr>
                <w:rFonts w:ascii="Microsoft YaHei Light" w:eastAsia="Microsoft YaHei Light" w:hAnsi="Microsoft YaHei Light"/>
                <w:sz w:val="16"/>
                <w:szCs w:val="16"/>
                <w:lang w:eastAsia="zh-CN"/>
              </w:rPr>
            </w:pPr>
            <w:r>
              <w:rPr>
                <w:rFonts w:ascii="Microsoft YaHei Light" w:eastAsia="Microsoft YaHei Light" w:hAnsi="Microsoft YaHei Light" w:hint="eastAsia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1037" w:type="dxa"/>
            <w:tcBorders>
              <w:left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7EE7BCCE" w14:textId="38338AB3" w:rsidR="001F565B" w:rsidRPr="002C5E0D" w:rsidRDefault="001F565B" w:rsidP="0088648D">
            <w:pPr>
              <w:rPr>
                <w:rFonts w:ascii="Microsoft YaHei Light" w:eastAsia="Microsoft YaHei Light" w:hAnsi="Microsoft YaHei Light"/>
                <w:sz w:val="16"/>
                <w:szCs w:val="16"/>
                <w:lang w:eastAsia="zh-CN"/>
              </w:rPr>
            </w:pPr>
          </w:p>
        </w:tc>
        <w:tc>
          <w:tcPr>
            <w:tcW w:w="1089" w:type="dxa"/>
            <w:tcBorders>
              <w:left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1B433143" w14:textId="0B1B7A67" w:rsidR="001F565B" w:rsidRPr="002C5E0D" w:rsidRDefault="001F565B" w:rsidP="0088648D">
            <w:pPr>
              <w:rPr>
                <w:rFonts w:ascii="Microsoft YaHei Light" w:eastAsia="Microsoft YaHei Light" w:hAnsi="Microsoft YaHei Light"/>
                <w:sz w:val="16"/>
                <w:szCs w:val="16"/>
                <w:lang w:eastAsia="zh-CN"/>
              </w:rPr>
            </w:pPr>
          </w:p>
        </w:tc>
        <w:tc>
          <w:tcPr>
            <w:tcW w:w="983" w:type="dxa"/>
            <w:tcBorders>
              <w:left w:val="dotted" w:sz="4" w:space="0" w:color="auto"/>
            </w:tcBorders>
            <w:shd w:val="clear" w:color="auto" w:fill="auto"/>
            <w:vAlign w:val="center"/>
          </w:tcPr>
          <w:p w14:paraId="7BC585B8" w14:textId="5C6789BA" w:rsidR="001F565B" w:rsidRPr="002C5E0D" w:rsidRDefault="001F565B" w:rsidP="0088648D">
            <w:pPr>
              <w:rPr>
                <w:rFonts w:ascii="Microsoft YaHei Light" w:eastAsia="Microsoft YaHei Light" w:hAnsi="Microsoft YaHei Light"/>
                <w:sz w:val="16"/>
                <w:szCs w:val="16"/>
                <w:lang w:eastAsia="zh-CN"/>
              </w:rPr>
            </w:pPr>
          </w:p>
        </w:tc>
      </w:tr>
      <w:tr w:rsidR="00ED2DF8" w:rsidRPr="002C5E0D" w14:paraId="6B7FABA2" w14:textId="77777777" w:rsidTr="00D4382B">
        <w:trPr>
          <w:trHeight w:val="88"/>
        </w:trPr>
        <w:tc>
          <w:tcPr>
            <w:tcW w:w="8494" w:type="dxa"/>
            <w:gridSpan w:val="7"/>
            <w:shd w:val="clear" w:color="auto" w:fill="auto"/>
          </w:tcPr>
          <w:p w14:paraId="37A5B78F" w14:textId="77777777" w:rsidR="00ED2DF8" w:rsidRPr="002C5E0D" w:rsidRDefault="00ED2DF8" w:rsidP="0088648D">
            <w:pPr>
              <w:rPr>
                <w:rFonts w:ascii="微软雅黑" w:eastAsia="微软雅黑" w:hAnsi="微软雅黑"/>
                <w:iCs/>
                <w:sz w:val="10"/>
                <w:szCs w:val="10"/>
                <w:lang w:eastAsia="zh-CN"/>
              </w:rPr>
            </w:pPr>
          </w:p>
        </w:tc>
      </w:tr>
      <w:tr w:rsidR="00FF6F4D" w:rsidRPr="00EE0D85" w14:paraId="16EC1617" w14:textId="77777777" w:rsidTr="00D4382B">
        <w:tc>
          <w:tcPr>
            <w:tcW w:w="1605" w:type="dxa"/>
            <w:vMerge w:val="restart"/>
            <w:shd w:val="clear" w:color="auto" w:fill="auto"/>
          </w:tcPr>
          <w:p w14:paraId="1BE85905" w14:textId="2A44887C" w:rsidR="00FF6F4D" w:rsidRPr="00EE0D85" w:rsidRDefault="00FF6F4D" w:rsidP="0088648D">
            <w:pPr>
              <w:rPr>
                <w:rFonts w:ascii="微软雅黑" w:eastAsia="微软雅黑" w:hAnsi="微软雅黑"/>
                <w:iCs/>
                <w:lang w:eastAsia="zh-CN"/>
              </w:rPr>
            </w:pPr>
            <w:r>
              <w:rPr>
                <w:rFonts w:ascii="微软雅黑" w:eastAsia="微软雅黑" w:hAnsi="微软雅黑" w:hint="eastAsia"/>
                <w:iCs/>
                <w:lang w:eastAsia="zh-CN"/>
              </w:rPr>
              <w:t>数据业务</w:t>
            </w:r>
          </w:p>
        </w:tc>
        <w:tc>
          <w:tcPr>
            <w:tcW w:w="1651" w:type="dxa"/>
            <w:shd w:val="clear" w:color="auto" w:fill="auto"/>
            <w:vAlign w:val="center"/>
          </w:tcPr>
          <w:p w14:paraId="3BABCF56" w14:textId="40D3D91F" w:rsidR="00FF6F4D" w:rsidRPr="002C5E0D" w:rsidRDefault="00FF6F4D" w:rsidP="0088648D">
            <w:pPr>
              <w:rPr>
                <w:rFonts w:ascii="微软雅黑" w:eastAsia="微软雅黑" w:hAnsi="微软雅黑"/>
                <w:iCs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iCs/>
                <w:sz w:val="18"/>
                <w:szCs w:val="18"/>
                <w:lang w:eastAsia="zh-CN"/>
              </w:rPr>
              <w:t>卡交换服务</w:t>
            </w:r>
          </w:p>
        </w:tc>
        <w:tc>
          <w:tcPr>
            <w:tcW w:w="1040" w:type="dxa"/>
            <w:tcBorders>
              <w:right w:val="dotted" w:sz="4" w:space="0" w:color="auto"/>
            </w:tcBorders>
            <w:shd w:val="clear" w:color="auto" w:fill="auto"/>
            <w:vAlign w:val="center"/>
          </w:tcPr>
          <w:p w14:paraId="493DEAC3" w14:textId="69A39144" w:rsidR="00FF6F4D" w:rsidRPr="002C5E0D" w:rsidRDefault="00FF6F4D" w:rsidP="0088648D">
            <w:pPr>
              <w:rPr>
                <w:rFonts w:ascii="Microsoft YaHei Light" w:eastAsia="Microsoft YaHei Light" w:hAnsi="Microsoft YaHei Light"/>
                <w:sz w:val="16"/>
                <w:szCs w:val="16"/>
                <w:lang w:eastAsia="zh-CN"/>
              </w:rPr>
            </w:pPr>
            <w:r>
              <w:rPr>
                <w:rFonts w:ascii="Microsoft YaHei Light" w:eastAsia="Microsoft YaHei Light" w:hAnsi="Microsoft YaHei Light" w:hint="eastAsia"/>
                <w:sz w:val="16"/>
                <w:szCs w:val="16"/>
                <w:lang w:eastAsia="zh-CN"/>
              </w:rPr>
              <w:t>概要信息</w:t>
            </w:r>
          </w:p>
        </w:tc>
        <w:tc>
          <w:tcPr>
            <w:tcW w:w="1089" w:type="dxa"/>
            <w:tcBorders>
              <w:left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6764107B" w14:textId="19D17566" w:rsidR="00FF6F4D" w:rsidRPr="002C5E0D" w:rsidRDefault="00FF6F4D" w:rsidP="0088648D">
            <w:pPr>
              <w:rPr>
                <w:rFonts w:ascii="Microsoft YaHei Light" w:eastAsia="Microsoft YaHei Light" w:hAnsi="Microsoft YaHei Light"/>
                <w:sz w:val="16"/>
                <w:szCs w:val="16"/>
                <w:lang w:eastAsia="zh-CN"/>
              </w:rPr>
            </w:pPr>
            <w:r>
              <w:rPr>
                <w:rFonts w:ascii="Microsoft YaHei Light" w:eastAsia="Microsoft YaHei Light" w:hAnsi="Microsoft YaHei Light" w:hint="eastAsia"/>
                <w:sz w:val="16"/>
                <w:szCs w:val="16"/>
                <w:lang w:eastAsia="zh-CN"/>
              </w:rPr>
              <w:t>卡交换队列</w:t>
            </w:r>
          </w:p>
        </w:tc>
        <w:tc>
          <w:tcPr>
            <w:tcW w:w="1037" w:type="dxa"/>
            <w:tcBorders>
              <w:left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04D93021" w14:textId="372ED055" w:rsidR="00FF6F4D" w:rsidRPr="002C5E0D" w:rsidRDefault="00FF6F4D" w:rsidP="0088648D">
            <w:pPr>
              <w:rPr>
                <w:rFonts w:ascii="Microsoft YaHei Light" w:eastAsia="Microsoft YaHei Light" w:hAnsi="Microsoft YaHei Light"/>
                <w:sz w:val="16"/>
                <w:szCs w:val="16"/>
                <w:lang w:eastAsia="zh-CN"/>
              </w:rPr>
            </w:pPr>
            <w:r>
              <w:rPr>
                <w:rFonts w:ascii="Microsoft YaHei Light" w:eastAsia="Microsoft YaHei Light" w:hAnsi="Microsoft YaHei Light" w:hint="eastAsia"/>
                <w:sz w:val="16"/>
                <w:szCs w:val="16"/>
                <w:lang w:eastAsia="zh-CN"/>
              </w:rPr>
              <w:t>卡交换节点</w:t>
            </w:r>
          </w:p>
        </w:tc>
        <w:tc>
          <w:tcPr>
            <w:tcW w:w="1089" w:type="dxa"/>
            <w:tcBorders>
              <w:left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1B18159E" w14:textId="3E6E88AE" w:rsidR="00FF6F4D" w:rsidRPr="002C5E0D" w:rsidRDefault="00FF6F4D" w:rsidP="0088648D">
            <w:pPr>
              <w:rPr>
                <w:rFonts w:ascii="Microsoft YaHei Light" w:eastAsia="Microsoft YaHei Light" w:hAnsi="Microsoft YaHei Light"/>
                <w:sz w:val="16"/>
                <w:szCs w:val="16"/>
                <w:lang w:eastAsia="zh-CN"/>
              </w:rPr>
            </w:pPr>
            <w:r>
              <w:rPr>
                <w:rFonts w:ascii="Microsoft YaHei Light" w:eastAsia="Microsoft YaHei Light" w:hAnsi="Microsoft YaHei Light" w:hint="eastAsia"/>
                <w:sz w:val="16"/>
                <w:szCs w:val="16"/>
                <w:lang w:eastAsia="zh-CN"/>
              </w:rPr>
              <w:t>静态绑定</w:t>
            </w:r>
          </w:p>
        </w:tc>
        <w:tc>
          <w:tcPr>
            <w:tcW w:w="983" w:type="dxa"/>
            <w:tcBorders>
              <w:left w:val="dotted" w:sz="4" w:space="0" w:color="auto"/>
            </w:tcBorders>
            <w:shd w:val="clear" w:color="auto" w:fill="auto"/>
            <w:vAlign w:val="center"/>
          </w:tcPr>
          <w:p w14:paraId="060207A6" w14:textId="317E57C0" w:rsidR="00FF6F4D" w:rsidRPr="002C5E0D" w:rsidRDefault="00FF6F4D" w:rsidP="0088648D">
            <w:pPr>
              <w:rPr>
                <w:rFonts w:ascii="Microsoft YaHei Light" w:eastAsia="Microsoft YaHei Light" w:hAnsi="Microsoft YaHei Light"/>
                <w:sz w:val="16"/>
                <w:szCs w:val="16"/>
                <w:lang w:eastAsia="zh-CN"/>
              </w:rPr>
            </w:pPr>
            <w:r>
              <w:rPr>
                <w:rFonts w:ascii="Microsoft YaHei Light" w:eastAsia="Microsoft YaHei Light" w:hAnsi="Microsoft YaHei Light" w:hint="eastAsia"/>
                <w:sz w:val="16"/>
                <w:szCs w:val="16"/>
                <w:lang w:eastAsia="zh-CN"/>
              </w:rPr>
              <w:t>-</w:t>
            </w:r>
          </w:p>
        </w:tc>
      </w:tr>
      <w:tr w:rsidR="00FF6F4D" w:rsidRPr="00EE0D85" w14:paraId="488E3E49" w14:textId="77777777" w:rsidTr="00D4382B">
        <w:tc>
          <w:tcPr>
            <w:tcW w:w="1605" w:type="dxa"/>
            <w:vMerge/>
            <w:shd w:val="clear" w:color="auto" w:fill="auto"/>
          </w:tcPr>
          <w:p w14:paraId="40F16B1B" w14:textId="77777777" w:rsidR="00FF6F4D" w:rsidRDefault="00FF6F4D" w:rsidP="0088648D">
            <w:pPr>
              <w:rPr>
                <w:rFonts w:ascii="微软雅黑" w:eastAsia="微软雅黑" w:hAnsi="微软雅黑"/>
                <w:iCs/>
                <w:lang w:eastAsia="zh-CN"/>
              </w:rPr>
            </w:pPr>
          </w:p>
        </w:tc>
        <w:tc>
          <w:tcPr>
            <w:tcW w:w="1651" w:type="dxa"/>
            <w:shd w:val="clear" w:color="auto" w:fill="auto"/>
            <w:vAlign w:val="center"/>
          </w:tcPr>
          <w:p w14:paraId="08A6BAB0" w14:textId="7859AA2E" w:rsidR="00FF6F4D" w:rsidRPr="002C5E0D" w:rsidRDefault="00FF6F4D" w:rsidP="0088648D">
            <w:pPr>
              <w:rPr>
                <w:rFonts w:ascii="微软雅黑" w:eastAsia="微软雅黑" w:hAnsi="微软雅黑"/>
                <w:iCs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/>
                <w:iCs/>
                <w:sz w:val="18"/>
                <w:szCs w:val="18"/>
                <w:lang w:eastAsia="zh-CN"/>
              </w:rPr>
              <w:t>SimPool</w:t>
            </w:r>
            <w:r>
              <w:rPr>
                <w:rFonts w:ascii="微软雅黑" w:eastAsia="微软雅黑" w:hAnsi="微软雅黑" w:hint="eastAsia"/>
                <w:iCs/>
                <w:sz w:val="18"/>
                <w:szCs w:val="18"/>
                <w:lang w:eastAsia="zh-CN"/>
              </w:rPr>
              <w:t>卡池</w:t>
            </w:r>
          </w:p>
        </w:tc>
        <w:tc>
          <w:tcPr>
            <w:tcW w:w="1040" w:type="dxa"/>
            <w:tcBorders>
              <w:right w:val="dotted" w:sz="4" w:space="0" w:color="auto"/>
            </w:tcBorders>
            <w:shd w:val="clear" w:color="auto" w:fill="auto"/>
            <w:vAlign w:val="center"/>
          </w:tcPr>
          <w:p w14:paraId="7F54AE2D" w14:textId="2E69D125" w:rsidR="00FF6F4D" w:rsidRPr="002C5E0D" w:rsidRDefault="00FF6F4D" w:rsidP="0088648D">
            <w:pPr>
              <w:rPr>
                <w:rFonts w:ascii="Microsoft YaHei Light" w:eastAsia="Microsoft YaHei Light" w:hAnsi="Microsoft YaHei Light"/>
                <w:sz w:val="16"/>
                <w:szCs w:val="16"/>
                <w:lang w:eastAsia="zh-CN"/>
              </w:rPr>
            </w:pPr>
            <w:r>
              <w:rPr>
                <w:rFonts w:ascii="Microsoft YaHei Light" w:eastAsia="Microsoft YaHei Light" w:hAnsi="Microsoft YaHei Light" w:hint="eastAsia"/>
                <w:sz w:val="16"/>
                <w:szCs w:val="16"/>
                <w:lang w:eastAsia="zh-CN"/>
              </w:rPr>
              <w:t>概要信息</w:t>
            </w:r>
          </w:p>
        </w:tc>
        <w:tc>
          <w:tcPr>
            <w:tcW w:w="1089" w:type="dxa"/>
            <w:tcBorders>
              <w:left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6EAAF60C" w14:textId="3FFDA6AC" w:rsidR="00FF6F4D" w:rsidRPr="002C5E0D" w:rsidRDefault="00FF6F4D" w:rsidP="0088648D">
            <w:pPr>
              <w:rPr>
                <w:rFonts w:ascii="Microsoft YaHei Light" w:eastAsia="Microsoft YaHei Light" w:hAnsi="Microsoft YaHei Light"/>
                <w:sz w:val="16"/>
                <w:szCs w:val="16"/>
                <w:lang w:eastAsia="zh-CN"/>
              </w:rPr>
            </w:pPr>
            <w:r>
              <w:rPr>
                <w:rFonts w:ascii="Microsoft YaHei Light" w:eastAsia="Microsoft YaHei Light" w:hAnsi="Microsoft YaHei Light" w:hint="eastAsia"/>
                <w:sz w:val="16"/>
                <w:szCs w:val="16"/>
                <w:lang w:eastAsia="zh-CN"/>
              </w:rPr>
              <w:t>卡池设备</w:t>
            </w:r>
          </w:p>
        </w:tc>
        <w:tc>
          <w:tcPr>
            <w:tcW w:w="1037" w:type="dxa"/>
            <w:tcBorders>
              <w:left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2FAE1462" w14:textId="37D68A53" w:rsidR="00FF6F4D" w:rsidRPr="002C5E0D" w:rsidRDefault="00FF6F4D" w:rsidP="0088648D">
            <w:pPr>
              <w:rPr>
                <w:rFonts w:ascii="Microsoft YaHei Light" w:eastAsia="Microsoft YaHei Light" w:hAnsi="Microsoft YaHei Light"/>
                <w:sz w:val="16"/>
                <w:szCs w:val="16"/>
                <w:lang w:eastAsia="zh-CN"/>
              </w:rPr>
            </w:pPr>
            <w:r>
              <w:rPr>
                <w:rFonts w:ascii="Microsoft YaHei Light" w:eastAsia="Microsoft YaHei Light" w:hAnsi="Microsoft YaHei Light" w:hint="eastAsia"/>
                <w:sz w:val="16"/>
                <w:szCs w:val="16"/>
                <w:lang w:eastAsia="zh-CN"/>
              </w:rPr>
              <w:t>卡池组</w:t>
            </w:r>
          </w:p>
        </w:tc>
        <w:tc>
          <w:tcPr>
            <w:tcW w:w="1089" w:type="dxa"/>
            <w:tcBorders>
              <w:left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4450CE57" w14:textId="40B41BE6" w:rsidR="00FF6F4D" w:rsidRPr="002C5E0D" w:rsidRDefault="00FF6F4D" w:rsidP="0088648D">
            <w:pPr>
              <w:rPr>
                <w:rFonts w:ascii="Microsoft YaHei Light" w:eastAsia="Microsoft YaHei Light" w:hAnsi="Microsoft YaHei Light"/>
                <w:sz w:val="16"/>
                <w:szCs w:val="16"/>
                <w:lang w:eastAsia="zh-CN"/>
              </w:rPr>
            </w:pPr>
            <w:r>
              <w:rPr>
                <w:rFonts w:ascii="Microsoft YaHei Light" w:eastAsia="Microsoft YaHei Light" w:hAnsi="Microsoft YaHei Light" w:hint="eastAsia"/>
                <w:sz w:val="16"/>
                <w:szCs w:val="16"/>
                <w:lang w:eastAsia="zh-CN"/>
              </w:rPr>
              <w:t>卡池插槽</w:t>
            </w:r>
          </w:p>
        </w:tc>
        <w:tc>
          <w:tcPr>
            <w:tcW w:w="983" w:type="dxa"/>
            <w:tcBorders>
              <w:left w:val="dotted" w:sz="4" w:space="0" w:color="auto"/>
            </w:tcBorders>
            <w:shd w:val="clear" w:color="auto" w:fill="auto"/>
            <w:vAlign w:val="center"/>
          </w:tcPr>
          <w:p w14:paraId="6B08B82B" w14:textId="589F0E8F" w:rsidR="00FF6F4D" w:rsidRPr="002C5E0D" w:rsidRDefault="00FF6F4D" w:rsidP="0088648D">
            <w:pPr>
              <w:rPr>
                <w:rFonts w:ascii="Microsoft YaHei Light" w:eastAsia="Microsoft YaHei Light" w:hAnsi="Microsoft YaHei Light"/>
                <w:sz w:val="16"/>
                <w:szCs w:val="16"/>
                <w:lang w:eastAsia="zh-CN"/>
              </w:rPr>
            </w:pPr>
            <w:r>
              <w:rPr>
                <w:rFonts w:ascii="Microsoft YaHei Light" w:eastAsia="Microsoft YaHei Light" w:hAnsi="Microsoft YaHei Light" w:hint="eastAsia"/>
                <w:sz w:val="16"/>
                <w:szCs w:val="16"/>
                <w:lang w:eastAsia="zh-CN"/>
              </w:rPr>
              <w:t>-</w:t>
            </w:r>
          </w:p>
        </w:tc>
      </w:tr>
      <w:tr w:rsidR="00FF6F4D" w:rsidRPr="00EE0D85" w14:paraId="7815726A" w14:textId="77777777" w:rsidTr="00D4382B">
        <w:tc>
          <w:tcPr>
            <w:tcW w:w="1605" w:type="dxa"/>
            <w:vMerge/>
            <w:shd w:val="clear" w:color="auto" w:fill="auto"/>
          </w:tcPr>
          <w:p w14:paraId="16109091" w14:textId="77777777" w:rsidR="00FF6F4D" w:rsidRDefault="00FF6F4D" w:rsidP="0088648D">
            <w:pPr>
              <w:rPr>
                <w:rFonts w:ascii="微软雅黑" w:eastAsia="微软雅黑" w:hAnsi="微软雅黑"/>
                <w:iCs/>
                <w:lang w:eastAsia="zh-CN"/>
              </w:rPr>
            </w:pPr>
          </w:p>
        </w:tc>
        <w:tc>
          <w:tcPr>
            <w:tcW w:w="1651" w:type="dxa"/>
            <w:shd w:val="clear" w:color="auto" w:fill="auto"/>
            <w:vAlign w:val="center"/>
          </w:tcPr>
          <w:p w14:paraId="1486D1DC" w14:textId="283292B7" w:rsidR="00FF6F4D" w:rsidRPr="002C5E0D" w:rsidRDefault="00FF6F4D" w:rsidP="0088648D">
            <w:pPr>
              <w:rPr>
                <w:rFonts w:ascii="微软雅黑" w:eastAsia="微软雅黑" w:hAnsi="微软雅黑"/>
                <w:iCs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iCs/>
                <w:sz w:val="18"/>
                <w:szCs w:val="18"/>
                <w:lang w:eastAsia="zh-CN"/>
              </w:rPr>
              <w:t>流量卡管理</w:t>
            </w:r>
          </w:p>
        </w:tc>
        <w:tc>
          <w:tcPr>
            <w:tcW w:w="1040" w:type="dxa"/>
            <w:tcBorders>
              <w:right w:val="dotted" w:sz="4" w:space="0" w:color="auto"/>
            </w:tcBorders>
            <w:shd w:val="clear" w:color="auto" w:fill="auto"/>
            <w:vAlign w:val="center"/>
          </w:tcPr>
          <w:p w14:paraId="132DADD5" w14:textId="351275FE" w:rsidR="00FF6F4D" w:rsidRPr="002C5E0D" w:rsidRDefault="00FF6F4D" w:rsidP="0088648D">
            <w:pPr>
              <w:rPr>
                <w:rFonts w:ascii="Microsoft YaHei Light" w:eastAsia="Microsoft YaHei Light" w:hAnsi="Microsoft YaHei Light"/>
                <w:sz w:val="16"/>
                <w:szCs w:val="16"/>
                <w:lang w:eastAsia="zh-CN"/>
              </w:rPr>
            </w:pPr>
            <w:r>
              <w:rPr>
                <w:rFonts w:ascii="Microsoft YaHei Light" w:eastAsia="Microsoft YaHei Light" w:hAnsi="Microsoft YaHei Light" w:hint="eastAsia"/>
                <w:sz w:val="16"/>
                <w:szCs w:val="16"/>
                <w:lang w:eastAsia="zh-CN"/>
              </w:rPr>
              <w:t>概要信息</w:t>
            </w:r>
          </w:p>
        </w:tc>
        <w:tc>
          <w:tcPr>
            <w:tcW w:w="1089" w:type="dxa"/>
            <w:tcBorders>
              <w:left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5A726DBD" w14:textId="037001D1" w:rsidR="00FF6F4D" w:rsidRPr="002C5E0D" w:rsidRDefault="00FF6F4D" w:rsidP="00FF6F4D">
            <w:pPr>
              <w:rPr>
                <w:rFonts w:ascii="Microsoft YaHei Light" w:eastAsia="Microsoft YaHei Light" w:hAnsi="Microsoft YaHei Light"/>
                <w:sz w:val="16"/>
                <w:szCs w:val="16"/>
                <w:lang w:eastAsia="zh-CN"/>
              </w:rPr>
            </w:pPr>
            <w:r>
              <w:rPr>
                <w:rFonts w:ascii="Microsoft YaHei Light" w:eastAsia="Microsoft YaHei Light" w:hAnsi="Microsoft YaHei Light" w:hint="eastAsia"/>
                <w:sz w:val="16"/>
                <w:szCs w:val="16"/>
                <w:lang w:eastAsia="zh-CN"/>
              </w:rPr>
              <w:t>流量卡</w:t>
            </w:r>
          </w:p>
        </w:tc>
        <w:tc>
          <w:tcPr>
            <w:tcW w:w="1037" w:type="dxa"/>
            <w:tcBorders>
              <w:left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72E8CFB0" w14:textId="53E4B8CE" w:rsidR="00FF6F4D" w:rsidRPr="002C5E0D" w:rsidRDefault="00FF6F4D" w:rsidP="0088648D">
            <w:pPr>
              <w:rPr>
                <w:rFonts w:ascii="Microsoft YaHei Light" w:eastAsia="Microsoft YaHei Light" w:hAnsi="Microsoft YaHei Light"/>
                <w:sz w:val="16"/>
                <w:szCs w:val="16"/>
                <w:lang w:eastAsia="zh-CN"/>
              </w:rPr>
            </w:pPr>
            <w:r>
              <w:rPr>
                <w:rFonts w:ascii="Microsoft YaHei Light" w:eastAsia="Microsoft YaHei Light" w:hAnsi="Microsoft YaHei Light" w:hint="eastAsia"/>
                <w:sz w:val="16"/>
                <w:szCs w:val="16"/>
                <w:lang w:eastAsia="zh-CN"/>
              </w:rPr>
              <w:t>流量卡组</w:t>
            </w:r>
          </w:p>
        </w:tc>
        <w:tc>
          <w:tcPr>
            <w:tcW w:w="1089" w:type="dxa"/>
            <w:tcBorders>
              <w:left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68747F95" w14:textId="3627BAB6" w:rsidR="00FF6F4D" w:rsidRPr="002C5E0D" w:rsidRDefault="00FF6F4D" w:rsidP="0088648D">
            <w:pPr>
              <w:rPr>
                <w:rFonts w:ascii="Microsoft YaHei Light" w:eastAsia="Microsoft YaHei Light" w:hAnsi="Microsoft YaHei Light"/>
                <w:sz w:val="16"/>
                <w:szCs w:val="16"/>
                <w:lang w:eastAsia="zh-CN"/>
              </w:rPr>
            </w:pPr>
            <w:r>
              <w:rPr>
                <w:rFonts w:ascii="Microsoft YaHei Light" w:eastAsia="Microsoft YaHei Light" w:hAnsi="Microsoft YaHei Light" w:hint="eastAsia"/>
                <w:sz w:val="16"/>
                <w:szCs w:val="16"/>
                <w:lang w:eastAsia="zh-CN"/>
              </w:rPr>
              <w:t>可用地区</w:t>
            </w:r>
          </w:p>
        </w:tc>
        <w:tc>
          <w:tcPr>
            <w:tcW w:w="983" w:type="dxa"/>
            <w:tcBorders>
              <w:left w:val="dotted" w:sz="4" w:space="0" w:color="auto"/>
            </w:tcBorders>
            <w:shd w:val="clear" w:color="auto" w:fill="auto"/>
            <w:vAlign w:val="center"/>
          </w:tcPr>
          <w:p w14:paraId="584F5FA7" w14:textId="2D32AA9D" w:rsidR="00FF6F4D" w:rsidRPr="002C5E0D" w:rsidRDefault="00FF6F4D" w:rsidP="0088648D">
            <w:pPr>
              <w:rPr>
                <w:rFonts w:ascii="Microsoft YaHei Light" w:eastAsia="Microsoft YaHei Light" w:hAnsi="Microsoft YaHei Light"/>
                <w:sz w:val="16"/>
                <w:szCs w:val="16"/>
                <w:lang w:eastAsia="zh-CN"/>
              </w:rPr>
            </w:pPr>
            <w:r>
              <w:rPr>
                <w:rFonts w:ascii="Microsoft YaHei Light" w:eastAsia="Microsoft YaHei Light" w:hAnsi="Microsoft YaHei Light" w:hint="eastAsia"/>
                <w:sz w:val="16"/>
                <w:szCs w:val="16"/>
                <w:lang w:eastAsia="zh-CN"/>
              </w:rPr>
              <w:t>-</w:t>
            </w:r>
          </w:p>
        </w:tc>
      </w:tr>
      <w:tr w:rsidR="00FF6F4D" w:rsidRPr="00EE0D85" w14:paraId="246E4BD6" w14:textId="77777777" w:rsidTr="00D4382B">
        <w:tc>
          <w:tcPr>
            <w:tcW w:w="1605" w:type="dxa"/>
            <w:vMerge/>
            <w:shd w:val="clear" w:color="auto" w:fill="auto"/>
          </w:tcPr>
          <w:p w14:paraId="7A183F54" w14:textId="77777777" w:rsidR="00FF6F4D" w:rsidRDefault="00FF6F4D" w:rsidP="0088648D">
            <w:pPr>
              <w:rPr>
                <w:rFonts w:ascii="微软雅黑" w:eastAsia="微软雅黑" w:hAnsi="微软雅黑"/>
                <w:iCs/>
                <w:lang w:eastAsia="zh-CN"/>
              </w:rPr>
            </w:pPr>
          </w:p>
        </w:tc>
        <w:tc>
          <w:tcPr>
            <w:tcW w:w="1651" w:type="dxa"/>
            <w:shd w:val="clear" w:color="auto" w:fill="auto"/>
            <w:vAlign w:val="center"/>
          </w:tcPr>
          <w:p w14:paraId="0F426497" w14:textId="37B9DBA8" w:rsidR="00FF6F4D" w:rsidRDefault="00FF6F4D" w:rsidP="0088648D">
            <w:pPr>
              <w:rPr>
                <w:rFonts w:ascii="微软雅黑" w:eastAsia="微软雅黑" w:hAnsi="微软雅黑"/>
                <w:iCs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/>
                <w:iCs/>
                <w:sz w:val="18"/>
                <w:szCs w:val="18"/>
                <w:lang w:eastAsia="zh-CN"/>
              </w:rPr>
              <w:t>UUWiFi</w:t>
            </w:r>
            <w:r>
              <w:rPr>
                <w:rFonts w:ascii="微软雅黑" w:eastAsia="微软雅黑" w:hAnsi="微软雅黑" w:hint="eastAsia"/>
                <w:iCs/>
                <w:sz w:val="18"/>
                <w:szCs w:val="18"/>
                <w:lang w:eastAsia="zh-CN"/>
              </w:rPr>
              <w:t>设备</w:t>
            </w:r>
          </w:p>
        </w:tc>
        <w:tc>
          <w:tcPr>
            <w:tcW w:w="1040" w:type="dxa"/>
            <w:tcBorders>
              <w:right w:val="dotted" w:sz="4" w:space="0" w:color="auto"/>
            </w:tcBorders>
            <w:shd w:val="clear" w:color="auto" w:fill="auto"/>
            <w:vAlign w:val="center"/>
          </w:tcPr>
          <w:p w14:paraId="0119BE11" w14:textId="01818482" w:rsidR="00FF6F4D" w:rsidRPr="002C5E0D" w:rsidRDefault="00FF6F4D" w:rsidP="0088648D">
            <w:pPr>
              <w:rPr>
                <w:rFonts w:ascii="Microsoft YaHei Light" w:eastAsia="Microsoft YaHei Light" w:hAnsi="Microsoft YaHei Light"/>
                <w:sz w:val="16"/>
                <w:szCs w:val="16"/>
                <w:lang w:eastAsia="zh-CN"/>
              </w:rPr>
            </w:pPr>
            <w:r>
              <w:rPr>
                <w:rFonts w:ascii="Microsoft YaHei Light" w:eastAsia="Microsoft YaHei Light" w:hAnsi="Microsoft YaHei Light" w:hint="eastAsia"/>
                <w:sz w:val="16"/>
                <w:szCs w:val="16"/>
                <w:lang w:eastAsia="zh-CN"/>
              </w:rPr>
              <w:t>概要信息</w:t>
            </w:r>
          </w:p>
        </w:tc>
        <w:tc>
          <w:tcPr>
            <w:tcW w:w="1089" w:type="dxa"/>
            <w:tcBorders>
              <w:left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539D310C" w14:textId="7AB21019" w:rsidR="00FF6F4D" w:rsidRPr="002C5E0D" w:rsidRDefault="00FF6F4D" w:rsidP="0088648D">
            <w:pPr>
              <w:rPr>
                <w:rFonts w:ascii="Microsoft YaHei Light" w:eastAsia="Microsoft YaHei Light" w:hAnsi="Microsoft YaHei Light"/>
                <w:sz w:val="16"/>
                <w:szCs w:val="16"/>
                <w:lang w:eastAsia="zh-CN"/>
              </w:rPr>
            </w:pPr>
            <w:r>
              <w:rPr>
                <w:rFonts w:ascii="Microsoft YaHei Light" w:eastAsia="Microsoft YaHei Light" w:hAnsi="Microsoft YaHei Light" w:hint="eastAsia"/>
                <w:sz w:val="16"/>
                <w:szCs w:val="16"/>
                <w:lang w:eastAsia="zh-CN"/>
              </w:rPr>
              <w:t>设备列表</w:t>
            </w:r>
          </w:p>
        </w:tc>
        <w:tc>
          <w:tcPr>
            <w:tcW w:w="1037" w:type="dxa"/>
            <w:tcBorders>
              <w:left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506F6CE8" w14:textId="6502F998" w:rsidR="00FF6F4D" w:rsidRDefault="00FF6F4D" w:rsidP="0088648D">
            <w:pPr>
              <w:rPr>
                <w:rFonts w:ascii="Microsoft YaHei Light" w:eastAsia="Microsoft YaHei Light" w:hAnsi="Microsoft YaHei Light"/>
                <w:sz w:val="16"/>
                <w:szCs w:val="16"/>
                <w:lang w:eastAsia="zh-CN"/>
              </w:rPr>
            </w:pPr>
            <w:r>
              <w:rPr>
                <w:rFonts w:ascii="Microsoft YaHei Light" w:eastAsia="Microsoft YaHei Light" w:hAnsi="Microsoft YaHei Light" w:hint="eastAsia"/>
                <w:sz w:val="16"/>
                <w:szCs w:val="16"/>
                <w:lang w:eastAsia="zh-CN"/>
              </w:rPr>
              <w:t>设备组</w:t>
            </w:r>
          </w:p>
        </w:tc>
        <w:tc>
          <w:tcPr>
            <w:tcW w:w="1089" w:type="dxa"/>
            <w:tcBorders>
              <w:left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5DB1D386" w14:textId="0182DA4B" w:rsidR="00FF6F4D" w:rsidRDefault="00FF6F4D" w:rsidP="0088648D">
            <w:pPr>
              <w:rPr>
                <w:rFonts w:ascii="Microsoft YaHei Light" w:eastAsia="Microsoft YaHei Light" w:hAnsi="Microsoft YaHei Light"/>
                <w:sz w:val="16"/>
                <w:szCs w:val="16"/>
                <w:lang w:eastAsia="zh-CN"/>
              </w:rPr>
            </w:pPr>
            <w:r>
              <w:rPr>
                <w:rFonts w:ascii="Microsoft YaHei Light" w:eastAsia="Microsoft YaHei Light" w:hAnsi="Microsoft YaHei Light" w:hint="eastAsia"/>
                <w:sz w:val="16"/>
                <w:szCs w:val="16"/>
                <w:lang w:eastAsia="zh-CN"/>
              </w:rPr>
              <w:t>活动记录</w:t>
            </w:r>
          </w:p>
        </w:tc>
        <w:tc>
          <w:tcPr>
            <w:tcW w:w="983" w:type="dxa"/>
            <w:tcBorders>
              <w:left w:val="dotted" w:sz="4" w:space="0" w:color="auto"/>
            </w:tcBorders>
            <w:shd w:val="clear" w:color="auto" w:fill="auto"/>
            <w:vAlign w:val="center"/>
          </w:tcPr>
          <w:p w14:paraId="0A0CB451" w14:textId="4E644D41" w:rsidR="00FF6F4D" w:rsidRDefault="00FF6F4D" w:rsidP="0088648D">
            <w:pPr>
              <w:rPr>
                <w:rFonts w:ascii="Microsoft YaHei Light" w:eastAsia="Microsoft YaHei Light" w:hAnsi="Microsoft YaHei Light"/>
                <w:sz w:val="16"/>
                <w:szCs w:val="16"/>
                <w:lang w:eastAsia="zh-CN"/>
              </w:rPr>
            </w:pPr>
            <w:r>
              <w:rPr>
                <w:rFonts w:ascii="Microsoft YaHei Light" w:eastAsia="Microsoft YaHei Light" w:hAnsi="Microsoft YaHei Light" w:hint="eastAsia"/>
                <w:sz w:val="16"/>
                <w:szCs w:val="16"/>
                <w:lang w:eastAsia="zh-CN"/>
              </w:rPr>
              <w:t>-</w:t>
            </w:r>
          </w:p>
        </w:tc>
      </w:tr>
      <w:tr w:rsidR="00FF6F4D" w:rsidRPr="00EE0D85" w14:paraId="51AEE637" w14:textId="77777777" w:rsidTr="00D4382B">
        <w:tc>
          <w:tcPr>
            <w:tcW w:w="1605" w:type="dxa"/>
            <w:vMerge/>
            <w:shd w:val="clear" w:color="auto" w:fill="auto"/>
          </w:tcPr>
          <w:p w14:paraId="3660245D" w14:textId="77777777" w:rsidR="00FF6F4D" w:rsidRDefault="00FF6F4D" w:rsidP="0088648D">
            <w:pPr>
              <w:rPr>
                <w:rFonts w:ascii="微软雅黑" w:eastAsia="微软雅黑" w:hAnsi="微软雅黑"/>
                <w:iCs/>
                <w:lang w:eastAsia="zh-CN"/>
              </w:rPr>
            </w:pPr>
          </w:p>
        </w:tc>
        <w:tc>
          <w:tcPr>
            <w:tcW w:w="1651" w:type="dxa"/>
            <w:shd w:val="clear" w:color="auto" w:fill="auto"/>
            <w:vAlign w:val="center"/>
          </w:tcPr>
          <w:p w14:paraId="215FD289" w14:textId="1A7C863B" w:rsidR="00FF6F4D" w:rsidRDefault="00FF6F4D" w:rsidP="0088648D">
            <w:pPr>
              <w:rPr>
                <w:rFonts w:ascii="微软雅黑" w:eastAsia="微软雅黑" w:hAnsi="微软雅黑"/>
                <w:iCs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iCs/>
                <w:sz w:val="18"/>
                <w:szCs w:val="18"/>
                <w:lang w:eastAsia="zh-CN"/>
              </w:rPr>
              <w:t>启动卡管理</w:t>
            </w:r>
          </w:p>
        </w:tc>
        <w:tc>
          <w:tcPr>
            <w:tcW w:w="1040" w:type="dxa"/>
            <w:tcBorders>
              <w:right w:val="dotted" w:sz="4" w:space="0" w:color="auto"/>
            </w:tcBorders>
            <w:shd w:val="clear" w:color="auto" w:fill="auto"/>
            <w:vAlign w:val="center"/>
          </w:tcPr>
          <w:p w14:paraId="741CA7EF" w14:textId="64CBD863" w:rsidR="00FF6F4D" w:rsidRPr="002C5E0D" w:rsidRDefault="00FF6F4D" w:rsidP="0088648D">
            <w:pPr>
              <w:rPr>
                <w:rFonts w:ascii="Microsoft YaHei Light" w:eastAsia="Microsoft YaHei Light" w:hAnsi="Microsoft YaHei Light"/>
                <w:sz w:val="16"/>
                <w:szCs w:val="16"/>
                <w:lang w:eastAsia="zh-CN"/>
              </w:rPr>
            </w:pPr>
            <w:r>
              <w:rPr>
                <w:rFonts w:ascii="Microsoft YaHei Light" w:eastAsia="Microsoft YaHei Light" w:hAnsi="Microsoft YaHei Light" w:hint="eastAsia"/>
                <w:sz w:val="16"/>
                <w:szCs w:val="16"/>
                <w:lang w:eastAsia="zh-CN"/>
              </w:rPr>
              <w:t>启动卡列表</w:t>
            </w:r>
          </w:p>
        </w:tc>
        <w:tc>
          <w:tcPr>
            <w:tcW w:w="1089" w:type="dxa"/>
            <w:tcBorders>
              <w:left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0A6377AF" w14:textId="665CA9D0" w:rsidR="00FF6F4D" w:rsidRPr="002C5E0D" w:rsidRDefault="00FF6F4D" w:rsidP="0088648D">
            <w:pPr>
              <w:rPr>
                <w:rFonts w:ascii="Microsoft YaHei Light" w:eastAsia="Microsoft YaHei Light" w:hAnsi="Microsoft YaHei Light"/>
                <w:sz w:val="16"/>
                <w:szCs w:val="16"/>
                <w:lang w:eastAsia="zh-CN"/>
              </w:rPr>
            </w:pPr>
            <w:r>
              <w:rPr>
                <w:rFonts w:ascii="Microsoft YaHei Light" w:eastAsia="Microsoft YaHei Light" w:hAnsi="Microsoft YaHei Light" w:hint="eastAsia"/>
                <w:sz w:val="16"/>
                <w:szCs w:val="16"/>
                <w:lang w:eastAsia="zh-CN"/>
              </w:rPr>
              <w:t>启动卡组</w:t>
            </w:r>
          </w:p>
        </w:tc>
        <w:tc>
          <w:tcPr>
            <w:tcW w:w="1037" w:type="dxa"/>
            <w:tcBorders>
              <w:left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24F331CB" w14:textId="37A00DC8" w:rsidR="00FF6F4D" w:rsidRDefault="00FF6F4D" w:rsidP="0088648D">
            <w:pPr>
              <w:rPr>
                <w:rFonts w:ascii="Microsoft YaHei Light" w:eastAsia="Microsoft YaHei Light" w:hAnsi="Microsoft YaHei Light"/>
                <w:sz w:val="16"/>
                <w:szCs w:val="16"/>
                <w:lang w:eastAsia="zh-CN"/>
              </w:rPr>
            </w:pPr>
            <w:r>
              <w:rPr>
                <w:rFonts w:ascii="Microsoft YaHei Light" w:eastAsia="Microsoft YaHei Light" w:hAnsi="Microsoft YaHei Light" w:hint="eastAsia"/>
                <w:sz w:val="16"/>
                <w:szCs w:val="16"/>
                <w:lang w:eastAsia="zh-CN"/>
              </w:rPr>
              <w:t>流量记录</w:t>
            </w:r>
          </w:p>
        </w:tc>
        <w:tc>
          <w:tcPr>
            <w:tcW w:w="1089" w:type="dxa"/>
            <w:tcBorders>
              <w:left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20C9FB96" w14:textId="123D783E" w:rsidR="00FF6F4D" w:rsidRDefault="00FF6F4D" w:rsidP="0088648D">
            <w:pPr>
              <w:rPr>
                <w:rFonts w:ascii="Microsoft YaHei Light" w:eastAsia="Microsoft YaHei Light" w:hAnsi="Microsoft YaHei Light"/>
                <w:sz w:val="16"/>
                <w:szCs w:val="16"/>
                <w:lang w:eastAsia="zh-CN"/>
              </w:rPr>
            </w:pPr>
            <w:r>
              <w:rPr>
                <w:rFonts w:ascii="Microsoft YaHei Light" w:eastAsia="Microsoft YaHei Light" w:hAnsi="Microsoft YaHei Light" w:hint="eastAsia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983" w:type="dxa"/>
            <w:tcBorders>
              <w:left w:val="dotted" w:sz="4" w:space="0" w:color="auto"/>
            </w:tcBorders>
            <w:shd w:val="clear" w:color="auto" w:fill="auto"/>
            <w:vAlign w:val="center"/>
          </w:tcPr>
          <w:p w14:paraId="7FC55DDD" w14:textId="77777777" w:rsidR="00FF6F4D" w:rsidRDefault="00FF6F4D" w:rsidP="0088648D">
            <w:pPr>
              <w:rPr>
                <w:rFonts w:ascii="Microsoft YaHei Light" w:eastAsia="Microsoft YaHei Light" w:hAnsi="Microsoft YaHei Light"/>
                <w:sz w:val="16"/>
                <w:szCs w:val="16"/>
                <w:lang w:eastAsia="zh-CN"/>
              </w:rPr>
            </w:pPr>
          </w:p>
        </w:tc>
      </w:tr>
      <w:tr w:rsidR="00FF6F4D" w:rsidRPr="00EE0D85" w14:paraId="7C65C0D6" w14:textId="77777777" w:rsidTr="00D4382B">
        <w:tc>
          <w:tcPr>
            <w:tcW w:w="1605" w:type="dxa"/>
            <w:vMerge/>
            <w:shd w:val="clear" w:color="auto" w:fill="auto"/>
          </w:tcPr>
          <w:p w14:paraId="3DC29A6E" w14:textId="77777777" w:rsidR="00FF6F4D" w:rsidRDefault="00FF6F4D" w:rsidP="0088648D">
            <w:pPr>
              <w:rPr>
                <w:rFonts w:ascii="微软雅黑" w:eastAsia="微软雅黑" w:hAnsi="微软雅黑"/>
                <w:iCs/>
                <w:lang w:eastAsia="zh-CN"/>
              </w:rPr>
            </w:pPr>
          </w:p>
        </w:tc>
        <w:tc>
          <w:tcPr>
            <w:tcW w:w="1651" w:type="dxa"/>
            <w:shd w:val="clear" w:color="auto" w:fill="auto"/>
            <w:vAlign w:val="center"/>
          </w:tcPr>
          <w:p w14:paraId="6DAB4E9E" w14:textId="75373D5D" w:rsidR="00FF6F4D" w:rsidRDefault="00FF6F4D" w:rsidP="0088648D">
            <w:pPr>
              <w:rPr>
                <w:rFonts w:ascii="微软雅黑" w:eastAsia="微软雅黑" w:hAnsi="微软雅黑"/>
                <w:iCs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iCs/>
                <w:sz w:val="18"/>
                <w:szCs w:val="18"/>
                <w:lang w:eastAsia="zh-CN"/>
              </w:rPr>
              <w:t>流量费率</w:t>
            </w:r>
          </w:p>
        </w:tc>
        <w:tc>
          <w:tcPr>
            <w:tcW w:w="1040" w:type="dxa"/>
            <w:tcBorders>
              <w:right w:val="dotted" w:sz="4" w:space="0" w:color="auto"/>
            </w:tcBorders>
            <w:shd w:val="clear" w:color="auto" w:fill="auto"/>
            <w:vAlign w:val="center"/>
          </w:tcPr>
          <w:p w14:paraId="5FF3E960" w14:textId="379B14A0" w:rsidR="00FF6F4D" w:rsidRPr="002C5E0D" w:rsidRDefault="00FF6F4D" w:rsidP="0088648D">
            <w:pPr>
              <w:rPr>
                <w:rFonts w:ascii="Microsoft YaHei Light" w:eastAsia="Microsoft YaHei Light" w:hAnsi="Microsoft YaHei Light"/>
                <w:sz w:val="16"/>
                <w:szCs w:val="16"/>
                <w:lang w:eastAsia="zh-CN"/>
              </w:rPr>
            </w:pPr>
            <w:r>
              <w:rPr>
                <w:rFonts w:ascii="Microsoft YaHei Light" w:eastAsia="Microsoft YaHei Light" w:hAnsi="Microsoft YaHei Light" w:hint="eastAsia"/>
                <w:sz w:val="16"/>
                <w:szCs w:val="16"/>
                <w:lang w:eastAsia="zh-CN"/>
              </w:rPr>
              <w:t>费率列表</w:t>
            </w:r>
          </w:p>
        </w:tc>
        <w:tc>
          <w:tcPr>
            <w:tcW w:w="1089" w:type="dxa"/>
            <w:tcBorders>
              <w:left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2B4CE9F5" w14:textId="5373127E" w:rsidR="00FF6F4D" w:rsidRPr="002C5E0D" w:rsidRDefault="00FF6F4D" w:rsidP="0088648D">
            <w:pPr>
              <w:rPr>
                <w:rFonts w:ascii="Microsoft YaHei Light" w:eastAsia="Microsoft YaHei Light" w:hAnsi="Microsoft YaHei Light"/>
                <w:sz w:val="16"/>
                <w:szCs w:val="16"/>
                <w:lang w:eastAsia="zh-CN"/>
              </w:rPr>
            </w:pPr>
            <w:r>
              <w:rPr>
                <w:rFonts w:ascii="Microsoft YaHei Light" w:eastAsia="Microsoft YaHei Light" w:hAnsi="Microsoft YaHei Light" w:hint="eastAsia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1037" w:type="dxa"/>
            <w:tcBorders>
              <w:left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40B82CED" w14:textId="77777777" w:rsidR="00FF6F4D" w:rsidRDefault="00FF6F4D" w:rsidP="0088648D">
            <w:pPr>
              <w:rPr>
                <w:rFonts w:ascii="Microsoft YaHei Light" w:eastAsia="Microsoft YaHei Light" w:hAnsi="Microsoft YaHei Light"/>
                <w:sz w:val="16"/>
                <w:szCs w:val="16"/>
                <w:lang w:eastAsia="zh-CN"/>
              </w:rPr>
            </w:pPr>
          </w:p>
        </w:tc>
        <w:tc>
          <w:tcPr>
            <w:tcW w:w="1089" w:type="dxa"/>
            <w:tcBorders>
              <w:left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74A06087" w14:textId="77777777" w:rsidR="00FF6F4D" w:rsidRDefault="00FF6F4D" w:rsidP="0088648D">
            <w:pPr>
              <w:rPr>
                <w:rFonts w:ascii="Microsoft YaHei Light" w:eastAsia="Microsoft YaHei Light" w:hAnsi="Microsoft YaHei Light"/>
                <w:sz w:val="16"/>
                <w:szCs w:val="16"/>
                <w:lang w:eastAsia="zh-CN"/>
              </w:rPr>
            </w:pPr>
          </w:p>
        </w:tc>
        <w:tc>
          <w:tcPr>
            <w:tcW w:w="983" w:type="dxa"/>
            <w:tcBorders>
              <w:left w:val="dotted" w:sz="4" w:space="0" w:color="auto"/>
            </w:tcBorders>
            <w:shd w:val="clear" w:color="auto" w:fill="auto"/>
            <w:vAlign w:val="center"/>
          </w:tcPr>
          <w:p w14:paraId="47A4127B" w14:textId="77777777" w:rsidR="00FF6F4D" w:rsidRDefault="00FF6F4D" w:rsidP="0088648D">
            <w:pPr>
              <w:rPr>
                <w:rFonts w:ascii="Microsoft YaHei Light" w:eastAsia="Microsoft YaHei Light" w:hAnsi="Microsoft YaHei Light"/>
                <w:sz w:val="16"/>
                <w:szCs w:val="16"/>
                <w:lang w:eastAsia="zh-CN"/>
              </w:rPr>
            </w:pPr>
          </w:p>
        </w:tc>
      </w:tr>
      <w:tr w:rsidR="00FF6F4D" w:rsidRPr="00EE0D85" w14:paraId="7ED0E2B7" w14:textId="77777777" w:rsidTr="00D4382B">
        <w:trPr>
          <w:trHeight w:val="381"/>
        </w:trPr>
        <w:tc>
          <w:tcPr>
            <w:tcW w:w="1605" w:type="dxa"/>
            <w:vMerge/>
            <w:shd w:val="clear" w:color="auto" w:fill="auto"/>
          </w:tcPr>
          <w:p w14:paraId="66A3CEDF" w14:textId="77777777" w:rsidR="00FF6F4D" w:rsidRPr="00EE0D85" w:rsidRDefault="00FF6F4D" w:rsidP="0088648D">
            <w:pPr>
              <w:rPr>
                <w:rFonts w:ascii="微软雅黑" w:eastAsia="微软雅黑" w:hAnsi="微软雅黑"/>
                <w:iCs/>
                <w:lang w:eastAsia="zh-CN"/>
              </w:rPr>
            </w:pPr>
          </w:p>
        </w:tc>
        <w:tc>
          <w:tcPr>
            <w:tcW w:w="1651" w:type="dxa"/>
            <w:shd w:val="clear" w:color="auto" w:fill="auto"/>
            <w:vAlign w:val="center"/>
          </w:tcPr>
          <w:p w14:paraId="3544280A" w14:textId="0676148A" w:rsidR="00FF6F4D" w:rsidRPr="002C5E0D" w:rsidRDefault="00FF6F4D" w:rsidP="0088648D">
            <w:pPr>
              <w:rPr>
                <w:rFonts w:ascii="微软雅黑" w:eastAsia="微软雅黑" w:hAnsi="微软雅黑"/>
                <w:iCs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iCs/>
                <w:sz w:val="18"/>
                <w:szCs w:val="18"/>
                <w:lang w:eastAsia="zh-CN"/>
              </w:rPr>
              <w:t>流量帐单</w:t>
            </w:r>
          </w:p>
        </w:tc>
        <w:tc>
          <w:tcPr>
            <w:tcW w:w="1040" w:type="dxa"/>
            <w:tcBorders>
              <w:right w:val="dotted" w:sz="4" w:space="0" w:color="auto"/>
            </w:tcBorders>
            <w:shd w:val="clear" w:color="auto" w:fill="auto"/>
            <w:vAlign w:val="center"/>
          </w:tcPr>
          <w:p w14:paraId="12C0D81C" w14:textId="715FF73B" w:rsidR="00FF6F4D" w:rsidRPr="002C5E0D" w:rsidRDefault="00FF6F4D" w:rsidP="0088648D">
            <w:pPr>
              <w:rPr>
                <w:rFonts w:ascii="Microsoft YaHei Light" w:eastAsia="Microsoft YaHei Light" w:hAnsi="Microsoft YaHei Light"/>
                <w:sz w:val="16"/>
                <w:szCs w:val="16"/>
                <w:lang w:eastAsia="zh-CN"/>
              </w:rPr>
            </w:pPr>
            <w:r>
              <w:rPr>
                <w:rFonts w:ascii="Microsoft YaHei Light" w:eastAsia="Microsoft YaHei Light" w:hAnsi="Microsoft YaHei Light" w:hint="eastAsia"/>
                <w:sz w:val="16"/>
                <w:szCs w:val="16"/>
                <w:lang w:eastAsia="zh-CN"/>
              </w:rPr>
              <w:t>概要信息</w:t>
            </w:r>
          </w:p>
        </w:tc>
        <w:tc>
          <w:tcPr>
            <w:tcW w:w="1089" w:type="dxa"/>
            <w:tcBorders>
              <w:left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0B2F60CC" w14:textId="6C6AAA62" w:rsidR="00FF6F4D" w:rsidRPr="002C5E0D" w:rsidRDefault="00FF6F4D" w:rsidP="0088648D">
            <w:pPr>
              <w:rPr>
                <w:rFonts w:ascii="Microsoft YaHei Light" w:eastAsia="Microsoft YaHei Light" w:hAnsi="Microsoft YaHei Light"/>
                <w:sz w:val="16"/>
                <w:szCs w:val="16"/>
                <w:lang w:eastAsia="zh-CN"/>
              </w:rPr>
            </w:pPr>
            <w:r>
              <w:rPr>
                <w:rFonts w:ascii="Microsoft YaHei Light" w:eastAsia="Microsoft YaHei Light" w:hAnsi="Microsoft YaHei Light" w:hint="eastAsia"/>
                <w:sz w:val="16"/>
                <w:szCs w:val="16"/>
                <w:lang w:eastAsia="zh-CN"/>
              </w:rPr>
              <w:t>流量帐单</w:t>
            </w:r>
          </w:p>
        </w:tc>
        <w:tc>
          <w:tcPr>
            <w:tcW w:w="1037" w:type="dxa"/>
            <w:tcBorders>
              <w:left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33A1358C" w14:textId="148D12C4" w:rsidR="00FF6F4D" w:rsidRPr="002C5E0D" w:rsidRDefault="00FF6F4D" w:rsidP="0088648D">
            <w:pPr>
              <w:rPr>
                <w:rFonts w:ascii="Microsoft YaHei Light" w:eastAsia="Microsoft YaHei Light" w:hAnsi="Microsoft YaHei Light"/>
                <w:sz w:val="16"/>
                <w:szCs w:val="16"/>
                <w:lang w:eastAsia="zh-CN"/>
              </w:rPr>
            </w:pPr>
            <w:r>
              <w:rPr>
                <w:rFonts w:ascii="Microsoft YaHei Light" w:eastAsia="Microsoft YaHei Light" w:hAnsi="Microsoft YaHei Light" w:hint="eastAsia"/>
                <w:sz w:val="16"/>
                <w:szCs w:val="16"/>
                <w:lang w:eastAsia="zh-CN"/>
              </w:rPr>
              <w:t>用户流量</w:t>
            </w:r>
          </w:p>
        </w:tc>
        <w:tc>
          <w:tcPr>
            <w:tcW w:w="1089" w:type="dxa"/>
            <w:tcBorders>
              <w:left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4A90019E" w14:textId="54C15E39" w:rsidR="00FF6F4D" w:rsidRPr="002C5E0D" w:rsidRDefault="00FF6F4D" w:rsidP="0088648D">
            <w:pPr>
              <w:rPr>
                <w:rFonts w:ascii="Microsoft YaHei Light" w:eastAsia="Microsoft YaHei Light" w:hAnsi="Microsoft YaHei Light"/>
                <w:sz w:val="16"/>
                <w:szCs w:val="16"/>
                <w:lang w:eastAsia="zh-CN"/>
              </w:rPr>
            </w:pPr>
            <w:r>
              <w:rPr>
                <w:rFonts w:ascii="Microsoft YaHei Light" w:eastAsia="Microsoft YaHei Light" w:hAnsi="Microsoft YaHei Light" w:hint="eastAsia"/>
                <w:sz w:val="16"/>
                <w:szCs w:val="16"/>
                <w:lang w:eastAsia="zh-CN"/>
              </w:rPr>
              <w:t>设备流量</w:t>
            </w:r>
          </w:p>
        </w:tc>
        <w:tc>
          <w:tcPr>
            <w:tcW w:w="983" w:type="dxa"/>
            <w:tcBorders>
              <w:left w:val="dotted" w:sz="4" w:space="0" w:color="auto"/>
            </w:tcBorders>
            <w:shd w:val="clear" w:color="auto" w:fill="auto"/>
            <w:vAlign w:val="center"/>
          </w:tcPr>
          <w:p w14:paraId="119AE85D" w14:textId="626901CA" w:rsidR="00FF6F4D" w:rsidRPr="002C5E0D" w:rsidRDefault="00FF6F4D" w:rsidP="0088648D">
            <w:pPr>
              <w:rPr>
                <w:rFonts w:ascii="Microsoft YaHei Light" w:eastAsia="Microsoft YaHei Light" w:hAnsi="Microsoft YaHei Light"/>
                <w:sz w:val="16"/>
                <w:szCs w:val="16"/>
                <w:lang w:eastAsia="zh-CN"/>
              </w:rPr>
            </w:pPr>
            <w:r>
              <w:rPr>
                <w:rFonts w:ascii="Microsoft YaHei Light" w:eastAsia="Microsoft YaHei Light" w:hAnsi="Microsoft YaHei Light" w:hint="eastAsia"/>
                <w:sz w:val="16"/>
                <w:szCs w:val="16"/>
                <w:lang w:eastAsia="zh-CN"/>
              </w:rPr>
              <w:t>卡流量</w:t>
            </w:r>
          </w:p>
        </w:tc>
      </w:tr>
      <w:tr w:rsidR="00FF6F4D" w:rsidRPr="002C5E0D" w14:paraId="602F93F1" w14:textId="77777777" w:rsidTr="00D4382B">
        <w:trPr>
          <w:trHeight w:val="88"/>
        </w:trPr>
        <w:tc>
          <w:tcPr>
            <w:tcW w:w="8494" w:type="dxa"/>
            <w:gridSpan w:val="7"/>
            <w:shd w:val="clear" w:color="auto" w:fill="auto"/>
          </w:tcPr>
          <w:p w14:paraId="2E9689C2" w14:textId="77777777" w:rsidR="00FF6F4D" w:rsidRPr="002C5E0D" w:rsidRDefault="00FF6F4D" w:rsidP="0088648D">
            <w:pPr>
              <w:rPr>
                <w:rFonts w:ascii="微软雅黑" w:eastAsia="微软雅黑" w:hAnsi="微软雅黑"/>
                <w:iCs/>
                <w:sz w:val="10"/>
                <w:szCs w:val="10"/>
                <w:lang w:eastAsia="zh-CN"/>
              </w:rPr>
            </w:pPr>
          </w:p>
        </w:tc>
      </w:tr>
      <w:tr w:rsidR="00FF6F4D" w:rsidRPr="00EE0D85" w14:paraId="4F8EBF9E" w14:textId="77777777" w:rsidTr="00D4382B">
        <w:tc>
          <w:tcPr>
            <w:tcW w:w="1605" w:type="dxa"/>
            <w:vMerge w:val="restart"/>
            <w:shd w:val="clear" w:color="auto" w:fill="auto"/>
          </w:tcPr>
          <w:p w14:paraId="1C4B74CC" w14:textId="06615886" w:rsidR="00FF6F4D" w:rsidRPr="00EE0D85" w:rsidRDefault="00FF6F4D" w:rsidP="0088648D">
            <w:pPr>
              <w:rPr>
                <w:rFonts w:ascii="微软雅黑" w:eastAsia="微软雅黑" w:hAnsi="微软雅黑"/>
                <w:iCs/>
                <w:lang w:eastAsia="zh-CN"/>
              </w:rPr>
            </w:pPr>
            <w:r>
              <w:rPr>
                <w:rFonts w:ascii="微软雅黑" w:eastAsia="微软雅黑" w:hAnsi="微软雅黑" w:hint="eastAsia"/>
                <w:iCs/>
                <w:lang w:eastAsia="zh-CN"/>
              </w:rPr>
              <w:t>语音业务</w:t>
            </w:r>
          </w:p>
        </w:tc>
        <w:tc>
          <w:tcPr>
            <w:tcW w:w="1651" w:type="dxa"/>
            <w:shd w:val="clear" w:color="auto" w:fill="auto"/>
            <w:vAlign w:val="center"/>
          </w:tcPr>
          <w:p w14:paraId="15CC6D56" w14:textId="7D2BA645" w:rsidR="00FF6F4D" w:rsidRPr="002C5E0D" w:rsidRDefault="00FF6F4D" w:rsidP="0088648D">
            <w:pPr>
              <w:rPr>
                <w:rFonts w:ascii="微软雅黑" w:eastAsia="微软雅黑" w:hAnsi="微软雅黑"/>
                <w:iCs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iCs/>
                <w:sz w:val="18"/>
                <w:szCs w:val="18"/>
                <w:lang w:eastAsia="zh-CN"/>
              </w:rPr>
              <w:t>软交换服务</w:t>
            </w:r>
          </w:p>
        </w:tc>
        <w:tc>
          <w:tcPr>
            <w:tcW w:w="1040" w:type="dxa"/>
            <w:tcBorders>
              <w:right w:val="dotted" w:sz="4" w:space="0" w:color="auto"/>
            </w:tcBorders>
            <w:shd w:val="clear" w:color="auto" w:fill="auto"/>
            <w:vAlign w:val="center"/>
          </w:tcPr>
          <w:p w14:paraId="5E8B2AB2" w14:textId="38B42A13" w:rsidR="00FF6F4D" w:rsidRPr="002C5E0D" w:rsidRDefault="00FF6F4D" w:rsidP="0088648D">
            <w:pPr>
              <w:rPr>
                <w:rFonts w:ascii="Microsoft YaHei Light" w:eastAsia="Microsoft YaHei Light" w:hAnsi="Microsoft YaHei Light"/>
                <w:sz w:val="16"/>
                <w:szCs w:val="16"/>
                <w:lang w:eastAsia="zh-CN"/>
              </w:rPr>
            </w:pPr>
            <w:r>
              <w:rPr>
                <w:rFonts w:ascii="Microsoft YaHei Light" w:eastAsia="Microsoft YaHei Light" w:hAnsi="Microsoft YaHei Light" w:hint="eastAsia"/>
                <w:sz w:val="16"/>
                <w:szCs w:val="16"/>
                <w:lang w:eastAsia="zh-CN"/>
              </w:rPr>
              <w:t>软交换节点</w:t>
            </w:r>
          </w:p>
        </w:tc>
        <w:tc>
          <w:tcPr>
            <w:tcW w:w="1089" w:type="dxa"/>
            <w:tcBorders>
              <w:left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1BF1E02F" w14:textId="72BEE3F4" w:rsidR="00FF6F4D" w:rsidRPr="002C5E0D" w:rsidRDefault="00FF6F4D" w:rsidP="0088648D">
            <w:pPr>
              <w:rPr>
                <w:rFonts w:ascii="Microsoft YaHei Light" w:eastAsia="Microsoft YaHei Light" w:hAnsi="Microsoft YaHei Light"/>
                <w:sz w:val="16"/>
                <w:szCs w:val="16"/>
                <w:lang w:eastAsia="zh-CN"/>
              </w:rPr>
            </w:pPr>
            <w:r>
              <w:rPr>
                <w:rFonts w:ascii="Microsoft YaHei Light" w:eastAsia="Microsoft YaHei Light" w:hAnsi="Microsoft YaHei Light" w:hint="eastAsia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1037" w:type="dxa"/>
            <w:tcBorders>
              <w:left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293225AB" w14:textId="58FA844C" w:rsidR="00FF6F4D" w:rsidRPr="002C5E0D" w:rsidRDefault="00FF6F4D" w:rsidP="0088648D">
            <w:pPr>
              <w:rPr>
                <w:rFonts w:ascii="Microsoft YaHei Light" w:eastAsia="Microsoft YaHei Light" w:hAnsi="Microsoft YaHei Light"/>
                <w:sz w:val="16"/>
                <w:szCs w:val="16"/>
                <w:lang w:eastAsia="zh-CN"/>
              </w:rPr>
            </w:pPr>
          </w:p>
        </w:tc>
        <w:tc>
          <w:tcPr>
            <w:tcW w:w="1089" w:type="dxa"/>
            <w:tcBorders>
              <w:left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03DBEC9D" w14:textId="7962A901" w:rsidR="00FF6F4D" w:rsidRPr="002C5E0D" w:rsidRDefault="00FF6F4D" w:rsidP="0088648D">
            <w:pPr>
              <w:rPr>
                <w:rFonts w:ascii="Microsoft YaHei Light" w:eastAsia="Microsoft YaHei Light" w:hAnsi="Microsoft YaHei Light"/>
                <w:sz w:val="16"/>
                <w:szCs w:val="16"/>
                <w:lang w:eastAsia="zh-CN"/>
              </w:rPr>
            </w:pPr>
          </w:p>
        </w:tc>
        <w:tc>
          <w:tcPr>
            <w:tcW w:w="983" w:type="dxa"/>
            <w:tcBorders>
              <w:left w:val="dotted" w:sz="4" w:space="0" w:color="auto"/>
            </w:tcBorders>
            <w:shd w:val="clear" w:color="auto" w:fill="auto"/>
            <w:vAlign w:val="center"/>
          </w:tcPr>
          <w:p w14:paraId="2710EE32" w14:textId="07B9AE5C" w:rsidR="00FF6F4D" w:rsidRPr="002C5E0D" w:rsidRDefault="00FF6F4D" w:rsidP="0088648D">
            <w:pPr>
              <w:rPr>
                <w:rFonts w:ascii="Microsoft YaHei Light" w:eastAsia="Microsoft YaHei Light" w:hAnsi="Microsoft YaHei Light"/>
                <w:sz w:val="16"/>
                <w:szCs w:val="16"/>
                <w:lang w:eastAsia="zh-CN"/>
              </w:rPr>
            </w:pPr>
          </w:p>
        </w:tc>
      </w:tr>
      <w:tr w:rsidR="00FF6F4D" w:rsidRPr="00EE0D85" w14:paraId="75DC04BD" w14:textId="77777777" w:rsidTr="00D4382B">
        <w:tc>
          <w:tcPr>
            <w:tcW w:w="1605" w:type="dxa"/>
            <w:vMerge/>
            <w:shd w:val="clear" w:color="auto" w:fill="auto"/>
          </w:tcPr>
          <w:p w14:paraId="4A6DAB3A" w14:textId="77777777" w:rsidR="00FF6F4D" w:rsidRPr="00EE0D85" w:rsidRDefault="00FF6F4D" w:rsidP="0088648D">
            <w:pPr>
              <w:rPr>
                <w:rFonts w:ascii="微软雅黑" w:eastAsia="微软雅黑" w:hAnsi="微软雅黑"/>
                <w:iCs/>
                <w:lang w:eastAsia="zh-CN"/>
              </w:rPr>
            </w:pPr>
          </w:p>
        </w:tc>
        <w:tc>
          <w:tcPr>
            <w:tcW w:w="1651" w:type="dxa"/>
            <w:shd w:val="clear" w:color="auto" w:fill="auto"/>
            <w:vAlign w:val="center"/>
          </w:tcPr>
          <w:p w14:paraId="6C4EA8A2" w14:textId="7942F0F0" w:rsidR="00FF6F4D" w:rsidRPr="002C5E0D" w:rsidRDefault="00FF6F4D" w:rsidP="0088648D">
            <w:pPr>
              <w:rPr>
                <w:rFonts w:ascii="微软雅黑" w:eastAsia="微软雅黑" w:hAnsi="微软雅黑"/>
                <w:iCs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iCs/>
                <w:sz w:val="18"/>
                <w:szCs w:val="18"/>
                <w:lang w:eastAsia="zh-CN"/>
              </w:rPr>
              <w:t>落地线路</w:t>
            </w:r>
          </w:p>
        </w:tc>
        <w:tc>
          <w:tcPr>
            <w:tcW w:w="1040" w:type="dxa"/>
            <w:tcBorders>
              <w:right w:val="dotted" w:sz="4" w:space="0" w:color="auto"/>
            </w:tcBorders>
            <w:shd w:val="clear" w:color="auto" w:fill="auto"/>
            <w:vAlign w:val="center"/>
          </w:tcPr>
          <w:p w14:paraId="20A84384" w14:textId="49ED20AC" w:rsidR="00FF6F4D" w:rsidRPr="002C5E0D" w:rsidRDefault="00FF6F4D" w:rsidP="0088648D">
            <w:pPr>
              <w:rPr>
                <w:rFonts w:ascii="Microsoft YaHei Light" w:eastAsia="Microsoft YaHei Light" w:hAnsi="Microsoft YaHei Light"/>
                <w:sz w:val="16"/>
                <w:szCs w:val="16"/>
                <w:lang w:eastAsia="zh-CN"/>
              </w:rPr>
            </w:pPr>
            <w:r>
              <w:rPr>
                <w:rFonts w:ascii="Microsoft YaHei Light" w:eastAsia="Microsoft YaHei Light" w:hAnsi="Microsoft YaHei Light" w:hint="eastAsia"/>
                <w:sz w:val="16"/>
                <w:szCs w:val="16"/>
                <w:lang w:eastAsia="zh-CN"/>
              </w:rPr>
              <w:t>线路列表</w:t>
            </w:r>
          </w:p>
        </w:tc>
        <w:tc>
          <w:tcPr>
            <w:tcW w:w="1089" w:type="dxa"/>
            <w:tcBorders>
              <w:left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7232F1BF" w14:textId="290B5408" w:rsidR="00FF6F4D" w:rsidRPr="002C5E0D" w:rsidRDefault="00FF6F4D" w:rsidP="0088648D">
            <w:pPr>
              <w:rPr>
                <w:rFonts w:ascii="Microsoft YaHei Light" w:eastAsia="Microsoft YaHei Light" w:hAnsi="Microsoft YaHei Light"/>
                <w:sz w:val="16"/>
                <w:szCs w:val="16"/>
                <w:lang w:eastAsia="zh-CN"/>
              </w:rPr>
            </w:pPr>
            <w:r>
              <w:rPr>
                <w:rFonts w:ascii="Microsoft YaHei Light" w:eastAsia="Microsoft YaHei Light" w:hAnsi="Microsoft YaHei Light" w:hint="eastAsia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1037" w:type="dxa"/>
            <w:tcBorders>
              <w:left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27712194" w14:textId="77777777" w:rsidR="00FF6F4D" w:rsidRPr="002C5E0D" w:rsidRDefault="00FF6F4D" w:rsidP="0088648D">
            <w:pPr>
              <w:rPr>
                <w:rFonts w:ascii="Microsoft YaHei Light" w:eastAsia="Microsoft YaHei Light" w:hAnsi="Microsoft YaHei Light"/>
                <w:sz w:val="16"/>
                <w:szCs w:val="16"/>
                <w:lang w:eastAsia="zh-CN"/>
              </w:rPr>
            </w:pPr>
          </w:p>
        </w:tc>
        <w:tc>
          <w:tcPr>
            <w:tcW w:w="1089" w:type="dxa"/>
            <w:tcBorders>
              <w:left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3A21E18A" w14:textId="77777777" w:rsidR="00FF6F4D" w:rsidRPr="002C5E0D" w:rsidRDefault="00FF6F4D" w:rsidP="0088648D">
            <w:pPr>
              <w:rPr>
                <w:rFonts w:ascii="Microsoft YaHei Light" w:eastAsia="Microsoft YaHei Light" w:hAnsi="Microsoft YaHei Light"/>
                <w:sz w:val="16"/>
                <w:szCs w:val="16"/>
                <w:lang w:eastAsia="zh-CN"/>
              </w:rPr>
            </w:pPr>
          </w:p>
        </w:tc>
        <w:tc>
          <w:tcPr>
            <w:tcW w:w="983" w:type="dxa"/>
            <w:tcBorders>
              <w:left w:val="dotted" w:sz="4" w:space="0" w:color="auto"/>
            </w:tcBorders>
            <w:shd w:val="clear" w:color="auto" w:fill="auto"/>
            <w:vAlign w:val="center"/>
          </w:tcPr>
          <w:p w14:paraId="40D63C81" w14:textId="77777777" w:rsidR="00FF6F4D" w:rsidRPr="002C5E0D" w:rsidRDefault="00FF6F4D" w:rsidP="0088648D">
            <w:pPr>
              <w:rPr>
                <w:rFonts w:ascii="Microsoft YaHei Light" w:eastAsia="Microsoft YaHei Light" w:hAnsi="Microsoft YaHei Light"/>
                <w:sz w:val="16"/>
                <w:szCs w:val="16"/>
                <w:lang w:eastAsia="zh-CN"/>
              </w:rPr>
            </w:pPr>
          </w:p>
        </w:tc>
      </w:tr>
      <w:tr w:rsidR="00FF6F4D" w:rsidRPr="00EE0D85" w14:paraId="6C57D1DE" w14:textId="77777777" w:rsidTr="00D4382B">
        <w:tc>
          <w:tcPr>
            <w:tcW w:w="1605" w:type="dxa"/>
            <w:vMerge/>
            <w:shd w:val="clear" w:color="auto" w:fill="auto"/>
          </w:tcPr>
          <w:p w14:paraId="3259E6DE" w14:textId="77777777" w:rsidR="00FF6F4D" w:rsidRDefault="00FF6F4D" w:rsidP="0088648D">
            <w:pPr>
              <w:rPr>
                <w:rFonts w:ascii="微软雅黑" w:eastAsia="微软雅黑" w:hAnsi="微软雅黑"/>
                <w:iCs/>
                <w:lang w:eastAsia="zh-CN"/>
              </w:rPr>
            </w:pPr>
          </w:p>
        </w:tc>
        <w:tc>
          <w:tcPr>
            <w:tcW w:w="1651" w:type="dxa"/>
            <w:shd w:val="clear" w:color="auto" w:fill="auto"/>
            <w:vAlign w:val="center"/>
          </w:tcPr>
          <w:p w14:paraId="3DFA9DA7" w14:textId="456B1E49" w:rsidR="00FF6F4D" w:rsidRDefault="00FF6F4D" w:rsidP="0088648D">
            <w:pPr>
              <w:rPr>
                <w:rFonts w:ascii="微软雅黑" w:eastAsia="微软雅黑" w:hAnsi="微软雅黑"/>
                <w:iCs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/>
                <w:iCs/>
                <w:sz w:val="18"/>
                <w:szCs w:val="18"/>
                <w:lang w:eastAsia="zh-CN"/>
              </w:rPr>
              <w:t>GoIP</w:t>
            </w:r>
            <w:r>
              <w:rPr>
                <w:rFonts w:ascii="微软雅黑" w:eastAsia="微软雅黑" w:hAnsi="微软雅黑" w:hint="eastAsia"/>
                <w:iCs/>
                <w:sz w:val="18"/>
                <w:szCs w:val="18"/>
                <w:lang w:eastAsia="zh-CN"/>
              </w:rPr>
              <w:t>设备</w:t>
            </w:r>
          </w:p>
        </w:tc>
        <w:tc>
          <w:tcPr>
            <w:tcW w:w="1040" w:type="dxa"/>
            <w:tcBorders>
              <w:right w:val="dotted" w:sz="4" w:space="0" w:color="auto"/>
            </w:tcBorders>
            <w:shd w:val="clear" w:color="auto" w:fill="auto"/>
            <w:vAlign w:val="center"/>
          </w:tcPr>
          <w:p w14:paraId="527EE2B0" w14:textId="64987DBE" w:rsidR="00FF6F4D" w:rsidRPr="002C5E0D" w:rsidRDefault="00FF6F4D" w:rsidP="0088648D">
            <w:pPr>
              <w:rPr>
                <w:rFonts w:ascii="Microsoft YaHei Light" w:eastAsia="Microsoft YaHei Light" w:hAnsi="Microsoft YaHei Light"/>
                <w:sz w:val="16"/>
                <w:szCs w:val="16"/>
                <w:lang w:eastAsia="zh-CN"/>
              </w:rPr>
            </w:pPr>
            <w:r>
              <w:rPr>
                <w:rFonts w:ascii="Microsoft YaHei Light" w:eastAsia="Microsoft YaHei Light" w:hAnsi="Microsoft YaHei Light" w:hint="eastAsia"/>
                <w:sz w:val="16"/>
                <w:szCs w:val="16"/>
                <w:lang w:eastAsia="zh-CN"/>
              </w:rPr>
              <w:t>概要信息</w:t>
            </w:r>
          </w:p>
        </w:tc>
        <w:tc>
          <w:tcPr>
            <w:tcW w:w="1089" w:type="dxa"/>
            <w:tcBorders>
              <w:left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68CB5DAA" w14:textId="291C089A" w:rsidR="00FF6F4D" w:rsidRPr="002C5E0D" w:rsidRDefault="00FF6F4D" w:rsidP="0088648D">
            <w:pPr>
              <w:rPr>
                <w:rFonts w:ascii="Microsoft YaHei Light" w:eastAsia="Microsoft YaHei Light" w:hAnsi="Microsoft YaHei Light"/>
                <w:sz w:val="16"/>
                <w:szCs w:val="16"/>
                <w:lang w:eastAsia="zh-CN"/>
              </w:rPr>
            </w:pPr>
            <w:r>
              <w:rPr>
                <w:rFonts w:ascii="Microsoft YaHei Light" w:eastAsia="Microsoft YaHei Light" w:hAnsi="Microsoft YaHei Light" w:hint="eastAsia"/>
                <w:sz w:val="16"/>
                <w:szCs w:val="16"/>
                <w:lang w:eastAsia="zh-CN"/>
              </w:rPr>
              <w:t>设备列表</w:t>
            </w:r>
          </w:p>
        </w:tc>
        <w:tc>
          <w:tcPr>
            <w:tcW w:w="1037" w:type="dxa"/>
            <w:tcBorders>
              <w:left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5CD539E4" w14:textId="20652C28" w:rsidR="00FF6F4D" w:rsidRDefault="00FF6F4D" w:rsidP="0088648D">
            <w:pPr>
              <w:rPr>
                <w:rFonts w:ascii="Microsoft YaHei Light" w:eastAsia="Microsoft YaHei Light" w:hAnsi="Microsoft YaHei Light"/>
                <w:sz w:val="16"/>
                <w:szCs w:val="16"/>
                <w:lang w:eastAsia="zh-CN"/>
              </w:rPr>
            </w:pPr>
            <w:r>
              <w:rPr>
                <w:rFonts w:ascii="Microsoft YaHei Light" w:eastAsia="Microsoft YaHei Light" w:hAnsi="Microsoft YaHei Light" w:hint="eastAsia"/>
                <w:sz w:val="16"/>
                <w:szCs w:val="16"/>
                <w:lang w:eastAsia="zh-CN"/>
              </w:rPr>
              <w:t>设备组</w:t>
            </w:r>
          </w:p>
        </w:tc>
        <w:tc>
          <w:tcPr>
            <w:tcW w:w="1089" w:type="dxa"/>
            <w:tcBorders>
              <w:left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7B1AD8AF" w14:textId="2A4C9D62" w:rsidR="00FF6F4D" w:rsidRDefault="00FF6F4D" w:rsidP="0088648D">
            <w:pPr>
              <w:rPr>
                <w:rFonts w:ascii="Microsoft YaHei Light" w:eastAsia="Microsoft YaHei Light" w:hAnsi="Microsoft YaHei Light"/>
                <w:sz w:val="16"/>
                <w:szCs w:val="16"/>
                <w:lang w:eastAsia="zh-CN"/>
              </w:rPr>
            </w:pPr>
            <w:r>
              <w:rPr>
                <w:rFonts w:ascii="Microsoft YaHei Light" w:eastAsia="Microsoft YaHei Light" w:hAnsi="Microsoft YaHei Light" w:hint="eastAsia"/>
                <w:sz w:val="16"/>
                <w:szCs w:val="16"/>
                <w:lang w:eastAsia="zh-CN"/>
              </w:rPr>
              <w:t>设备端口</w:t>
            </w:r>
          </w:p>
        </w:tc>
        <w:tc>
          <w:tcPr>
            <w:tcW w:w="983" w:type="dxa"/>
            <w:tcBorders>
              <w:left w:val="dotted" w:sz="4" w:space="0" w:color="auto"/>
            </w:tcBorders>
            <w:shd w:val="clear" w:color="auto" w:fill="auto"/>
            <w:vAlign w:val="center"/>
          </w:tcPr>
          <w:p w14:paraId="4FF7B140" w14:textId="072C2815" w:rsidR="00FF6F4D" w:rsidRDefault="00FF6F4D" w:rsidP="0088648D">
            <w:pPr>
              <w:rPr>
                <w:rFonts w:ascii="Microsoft YaHei Light" w:eastAsia="Microsoft YaHei Light" w:hAnsi="Microsoft YaHei Light"/>
                <w:sz w:val="16"/>
                <w:szCs w:val="16"/>
                <w:lang w:eastAsia="zh-CN"/>
              </w:rPr>
            </w:pPr>
            <w:r>
              <w:rPr>
                <w:rFonts w:ascii="Microsoft YaHei Light" w:eastAsia="Microsoft YaHei Light" w:hAnsi="Microsoft YaHei Light" w:hint="eastAsia"/>
                <w:sz w:val="16"/>
                <w:szCs w:val="16"/>
                <w:lang w:eastAsia="zh-CN"/>
              </w:rPr>
              <w:t>-</w:t>
            </w:r>
          </w:p>
        </w:tc>
      </w:tr>
      <w:tr w:rsidR="00FF6F4D" w:rsidRPr="00EE0D85" w14:paraId="0733BAAD" w14:textId="77777777" w:rsidTr="00D4382B">
        <w:tc>
          <w:tcPr>
            <w:tcW w:w="1605" w:type="dxa"/>
            <w:vMerge/>
            <w:shd w:val="clear" w:color="auto" w:fill="auto"/>
          </w:tcPr>
          <w:p w14:paraId="001B27E4" w14:textId="77777777" w:rsidR="00FF6F4D" w:rsidRDefault="00FF6F4D" w:rsidP="0088648D">
            <w:pPr>
              <w:rPr>
                <w:rFonts w:ascii="微软雅黑" w:eastAsia="微软雅黑" w:hAnsi="微软雅黑"/>
                <w:iCs/>
                <w:lang w:eastAsia="zh-CN"/>
              </w:rPr>
            </w:pPr>
          </w:p>
        </w:tc>
        <w:tc>
          <w:tcPr>
            <w:tcW w:w="1651" w:type="dxa"/>
            <w:shd w:val="clear" w:color="auto" w:fill="auto"/>
            <w:vAlign w:val="center"/>
          </w:tcPr>
          <w:p w14:paraId="2CD5FB38" w14:textId="0ADEE230" w:rsidR="00FF6F4D" w:rsidRDefault="00FF6F4D" w:rsidP="0088648D">
            <w:pPr>
              <w:rPr>
                <w:rFonts w:ascii="微软雅黑" w:eastAsia="微软雅黑" w:hAnsi="微软雅黑"/>
                <w:iCs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iCs/>
                <w:sz w:val="18"/>
                <w:szCs w:val="18"/>
                <w:lang w:eastAsia="zh-CN"/>
              </w:rPr>
              <w:t>呼叫路由</w:t>
            </w:r>
          </w:p>
        </w:tc>
        <w:tc>
          <w:tcPr>
            <w:tcW w:w="1040" w:type="dxa"/>
            <w:tcBorders>
              <w:right w:val="dotted" w:sz="4" w:space="0" w:color="auto"/>
            </w:tcBorders>
            <w:shd w:val="clear" w:color="auto" w:fill="auto"/>
            <w:vAlign w:val="center"/>
          </w:tcPr>
          <w:p w14:paraId="28135F53" w14:textId="3EFC13FA" w:rsidR="00FF6F4D" w:rsidRPr="002C5E0D" w:rsidRDefault="00FF6F4D" w:rsidP="0088648D">
            <w:pPr>
              <w:rPr>
                <w:rFonts w:ascii="Microsoft YaHei Light" w:eastAsia="Microsoft YaHei Light" w:hAnsi="Microsoft YaHei Light"/>
                <w:sz w:val="16"/>
                <w:szCs w:val="16"/>
                <w:lang w:eastAsia="zh-CN"/>
              </w:rPr>
            </w:pPr>
            <w:r>
              <w:rPr>
                <w:rFonts w:ascii="Microsoft YaHei Light" w:eastAsia="Microsoft YaHei Light" w:hAnsi="Microsoft YaHei Light" w:hint="eastAsia"/>
                <w:sz w:val="16"/>
                <w:szCs w:val="16"/>
                <w:lang w:eastAsia="zh-CN"/>
              </w:rPr>
              <w:t>外呼路由</w:t>
            </w:r>
          </w:p>
        </w:tc>
        <w:tc>
          <w:tcPr>
            <w:tcW w:w="1089" w:type="dxa"/>
            <w:tcBorders>
              <w:left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0A3CBC10" w14:textId="67973CFA" w:rsidR="00FF6F4D" w:rsidRPr="002C5E0D" w:rsidRDefault="00FF6F4D" w:rsidP="0088648D">
            <w:pPr>
              <w:rPr>
                <w:rFonts w:ascii="Microsoft YaHei Light" w:eastAsia="Microsoft YaHei Light" w:hAnsi="Microsoft YaHei Light"/>
                <w:sz w:val="16"/>
                <w:szCs w:val="16"/>
                <w:lang w:eastAsia="zh-CN"/>
              </w:rPr>
            </w:pPr>
            <w:r>
              <w:rPr>
                <w:rFonts w:ascii="Microsoft YaHei Light" w:eastAsia="Microsoft YaHei Light" w:hAnsi="Microsoft YaHei Light" w:hint="eastAsia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1037" w:type="dxa"/>
            <w:tcBorders>
              <w:left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57075B2C" w14:textId="605F12B7" w:rsidR="00FF6F4D" w:rsidRDefault="00FF6F4D" w:rsidP="0088648D">
            <w:pPr>
              <w:rPr>
                <w:rFonts w:ascii="Microsoft YaHei Light" w:eastAsia="Microsoft YaHei Light" w:hAnsi="Microsoft YaHei Light"/>
                <w:sz w:val="16"/>
                <w:szCs w:val="16"/>
                <w:lang w:eastAsia="zh-CN"/>
              </w:rPr>
            </w:pPr>
          </w:p>
        </w:tc>
        <w:tc>
          <w:tcPr>
            <w:tcW w:w="1089" w:type="dxa"/>
            <w:tcBorders>
              <w:left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50418B03" w14:textId="237526D2" w:rsidR="00FF6F4D" w:rsidRDefault="00FF6F4D" w:rsidP="0088648D">
            <w:pPr>
              <w:rPr>
                <w:rFonts w:ascii="Microsoft YaHei Light" w:eastAsia="Microsoft YaHei Light" w:hAnsi="Microsoft YaHei Light"/>
                <w:sz w:val="16"/>
                <w:szCs w:val="16"/>
                <w:lang w:eastAsia="zh-CN"/>
              </w:rPr>
            </w:pPr>
          </w:p>
        </w:tc>
        <w:tc>
          <w:tcPr>
            <w:tcW w:w="983" w:type="dxa"/>
            <w:tcBorders>
              <w:left w:val="dotted" w:sz="4" w:space="0" w:color="auto"/>
            </w:tcBorders>
            <w:shd w:val="clear" w:color="auto" w:fill="auto"/>
            <w:vAlign w:val="center"/>
          </w:tcPr>
          <w:p w14:paraId="7D7EDEBC" w14:textId="026979E0" w:rsidR="00FF6F4D" w:rsidRDefault="00FF6F4D" w:rsidP="0088648D">
            <w:pPr>
              <w:rPr>
                <w:rFonts w:ascii="Microsoft YaHei Light" w:eastAsia="Microsoft YaHei Light" w:hAnsi="Microsoft YaHei Light"/>
                <w:sz w:val="16"/>
                <w:szCs w:val="16"/>
                <w:lang w:eastAsia="zh-CN"/>
              </w:rPr>
            </w:pPr>
          </w:p>
        </w:tc>
      </w:tr>
      <w:tr w:rsidR="00FF6F4D" w:rsidRPr="00EE0D85" w14:paraId="65686023" w14:textId="77777777" w:rsidTr="00D4382B">
        <w:tc>
          <w:tcPr>
            <w:tcW w:w="1605" w:type="dxa"/>
            <w:vMerge/>
            <w:shd w:val="clear" w:color="auto" w:fill="auto"/>
          </w:tcPr>
          <w:p w14:paraId="668D335F" w14:textId="77777777" w:rsidR="00FF6F4D" w:rsidRDefault="00FF6F4D" w:rsidP="0088648D">
            <w:pPr>
              <w:rPr>
                <w:rFonts w:ascii="微软雅黑" w:eastAsia="微软雅黑" w:hAnsi="微软雅黑"/>
                <w:iCs/>
                <w:lang w:eastAsia="zh-CN"/>
              </w:rPr>
            </w:pPr>
          </w:p>
        </w:tc>
        <w:tc>
          <w:tcPr>
            <w:tcW w:w="1651" w:type="dxa"/>
            <w:shd w:val="clear" w:color="auto" w:fill="auto"/>
            <w:vAlign w:val="center"/>
          </w:tcPr>
          <w:p w14:paraId="51F8AA03" w14:textId="129867D7" w:rsidR="00FF6F4D" w:rsidRDefault="00FF6F4D" w:rsidP="0088648D">
            <w:pPr>
              <w:rPr>
                <w:rFonts w:ascii="微软雅黑" w:eastAsia="微软雅黑" w:hAnsi="微软雅黑"/>
                <w:iCs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iCs/>
                <w:sz w:val="18"/>
                <w:szCs w:val="18"/>
                <w:lang w:eastAsia="zh-CN"/>
              </w:rPr>
              <w:t>通话费率</w:t>
            </w:r>
          </w:p>
        </w:tc>
        <w:tc>
          <w:tcPr>
            <w:tcW w:w="1040" w:type="dxa"/>
            <w:tcBorders>
              <w:right w:val="dotted" w:sz="4" w:space="0" w:color="auto"/>
            </w:tcBorders>
            <w:shd w:val="clear" w:color="auto" w:fill="auto"/>
            <w:vAlign w:val="center"/>
          </w:tcPr>
          <w:p w14:paraId="4B9F2183" w14:textId="4E5CD3FE" w:rsidR="00FF6F4D" w:rsidRPr="002C5E0D" w:rsidRDefault="00FF6F4D" w:rsidP="0088648D">
            <w:pPr>
              <w:rPr>
                <w:rFonts w:ascii="Microsoft YaHei Light" w:eastAsia="Microsoft YaHei Light" w:hAnsi="Microsoft YaHei Light"/>
                <w:sz w:val="16"/>
                <w:szCs w:val="16"/>
                <w:lang w:eastAsia="zh-CN"/>
              </w:rPr>
            </w:pPr>
            <w:r>
              <w:rPr>
                <w:rFonts w:ascii="Microsoft YaHei Light" w:eastAsia="Microsoft YaHei Light" w:hAnsi="Microsoft YaHei Light" w:hint="eastAsia"/>
                <w:sz w:val="16"/>
                <w:szCs w:val="16"/>
                <w:lang w:eastAsia="zh-CN"/>
              </w:rPr>
              <w:t>费率列表</w:t>
            </w:r>
          </w:p>
        </w:tc>
        <w:tc>
          <w:tcPr>
            <w:tcW w:w="1089" w:type="dxa"/>
            <w:tcBorders>
              <w:left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32D57210" w14:textId="5A3D96CE" w:rsidR="00FF6F4D" w:rsidRPr="002C5E0D" w:rsidRDefault="00FF6F4D" w:rsidP="0088648D">
            <w:pPr>
              <w:rPr>
                <w:rFonts w:ascii="Microsoft YaHei Light" w:eastAsia="Microsoft YaHei Light" w:hAnsi="Microsoft YaHei Light"/>
                <w:sz w:val="16"/>
                <w:szCs w:val="16"/>
                <w:lang w:eastAsia="zh-CN"/>
              </w:rPr>
            </w:pPr>
            <w:r>
              <w:rPr>
                <w:rFonts w:ascii="Microsoft YaHei Light" w:eastAsia="Microsoft YaHei Light" w:hAnsi="Microsoft YaHei Light" w:hint="eastAsia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1037" w:type="dxa"/>
            <w:tcBorders>
              <w:left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418590A0" w14:textId="77777777" w:rsidR="00FF6F4D" w:rsidRDefault="00FF6F4D" w:rsidP="0088648D">
            <w:pPr>
              <w:rPr>
                <w:rFonts w:ascii="Microsoft YaHei Light" w:eastAsia="Microsoft YaHei Light" w:hAnsi="Microsoft YaHei Light"/>
                <w:sz w:val="16"/>
                <w:szCs w:val="16"/>
                <w:lang w:eastAsia="zh-CN"/>
              </w:rPr>
            </w:pPr>
          </w:p>
        </w:tc>
        <w:tc>
          <w:tcPr>
            <w:tcW w:w="1089" w:type="dxa"/>
            <w:tcBorders>
              <w:left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3C0A2889" w14:textId="77777777" w:rsidR="00FF6F4D" w:rsidRDefault="00FF6F4D" w:rsidP="0088648D">
            <w:pPr>
              <w:rPr>
                <w:rFonts w:ascii="Microsoft YaHei Light" w:eastAsia="Microsoft YaHei Light" w:hAnsi="Microsoft YaHei Light"/>
                <w:sz w:val="16"/>
                <w:szCs w:val="16"/>
                <w:lang w:eastAsia="zh-CN"/>
              </w:rPr>
            </w:pPr>
          </w:p>
        </w:tc>
        <w:tc>
          <w:tcPr>
            <w:tcW w:w="983" w:type="dxa"/>
            <w:tcBorders>
              <w:left w:val="dotted" w:sz="4" w:space="0" w:color="auto"/>
            </w:tcBorders>
            <w:shd w:val="clear" w:color="auto" w:fill="auto"/>
            <w:vAlign w:val="center"/>
          </w:tcPr>
          <w:p w14:paraId="6CC1E483" w14:textId="77777777" w:rsidR="00FF6F4D" w:rsidRDefault="00FF6F4D" w:rsidP="0088648D">
            <w:pPr>
              <w:rPr>
                <w:rFonts w:ascii="Microsoft YaHei Light" w:eastAsia="Microsoft YaHei Light" w:hAnsi="Microsoft YaHei Light"/>
                <w:sz w:val="16"/>
                <w:szCs w:val="16"/>
                <w:lang w:eastAsia="zh-CN"/>
              </w:rPr>
            </w:pPr>
          </w:p>
        </w:tc>
      </w:tr>
      <w:tr w:rsidR="00FF6F4D" w:rsidRPr="00EE0D85" w14:paraId="0D606C8D" w14:textId="77777777" w:rsidTr="00D4382B">
        <w:trPr>
          <w:trHeight w:val="381"/>
        </w:trPr>
        <w:tc>
          <w:tcPr>
            <w:tcW w:w="1605" w:type="dxa"/>
            <w:vMerge/>
            <w:shd w:val="clear" w:color="auto" w:fill="auto"/>
          </w:tcPr>
          <w:p w14:paraId="703D03F1" w14:textId="77777777" w:rsidR="00FF6F4D" w:rsidRPr="00EE0D85" w:rsidRDefault="00FF6F4D" w:rsidP="0088648D">
            <w:pPr>
              <w:rPr>
                <w:rFonts w:ascii="微软雅黑" w:eastAsia="微软雅黑" w:hAnsi="微软雅黑"/>
                <w:iCs/>
                <w:lang w:eastAsia="zh-CN"/>
              </w:rPr>
            </w:pPr>
          </w:p>
        </w:tc>
        <w:tc>
          <w:tcPr>
            <w:tcW w:w="1651" w:type="dxa"/>
            <w:shd w:val="clear" w:color="auto" w:fill="auto"/>
            <w:vAlign w:val="center"/>
          </w:tcPr>
          <w:p w14:paraId="6FCD1D99" w14:textId="244E8894" w:rsidR="00FF6F4D" w:rsidRPr="002C5E0D" w:rsidRDefault="00FF6F4D" w:rsidP="0088648D">
            <w:pPr>
              <w:rPr>
                <w:rFonts w:ascii="微软雅黑" w:eastAsia="微软雅黑" w:hAnsi="微软雅黑"/>
                <w:iCs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iCs/>
                <w:sz w:val="18"/>
                <w:szCs w:val="18"/>
                <w:lang w:eastAsia="zh-CN"/>
              </w:rPr>
              <w:t>历史话单</w:t>
            </w:r>
          </w:p>
        </w:tc>
        <w:tc>
          <w:tcPr>
            <w:tcW w:w="1040" w:type="dxa"/>
            <w:tcBorders>
              <w:right w:val="dotted" w:sz="4" w:space="0" w:color="auto"/>
            </w:tcBorders>
            <w:shd w:val="clear" w:color="auto" w:fill="auto"/>
            <w:vAlign w:val="center"/>
          </w:tcPr>
          <w:p w14:paraId="2AF569E6" w14:textId="1F264E3C" w:rsidR="00FF6F4D" w:rsidRPr="002C5E0D" w:rsidRDefault="00FF6F4D" w:rsidP="0088648D">
            <w:pPr>
              <w:rPr>
                <w:rFonts w:ascii="Microsoft YaHei Light" w:eastAsia="Microsoft YaHei Light" w:hAnsi="Microsoft YaHei Light"/>
                <w:sz w:val="16"/>
                <w:szCs w:val="16"/>
                <w:lang w:eastAsia="zh-CN"/>
              </w:rPr>
            </w:pPr>
            <w:r>
              <w:rPr>
                <w:rFonts w:ascii="Microsoft YaHei Light" w:eastAsia="Microsoft YaHei Light" w:hAnsi="Microsoft YaHei Light" w:hint="eastAsia"/>
                <w:sz w:val="16"/>
                <w:szCs w:val="16"/>
                <w:lang w:eastAsia="zh-CN"/>
              </w:rPr>
              <w:t>概要信息</w:t>
            </w:r>
          </w:p>
        </w:tc>
        <w:tc>
          <w:tcPr>
            <w:tcW w:w="1089" w:type="dxa"/>
            <w:tcBorders>
              <w:left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23EC6503" w14:textId="2680DF6B" w:rsidR="00FF6F4D" w:rsidRPr="002C5E0D" w:rsidRDefault="00FF6F4D" w:rsidP="0088648D">
            <w:pPr>
              <w:rPr>
                <w:rFonts w:ascii="Microsoft YaHei Light" w:eastAsia="Microsoft YaHei Light" w:hAnsi="Microsoft YaHei Light"/>
                <w:sz w:val="16"/>
                <w:szCs w:val="16"/>
                <w:lang w:eastAsia="zh-CN"/>
              </w:rPr>
            </w:pPr>
            <w:r>
              <w:rPr>
                <w:rFonts w:ascii="Microsoft YaHei Light" w:eastAsia="Microsoft YaHei Light" w:hAnsi="Microsoft YaHei Light" w:hint="eastAsia"/>
                <w:sz w:val="16"/>
                <w:szCs w:val="16"/>
                <w:lang w:eastAsia="zh-CN"/>
              </w:rPr>
              <w:t>历史话单</w:t>
            </w:r>
          </w:p>
        </w:tc>
        <w:tc>
          <w:tcPr>
            <w:tcW w:w="1037" w:type="dxa"/>
            <w:tcBorders>
              <w:left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3EEBF05E" w14:textId="0AC042DA" w:rsidR="00FF6F4D" w:rsidRPr="002C5E0D" w:rsidRDefault="00FF6F4D" w:rsidP="0088648D">
            <w:pPr>
              <w:rPr>
                <w:rFonts w:ascii="Microsoft YaHei Light" w:eastAsia="Microsoft YaHei Light" w:hAnsi="Microsoft YaHei Light"/>
                <w:sz w:val="16"/>
                <w:szCs w:val="16"/>
                <w:lang w:eastAsia="zh-CN"/>
              </w:rPr>
            </w:pPr>
            <w:r>
              <w:rPr>
                <w:rFonts w:ascii="Microsoft YaHei Light" w:eastAsia="Microsoft YaHei Light" w:hAnsi="Microsoft YaHei Light" w:hint="eastAsia"/>
                <w:sz w:val="16"/>
                <w:szCs w:val="16"/>
                <w:lang w:eastAsia="zh-CN"/>
              </w:rPr>
              <w:t>话单统计</w:t>
            </w:r>
          </w:p>
        </w:tc>
        <w:tc>
          <w:tcPr>
            <w:tcW w:w="1089" w:type="dxa"/>
            <w:tcBorders>
              <w:left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7C711C8A" w14:textId="549D0EAB" w:rsidR="00FF6F4D" w:rsidRPr="002C5E0D" w:rsidRDefault="00FF6F4D" w:rsidP="0088648D">
            <w:pPr>
              <w:rPr>
                <w:rFonts w:ascii="Microsoft YaHei Light" w:eastAsia="Microsoft YaHei Light" w:hAnsi="Microsoft YaHei Light"/>
                <w:sz w:val="16"/>
                <w:szCs w:val="16"/>
                <w:lang w:eastAsia="zh-CN"/>
              </w:rPr>
            </w:pPr>
            <w:r>
              <w:rPr>
                <w:rFonts w:ascii="Microsoft YaHei Light" w:eastAsia="Microsoft YaHei Light" w:hAnsi="Microsoft YaHei Light" w:hint="eastAsia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983" w:type="dxa"/>
            <w:tcBorders>
              <w:left w:val="dotted" w:sz="4" w:space="0" w:color="auto"/>
            </w:tcBorders>
            <w:shd w:val="clear" w:color="auto" w:fill="auto"/>
            <w:vAlign w:val="center"/>
          </w:tcPr>
          <w:p w14:paraId="1A60C489" w14:textId="28489625" w:rsidR="00FF6F4D" w:rsidRPr="002C5E0D" w:rsidRDefault="00FF6F4D" w:rsidP="0088648D">
            <w:pPr>
              <w:rPr>
                <w:rFonts w:ascii="Microsoft YaHei Light" w:eastAsia="Microsoft YaHei Light" w:hAnsi="Microsoft YaHei Light"/>
                <w:sz w:val="16"/>
                <w:szCs w:val="16"/>
                <w:lang w:eastAsia="zh-CN"/>
              </w:rPr>
            </w:pPr>
          </w:p>
        </w:tc>
      </w:tr>
      <w:tr w:rsidR="00FF6F4D" w:rsidRPr="002C5E0D" w14:paraId="41C78446" w14:textId="77777777" w:rsidTr="00D4382B">
        <w:trPr>
          <w:trHeight w:val="88"/>
        </w:trPr>
        <w:tc>
          <w:tcPr>
            <w:tcW w:w="8494" w:type="dxa"/>
            <w:gridSpan w:val="7"/>
            <w:shd w:val="clear" w:color="auto" w:fill="auto"/>
          </w:tcPr>
          <w:p w14:paraId="47311A37" w14:textId="77777777" w:rsidR="00FF6F4D" w:rsidRPr="002C5E0D" w:rsidRDefault="00FF6F4D" w:rsidP="0088648D">
            <w:pPr>
              <w:rPr>
                <w:rFonts w:ascii="微软雅黑" w:eastAsia="微软雅黑" w:hAnsi="微软雅黑"/>
                <w:iCs/>
                <w:sz w:val="10"/>
                <w:szCs w:val="10"/>
                <w:lang w:eastAsia="zh-CN"/>
              </w:rPr>
            </w:pPr>
          </w:p>
        </w:tc>
      </w:tr>
      <w:tr w:rsidR="00FF6F4D" w:rsidRPr="00EE0D85" w14:paraId="794584A8" w14:textId="77777777" w:rsidTr="00D4382B">
        <w:tc>
          <w:tcPr>
            <w:tcW w:w="1605" w:type="dxa"/>
            <w:vMerge w:val="restart"/>
            <w:shd w:val="clear" w:color="auto" w:fill="auto"/>
          </w:tcPr>
          <w:p w14:paraId="1E2A5889" w14:textId="206D1060" w:rsidR="00FF6F4D" w:rsidRPr="00EE0D85" w:rsidRDefault="00FF6F4D" w:rsidP="0088648D">
            <w:pPr>
              <w:rPr>
                <w:rFonts w:ascii="微软雅黑" w:eastAsia="微软雅黑" w:hAnsi="微软雅黑"/>
                <w:iCs/>
                <w:lang w:eastAsia="zh-CN"/>
              </w:rPr>
            </w:pPr>
            <w:r>
              <w:rPr>
                <w:rFonts w:ascii="微软雅黑" w:eastAsia="微软雅黑" w:hAnsi="微软雅黑" w:hint="eastAsia"/>
                <w:iCs/>
                <w:lang w:eastAsia="zh-CN"/>
              </w:rPr>
              <w:t>套餐管理</w:t>
            </w:r>
          </w:p>
        </w:tc>
        <w:tc>
          <w:tcPr>
            <w:tcW w:w="1651" w:type="dxa"/>
            <w:shd w:val="clear" w:color="auto" w:fill="auto"/>
            <w:vAlign w:val="center"/>
          </w:tcPr>
          <w:p w14:paraId="599330D9" w14:textId="49DE4D98" w:rsidR="00FF6F4D" w:rsidRPr="002C5E0D" w:rsidRDefault="00FF6F4D" w:rsidP="0088648D">
            <w:pPr>
              <w:rPr>
                <w:rFonts w:ascii="微软雅黑" w:eastAsia="微软雅黑" w:hAnsi="微软雅黑"/>
                <w:iCs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iCs/>
                <w:sz w:val="18"/>
                <w:szCs w:val="18"/>
                <w:lang w:eastAsia="zh-CN"/>
              </w:rPr>
              <w:t>设备日租</w:t>
            </w:r>
          </w:p>
        </w:tc>
        <w:tc>
          <w:tcPr>
            <w:tcW w:w="1040" w:type="dxa"/>
            <w:tcBorders>
              <w:right w:val="dotted" w:sz="4" w:space="0" w:color="auto"/>
            </w:tcBorders>
            <w:shd w:val="clear" w:color="auto" w:fill="auto"/>
            <w:vAlign w:val="center"/>
          </w:tcPr>
          <w:p w14:paraId="7EC5CDB2" w14:textId="723FEB53" w:rsidR="00FF6F4D" w:rsidRPr="002C5E0D" w:rsidRDefault="00D4382B" w:rsidP="0088648D">
            <w:pPr>
              <w:rPr>
                <w:rFonts w:ascii="Microsoft YaHei Light" w:eastAsia="Microsoft YaHei Light" w:hAnsi="Microsoft YaHei Light"/>
                <w:sz w:val="16"/>
                <w:szCs w:val="16"/>
                <w:lang w:eastAsia="zh-CN"/>
              </w:rPr>
            </w:pPr>
            <w:r>
              <w:rPr>
                <w:rFonts w:ascii="Microsoft YaHei Light" w:eastAsia="Microsoft YaHei Light" w:hAnsi="Microsoft YaHei Light" w:hint="eastAsia"/>
                <w:sz w:val="16"/>
                <w:szCs w:val="16"/>
                <w:lang w:eastAsia="zh-CN"/>
              </w:rPr>
              <w:t>日租列表</w:t>
            </w:r>
          </w:p>
        </w:tc>
        <w:tc>
          <w:tcPr>
            <w:tcW w:w="1089" w:type="dxa"/>
            <w:tcBorders>
              <w:left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05710FD7" w14:textId="1933D50D" w:rsidR="00FF6F4D" w:rsidRPr="002C5E0D" w:rsidRDefault="00D4382B" w:rsidP="0088648D">
            <w:pPr>
              <w:rPr>
                <w:rFonts w:ascii="Microsoft YaHei Light" w:eastAsia="Microsoft YaHei Light" w:hAnsi="Microsoft YaHei Light"/>
                <w:sz w:val="16"/>
                <w:szCs w:val="16"/>
                <w:lang w:eastAsia="zh-CN"/>
              </w:rPr>
            </w:pPr>
            <w:r>
              <w:rPr>
                <w:rFonts w:ascii="Microsoft YaHei Light" w:eastAsia="Microsoft YaHei Light" w:hAnsi="Microsoft YaHei Light" w:hint="eastAsia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1037" w:type="dxa"/>
            <w:tcBorders>
              <w:left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5D796D6A" w14:textId="77777777" w:rsidR="00FF6F4D" w:rsidRPr="002C5E0D" w:rsidRDefault="00FF6F4D" w:rsidP="0088648D">
            <w:pPr>
              <w:rPr>
                <w:rFonts w:ascii="Microsoft YaHei Light" w:eastAsia="Microsoft YaHei Light" w:hAnsi="Microsoft YaHei Light"/>
                <w:sz w:val="16"/>
                <w:szCs w:val="16"/>
                <w:lang w:eastAsia="zh-CN"/>
              </w:rPr>
            </w:pPr>
          </w:p>
        </w:tc>
        <w:tc>
          <w:tcPr>
            <w:tcW w:w="1089" w:type="dxa"/>
            <w:tcBorders>
              <w:left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16677232" w14:textId="77777777" w:rsidR="00FF6F4D" w:rsidRPr="002C5E0D" w:rsidRDefault="00FF6F4D" w:rsidP="0088648D">
            <w:pPr>
              <w:rPr>
                <w:rFonts w:ascii="Microsoft YaHei Light" w:eastAsia="Microsoft YaHei Light" w:hAnsi="Microsoft YaHei Light"/>
                <w:sz w:val="16"/>
                <w:szCs w:val="16"/>
                <w:lang w:eastAsia="zh-CN"/>
              </w:rPr>
            </w:pPr>
          </w:p>
        </w:tc>
        <w:tc>
          <w:tcPr>
            <w:tcW w:w="983" w:type="dxa"/>
            <w:tcBorders>
              <w:left w:val="dotted" w:sz="4" w:space="0" w:color="auto"/>
            </w:tcBorders>
            <w:shd w:val="clear" w:color="auto" w:fill="auto"/>
            <w:vAlign w:val="center"/>
          </w:tcPr>
          <w:p w14:paraId="1994B737" w14:textId="77777777" w:rsidR="00FF6F4D" w:rsidRPr="002C5E0D" w:rsidRDefault="00FF6F4D" w:rsidP="0088648D">
            <w:pPr>
              <w:rPr>
                <w:rFonts w:ascii="Microsoft YaHei Light" w:eastAsia="Microsoft YaHei Light" w:hAnsi="Microsoft YaHei Light"/>
                <w:sz w:val="16"/>
                <w:szCs w:val="16"/>
                <w:lang w:eastAsia="zh-CN"/>
              </w:rPr>
            </w:pPr>
          </w:p>
        </w:tc>
      </w:tr>
      <w:tr w:rsidR="00FF6F4D" w:rsidRPr="00EE0D85" w14:paraId="2694A5C5" w14:textId="77777777" w:rsidTr="00D4382B">
        <w:tc>
          <w:tcPr>
            <w:tcW w:w="1605" w:type="dxa"/>
            <w:vMerge/>
            <w:shd w:val="clear" w:color="auto" w:fill="auto"/>
          </w:tcPr>
          <w:p w14:paraId="7AFF0C66" w14:textId="77777777" w:rsidR="00FF6F4D" w:rsidRDefault="00FF6F4D" w:rsidP="0088648D">
            <w:pPr>
              <w:rPr>
                <w:rFonts w:ascii="微软雅黑" w:eastAsia="微软雅黑" w:hAnsi="微软雅黑"/>
                <w:iCs/>
                <w:lang w:eastAsia="zh-CN"/>
              </w:rPr>
            </w:pPr>
          </w:p>
        </w:tc>
        <w:tc>
          <w:tcPr>
            <w:tcW w:w="1651" w:type="dxa"/>
            <w:shd w:val="clear" w:color="auto" w:fill="auto"/>
            <w:vAlign w:val="center"/>
          </w:tcPr>
          <w:p w14:paraId="258BB080" w14:textId="2AFD484B" w:rsidR="00FF6F4D" w:rsidRDefault="00D4382B" w:rsidP="0088648D">
            <w:pPr>
              <w:rPr>
                <w:rFonts w:ascii="微软雅黑" w:eastAsia="微软雅黑" w:hAnsi="微软雅黑"/>
                <w:iCs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iCs/>
                <w:sz w:val="18"/>
                <w:szCs w:val="18"/>
                <w:lang w:eastAsia="zh-CN"/>
              </w:rPr>
              <w:t>流量套餐</w:t>
            </w:r>
          </w:p>
        </w:tc>
        <w:tc>
          <w:tcPr>
            <w:tcW w:w="1040" w:type="dxa"/>
            <w:tcBorders>
              <w:right w:val="dotted" w:sz="4" w:space="0" w:color="auto"/>
            </w:tcBorders>
            <w:shd w:val="clear" w:color="auto" w:fill="auto"/>
            <w:vAlign w:val="center"/>
          </w:tcPr>
          <w:p w14:paraId="7AFED352" w14:textId="42194087" w:rsidR="00FF6F4D" w:rsidRPr="002C5E0D" w:rsidRDefault="00D4382B" w:rsidP="0088648D">
            <w:pPr>
              <w:rPr>
                <w:rFonts w:ascii="Microsoft YaHei Light" w:eastAsia="Microsoft YaHei Light" w:hAnsi="Microsoft YaHei Light"/>
                <w:sz w:val="16"/>
                <w:szCs w:val="16"/>
                <w:lang w:eastAsia="zh-CN"/>
              </w:rPr>
            </w:pPr>
            <w:r>
              <w:rPr>
                <w:rFonts w:ascii="Microsoft YaHei Light" w:eastAsia="Microsoft YaHei Light" w:hAnsi="Microsoft YaHei Light" w:hint="eastAsia"/>
                <w:sz w:val="16"/>
                <w:szCs w:val="16"/>
                <w:lang w:eastAsia="zh-CN"/>
              </w:rPr>
              <w:t>套餐列表</w:t>
            </w:r>
          </w:p>
        </w:tc>
        <w:tc>
          <w:tcPr>
            <w:tcW w:w="1089" w:type="dxa"/>
            <w:tcBorders>
              <w:left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1CFDF32B" w14:textId="5DCD587A" w:rsidR="00FF6F4D" w:rsidRPr="002C5E0D" w:rsidRDefault="00D4382B" w:rsidP="0088648D">
            <w:pPr>
              <w:rPr>
                <w:rFonts w:ascii="Microsoft YaHei Light" w:eastAsia="Microsoft YaHei Light" w:hAnsi="Microsoft YaHei Light"/>
                <w:sz w:val="16"/>
                <w:szCs w:val="16"/>
                <w:lang w:eastAsia="zh-CN"/>
              </w:rPr>
            </w:pPr>
            <w:r>
              <w:rPr>
                <w:rFonts w:ascii="Microsoft YaHei Light" w:eastAsia="Microsoft YaHei Light" w:hAnsi="Microsoft YaHei Light" w:hint="eastAsia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1037" w:type="dxa"/>
            <w:tcBorders>
              <w:left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55666E32" w14:textId="77777777" w:rsidR="00FF6F4D" w:rsidRDefault="00FF6F4D" w:rsidP="0088648D">
            <w:pPr>
              <w:rPr>
                <w:rFonts w:ascii="Microsoft YaHei Light" w:eastAsia="Microsoft YaHei Light" w:hAnsi="Microsoft YaHei Light"/>
                <w:sz w:val="16"/>
                <w:szCs w:val="16"/>
                <w:lang w:eastAsia="zh-CN"/>
              </w:rPr>
            </w:pPr>
          </w:p>
        </w:tc>
        <w:tc>
          <w:tcPr>
            <w:tcW w:w="1089" w:type="dxa"/>
            <w:tcBorders>
              <w:left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559E4922" w14:textId="77777777" w:rsidR="00FF6F4D" w:rsidRDefault="00FF6F4D" w:rsidP="0088648D">
            <w:pPr>
              <w:rPr>
                <w:rFonts w:ascii="Microsoft YaHei Light" w:eastAsia="Microsoft YaHei Light" w:hAnsi="Microsoft YaHei Light"/>
                <w:sz w:val="16"/>
                <w:szCs w:val="16"/>
                <w:lang w:eastAsia="zh-CN"/>
              </w:rPr>
            </w:pPr>
          </w:p>
        </w:tc>
        <w:tc>
          <w:tcPr>
            <w:tcW w:w="983" w:type="dxa"/>
            <w:tcBorders>
              <w:left w:val="dotted" w:sz="4" w:space="0" w:color="auto"/>
            </w:tcBorders>
            <w:shd w:val="clear" w:color="auto" w:fill="auto"/>
            <w:vAlign w:val="center"/>
          </w:tcPr>
          <w:p w14:paraId="34687671" w14:textId="77777777" w:rsidR="00FF6F4D" w:rsidRDefault="00FF6F4D" w:rsidP="0088648D">
            <w:pPr>
              <w:rPr>
                <w:rFonts w:ascii="Microsoft YaHei Light" w:eastAsia="Microsoft YaHei Light" w:hAnsi="Microsoft YaHei Light"/>
                <w:sz w:val="16"/>
                <w:szCs w:val="16"/>
                <w:lang w:eastAsia="zh-CN"/>
              </w:rPr>
            </w:pPr>
          </w:p>
        </w:tc>
      </w:tr>
      <w:tr w:rsidR="00FF6F4D" w:rsidRPr="002C5E0D" w14:paraId="2B580111" w14:textId="77777777" w:rsidTr="00D4382B">
        <w:trPr>
          <w:trHeight w:val="88"/>
        </w:trPr>
        <w:tc>
          <w:tcPr>
            <w:tcW w:w="8494" w:type="dxa"/>
            <w:gridSpan w:val="7"/>
            <w:shd w:val="clear" w:color="auto" w:fill="auto"/>
          </w:tcPr>
          <w:p w14:paraId="43EE62FB" w14:textId="77777777" w:rsidR="00FF6F4D" w:rsidRPr="002C5E0D" w:rsidRDefault="00FF6F4D" w:rsidP="0088648D">
            <w:pPr>
              <w:rPr>
                <w:rFonts w:ascii="微软雅黑" w:eastAsia="微软雅黑" w:hAnsi="微软雅黑"/>
                <w:iCs/>
                <w:sz w:val="10"/>
                <w:szCs w:val="10"/>
                <w:lang w:eastAsia="zh-CN"/>
              </w:rPr>
            </w:pPr>
          </w:p>
        </w:tc>
      </w:tr>
      <w:tr w:rsidR="00FF6F4D" w:rsidRPr="00EE0D85" w14:paraId="65362DA1" w14:textId="77777777" w:rsidTr="00D4382B">
        <w:tc>
          <w:tcPr>
            <w:tcW w:w="1605" w:type="dxa"/>
            <w:vMerge w:val="restart"/>
            <w:shd w:val="clear" w:color="auto" w:fill="auto"/>
          </w:tcPr>
          <w:p w14:paraId="6A2DA065" w14:textId="451D4646" w:rsidR="00FF6F4D" w:rsidRPr="00EE0D85" w:rsidRDefault="00D4382B" w:rsidP="0088648D">
            <w:pPr>
              <w:rPr>
                <w:rFonts w:ascii="微软雅黑" w:eastAsia="微软雅黑" w:hAnsi="微软雅黑"/>
                <w:iCs/>
                <w:lang w:eastAsia="zh-CN"/>
              </w:rPr>
            </w:pPr>
            <w:r>
              <w:rPr>
                <w:rFonts w:ascii="微软雅黑" w:eastAsia="微软雅黑" w:hAnsi="微软雅黑" w:hint="eastAsia"/>
                <w:iCs/>
                <w:lang w:eastAsia="zh-CN"/>
              </w:rPr>
              <w:t>统计报表</w:t>
            </w:r>
          </w:p>
        </w:tc>
        <w:tc>
          <w:tcPr>
            <w:tcW w:w="1651" w:type="dxa"/>
            <w:shd w:val="clear" w:color="auto" w:fill="auto"/>
            <w:vAlign w:val="center"/>
          </w:tcPr>
          <w:p w14:paraId="736F3DDF" w14:textId="37EA369D" w:rsidR="00FF6F4D" w:rsidRPr="002C5E0D" w:rsidRDefault="00D4382B" w:rsidP="0088648D">
            <w:pPr>
              <w:rPr>
                <w:rFonts w:ascii="微软雅黑" w:eastAsia="微软雅黑" w:hAnsi="微软雅黑"/>
                <w:iCs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iCs/>
                <w:sz w:val="18"/>
                <w:szCs w:val="18"/>
                <w:lang w:eastAsia="zh-CN"/>
              </w:rPr>
              <w:t>每日统计</w:t>
            </w:r>
          </w:p>
        </w:tc>
        <w:tc>
          <w:tcPr>
            <w:tcW w:w="1040" w:type="dxa"/>
            <w:tcBorders>
              <w:right w:val="dotted" w:sz="4" w:space="0" w:color="auto"/>
            </w:tcBorders>
            <w:shd w:val="clear" w:color="auto" w:fill="auto"/>
            <w:vAlign w:val="center"/>
          </w:tcPr>
          <w:p w14:paraId="0DA58588" w14:textId="1C7A43F8" w:rsidR="00FF6F4D" w:rsidRPr="002C5E0D" w:rsidRDefault="00D4382B" w:rsidP="0088648D">
            <w:pPr>
              <w:rPr>
                <w:rFonts w:ascii="Microsoft YaHei Light" w:eastAsia="Microsoft YaHei Light" w:hAnsi="Microsoft YaHei Light"/>
                <w:sz w:val="16"/>
                <w:szCs w:val="16"/>
                <w:lang w:eastAsia="zh-CN"/>
              </w:rPr>
            </w:pPr>
            <w:r>
              <w:rPr>
                <w:rFonts w:ascii="Microsoft YaHei Light" w:eastAsia="Microsoft YaHei Light" w:hAnsi="Microsoft YaHei Light" w:hint="eastAsia"/>
                <w:sz w:val="16"/>
                <w:szCs w:val="16"/>
                <w:lang w:eastAsia="zh-CN"/>
              </w:rPr>
              <w:t>统计列表</w:t>
            </w:r>
          </w:p>
        </w:tc>
        <w:tc>
          <w:tcPr>
            <w:tcW w:w="1089" w:type="dxa"/>
            <w:tcBorders>
              <w:left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22006D14" w14:textId="6EAAB556" w:rsidR="00FF6F4D" w:rsidRPr="002C5E0D" w:rsidRDefault="00D4382B" w:rsidP="0088648D">
            <w:pPr>
              <w:rPr>
                <w:rFonts w:ascii="Microsoft YaHei Light" w:eastAsia="Microsoft YaHei Light" w:hAnsi="Microsoft YaHei Light"/>
                <w:sz w:val="16"/>
                <w:szCs w:val="16"/>
                <w:lang w:eastAsia="zh-CN"/>
              </w:rPr>
            </w:pPr>
            <w:r>
              <w:rPr>
                <w:rFonts w:ascii="Microsoft YaHei Light" w:eastAsia="Microsoft YaHei Light" w:hAnsi="Microsoft YaHei Light" w:hint="eastAsia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1037" w:type="dxa"/>
            <w:tcBorders>
              <w:left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0565545D" w14:textId="77777777" w:rsidR="00FF6F4D" w:rsidRPr="002C5E0D" w:rsidRDefault="00FF6F4D" w:rsidP="0088648D">
            <w:pPr>
              <w:rPr>
                <w:rFonts w:ascii="Microsoft YaHei Light" w:eastAsia="Microsoft YaHei Light" w:hAnsi="Microsoft YaHei Light"/>
                <w:sz w:val="16"/>
                <w:szCs w:val="16"/>
                <w:lang w:eastAsia="zh-CN"/>
              </w:rPr>
            </w:pPr>
          </w:p>
        </w:tc>
        <w:tc>
          <w:tcPr>
            <w:tcW w:w="1089" w:type="dxa"/>
            <w:tcBorders>
              <w:left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1B621AD3" w14:textId="77777777" w:rsidR="00FF6F4D" w:rsidRPr="002C5E0D" w:rsidRDefault="00FF6F4D" w:rsidP="0088648D">
            <w:pPr>
              <w:rPr>
                <w:rFonts w:ascii="Microsoft YaHei Light" w:eastAsia="Microsoft YaHei Light" w:hAnsi="Microsoft YaHei Light"/>
                <w:sz w:val="16"/>
                <w:szCs w:val="16"/>
                <w:lang w:eastAsia="zh-CN"/>
              </w:rPr>
            </w:pPr>
          </w:p>
        </w:tc>
        <w:tc>
          <w:tcPr>
            <w:tcW w:w="983" w:type="dxa"/>
            <w:tcBorders>
              <w:left w:val="dotted" w:sz="4" w:space="0" w:color="auto"/>
            </w:tcBorders>
            <w:shd w:val="clear" w:color="auto" w:fill="auto"/>
            <w:vAlign w:val="center"/>
          </w:tcPr>
          <w:p w14:paraId="1DABDC7B" w14:textId="77777777" w:rsidR="00FF6F4D" w:rsidRPr="002C5E0D" w:rsidRDefault="00FF6F4D" w:rsidP="0088648D">
            <w:pPr>
              <w:rPr>
                <w:rFonts w:ascii="Microsoft YaHei Light" w:eastAsia="Microsoft YaHei Light" w:hAnsi="Microsoft YaHei Light"/>
                <w:sz w:val="16"/>
                <w:szCs w:val="16"/>
                <w:lang w:eastAsia="zh-CN"/>
              </w:rPr>
            </w:pPr>
          </w:p>
        </w:tc>
      </w:tr>
      <w:tr w:rsidR="00FF6F4D" w:rsidRPr="00EE0D85" w14:paraId="0CA6474D" w14:textId="77777777" w:rsidTr="00D4382B">
        <w:tc>
          <w:tcPr>
            <w:tcW w:w="1605" w:type="dxa"/>
            <w:vMerge/>
            <w:shd w:val="clear" w:color="auto" w:fill="auto"/>
          </w:tcPr>
          <w:p w14:paraId="6A81563F" w14:textId="77777777" w:rsidR="00FF6F4D" w:rsidRDefault="00FF6F4D" w:rsidP="0088648D">
            <w:pPr>
              <w:rPr>
                <w:rFonts w:ascii="微软雅黑" w:eastAsia="微软雅黑" w:hAnsi="微软雅黑"/>
                <w:iCs/>
                <w:lang w:eastAsia="zh-CN"/>
              </w:rPr>
            </w:pPr>
          </w:p>
        </w:tc>
        <w:tc>
          <w:tcPr>
            <w:tcW w:w="1651" w:type="dxa"/>
            <w:shd w:val="clear" w:color="auto" w:fill="auto"/>
            <w:vAlign w:val="center"/>
          </w:tcPr>
          <w:p w14:paraId="7ED6AA24" w14:textId="2DA6D8C2" w:rsidR="00FF6F4D" w:rsidRDefault="00D4382B" w:rsidP="0088648D">
            <w:pPr>
              <w:rPr>
                <w:rFonts w:ascii="微软雅黑" w:eastAsia="微软雅黑" w:hAnsi="微软雅黑"/>
                <w:iCs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iCs/>
                <w:sz w:val="18"/>
                <w:szCs w:val="18"/>
                <w:lang w:eastAsia="zh-CN"/>
              </w:rPr>
              <w:t>月度统计</w:t>
            </w:r>
          </w:p>
        </w:tc>
        <w:tc>
          <w:tcPr>
            <w:tcW w:w="1040" w:type="dxa"/>
            <w:tcBorders>
              <w:right w:val="dotted" w:sz="4" w:space="0" w:color="auto"/>
            </w:tcBorders>
            <w:shd w:val="clear" w:color="auto" w:fill="auto"/>
            <w:vAlign w:val="center"/>
          </w:tcPr>
          <w:p w14:paraId="0C4A1F91" w14:textId="761A8066" w:rsidR="00FF6F4D" w:rsidRPr="002C5E0D" w:rsidRDefault="00D4382B" w:rsidP="0088648D">
            <w:pPr>
              <w:rPr>
                <w:rFonts w:ascii="Microsoft YaHei Light" w:eastAsia="Microsoft YaHei Light" w:hAnsi="Microsoft YaHei Light"/>
                <w:sz w:val="16"/>
                <w:szCs w:val="16"/>
                <w:lang w:eastAsia="zh-CN"/>
              </w:rPr>
            </w:pPr>
            <w:r>
              <w:rPr>
                <w:rFonts w:ascii="Microsoft YaHei Light" w:eastAsia="Microsoft YaHei Light" w:hAnsi="Microsoft YaHei Light" w:hint="eastAsia"/>
                <w:sz w:val="16"/>
                <w:szCs w:val="16"/>
                <w:lang w:eastAsia="zh-CN"/>
              </w:rPr>
              <w:t>统计列表</w:t>
            </w:r>
          </w:p>
        </w:tc>
        <w:tc>
          <w:tcPr>
            <w:tcW w:w="1089" w:type="dxa"/>
            <w:tcBorders>
              <w:left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12A9B427" w14:textId="71BCAFA1" w:rsidR="00FF6F4D" w:rsidRPr="002C5E0D" w:rsidRDefault="00D4382B" w:rsidP="0088648D">
            <w:pPr>
              <w:rPr>
                <w:rFonts w:ascii="Microsoft YaHei Light" w:eastAsia="Microsoft YaHei Light" w:hAnsi="Microsoft YaHei Light"/>
                <w:sz w:val="16"/>
                <w:szCs w:val="16"/>
                <w:lang w:eastAsia="zh-CN"/>
              </w:rPr>
            </w:pPr>
            <w:r>
              <w:rPr>
                <w:rFonts w:ascii="Microsoft YaHei Light" w:eastAsia="Microsoft YaHei Light" w:hAnsi="Microsoft YaHei Light" w:hint="eastAsia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1037" w:type="dxa"/>
            <w:tcBorders>
              <w:left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1370F1AB" w14:textId="77777777" w:rsidR="00FF6F4D" w:rsidRDefault="00FF6F4D" w:rsidP="0088648D">
            <w:pPr>
              <w:rPr>
                <w:rFonts w:ascii="Microsoft YaHei Light" w:eastAsia="Microsoft YaHei Light" w:hAnsi="Microsoft YaHei Light"/>
                <w:sz w:val="16"/>
                <w:szCs w:val="16"/>
                <w:lang w:eastAsia="zh-CN"/>
              </w:rPr>
            </w:pPr>
          </w:p>
        </w:tc>
        <w:tc>
          <w:tcPr>
            <w:tcW w:w="1089" w:type="dxa"/>
            <w:tcBorders>
              <w:left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6EF3FB1E" w14:textId="77777777" w:rsidR="00FF6F4D" w:rsidRDefault="00FF6F4D" w:rsidP="0088648D">
            <w:pPr>
              <w:rPr>
                <w:rFonts w:ascii="Microsoft YaHei Light" w:eastAsia="Microsoft YaHei Light" w:hAnsi="Microsoft YaHei Light"/>
                <w:sz w:val="16"/>
                <w:szCs w:val="16"/>
                <w:lang w:eastAsia="zh-CN"/>
              </w:rPr>
            </w:pPr>
          </w:p>
        </w:tc>
        <w:tc>
          <w:tcPr>
            <w:tcW w:w="983" w:type="dxa"/>
            <w:tcBorders>
              <w:left w:val="dotted" w:sz="4" w:space="0" w:color="auto"/>
            </w:tcBorders>
            <w:shd w:val="clear" w:color="auto" w:fill="auto"/>
            <w:vAlign w:val="center"/>
          </w:tcPr>
          <w:p w14:paraId="20F5B17A" w14:textId="77777777" w:rsidR="00FF6F4D" w:rsidRDefault="00FF6F4D" w:rsidP="0088648D">
            <w:pPr>
              <w:rPr>
                <w:rFonts w:ascii="Microsoft YaHei Light" w:eastAsia="Microsoft YaHei Light" w:hAnsi="Microsoft YaHei Light"/>
                <w:sz w:val="16"/>
                <w:szCs w:val="16"/>
                <w:lang w:eastAsia="zh-CN"/>
              </w:rPr>
            </w:pPr>
          </w:p>
        </w:tc>
      </w:tr>
      <w:tr w:rsidR="00FF6F4D" w:rsidRPr="002C5E0D" w14:paraId="31887BA5" w14:textId="77777777" w:rsidTr="00D4382B">
        <w:trPr>
          <w:trHeight w:val="88"/>
        </w:trPr>
        <w:tc>
          <w:tcPr>
            <w:tcW w:w="8494" w:type="dxa"/>
            <w:gridSpan w:val="7"/>
            <w:shd w:val="clear" w:color="auto" w:fill="auto"/>
          </w:tcPr>
          <w:p w14:paraId="449209A3" w14:textId="77777777" w:rsidR="00FF6F4D" w:rsidRPr="002C5E0D" w:rsidRDefault="00FF6F4D" w:rsidP="0088648D">
            <w:pPr>
              <w:rPr>
                <w:rFonts w:ascii="微软雅黑" w:eastAsia="微软雅黑" w:hAnsi="微软雅黑"/>
                <w:iCs/>
                <w:sz w:val="10"/>
                <w:szCs w:val="10"/>
                <w:lang w:eastAsia="zh-CN"/>
              </w:rPr>
            </w:pPr>
          </w:p>
        </w:tc>
      </w:tr>
      <w:tr w:rsidR="00FF6F4D" w:rsidRPr="00EE0D85" w14:paraId="5D1CEAE0" w14:textId="77777777" w:rsidTr="00D4382B">
        <w:tc>
          <w:tcPr>
            <w:tcW w:w="1605" w:type="dxa"/>
            <w:vMerge w:val="restart"/>
            <w:shd w:val="clear" w:color="auto" w:fill="auto"/>
          </w:tcPr>
          <w:p w14:paraId="5BFC4314" w14:textId="72CAD9F3" w:rsidR="00FF6F4D" w:rsidRPr="00EE0D85" w:rsidRDefault="00D4382B" w:rsidP="0088648D">
            <w:pPr>
              <w:rPr>
                <w:rFonts w:ascii="微软雅黑" w:eastAsia="微软雅黑" w:hAnsi="微软雅黑"/>
                <w:iCs/>
                <w:lang w:eastAsia="zh-CN"/>
              </w:rPr>
            </w:pPr>
            <w:r>
              <w:rPr>
                <w:rFonts w:ascii="微软雅黑" w:eastAsia="微软雅黑" w:hAnsi="微软雅黑" w:hint="eastAsia"/>
                <w:iCs/>
                <w:lang w:eastAsia="zh-CN"/>
              </w:rPr>
              <w:t>系统日志</w:t>
            </w:r>
          </w:p>
        </w:tc>
        <w:tc>
          <w:tcPr>
            <w:tcW w:w="1651" w:type="dxa"/>
            <w:shd w:val="clear" w:color="auto" w:fill="auto"/>
            <w:vAlign w:val="center"/>
          </w:tcPr>
          <w:p w14:paraId="77A643CF" w14:textId="13B08978" w:rsidR="00FF6F4D" w:rsidRPr="002C5E0D" w:rsidRDefault="00D4382B" w:rsidP="0088648D">
            <w:pPr>
              <w:rPr>
                <w:rFonts w:ascii="微软雅黑" w:eastAsia="微软雅黑" w:hAnsi="微软雅黑"/>
                <w:iCs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iCs/>
                <w:sz w:val="18"/>
                <w:szCs w:val="18"/>
                <w:lang w:eastAsia="zh-CN"/>
              </w:rPr>
              <w:t>管理系统日志</w:t>
            </w:r>
          </w:p>
        </w:tc>
        <w:tc>
          <w:tcPr>
            <w:tcW w:w="1040" w:type="dxa"/>
            <w:tcBorders>
              <w:right w:val="dotted" w:sz="4" w:space="0" w:color="auto"/>
            </w:tcBorders>
            <w:shd w:val="clear" w:color="auto" w:fill="auto"/>
            <w:vAlign w:val="center"/>
          </w:tcPr>
          <w:p w14:paraId="40844B78" w14:textId="0DA2A8A9" w:rsidR="00FF6F4D" w:rsidRPr="002C5E0D" w:rsidRDefault="00D4382B" w:rsidP="0088648D">
            <w:pPr>
              <w:rPr>
                <w:rFonts w:ascii="Microsoft YaHei Light" w:eastAsia="Microsoft YaHei Light" w:hAnsi="Microsoft YaHei Light"/>
                <w:sz w:val="16"/>
                <w:szCs w:val="16"/>
                <w:lang w:eastAsia="zh-CN"/>
              </w:rPr>
            </w:pPr>
            <w:r>
              <w:rPr>
                <w:rFonts w:ascii="Microsoft YaHei Light" w:eastAsia="Microsoft YaHei Light" w:hAnsi="Microsoft YaHei Light" w:hint="eastAsia"/>
                <w:sz w:val="16"/>
                <w:szCs w:val="16"/>
                <w:lang w:eastAsia="zh-CN"/>
              </w:rPr>
              <w:t>日志列表</w:t>
            </w:r>
          </w:p>
        </w:tc>
        <w:tc>
          <w:tcPr>
            <w:tcW w:w="1089" w:type="dxa"/>
            <w:tcBorders>
              <w:left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2E500A65" w14:textId="342D15D7" w:rsidR="00FF6F4D" w:rsidRPr="002C5E0D" w:rsidRDefault="00D4382B" w:rsidP="0088648D">
            <w:pPr>
              <w:rPr>
                <w:rFonts w:ascii="Microsoft YaHei Light" w:eastAsia="Microsoft YaHei Light" w:hAnsi="Microsoft YaHei Light"/>
                <w:sz w:val="16"/>
                <w:szCs w:val="16"/>
                <w:lang w:eastAsia="zh-CN"/>
              </w:rPr>
            </w:pPr>
            <w:r>
              <w:rPr>
                <w:rFonts w:ascii="Microsoft YaHei Light" w:eastAsia="Microsoft YaHei Light" w:hAnsi="Microsoft YaHei Light" w:hint="eastAsia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1037" w:type="dxa"/>
            <w:tcBorders>
              <w:left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4FAB8953" w14:textId="77777777" w:rsidR="00FF6F4D" w:rsidRPr="002C5E0D" w:rsidRDefault="00FF6F4D" w:rsidP="0088648D">
            <w:pPr>
              <w:rPr>
                <w:rFonts w:ascii="Microsoft YaHei Light" w:eastAsia="Microsoft YaHei Light" w:hAnsi="Microsoft YaHei Light"/>
                <w:sz w:val="16"/>
                <w:szCs w:val="16"/>
                <w:lang w:eastAsia="zh-CN"/>
              </w:rPr>
            </w:pPr>
          </w:p>
        </w:tc>
        <w:tc>
          <w:tcPr>
            <w:tcW w:w="1089" w:type="dxa"/>
            <w:tcBorders>
              <w:left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02C01DAE" w14:textId="77777777" w:rsidR="00FF6F4D" w:rsidRPr="002C5E0D" w:rsidRDefault="00FF6F4D" w:rsidP="0088648D">
            <w:pPr>
              <w:rPr>
                <w:rFonts w:ascii="Microsoft YaHei Light" w:eastAsia="Microsoft YaHei Light" w:hAnsi="Microsoft YaHei Light"/>
                <w:sz w:val="16"/>
                <w:szCs w:val="16"/>
                <w:lang w:eastAsia="zh-CN"/>
              </w:rPr>
            </w:pPr>
          </w:p>
        </w:tc>
        <w:tc>
          <w:tcPr>
            <w:tcW w:w="983" w:type="dxa"/>
            <w:tcBorders>
              <w:left w:val="dotted" w:sz="4" w:space="0" w:color="auto"/>
            </w:tcBorders>
            <w:shd w:val="clear" w:color="auto" w:fill="auto"/>
            <w:vAlign w:val="center"/>
          </w:tcPr>
          <w:p w14:paraId="1F3F5E9A" w14:textId="77777777" w:rsidR="00FF6F4D" w:rsidRPr="002C5E0D" w:rsidRDefault="00FF6F4D" w:rsidP="0088648D">
            <w:pPr>
              <w:rPr>
                <w:rFonts w:ascii="Microsoft YaHei Light" w:eastAsia="Microsoft YaHei Light" w:hAnsi="Microsoft YaHei Light"/>
                <w:sz w:val="16"/>
                <w:szCs w:val="16"/>
                <w:lang w:eastAsia="zh-CN"/>
              </w:rPr>
            </w:pPr>
          </w:p>
        </w:tc>
      </w:tr>
      <w:tr w:rsidR="00D4382B" w:rsidRPr="00EE0D85" w14:paraId="3E497455" w14:textId="77777777" w:rsidTr="00D4382B">
        <w:tc>
          <w:tcPr>
            <w:tcW w:w="1605" w:type="dxa"/>
            <w:vMerge/>
            <w:shd w:val="clear" w:color="auto" w:fill="auto"/>
          </w:tcPr>
          <w:p w14:paraId="2F7E6978" w14:textId="77777777" w:rsidR="00D4382B" w:rsidRPr="00EE0D85" w:rsidRDefault="00D4382B" w:rsidP="0088648D">
            <w:pPr>
              <w:rPr>
                <w:rFonts w:ascii="微软雅黑" w:eastAsia="微软雅黑" w:hAnsi="微软雅黑"/>
                <w:iCs/>
                <w:lang w:eastAsia="zh-CN"/>
              </w:rPr>
            </w:pPr>
          </w:p>
        </w:tc>
        <w:tc>
          <w:tcPr>
            <w:tcW w:w="1651" w:type="dxa"/>
            <w:shd w:val="clear" w:color="auto" w:fill="auto"/>
            <w:vAlign w:val="center"/>
          </w:tcPr>
          <w:p w14:paraId="1FA0F617" w14:textId="00865FD9" w:rsidR="00D4382B" w:rsidRPr="002C5E0D" w:rsidRDefault="00D4382B" w:rsidP="0088648D">
            <w:pPr>
              <w:rPr>
                <w:rFonts w:ascii="微软雅黑" w:eastAsia="微软雅黑" w:hAnsi="微软雅黑"/>
                <w:iCs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iCs/>
                <w:sz w:val="18"/>
                <w:szCs w:val="18"/>
                <w:lang w:eastAsia="zh-CN"/>
              </w:rPr>
              <w:t>服务接口日志</w:t>
            </w:r>
          </w:p>
        </w:tc>
        <w:tc>
          <w:tcPr>
            <w:tcW w:w="1040" w:type="dxa"/>
            <w:tcBorders>
              <w:right w:val="dotted" w:sz="4" w:space="0" w:color="auto"/>
            </w:tcBorders>
            <w:shd w:val="clear" w:color="auto" w:fill="auto"/>
            <w:vAlign w:val="center"/>
          </w:tcPr>
          <w:p w14:paraId="7D0D8D7E" w14:textId="64ED980D" w:rsidR="00D4382B" w:rsidRPr="002C5E0D" w:rsidRDefault="00D4382B" w:rsidP="0088648D">
            <w:pPr>
              <w:rPr>
                <w:rFonts w:ascii="Microsoft YaHei Light" w:eastAsia="Microsoft YaHei Light" w:hAnsi="Microsoft YaHei Light"/>
                <w:sz w:val="16"/>
                <w:szCs w:val="16"/>
                <w:lang w:eastAsia="zh-CN"/>
              </w:rPr>
            </w:pPr>
            <w:r>
              <w:rPr>
                <w:rFonts w:ascii="Microsoft YaHei Light" w:eastAsia="Microsoft YaHei Light" w:hAnsi="Microsoft YaHei Light" w:hint="eastAsia"/>
                <w:sz w:val="16"/>
                <w:szCs w:val="16"/>
                <w:lang w:eastAsia="zh-CN"/>
              </w:rPr>
              <w:t>日志列表</w:t>
            </w:r>
          </w:p>
        </w:tc>
        <w:tc>
          <w:tcPr>
            <w:tcW w:w="1089" w:type="dxa"/>
            <w:tcBorders>
              <w:left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0BFA235F" w14:textId="09EF1E1E" w:rsidR="00D4382B" w:rsidRPr="002C5E0D" w:rsidRDefault="00D4382B" w:rsidP="0088648D">
            <w:pPr>
              <w:rPr>
                <w:rFonts w:ascii="Microsoft YaHei Light" w:eastAsia="Microsoft YaHei Light" w:hAnsi="Microsoft YaHei Light"/>
                <w:sz w:val="16"/>
                <w:szCs w:val="16"/>
                <w:lang w:eastAsia="zh-CN"/>
              </w:rPr>
            </w:pPr>
            <w:r>
              <w:rPr>
                <w:rFonts w:ascii="Microsoft YaHei Light" w:eastAsia="Microsoft YaHei Light" w:hAnsi="Microsoft YaHei Light" w:hint="eastAsia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1037" w:type="dxa"/>
            <w:tcBorders>
              <w:left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162BAC16" w14:textId="77777777" w:rsidR="00D4382B" w:rsidRPr="002C5E0D" w:rsidRDefault="00D4382B" w:rsidP="0088648D">
            <w:pPr>
              <w:rPr>
                <w:rFonts w:ascii="Microsoft YaHei Light" w:eastAsia="Microsoft YaHei Light" w:hAnsi="Microsoft YaHei Light"/>
                <w:sz w:val="16"/>
                <w:szCs w:val="16"/>
                <w:lang w:eastAsia="zh-CN"/>
              </w:rPr>
            </w:pPr>
          </w:p>
        </w:tc>
        <w:tc>
          <w:tcPr>
            <w:tcW w:w="1089" w:type="dxa"/>
            <w:tcBorders>
              <w:left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247580CA" w14:textId="77777777" w:rsidR="00D4382B" w:rsidRPr="002C5E0D" w:rsidRDefault="00D4382B" w:rsidP="0088648D">
            <w:pPr>
              <w:rPr>
                <w:rFonts w:ascii="Microsoft YaHei Light" w:eastAsia="Microsoft YaHei Light" w:hAnsi="Microsoft YaHei Light"/>
                <w:sz w:val="16"/>
                <w:szCs w:val="16"/>
                <w:lang w:eastAsia="zh-CN"/>
              </w:rPr>
            </w:pPr>
          </w:p>
        </w:tc>
        <w:tc>
          <w:tcPr>
            <w:tcW w:w="983" w:type="dxa"/>
            <w:tcBorders>
              <w:left w:val="dotted" w:sz="4" w:space="0" w:color="auto"/>
            </w:tcBorders>
            <w:shd w:val="clear" w:color="auto" w:fill="auto"/>
            <w:vAlign w:val="center"/>
          </w:tcPr>
          <w:p w14:paraId="4ADA9315" w14:textId="77777777" w:rsidR="00D4382B" w:rsidRPr="002C5E0D" w:rsidRDefault="00D4382B" w:rsidP="0088648D">
            <w:pPr>
              <w:rPr>
                <w:rFonts w:ascii="Microsoft YaHei Light" w:eastAsia="Microsoft YaHei Light" w:hAnsi="Microsoft YaHei Light"/>
                <w:sz w:val="16"/>
                <w:szCs w:val="16"/>
                <w:lang w:eastAsia="zh-CN"/>
              </w:rPr>
            </w:pPr>
          </w:p>
        </w:tc>
      </w:tr>
      <w:tr w:rsidR="00D4382B" w:rsidRPr="00EE0D85" w14:paraId="38247642" w14:textId="77777777" w:rsidTr="00D4382B">
        <w:tc>
          <w:tcPr>
            <w:tcW w:w="1605" w:type="dxa"/>
            <w:vMerge/>
            <w:shd w:val="clear" w:color="auto" w:fill="auto"/>
          </w:tcPr>
          <w:p w14:paraId="633E1C56" w14:textId="77777777" w:rsidR="00D4382B" w:rsidRPr="00EE0D85" w:rsidRDefault="00D4382B" w:rsidP="0088648D">
            <w:pPr>
              <w:rPr>
                <w:rFonts w:ascii="微软雅黑" w:eastAsia="微软雅黑" w:hAnsi="微软雅黑"/>
                <w:iCs/>
                <w:lang w:eastAsia="zh-CN"/>
              </w:rPr>
            </w:pPr>
          </w:p>
        </w:tc>
        <w:tc>
          <w:tcPr>
            <w:tcW w:w="1651" w:type="dxa"/>
            <w:shd w:val="clear" w:color="auto" w:fill="auto"/>
            <w:vAlign w:val="center"/>
          </w:tcPr>
          <w:p w14:paraId="60D20D58" w14:textId="52AB30CA" w:rsidR="00D4382B" w:rsidRPr="002C5E0D" w:rsidRDefault="00D4382B" w:rsidP="0088648D">
            <w:pPr>
              <w:rPr>
                <w:rFonts w:ascii="微软雅黑" w:eastAsia="微软雅黑" w:hAnsi="微软雅黑"/>
                <w:iCs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iCs/>
                <w:sz w:val="18"/>
                <w:szCs w:val="18"/>
                <w:lang w:eastAsia="zh-CN"/>
              </w:rPr>
              <w:t>计费系统日志</w:t>
            </w:r>
          </w:p>
        </w:tc>
        <w:tc>
          <w:tcPr>
            <w:tcW w:w="1040" w:type="dxa"/>
            <w:tcBorders>
              <w:right w:val="dotted" w:sz="4" w:space="0" w:color="auto"/>
            </w:tcBorders>
            <w:shd w:val="clear" w:color="auto" w:fill="auto"/>
            <w:vAlign w:val="center"/>
          </w:tcPr>
          <w:p w14:paraId="7556DDB4" w14:textId="31140D6A" w:rsidR="00D4382B" w:rsidRPr="002C5E0D" w:rsidRDefault="00D4382B" w:rsidP="0088648D">
            <w:pPr>
              <w:rPr>
                <w:rFonts w:ascii="Microsoft YaHei Light" w:eastAsia="Microsoft YaHei Light" w:hAnsi="Microsoft YaHei Light"/>
                <w:sz w:val="16"/>
                <w:szCs w:val="16"/>
                <w:lang w:eastAsia="zh-CN"/>
              </w:rPr>
            </w:pPr>
            <w:r>
              <w:rPr>
                <w:rFonts w:ascii="Microsoft YaHei Light" w:eastAsia="Microsoft YaHei Light" w:hAnsi="Microsoft YaHei Light" w:hint="eastAsia"/>
                <w:sz w:val="16"/>
                <w:szCs w:val="16"/>
                <w:lang w:eastAsia="zh-CN"/>
              </w:rPr>
              <w:t>日志列表</w:t>
            </w:r>
          </w:p>
        </w:tc>
        <w:tc>
          <w:tcPr>
            <w:tcW w:w="1089" w:type="dxa"/>
            <w:tcBorders>
              <w:left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20844272" w14:textId="69536EFA" w:rsidR="00D4382B" w:rsidRPr="002C5E0D" w:rsidRDefault="00D4382B" w:rsidP="0088648D">
            <w:pPr>
              <w:rPr>
                <w:rFonts w:ascii="Microsoft YaHei Light" w:eastAsia="Microsoft YaHei Light" w:hAnsi="Microsoft YaHei Light"/>
                <w:sz w:val="16"/>
                <w:szCs w:val="16"/>
                <w:lang w:eastAsia="zh-CN"/>
              </w:rPr>
            </w:pPr>
            <w:r>
              <w:rPr>
                <w:rFonts w:ascii="Microsoft YaHei Light" w:eastAsia="Microsoft YaHei Light" w:hAnsi="Microsoft YaHei Light" w:hint="eastAsia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1037" w:type="dxa"/>
            <w:tcBorders>
              <w:left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0CF5D33A" w14:textId="77777777" w:rsidR="00D4382B" w:rsidRPr="002C5E0D" w:rsidRDefault="00D4382B" w:rsidP="0088648D">
            <w:pPr>
              <w:rPr>
                <w:rFonts w:ascii="Microsoft YaHei Light" w:eastAsia="Microsoft YaHei Light" w:hAnsi="Microsoft YaHei Light"/>
                <w:sz w:val="16"/>
                <w:szCs w:val="16"/>
                <w:lang w:eastAsia="zh-CN"/>
              </w:rPr>
            </w:pPr>
          </w:p>
        </w:tc>
        <w:tc>
          <w:tcPr>
            <w:tcW w:w="1089" w:type="dxa"/>
            <w:tcBorders>
              <w:left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4DB51A4E" w14:textId="77777777" w:rsidR="00D4382B" w:rsidRPr="002C5E0D" w:rsidRDefault="00D4382B" w:rsidP="0088648D">
            <w:pPr>
              <w:rPr>
                <w:rFonts w:ascii="Microsoft YaHei Light" w:eastAsia="Microsoft YaHei Light" w:hAnsi="Microsoft YaHei Light"/>
                <w:sz w:val="16"/>
                <w:szCs w:val="16"/>
                <w:lang w:eastAsia="zh-CN"/>
              </w:rPr>
            </w:pPr>
          </w:p>
        </w:tc>
        <w:tc>
          <w:tcPr>
            <w:tcW w:w="983" w:type="dxa"/>
            <w:tcBorders>
              <w:left w:val="dotted" w:sz="4" w:space="0" w:color="auto"/>
            </w:tcBorders>
            <w:shd w:val="clear" w:color="auto" w:fill="auto"/>
            <w:vAlign w:val="center"/>
          </w:tcPr>
          <w:p w14:paraId="37BF120E" w14:textId="77777777" w:rsidR="00D4382B" w:rsidRPr="002C5E0D" w:rsidRDefault="00D4382B" w:rsidP="0088648D">
            <w:pPr>
              <w:rPr>
                <w:rFonts w:ascii="Microsoft YaHei Light" w:eastAsia="Microsoft YaHei Light" w:hAnsi="Microsoft YaHei Light"/>
                <w:sz w:val="16"/>
                <w:szCs w:val="16"/>
                <w:lang w:eastAsia="zh-CN"/>
              </w:rPr>
            </w:pPr>
          </w:p>
        </w:tc>
      </w:tr>
      <w:tr w:rsidR="00D4382B" w:rsidRPr="00EE0D85" w14:paraId="4171779C" w14:textId="77777777" w:rsidTr="00D4382B">
        <w:tc>
          <w:tcPr>
            <w:tcW w:w="1605" w:type="dxa"/>
            <w:vMerge/>
            <w:shd w:val="clear" w:color="auto" w:fill="auto"/>
          </w:tcPr>
          <w:p w14:paraId="57F89BA6" w14:textId="77777777" w:rsidR="00D4382B" w:rsidRPr="00EE0D85" w:rsidRDefault="00D4382B" w:rsidP="0088648D">
            <w:pPr>
              <w:rPr>
                <w:rFonts w:ascii="微软雅黑" w:eastAsia="微软雅黑" w:hAnsi="微软雅黑"/>
                <w:iCs/>
                <w:lang w:eastAsia="zh-CN"/>
              </w:rPr>
            </w:pPr>
          </w:p>
        </w:tc>
        <w:tc>
          <w:tcPr>
            <w:tcW w:w="1651" w:type="dxa"/>
            <w:shd w:val="clear" w:color="auto" w:fill="auto"/>
            <w:vAlign w:val="center"/>
          </w:tcPr>
          <w:p w14:paraId="77780698" w14:textId="442334FA" w:rsidR="00D4382B" w:rsidRPr="002C5E0D" w:rsidRDefault="00D4382B" w:rsidP="0088648D">
            <w:pPr>
              <w:rPr>
                <w:rFonts w:ascii="微软雅黑" w:eastAsia="微软雅黑" w:hAnsi="微软雅黑"/>
                <w:iCs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iCs/>
                <w:sz w:val="18"/>
                <w:szCs w:val="18"/>
                <w:lang w:eastAsia="zh-CN"/>
              </w:rPr>
              <w:t>卡调度服务日志</w:t>
            </w:r>
          </w:p>
        </w:tc>
        <w:tc>
          <w:tcPr>
            <w:tcW w:w="1040" w:type="dxa"/>
            <w:tcBorders>
              <w:right w:val="dotted" w:sz="4" w:space="0" w:color="auto"/>
            </w:tcBorders>
            <w:shd w:val="clear" w:color="auto" w:fill="auto"/>
            <w:vAlign w:val="center"/>
          </w:tcPr>
          <w:p w14:paraId="52A1E682" w14:textId="7B56BD59" w:rsidR="00D4382B" w:rsidRPr="002C5E0D" w:rsidRDefault="00D4382B" w:rsidP="0088648D">
            <w:pPr>
              <w:rPr>
                <w:rFonts w:ascii="Microsoft YaHei Light" w:eastAsia="Microsoft YaHei Light" w:hAnsi="Microsoft YaHei Light"/>
                <w:sz w:val="16"/>
                <w:szCs w:val="16"/>
                <w:lang w:eastAsia="zh-CN"/>
              </w:rPr>
            </w:pPr>
            <w:r>
              <w:rPr>
                <w:rFonts w:ascii="Microsoft YaHei Light" w:eastAsia="Microsoft YaHei Light" w:hAnsi="Microsoft YaHei Light" w:hint="eastAsia"/>
                <w:sz w:val="16"/>
                <w:szCs w:val="16"/>
                <w:lang w:eastAsia="zh-CN"/>
              </w:rPr>
              <w:t>日志列表</w:t>
            </w:r>
          </w:p>
        </w:tc>
        <w:tc>
          <w:tcPr>
            <w:tcW w:w="1089" w:type="dxa"/>
            <w:tcBorders>
              <w:left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2814FBA5" w14:textId="49AB00CF" w:rsidR="00D4382B" w:rsidRPr="002C5E0D" w:rsidRDefault="00D4382B" w:rsidP="0088648D">
            <w:pPr>
              <w:rPr>
                <w:rFonts w:ascii="Microsoft YaHei Light" w:eastAsia="Microsoft YaHei Light" w:hAnsi="Microsoft YaHei Light"/>
                <w:sz w:val="16"/>
                <w:szCs w:val="16"/>
                <w:lang w:eastAsia="zh-CN"/>
              </w:rPr>
            </w:pPr>
            <w:r>
              <w:rPr>
                <w:rFonts w:ascii="Microsoft YaHei Light" w:eastAsia="Microsoft YaHei Light" w:hAnsi="Microsoft YaHei Light" w:hint="eastAsia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1037" w:type="dxa"/>
            <w:tcBorders>
              <w:left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4806AA6E" w14:textId="77777777" w:rsidR="00D4382B" w:rsidRPr="002C5E0D" w:rsidRDefault="00D4382B" w:rsidP="0088648D">
            <w:pPr>
              <w:rPr>
                <w:rFonts w:ascii="Microsoft YaHei Light" w:eastAsia="Microsoft YaHei Light" w:hAnsi="Microsoft YaHei Light"/>
                <w:sz w:val="16"/>
                <w:szCs w:val="16"/>
                <w:lang w:eastAsia="zh-CN"/>
              </w:rPr>
            </w:pPr>
          </w:p>
        </w:tc>
        <w:tc>
          <w:tcPr>
            <w:tcW w:w="1089" w:type="dxa"/>
            <w:tcBorders>
              <w:left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42C50E5C" w14:textId="77777777" w:rsidR="00D4382B" w:rsidRPr="002C5E0D" w:rsidRDefault="00D4382B" w:rsidP="0088648D">
            <w:pPr>
              <w:rPr>
                <w:rFonts w:ascii="Microsoft YaHei Light" w:eastAsia="Microsoft YaHei Light" w:hAnsi="Microsoft YaHei Light"/>
                <w:sz w:val="16"/>
                <w:szCs w:val="16"/>
                <w:lang w:eastAsia="zh-CN"/>
              </w:rPr>
            </w:pPr>
          </w:p>
        </w:tc>
        <w:tc>
          <w:tcPr>
            <w:tcW w:w="983" w:type="dxa"/>
            <w:tcBorders>
              <w:left w:val="dotted" w:sz="4" w:space="0" w:color="auto"/>
            </w:tcBorders>
            <w:shd w:val="clear" w:color="auto" w:fill="auto"/>
            <w:vAlign w:val="center"/>
          </w:tcPr>
          <w:p w14:paraId="1CC4B571" w14:textId="77777777" w:rsidR="00D4382B" w:rsidRPr="002C5E0D" w:rsidRDefault="00D4382B" w:rsidP="0088648D">
            <w:pPr>
              <w:rPr>
                <w:rFonts w:ascii="Microsoft YaHei Light" w:eastAsia="Microsoft YaHei Light" w:hAnsi="Microsoft YaHei Light"/>
                <w:sz w:val="16"/>
                <w:szCs w:val="16"/>
                <w:lang w:eastAsia="zh-CN"/>
              </w:rPr>
            </w:pPr>
          </w:p>
        </w:tc>
      </w:tr>
      <w:tr w:rsidR="00D4382B" w:rsidRPr="00EE0D85" w14:paraId="4B96CF5B" w14:textId="77777777" w:rsidTr="00D4382B">
        <w:tc>
          <w:tcPr>
            <w:tcW w:w="1605" w:type="dxa"/>
            <w:vMerge/>
            <w:shd w:val="clear" w:color="auto" w:fill="auto"/>
          </w:tcPr>
          <w:p w14:paraId="396B754F" w14:textId="77777777" w:rsidR="00D4382B" w:rsidRDefault="00D4382B" w:rsidP="0088648D">
            <w:pPr>
              <w:rPr>
                <w:rFonts w:ascii="微软雅黑" w:eastAsia="微软雅黑" w:hAnsi="微软雅黑"/>
                <w:iCs/>
                <w:lang w:eastAsia="zh-CN"/>
              </w:rPr>
            </w:pPr>
          </w:p>
        </w:tc>
        <w:tc>
          <w:tcPr>
            <w:tcW w:w="1651" w:type="dxa"/>
            <w:shd w:val="clear" w:color="auto" w:fill="auto"/>
            <w:vAlign w:val="center"/>
          </w:tcPr>
          <w:p w14:paraId="6A801AAF" w14:textId="194B8B7A" w:rsidR="00D4382B" w:rsidRDefault="00D4382B" w:rsidP="0088648D">
            <w:pPr>
              <w:rPr>
                <w:rFonts w:ascii="微软雅黑" w:eastAsia="微软雅黑" w:hAnsi="微软雅黑"/>
                <w:iCs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iCs/>
                <w:sz w:val="18"/>
                <w:szCs w:val="18"/>
                <w:lang w:eastAsia="zh-CN"/>
              </w:rPr>
              <w:t>卡交换系统日志</w:t>
            </w:r>
          </w:p>
        </w:tc>
        <w:tc>
          <w:tcPr>
            <w:tcW w:w="1040" w:type="dxa"/>
            <w:tcBorders>
              <w:right w:val="dotted" w:sz="4" w:space="0" w:color="auto"/>
            </w:tcBorders>
            <w:shd w:val="clear" w:color="auto" w:fill="auto"/>
            <w:vAlign w:val="center"/>
          </w:tcPr>
          <w:p w14:paraId="4F8C9440" w14:textId="6B3B943E" w:rsidR="00D4382B" w:rsidRPr="002C5E0D" w:rsidRDefault="00D4382B" w:rsidP="0088648D">
            <w:pPr>
              <w:rPr>
                <w:rFonts w:ascii="Microsoft YaHei Light" w:eastAsia="Microsoft YaHei Light" w:hAnsi="Microsoft YaHei Light"/>
                <w:sz w:val="16"/>
                <w:szCs w:val="16"/>
                <w:lang w:eastAsia="zh-CN"/>
              </w:rPr>
            </w:pPr>
            <w:r>
              <w:rPr>
                <w:rFonts w:ascii="Microsoft YaHei Light" w:eastAsia="Microsoft YaHei Light" w:hAnsi="Microsoft YaHei Light" w:hint="eastAsia"/>
                <w:sz w:val="16"/>
                <w:szCs w:val="16"/>
                <w:lang w:eastAsia="zh-CN"/>
              </w:rPr>
              <w:t>日志列表</w:t>
            </w:r>
          </w:p>
        </w:tc>
        <w:tc>
          <w:tcPr>
            <w:tcW w:w="1089" w:type="dxa"/>
            <w:tcBorders>
              <w:left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5F202B92" w14:textId="67B30F40" w:rsidR="00D4382B" w:rsidRPr="002C5E0D" w:rsidRDefault="00D4382B" w:rsidP="0088648D">
            <w:pPr>
              <w:rPr>
                <w:rFonts w:ascii="Microsoft YaHei Light" w:eastAsia="Microsoft YaHei Light" w:hAnsi="Microsoft YaHei Light"/>
                <w:sz w:val="16"/>
                <w:szCs w:val="16"/>
                <w:lang w:eastAsia="zh-CN"/>
              </w:rPr>
            </w:pPr>
            <w:r>
              <w:rPr>
                <w:rFonts w:ascii="Microsoft YaHei Light" w:eastAsia="Microsoft YaHei Light" w:hAnsi="Microsoft YaHei Light" w:hint="eastAsia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1037" w:type="dxa"/>
            <w:tcBorders>
              <w:left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70347573" w14:textId="77777777" w:rsidR="00D4382B" w:rsidRDefault="00D4382B" w:rsidP="0088648D">
            <w:pPr>
              <w:rPr>
                <w:rFonts w:ascii="Microsoft YaHei Light" w:eastAsia="Microsoft YaHei Light" w:hAnsi="Microsoft YaHei Light"/>
                <w:sz w:val="16"/>
                <w:szCs w:val="16"/>
                <w:lang w:eastAsia="zh-CN"/>
              </w:rPr>
            </w:pPr>
          </w:p>
        </w:tc>
        <w:tc>
          <w:tcPr>
            <w:tcW w:w="1089" w:type="dxa"/>
            <w:tcBorders>
              <w:left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278AAED2" w14:textId="77777777" w:rsidR="00D4382B" w:rsidRDefault="00D4382B" w:rsidP="0088648D">
            <w:pPr>
              <w:rPr>
                <w:rFonts w:ascii="Microsoft YaHei Light" w:eastAsia="Microsoft YaHei Light" w:hAnsi="Microsoft YaHei Light"/>
                <w:sz w:val="16"/>
                <w:szCs w:val="16"/>
                <w:lang w:eastAsia="zh-CN"/>
              </w:rPr>
            </w:pPr>
          </w:p>
        </w:tc>
        <w:tc>
          <w:tcPr>
            <w:tcW w:w="983" w:type="dxa"/>
            <w:tcBorders>
              <w:left w:val="dotted" w:sz="4" w:space="0" w:color="auto"/>
            </w:tcBorders>
            <w:shd w:val="clear" w:color="auto" w:fill="auto"/>
            <w:vAlign w:val="center"/>
          </w:tcPr>
          <w:p w14:paraId="0E617374" w14:textId="77777777" w:rsidR="00D4382B" w:rsidRDefault="00D4382B" w:rsidP="0088648D">
            <w:pPr>
              <w:rPr>
                <w:rFonts w:ascii="Microsoft YaHei Light" w:eastAsia="Microsoft YaHei Light" w:hAnsi="Microsoft YaHei Light"/>
                <w:sz w:val="16"/>
                <w:szCs w:val="16"/>
                <w:lang w:eastAsia="zh-CN"/>
              </w:rPr>
            </w:pPr>
          </w:p>
        </w:tc>
      </w:tr>
      <w:tr w:rsidR="00D4382B" w:rsidRPr="00EE0D85" w14:paraId="790608B3" w14:textId="77777777" w:rsidTr="00D4382B">
        <w:tc>
          <w:tcPr>
            <w:tcW w:w="1605" w:type="dxa"/>
            <w:vMerge/>
            <w:shd w:val="clear" w:color="auto" w:fill="auto"/>
          </w:tcPr>
          <w:p w14:paraId="739DA1F5" w14:textId="77777777" w:rsidR="00D4382B" w:rsidRDefault="00D4382B" w:rsidP="0088648D">
            <w:pPr>
              <w:rPr>
                <w:rFonts w:ascii="微软雅黑" w:eastAsia="微软雅黑" w:hAnsi="微软雅黑"/>
                <w:iCs/>
                <w:lang w:eastAsia="zh-CN"/>
              </w:rPr>
            </w:pPr>
          </w:p>
        </w:tc>
        <w:tc>
          <w:tcPr>
            <w:tcW w:w="1651" w:type="dxa"/>
            <w:shd w:val="clear" w:color="auto" w:fill="auto"/>
            <w:vAlign w:val="center"/>
          </w:tcPr>
          <w:p w14:paraId="015B3449" w14:textId="77D48479" w:rsidR="00D4382B" w:rsidRDefault="00D4382B" w:rsidP="0088648D">
            <w:pPr>
              <w:rPr>
                <w:rFonts w:ascii="微软雅黑" w:eastAsia="微软雅黑" w:hAnsi="微软雅黑"/>
                <w:iCs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iCs/>
                <w:sz w:val="18"/>
                <w:szCs w:val="18"/>
                <w:lang w:eastAsia="zh-CN"/>
              </w:rPr>
              <w:t>软交换系统日志</w:t>
            </w:r>
          </w:p>
        </w:tc>
        <w:tc>
          <w:tcPr>
            <w:tcW w:w="1040" w:type="dxa"/>
            <w:tcBorders>
              <w:right w:val="dotted" w:sz="4" w:space="0" w:color="auto"/>
            </w:tcBorders>
            <w:shd w:val="clear" w:color="auto" w:fill="auto"/>
            <w:vAlign w:val="center"/>
          </w:tcPr>
          <w:p w14:paraId="22F186CC" w14:textId="216AB249" w:rsidR="00D4382B" w:rsidRPr="002C5E0D" w:rsidRDefault="00D4382B" w:rsidP="0088648D">
            <w:pPr>
              <w:rPr>
                <w:rFonts w:ascii="Microsoft YaHei Light" w:eastAsia="Microsoft YaHei Light" w:hAnsi="Microsoft YaHei Light"/>
                <w:sz w:val="16"/>
                <w:szCs w:val="16"/>
                <w:lang w:eastAsia="zh-CN"/>
              </w:rPr>
            </w:pPr>
            <w:r>
              <w:rPr>
                <w:rFonts w:ascii="Microsoft YaHei Light" w:eastAsia="Microsoft YaHei Light" w:hAnsi="Microsoft YaHei Light" w:hint="eastAsia"/>
                <w:sz w:val="16"/>
                <w:szCs w:val="16"/>
                <w:lang w:eastAsia="zh-CN"/>
              </w:rPr>
              <w:t>日志列表</w:t>
            </w:r>
          </w:p>
        </w:tc>
        <w:tc>
          <w:tcPr>
            <w:tcW w:w="1089" w:type="dxa"/>
            <w:tcBorders>
              <w:left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26CD1561" w14:textId="15465F4E" w:rsidR="00D4382B" w:rsidRPr="002C5E0D" w:rsidRDefault="00D4382B" w:rsidP="0088648D">
            <w:pPr>
              <w:rPr>
                <w:rFonts w:ascii="Microsoft YaHei Light" w:eastAsia="Microsoft YaHei Light" w:hAnsi="Microsoft YaHei Light"/>
                <w:sz w:val="16"/>
                <w:szCs w:val="16"/>
                <w:lang w:eastAsia="zh-CN"/>
              </w:rPr>
            </w:pPr>
            <w:r>
              <w:rPr>
                <w:rFonts w:ascii="Microsoft YaHei Light" w:eastAsia="Microsoft YaHei Light" w:hAnsi="Microsoft YaHei Light" w:hint="eastAsia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1037" w:type="dxa"/>
            <w:tcBorders>
              <w:left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24BA0457" w14:textId="77777777" w:rsidR="00D4382B" w:rsidRDefault="00D4382B" w:rsidP="0088648D">
            <w:pPr>
              <w:rPr>
                <w:rFonts w:ascii="Microsoft YaHei Light" w:eastAsia="Microsoft YaHei Light" w:hAnsi="Microsoft YaHei Light"/>
                <w:sz w:val="16"/>
                <w:szCs w:val="16"/>
                <w:lang w:eastAsia="zh-CN"/>
              </w:rPr>
            </w:pPr>
          </w:p>
        </w:tc>
        <w:tc>
          <w:tcPr>
            <w:tcW w:w="1089" w:type="dxa"/>
            <w:tcBorders>
              <w:left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0F45547D" w14:textId="77777777" w:rsidR="00D4382B" w:rsidRDefault="00D4382B" w:rsidP="0088648D">
            <w:pPr>
              <w:rPr>
                <w:rFonts w:ascii="Microsoft YaHei Light" w:eastAsia="Microsoft YaHei Light" w:hAnsi="Microsoft YaHei Light"/>
                <w:sz w:val="16"/>
                <w:szCs w:val="16"/>
                <w:lang w:eastAsia="zh-CN"/>
              </w:rPr>
            </w:pPr>
          </w:p>
        </w:tc>
        <w:tc>
          <w:tcPr>
            <w:tcW w:w="983" w:type="dxa"/>
            <w:tcBorders>
              <w:left w:val="dotted" w:sz="4" w:space="0" w:color="auto"/>
            </w:tcBorders>
            <w:shd w:val="clear" w:color="auto" w:fill="auto"/>
            <w:vAlign w:val="center"/>
          </w:tcPr>
          <w:p w14:paraId="71C6F731" w14:textId="77777777" w:rsidR="00D4382B" w:rsidRDefault="00D4382B" w:rsidP="0088648D">
            <w:pPr>
              <w:rPr>
                <w:rFonts w:ascii="Microsoft YaHei Light" w:eastAsia="Microsoft YaHei Light" w:hAnsi="Microsoft YaHei Light"/>
                <w:sz w:val="16"/>
                <w:szCs w:val="16"/>
                <w:lang w:eastAsia="zh-CN"/>
              </w:rPr>
            </w:pPr>
          </w:p>
        </w:tc>
      </w:tr>
      <w:tr w:rsidR="00D4382B" w:rsidRPr="00EE0D85" w14:paraId="66A26643" w14:textId="77777777" w:rsidTr="00D4382B">
        <w:tc>
          <w:tcPr>
            <w:tcW w:w="1605" w:type="dxa"/>
            <w:vMerge/>
            <w:shd w:val="clear" w:color="auto" w:fill="auto"/>
          </w:tcPr>
          <w:p w14:paraId="7788A0DA" w14:textId="77777777" w:rsidR="00D4382B" w:rsidRDefault="00D4382B" w:rsidP="0088648D">
            <w:pPr>
              <w:rPr>
                <w:rFonts w:ascii="微软雅黑" w:eastAsia="微软雅黑" w:hAnsi="微软雅黑"/>
                <w:iCs/>
                <w:lang w:eastAsia="zh-CN"/>
              </w:rPr>
            </w:pPr>
          </w:p>
        </w:tc>
        <w:tc>
          <w:tcPr>
            <w:tcW w:w="1651" w:type="dxa"/>
            <w:shd w:val="clear" w:color="auto" w:fill="auto"/>
            <w:vAlign w:val="center"/>
          </w:tcPr>
          <w:p w14:paraId="4F8FC5B4" w14:textId="1B9C3AE6" w:rsidR="00D4382B" w:rsidRDefault="00D4382B" w:rsidP="0088648D">
            <w:pPr>
              <w:rPr>
                <w:rFonts w:ascii="微软雅黑" w:eastAsia="微软雅黑" w:hAnsi="微软雅黑"/>
                <w:iCs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iCs/>
                <w:sz w:val="18"/>
                <w:szCs w:val="18"/>
                <w:lang w:eastAsia="zh-CN"/>
              </w:rPr>
              <w:t>消息日志</w:t>
            </w:r>
          </w:p>
        </w:tc>
        <w:tc>
          <w:tcPr>
            <w:tcW w:w="1040" w:type="dxa"/>
            <w:tcBorders>
              <w:right w:val="dotted" w:sz="4" w:space="0" w:color="auto"/>
            </w:tcBorders>
            <w:shd w:val="clear" w:color="auto" w:fill="auto"/>
            <w:vAlign w:val="center"/>
          </w:tcPr>
          <w:p w14:paraId="59A063A1" w14:textId="4751CD77" w:rsidR="00D4382B" w:rsidRPr="002C5E0D" w:rsidRDefault="00D4382B" w:rsidP="0088648D">
            <w:pPr>
              <w:rPr>
                <w:rFonts w:ascii="Microsoft YaHei Light" w:eastAsia="Microsoft YaHei Light" w:hAnsi="Microsoft YaHei Light"/>
                <w:sz w:val="16"/>
                <w:szCs w:val="16"/>
                <w:lang w:eastAsia="zh-CN"/>
              </w:rPr>
            </w:pPr>
            <w:r>
              <w:rPr>
                <w:rFonts w:ascii="Microsoft YaHei Light" w:eastAsia="Microsoft YaHei Light" w:hAnsi="Microsoft YaHei Light" w:hint="eastAsia"/>
                <w:sz w:val="16"/>
                <w:szCs w:val="16"/>
                <w:lang w:eastAsia="zh-CN"/>
              </w:rPr>
              <w:t>日志列表</w:t>
            </w:r>
          </w:p>
        </w:tc>
        <w:tc>
          <w:tcPr>
            <w:tcW w:w="1089" w:type="dxa"/>
            <w:tcBorders>
              <w:left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791AFE23" w14:textId="284439D4" w:rsidR="00D4382B" w:rsidRPr="002C5E0D" w:rsidRDefault="00D4382B" w:rsidP="0088648D">
            <w:pPr>
              <w:rPr>
                <w:rFonts w:ascii="Microsoft YaHei Light" w:eastAsia="Microsoft YaHei Light" w:hAnsi="Microsoft YaHei Light"/>
                <w:sz w:val="16"/>
                <w:szCs w:val="16"/>
                <w:lang w:eastAsia="zh-CN"/>
              </w:rPr>
            </w:pPr>
            <w:r>
              <w:rPr>
                <w:rFonts w:ascii="Microsoft YaHei Light" w:eastAsia="Microsoft YaHei Light" w:hAnsi="Microsoft YaHei Light" w:hint="eastAsia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1037" w:type="dxa"/>
            <w:tcBorders>
              <w:left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1B947F13" w14:textId="77777777" w:rsidR="00D4382B" w:rsidRDefault="00D4382B" w:rsidP="0088648D">
            <w:pPr>
              <w:rPr>
                <w:rFonts w:ascii="Microsoft YaHei Light" w:eastAsia="Microsoft YaHei Light" w:hAnsi="Microsoft YaHei Light"/>
                <w:sz w:val="16"/>
                <w:szCs w:val="16"/>
                <w:lang w:eastAsia="zh-CN"/>
              </w:rPr>
            </w:pPr>
          </w:p>
        </w:tc>
        <w:tc>
          <w:tcPr>
            <w:tcW w:w="1089" w:type="dxa"/>
            <w:tcBorders>
              <w:left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2ADBC735" w14:textId="77777777" w:rsidR="00D4382B" w:rsidRDefault="00D4382B" w:rsidP="0088648D">
            <w:pPr>
              <w:rPr>
                <w:rFonts w:ascii="Microsoft YaHei Light" w:eastAsia="Microsoft YaHei Light" w:hAnsi="Microsoft YaHei Light"/>
                <w:sz w:val="16"/>
                <w:szCs w:val="16"/>
                <w:lang w:eastAsia="zh-CN"/>
              </w:rPr>
            </w:pPr>
          </w:p>
        </w:tc>
        <w:tc>
          <w:tcPr>
            <w:tcW w:w="983" w:type="dxa"/>
            <w:tcBorders>
              <w:left w:val="dotted" w:sz="4" w:space="0" w:color="auto"/>
            </w:tcBorders>
            <w:shd w:val="clear" w:color="auto" w:fill="auto"/>
            <w:vAlign w:val="center"/>
          </w:tcPr>
          <w:p w14:paraId="4C7604C9" w14:textId="77777777" w:rsidR="00D4382B" w:rsidRDefault="00D4382B" w:rsidP="0088648D">
            <w:pPr>
              <w:rPr>
                <w:rFonts w:ascii="Microsoft YaHei Light" w:eastAsia="Microsoft YaHei Light" w:hAnsi="Microsoft YaHei Light"/>
                <w:sz w:val="16"/>
                <w:szCs w:val="16"/>
                <w:lang w:eastAsia="zh-CN"/>
              </w:rPr>
            </w:pPr>
          </w:p>
        </w:tc>
      </w:tr>
      <w:tr w:rsidR="00D4382B" w:rsidRPr="00EE0D85" w14:paraId="719EF6D9" w14:textId="77777777" w:rsidTr="003D46A9">
        <w:trPr>
          <w:trHeight w:val="64"/>
        </w:trPr>
        <w:tc>
          <w:tcPr>
            <w:tcW w:w="1605" w:type="dxa"/>
            <w:vMerge/>
            <w:shd w:val="clear" w:color="auto" w:fill="auto"/>
          </w:tcPr>
          <w:p w14:paraId="7F3A10F9" w14:textId="77777777" w:rsidR="00D4382B" w:rsidRPr="00EE0D85" w:rsidRDefault="00D4382B" w:rsidP="0088648D">
            <w:pPr>
              <w:rPr>
                <w:rFonts w:ascii="微软雅黑" w:eastAsia="微软雅黑" w:hAnsi="微软雅黑"/>
                <w:iCs/>
                <w:lang w:eastAsia="zh-CN"/>
              </w:rPr>
            </w:pPr>
          </w:p>
        </w:tc>
        <w:tc>
          <w:tcPr>
            <w:tcW w:w="1651" w:type="dxa"/>
            <w:shd w:val="clear" w:color="auto" w:fill="auto"/>
            <w:vAlign w:val="center"/>
          </w:tcPr>
          <w:p w14:paraId="71AA0B3A" w14:textId="4B4C5402" w:rsidR="00D4382B" w:rsidRPr="002C5E0D" w:rsidRDefault="00D4382B" w:rsidP="0088648D">
            <w:pPr>
              <w:rPr>
                <w:rFonts w:ascii="微软雅黑" w:eastAsia="微软雅黑" w:hAnsi="微软雅黑"/>
                <w:iCs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iCs/>
                <w:sz w:val="18"/>
                <w:szCs w:val="18"/>
                <w:lang w:eastAsia="zh-CN"/>
              </w:rPr>
              <w:t>APP日志</w:t>
            </w:r>
          </w:p>
        </w:tc>
        <w:tc>
          <w:tcPr>
            <w:tcW w:w="1040" w:type="dxa"/>
            <w:tcBorders>
              <w:right w:val="dotted" w:sz="4" w:space="0" w:color="auto"/>
            </w:tcBorders>
            <w:shd w:val="clear" w:color="auto" w:fill="auto"/>
            <w:vAlign w:val="center"/>
          </w:tcPr>
          <w:p w14:paraId="237DAA21" w14:textId="49F2E223" w:rsidR="00D4382B" w:rsidRPr="002C5E0D" w:rsidRDefault="00D4382B" w:rsidP="0088648D">
            <w:pPr>
              <w:rPr>
                <w:rFonts w:ascii="Microsoft YaHei Light" w:eastAsia="Microsoft YaHei Light" w:hAnsi="Microsoft YaHei Light"/>
                <w:sz w:val="16"/>
                <w:szCs w:val="16"/>
                <w:lang w:eastAsia="zh-CN"/>
              </w:rPr>
            </w:pPr>
            <w:r>
              <w:rPr>
                <w:rFonts w:ascii="Microsoft YaHei Light" w:eastAsia="Microsoft YaHei Light" w:hAnsi="Microsoft YaHei Light" w:hint="eastAsia"/>
                <w:sz w:val="16"/>
                <w:szCs w:val="16"/>
                <w:lang w:eastAsia="zh-CN"/>
              </w:rPr>
              <w:t>日志表我</w:t>
            </w:r>
          </w:p>
        </w:tc>
        <w:tc>
          <w:tcPr>
            <w:tcW w:w="1089" w:type="dxa"/>
            <w:tcBorders>
              <w:left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26F489C8" w14:textId="05DA36C1" w:rsidR="00D4382B" w:rsidRPr="002C5E0D" w:rsidRDefault="00D4382B" w:rsidP="0088648D">
            <w:pPr>
              <w:rPr>
                <w:rFonts w:ascii="Microsoft YaHei Light" w:eastAsia="Microsoft YaHei Light" w:hAnsi="Microsoft YaHei Light"/>
                <w:sz w:val="16"/>
                <w:szCs w:val="16"/>
                <w:lang w:eastAsia="zh-CN"/>
              </w:rPr>
            </w:pPr>
            <w:r>
              <w:rPr>
                <w:rFonts w:ascii="Microsoft YaHei Light" w:eastAsia="Microsoft YaHei Light" w:hAnsi="Microsoft YaHei Light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1037" w:type="dxa"/>
            <w:tcBorders>
              <w:left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0E5696AD" w14:textId="2B4C003B" w:rsidR="00D4382B" w:rsidRPr="002C5E0D" w:rsidRDefault="00D4382B" w:rsidP="0088648D">
            <w:pPr>
              <w:rPr>
                <w:rFonts w:ascii="Microsoft YaHei Light" w:eastAsia="Microsoft YaHei Light" w:hAnsi="Microsoft YaHei Light"/>
                <w:sz w:val="16"/>
                <w:szCs w:val="16"/>
                <w:lang w:eastAsia="zh-CN"/>
              </w:rPr>
            </w:pPr>
          </w:p>
        </w:tc>
        <w:tc>
          <w:tcPr>
            <w:tcW w:w="1089" w:type="dxa"/>
            <w:tcBorders>
              <w:left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2ADF163C" w14:textId="321002E6" w:rsidR="00D4382B" w:rsidRPr="002C5E0D" w:rsidRDefault="00D4382B" w:rsidP="0088648D">
            <w:pPr>
              <w:rPr>
                <w:rFonts w:ascii="Microsoft YaHei Light" w:eastAsia="Microsoft YaHei Light" w:hAnsi="Microsoft YaHei Light"/>
                <w:sz w:val="16"/>
                <w:szCs w:val="16"/>
                <w:lang w:eastAsia="zh-CN"/>
              </w:rPr>
            </w:pPr>
          </w:p>
        </w:tc>
        <w:tc>
          <w:tcPr>
            <w:tcW w:w="983" w:type="dxa"/>
            <w:tcBorders>
              <w:left w:val="dotted" w:sz="4" w:space="0" w:color="auto"/>
            </w:tcBorders>
            <w:shd w:val="clear" w:color="auto" w:fill="auto"/>
            <w:vAlign w:val="center"/>
          </w:tcPr>
          <w:p w14:paraId="4B64B5CA" w14:textId="35199904" w:rsidR="00D4382B" w:rsidRPr="002C5E0D" w:rsidRDefault="00D4382B" w:rsidP="0088648D">
            <w:pPr>
              <w:rPr>
                <w:rFonts w:ascii="Microsoft YaHei Light" w:eastAsia="Microsoft YaHei Light" w:hAnsi="Microsoft YaHei Light"/>
                <w:sz w:val="16"/>
                <w:szCs w:val="16"/>
                <w:lang w:eastAsia="zh-CN"/>
              </w:rPr>
            </w:pPr>
          </w:p>
        </w:tc>
      </w:tr>
    </w:tbl>
    <w:p w14:paraId="72C24FF1" w14:textId="77777777" w:rsidR="00102F6F" w:rsidRDefault="00102F6F" w:rsidP="006449A2">
      <w:pPr>
        <w:ind w:left="720"/>
        <w:rPr>
          <w:rFonts w:ascii="微软雅黑" w:eastAsia="微软雅黑" w:hAnsi="微软雅黑"/>
          <w:lang w:eastAsia="zh-CN"/>
        </w:rPr>
      </w:pPr>
    </w:p>
    <w:p w14:paraId="1AD0670B" w14:textId="77777777" w:rsidR="00102F6F" w:rsidRDefault="00102F6F" w:rsidP="00D4382B">
      <w:pPr>
        <w:rPr>
          <w:rFonts w:ascii="微软雅黑" w:eastAsia="微软雅黑" w:hAnsi="微软雅黑"/>
          <w:lang w:eastAsia="zh-CN"/>
        </w:rPr>
      </w:pPr>
    </w:p>
    <w:p w14:paraId="60BE719C" w14:textId="77777777" w:rsidR="00FF53D0" w:rsidRDefault="00FF53D0" w:rsidP="00FF53D0">
      <w:pPr>
        <w:pStyle w:val="Heading2"/>
        <w:ind w:left="0" w:firstLine="0"/>
        <w:rPr>
          <w:rFonts w:ascii="Arial Unicode MS" w:eastAsia="Arial Unicode MS" w:hAnsi="Arial Unicode MS" w:cs="Arial Unicode MS"/>
          <w:bCs/>
          <w:i w:val="0"/>
          <w:iCs/>
          <w:lang w:eastAsia="zh-CN"/>
        </w:rPr>
      </w:pPr>
      <w:bookmarkStart w:id="11" w:name="_Toc478575167"/>
      <w:r>
        <w:rPr>
          <w:rFonts w:ascii="Arial Unicode MS" w:eastAsia="Arial Unicode MS" w:hAnsi="Arial Unicode MS" w:cs="Arial Unicode MS" w:hint="eastAsia"/>
          <w:bCs/>
          <w:i w:val="0"/>
          <w:iCs/>
          <w:lang w:eastAsia="zh-CN"/>
        </w:rPr>
        <w:t>导航栏</w:t>
      </w:r>
      <w:bookmarkEnd w:id="11"/>
    </w:p>
    <w:p w14:paraId="4D68CB7F" w14:textId="4B7865D6" w:rsidR="006749EF" w:rsidRDefault="00FF53D0" w:rsidP="00FF53D0">
      <w:pPr>
        <w:ind w:left="7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右边主页面上部为导航栏</w:t>
      </w:r>
      <w:r w:rsidR="00296EF6">
        <w:rPr>
          <w:rFonts w:ascii="微软雅黑" w:eastAsia="微软雅黑" w:hAnsi="微软雅黑" w:hint="eastAsia"/>
        </w:rPr>
        <w:t>。</w:t>
      </w:r>
    </w:p>
    <w:p w14:paraId="073A2090" w14:textId="56542CEF" w:rsidR="00FF53D0" w:rsidRDefault="00296EF6" w:rsidP="00FF53D0">
      <w:pPr>
        <w:ind w:left="720"/>
        <w:rPr>
          <w:rFonts w:ascii="微软雅黑" w:eastAsia="微软雅黑" w:hAnsi="微软雅黑"/>
        </w:rPr>
      </w:pPr>
      <w:r w:rsidRPr="00296EF6">
        <w:rPr>
          <w:rFonts w:ascii="微软雅黑" w:eastAsia="微软雅黑" w:hAnsi="微软雅黑"/>
          <w:noProof/>
          <w:lang w:val="en-GB" w:eastAsia="zh-CN"/>
        </w:rPr>
        <w:drawing>
          <wp:inline distT="0" distB="0" distL="0" distR="0" wp14:anchorId="764CB173" wp14:editId="66A94FF6">
            <wp:extent cx="2011468" cy="715074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29709" cy="721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33C05" w14:textId="77777777" w:rsidR="00D4382B" w:rsidRPr="006749EF" w:rsidRDefault="00D4382B" w:rsidP="00FF53D0">
      <w:pPr>
        <w:ind w:left="720"/>
        <w:rPr>
          <w:rFonts w:ascii="微软雅黑" w:eastAsia="微软雅黑" w:hAnsi="微软雅黑"/>
        </w:rPr>
      </w:pPr>
    </w:p>
    <w:p w14:paraId="69E3252C" w14:textId="1DC01FC0" w:rsidR="006449A2" w:rsidRDefault="006449A2" w:rsidP="006449A2">
      <w:pPr>
        <w:pStyle w:val="Heading2"/>
        <w:ind w:left="0" w:firstLine="0"/>
        <w:rPr>
          <w:rFonts w:ascii="Arial Unicode MS" w:eastAsia="Arial Unicode MS" w:hAnsi="Arial Unicode MS" w:cs="Arial Unicode MS"/>
          <w:bCs/>
          <w:i w:val="0"/>
          <w:iCs/>
          <w:lang w:eastAsia="zh-CN"/>
        </w:rPr>
      </w:pPr>
      <w:bookmarkStart w:id="12" w:name="_Toc478575168"/>
      <w:r>
        <w:rPr>
          <w:rFonts w:ascii="Arial Unicode MS" w:eastAsia="Arial Unicode MS" w:hAnsi="Arial Unicode MS" w:cs="Arial Unicode MS" w:hint="eastAsia"/>
          <w:bCs/>
          <w:i w:val="0"/>
          <w:iCs/>
          <w:lang w:eastAsia="zh-CN"/>
        </w:rPr>
        <w:t>T</w:t>
      </w:r>
      <w:r>
        <w:rPr>
          <w:rFonts w:ascii="Arial Unicode MS" w:eastAsia="Arial Unicode MS" w:hAnsi="Arial Unicode MS" w:cs="Arial Unicode MS"/>
          <w:bCs/>
          <w:i w:val="0"/>
          <w:iCs/>
          <w:lang w:eastAsia="zh-CN"/>
        </w:rPr>
        <w:t>ab</w:t>
      </w:r>
      <w:r w:rsidR="00F67539">
        <w:rPr>
          <w:rFonts w:ascii="Arial Unicode MS" w:eastAsia="Arial Unicode MS" w:hAnsi="Arial Unicode MS" w:cs="Arial Unicode MS" w:hint="eastAsia"/>
          <w:bCs/>
          <w:i w:val="0"/>
          <w:iCs/>
          <w:lang w:eastAsia="zh-CN"/>
        </w:rPr>
        <w:t>栏</w:t>
      </w:r>
      <w:bookmarkEnd w:id="12"/>
    </w:p>
    <w:p w14:paraId="320138D3" w14:textId="77777777" w:rsidR="00F67539" w:rsidRDefault="00FF53D0" w:rsidP="00FF53D0">
      <w:pPr>
        <w:ind w:left="720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</w:rPr>
        <w:t>当</w:t>
      </w:r>
      <w:r w:rsidR="00F67539">
        <w:rPr>
          <w:rFonts w:ascii="微软雅黑" w:eastAsia="微软雅黑" w:hAnsi="微软雅黑" w:hint="eastAsia"/>
        </w:rPr>
        <w:t>某个菜单下有多页内容需要展示时，使用</w:t>
      </w:r>
      <w:r w:rsidR="00F67539">
        <w:rPr>
          <w:rFonts w:ascii="微软雅黑" w:eastAsia="微软雅黑" w:hAnsi="微软雅黑"/>
        </w:rPr>
        <w:t>Tab</w:t>
      </w:r>
      <w:r w:rsidR="00F67539">
        <w:rPr>
          <w:rFonts w:ascii="微软雅黑" w:eastAsia="微软雅黑" w:hAnsi="微软雅黑" w:hint="eastAsia"/>
          <w:lang w:eastAsia="zh-CN"/>
        </w:rPr>
        <w:t>页进行区分。</w:t>
      </w:r>
    </w:p>
    <w:p w14:paraId="4853AFD0" w14:textId="2261EE4B" w:rsidR="006749EF" w:rsidRDefault="00F67539" w:rsidP="00FF53D0">
      <w:pPr>
        <w:ind w:left="720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</w:rPr>
        <w:t>另外，为节省空间，将</w:t>
      </w:r>
      <w:r w:rsidR="00DF047A">
        <w:rPr>
          <w:rFonts w:ascii="微软雅黑" w:eastAsia="微软雅黑" w:hAnsi="微软雅黑" w:hint="eastAsia"/>
        </w:rPr>
        <w:t>页面中的</w:t>
      </w:r>
      <w:r>
        <w:rPr>
          <w:rFonts w:ascii="微软雅黑" w:eastAsia="微软雅黑" w:hAnsi="微软雅黑" w:hint="eastAsia"/>
          <w:lang w:eastAsia="zh-CN"/>
        </w:rPr>
        <w:t>工具栏也</w:t>
      </w:r>
      <w:r w:rsidR="00DF047A">
        <w:rPr>
          <w:rFonts w:ascii="微软雅黑" w:eastAsia="微软雅黑" w:hAnsi="微软雅黑" w:hint="eastAsia"/>
          <w:lang w:eastAsia="zh-CN"/>
        </w:rPr>
        <w:t>放在了</w:t>
      </w:r>
      <w:r w:rsidR="00DF047A">
        <w:rPr>
          <w:rFonts w:ascii="微软雅黑" w:eastAsia="微软雅黑" w:hAnsi="微软雅黑"/>
          <w:lang w:eastAsia="zh-CN"/>
        </w:rPr>
        <w:t>Tab</w:t>
      </w:r>
      <w:r w:rsidR="00DF047A">
        <w:rPr>
          <w:rFonts w:ascii="微软雅黑" w:eastAsia="微软雅黑" w:hAnsi="微软雅黑" w:hint="eastAsia"/>
          <w:lang w:eastAsia="zh-CN"/>
        </w:rPr>
        <w:t>栏在右边。如下：</w:t>
      </w:r>
    </w:p>
    <w:p w14:paraId="12D221A8" w14:textId="1DF21168" w:rsidR="00DF047A" w:rsidRDefault="00296EF6" w:rsidP="00FF53D0">
      <w:pPr>
        <w:ind w:left="720"/>
        <w:rPr>
          <w:rFonts w:ascii="微软雅黑" w:eastAsia="微软雅黑" w:hAnsi="微软雅黑"/>
          <w:lang w:eastAsia="zh-CN"/>
        </w:rPr>
      </w:pPr>
      <w:r w:rsidRPr="00296EF6">
        <w:rPr>
          <w:rFonts w:ascii="微软雅黑" w:eastAsia="微软雅黑" w:hAnsi="微软雅黑"/>
          <w:noProof/>
          <w:lang w:val="en-GB" w:eastAsia="zh-CN"/>
        </w:rPr>
        <w:drawing>
          <wp:inline distT="0" distB="0" distL="0" distR="0" wp14:anchorId="6A928F95" wp14:editId="57F008FF">
            <wp:extent cx="4754668" cy="1414187"/>
            <wp:effectExtent l="0" t="0" r="0" b="825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76185" cy="1420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23E3F" w14:textId="77777777" w:rsidR="00D4382B" w:rsidRDefault="00D4382B" w:rsidP="00FF53D0">
      <w:pPr>
        <w:ind w:left="720"/>
        <w:rPr>
          <w:rFonts w:ascii="微软雅黑" w:eastAsia="微软雅黑" w:hAnsi="微软雅黑"/>
          <w:lang w:eastAsia="zh-CN"/>
        </w:rPr>
      </w:pPr>
    </w:p>
    <w:p w14:paraId="5BFFF32D" w14:textId="77777777" w:rsidR="00FF53D0" w:rsidRDefault="00FF53D0" w:rsidP="00FF53D0">
      <w:pPr>
        <w:ind w:left="1440"/>
        <w:rPr>
          <w:rFonts w:ascii="微软雅黑" w:eastAsia="微软雅黑" w:hAnsi="微软雅黑"/>
        </w:rPr>
      </w:pPr>
    </w:p>
    <w:p w14:paraId="4D8C8EE3" w14:textId="342DC4CA" w:rsidR="006749EF" w:rsidRDefault="008B43ED" w:rsidP="006749EF">
      <w:pPr>
        <w:pStyle w:val="Heading2"/>
        <w:ind w:left="0" w:firstLine="0"/>
        <w:rPr>
          <w:rFonts w:ascii="Arial Unicode MS" w:eastAsia="Arial Unicode MS" w:hAnsi="Arial Unicode MS" w:cs="Arial Unicode MS"/>
          <w:bCs/>
          <w:i w:val="0"/>
          <w:iCs/>
          <w:lang w:eastAsia="zh-CN"/>
        </w:rPr>
      </w:pPr>
      <w:bookmarkStart w:id="13" w:name="_Toc478575169"/>
      <w:r>
        <w:rPr>
          <w:rFonts w:ascii="Arial Unicode MS" w:eastAsia="Arial Unicode MS" w:hAnsi="Arial Unicode MS" w:cs="Arial Unicode MS" w:hint="eastAsia"/>
          <w:bCs/>
          <w:i w:val="0"/>
          <w:iCs/>
          <w:lang w:eastAsia="zh-CN"/>
        </w:rPr>
        <w:t>列表型页面</w:t>
      </w:r>
      <w:bookmarkEnd w:id="13"/>
    </w:p>
    <w:p w14:paraId="5049234B" w14:textId="06951226" w:rsidR="00ED0DE3" w:rsidRDefault="00ED0DE3" w:rsidP="00ED0DE3">
      <w:pPr>
        <w:ind w:left="720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>即用表的方式来显示数据，基本布局如下所示：</w:t>
      </w:r>
    </w:p>
    <w:p w14:paraId="3175F13B" w14:textId="5B285EFB" w:rsidR="00F67539" w:rsidRDefault="001810DF" w:rsidP="004568C1">
      <w:pPr>
        <w:jc w:val="center"/>
        <w:rPr>
          <w:rFonts w:ascii="微软雅黑" w:eastAsia="微软雅黑" w:hAnsi="微软雅黑"/>
        </w:rPr>
      </w:pPr>
      <w:r w:rsidRPr="001810DF">
        <w:rPr>
          <w:rFonts w:ascii="微软雅黑" w:eastAsia="微软雅黑" w:hAnsi="微软雅黑"/>
          <w:noProof/>
          <w:lang w:val="en-GB" w:eastAsia="zh-CN"/>
        </w:rPr>
        <w:drawing>
          <wp:inline distT="0" distB="0" distL="0" distR="0" wp14:anchorId="36D0BD2B" wp14:editId="7BB0AF3A">
            <wp:extent cx="4205817" cy="2572823"/>
            <wp:effectExtent l="0" t="0" r="1079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11933" cy="257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1F2B2" w14:textId="0AD381CD" w:rsidR="00ED0DE3" w:rsidRDefault="00ED0DE3" w:rsidP="00ED0DE3">
      <w:pPr>
        <w:ind w:left="7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在列表型页面中，有以下</w:t>
      </w:r>
      <w:r w:rsidR="00F96089">
        <w:rPr>
          <w:rFonts w:ascii="微软雅黑" w:eastAsia="微软雅黑" w:hAnsi="微软雅黑" w:hint="eastAsia"/>
        </w:rPr>
        <w:t>相关</w:t>
      </w:r>
      <w:r>
        <w:rPr>
          <w:rFonts w:ascii="微软雅黑" w:eastAsia="微软雅黑" w:hAnsi="微软雅黑" w:hint="eastAsia"/>
        </w:rPr>
        <w:t>元素</w:t>
      </w:r>
    </w:p>
    <w:p w14:paraId="517AE15E" w14:textId="6F6E571E" w:rsidR="00ED0DE3" w:rsidRDefault="00ED0DE3" w:rsidP="00E06299">
      <w:pPr>
        <w:pStyle w:val="ListParagraph"/>
        <w:numPr>
          <w:ilvl w:val="0"/>
          <w:numId w:val="39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lang w:eastAsia="zh-CN"/>
        </w:rPr>
        <w:t>工具栏</w:t>
      </w:r>
    </w:p>
    <w:p w14:paraId="771111A1" w14:textId="7DEDCE48" w:rsidR="00ED0DE3" w:rsidRDefault="00ED0DE3" w:rsidP="00ED0DE3">
      <w:pPr>
        <w:pStyle w:val="ListParagraph"/>
        <w:ind w:left="1080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>增／删／改／查／导入／导出等所有工具图标都位于</w:t>
      </w:r>
      <w:r>
        <w:rPr>
          <w:rFonts w:ascii="微软雅黑" w:eastAsia="微软雅黑" w:hAnsi="微软雅黑"/>
          <w:lang w:eastAsia="zh-CN"/>
        </w:rPr>
        <w:t>tab</w:t>
      </w:r>
      <w:r>
        <w:rPr>
          <w:rFonts w:ascii="微软雅黑" w:eastAsia="微软雅黑" w:hAnsi="微软雅黑" w:hint="eastAsia"/>
          <w:lang w:eastAsia="zh-CN"/>
        </w:rPr>
        <w:t>栏的右边，若无权限操作操作对应图标，该图标</w:t>
      </w:r>
    </w:p>
    <w:p w14:paraId="1EC78B13" w14:textId="77777777" w:rsidR="00ED0DE3" w:rsidRPr="00ED0DE3" w:rsidRDefault="00ED0DE3" w:rsidP="00ED0DE3">
      <w:pPr>
        <w:pStyle w:val="ListParagraph"/>
        <w:ind w:left="1080"/>
        <w:rPr>
          <w:rFonts w:ascii="微软雅黑" w:eastAsia="微软雅黑" w:hAnsi="微软雅黑"/>
        </w:rPr>
      </w:pPr>
    </w:p>
    <w:p w14:paraId="285AD9DB" w14:textId="305D1ED6" w:rsidR="00ED0DE3" w:rsidRDefault="004568C1" w:rsidP="00E06299">
      <w:pPr>
        <w:pStyle w:val="ListParagraph"/>
        <w:numPr>
          <w:ilvl w:val="0"/>
          <w:numId w:val="39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lang w:eastAsia="zh-CN"/>
        </w:rPr>
        <w:t>页面设置</w:t>
      </w:r>
    </w:p>
    <w:p w14:paraId="7F74C78A" w14:textId="13CD5140" w:rsidR="004568C1" w:rsidRDefault="004568C1" w:rsidP="004568C1">
      <w:pPr>
        <w:pStyle w:val="ListParagraph"/>
        <w:ind w:left="1080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>点击设置按钮时，浮出一层显示设置内容，比如显示字段，重置等，</w:t>
      </w:r>
    </w:p>
    <w:p w14:paraId="1C08AC79" w14:textId="2DF8DF83" w:rsidR="004568C1" w:rsidRDefault="00F96089" w:rsidP="004568C1">
      <w:pPr>
        <w:pStyle w:val="ListParagraph"/>
        <w:ind w:left="1080"/>
        <w:rPr>
          <w:rFonts w:ascii="微软雅黑" w:eastAsia="微软雅黑" w:hAnsi="微软雅黑"/>
          <w:lang w:eastAsia="zh-CN"/>
        </w:rPr>
      </w:pPr>
      <w:r w:rsidRPr="00F96089">
        <w:rPr>
          <w:rFonts w:ascii="微软雅黑" w:eastAsia="微软雅黑" w:hAnsi="微软雅黑"/>
          <w:noProof/>
          <w:lang w:val="en-GB" w:eastAsia="zh-CN"/>
        </w:rPr>
        <w:drawing>
          <wp:inline distT="0" distB="0" distL="0" distR="0" wp14:anchorId="53DB4488" wp14:editId="362B1607">
            <wp:extent cx="1576574" cy="1056640"/>
            <wp:effectExtent l="0" t="0" r="0" b="1016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596478" cy="106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9F093" w14:textId="77B816C1" w:rsidR="004568C1" w:rsidRDefault="004568C1" w:rsidP="004568C1">
      <w:pPr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ab/>
      </w:r>
    </w:p>
    <w:p w14:paraId="5145A42C" w14:textId="54C6B1F9" w:rsidR="004568C1" w:rsidRDefault="004568C1" w:rsidP="00E06299">
      <w:pPr>
        <w:pStyle w:val="ListParagraph"/>
        <w:numPr>
          <w:ilvl w:val="0"/>
          <w:numId w:val="39"/>
        </w:numPr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>查询栏</w:t>
      </w:r>
    </w:p>
    <w:p w14:paraId="1E149E6D" w14:textId="4187300D" w:rsidR="004568C1" w:rsidRDefault="004568C1" w:rsidP="004568C1">
      <w:pPr>
        <w:pStyle w:val="ListParagraph"/>
        <w:ind w:left="1080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>为节省空间，查询栏默认为隐藏，（这一点最好为可配）</w:t>
      </w:r>
    </w:p>
    <w:p w14:paraId="7B9295BB" w14:textId="4154E961" w:rsidR="004568C1" w:rsidRDefault="004568C1" w:rsidP="004568C1">
      <w:pPr>
        <w:pStyle w:val="ListParagraph"/>
        <w:ind w:left="1080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>当有需要查询时，点击查询按钮，在表上面显示查询字段，</w:t>
      </w:r>
    </w:p>
    <w:p w14:paraId="41324A30" w14:textId="779176B2" w:rsidR="004568C1" w:rsidRPr="004568C1" w:rsidRDefault="004568C1" w:rsidP="004568C1">
      <w:pPr>
        <w:pStyle w:val="ListParagraph"/>
        <w:ind w:left="1080"/>
        <w:rPr>
          <w:rFonts w:ascii="微软雅黑" w:eastAsia="微软雅黑" w:hAnsi="微软雅黑"/>
          <w:lang w:eastAsia="zh-CN"/>
        </w:rPr>
      </w:pPr>
      <w:r w:rsidRPr="004568C1">
        <w:rPr>
          <w:rFonts w:ascii="微软雅黑" w:eastAsia="微软雅黑" w:hAnsi="微软雅黑"/>
          <w:noProof/>
          <w:lang w:val="en-GB" w:eastAsia="zh-CN"/>
        </w:rPr>
        <w:drawing>
          <wp:inline distT="0" distB="0" distL="0" distR="0" wp14:anchorId="2283919D" wp14:editId="71A41DA0">
            <wp:extent cx="4526068" cy="958004"/>
            <wp:effectExtent l="0" t="0" r="0" b="762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74596" cy="968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7E421" w14:textId="77777777" w:rsidR="004568C1" w:rsidRPr="004568C1" w:rsidRDefault="004568C1" w:rsidP="004568C1">
      <w:pPr>
        <w:pStyle w:val="ListParagraph"/>
        <w:ind w:left="1080"/>
        <w:rPr>
          <w:rFonts w:ascii="微软雅黑" w:eastAsia="微软雅黑" w:hAnsi="微软雅黑"/>
        </w:rPr>
      </w:pPr>
    </w:p>
    <w:p w14:paraId="5D28BCDC" w14:textId="45CFFA2A" w:rsidR="00C74A3F" w:rsidRDefault="00C74A3F" w:rsidP="00E06299">
      <w:pPr>
        <w:pStyle w:val="ListParagraph"/>
        <w:numPr>
          <w:ilvl w:val="0"/>
          <w:numId w:val="39"/>
        </w:numPr>
        <w:rPr>
          <w:rFonts w:ascii="微软雅黑" w:eastAsia="微软雅黑" w:hAnsi="微软雅黑"/>
        </w:rPr>
      </w:pPr>
      <w:r w:rsidRPr="00C74A3F">
        <w:rPr>
          <w:rFonts w:ascii="微软雅黑" w:eastAsia="微软雅黑" w:hAnsi="微软雅黑" w:hint="eastAsia"/>
        </w:rPr>
        <w:t>排序</w:t>
      </w:r>
    </w:p>
    <w:p w14:paraId="0EBCDBBC" w14:textId="34887302" w:rsidR="00C74A3F" w:rsidRDefault="00C74A3F" w:rsidP="00C74A3F">
      <w:pPr>
        <w:pStyle w:val="ListParagraph"/>
        <w:ind w:left="1080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>排序功能放在表头字段的右边，对于支持排序功能的字段，使用符号</w:t>
      </w:r>
      <w:r w:rsidRPr="00C74A3F">
        <w:rPr>
          <w:rFonts w:ascii="微软雅黑" w:eastAsia="微软雅黑" w:hAnsi="微软雅黑"/>
          <w:noProof/>
          <w:lang w:val="en-GB" w:eastAsia="zh-CN"/>
        </w:rPr>
        <w:drawing>
          <wp:inline distT="0" distB="0" distL="0" distR="0" wp14:anchorId="0BA84323" wp14:editId="250F7EE3">
            <wp:extent cx="114886" cy="124460"/>
            <wp:effectExtent l="0" t="0" r="12700" b="254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19682" cy="129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  <w:lang w:eastAsia="zh-CN"/>
        </w:rPr>
        <w:t>表示，</w:t>
      </w:r>
    </w:p>
    <w:p w14:paraId="2EF8CD26" w14:textId="38BD957F" w:rsidR="00C74A3F" w:rsidRDefault="00C74A3F" w:rsidP="00C74A3F">
      <w:pPr>
        <w:pStyle w:val="ListParagraph"/>
        <w:ind w:left="1080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>通过点击该图标，支持升序</w:t>
      </w:r>
      <w:r>
        <w:rPr>
          <w:rFonts w:ascii="微软雅黑" w:eastAsia="微软雅黑" w:hAnsi="微软雅黑"/>
          <w:lang w:eastAsia="zh-CN"/>
        </w:rPr>
        <w:t>/</w:t>
      </w:r>
      <w:r>
        <w:rPr>
          <w:rFonts w:ascii="微软雅黑" w:eastAsia="微软雅黑" w:hAnsi="微软雅黑" w:hint="eastAsia"/>
          <w:lang w:eastAsia="zh-CN"/>
        </w:rPr>
        <w:t>降序</w:t>
      </w:r>
      <w:r>
        <w:rPr>
          <w:rFonts w:ascii="微软雅黑" w:eastAsia="微软雅黑" w:hAnsi="微软雅黑"/>
          <w:lang w:eastAsia="zh-CN"/>
        </w:rPr>
        <w:t>/</w:t>
      </w:r>
      <w:r>
        <w:rPr>
          <w:rFonts w:ascii="微软雅黑" w:eastAsia="微软雅黑" w:hAnsi="微软雅黑" w:hint="eastAsia"/>
          <w:lang w:eastAsia="zh-CN"/>
        </w:rPr>
        <w:t>无序三种方式切换。</w:t>
      </w:r>
    </w:p>
    <w:p w14:paraId="5E5D34C0" w14:textId="2FCE0459" w:rsidR="00C74A3F" w:rsidRDefault="00C74A3F" w:rsidP="00C74A3F">
      <w:pPr>
        <w:pStyle w:val="ListParagraph"/>
        <w:ind w:left="1080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>如有多栏支持排序，会同时支持（优先级按字段从左到右）</w:t>
      </w:r>
    </w:p>
    <w:p w14:paraId="0DF0E77B" w14:textId="77777777" w:rsidR="00DC16BB" w:rsidRDefault="00DC16BB" w:rsidP="00C74A3F">
      <w:pPr>
        <w:pStyle w:val="ListParagraph"/>
        <w:ind w:left="1080"/>
        <w:rPr>
          <w:rFonts w:ascii="微软雅黑" w:eastAsia="微软雅黑" w:hAnsi="微软雅黑"/>
          <w:lang w:eastAsia="zh-CN"/>
        </w:rPr>
      </w:pPr>
    </w:p>
    <w:p w14:paraId="2B9E8CBB" w14:textId="0D7B9E9B" w:rsidR="00DC16BB" w:rsidRDefault="00DC16BB" w:rsidP="00E06299">
      <w:pPr>
        <w:pStyle w:val="ListParagraph"/>
        <w:numPr>
          <w:ilvl w:val="0"/>
          <w:numId w:val="39"/>
        </w:numPr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>选择行</w:t>
      </w:r>
    </w:p>
    <w:p w14:paraId="6DED1E17" w14:textId="21BFA851" w:rsidR="00DC16BB" w:rsidRDefault="00DC16BB" w:rsidP="00DC16BB">
      <w:pPr>
        <w:pStyle w:val="ListParagraph"/>
        <w:ind w:left="1080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>单选：点击某一行时，即选择该行</w:t>
      </w:r>
    </w:p>
    <w:p w14:paraId="396E29F9" w14:textId="3CA1484E" w:rsidR="00DC16BB" w:rsidRDefault="00DC16BB" w:rsidP="00DC16BB">
      <w:pPr>
        <w:pStyle w:val="ListParagraph"/>
        <w:ind w:left="1080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>多选：若需要多选，点击行左边多选框</w:t>
      </w:r>
      <w:r w:rsidRPr="00DC16BB">
        <w:rPr>
          <w:rFonts w:ascii="微软雅黑" w:eastAsia="微软雅黑" w:hAnsi="微软雅黑"/>
          <w:noProof/>
          <w:lang w:val="en-GB" w:eastAsia="zh-CN"/>
        </w:rPr>
        <w:drawing>
          <wp:inline distT="0" distB="0" distL="0" distR="0" wp14:anchorId="7B393BBE" wp14:editId="0E07EF86">
            <wp:extent cx="189512" cy="167217"/>
            <wp:effectExtent l="0" t="0" r="0" b="1079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5151" cy="181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C9562" w14:textId="03403F08" w:rsidR="00DC16BB" w:rsidRDefault="00DC16BB" w:rsidP="00DC16BB">
      <w:pPr>
        <w:pStyle w:val="ListParagraph"/>
        <w:ind w:left="1080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>全选：点击表头最左边多选框</w:t>
      </w:r>
    </w:p>
    <w:p w14:paraId="52BECD94" w14:textId="77777777" w:rsidR="00DC16BB" w:rsidRDefault="00DC16BB" w:rsidP="00DC16BB">
      <w:pPr>
        <w:pStyle w:val="ListParagraph"/>
        <w:ind w:left="1080"/>
        <w:rPr>
          <w:rFonts w:ascii="微软雅黑" w:eastAsia="微软雅黑" w:hAnsi="微软雅黑"/>
          <w:lang w:eastAsia="zh-CN"/>
        </w:rPr>
      </w:pPr>
    </w:p>
    <w:p w14:paraId="69D843A6" w14:textId="21620D9D" w:rsidR="00ED0DE3" w:rsidRDefault="00ED0DE3" w:rsidP="00E06299">
      <w:pPr>
        <w:pStyle w:val="ListParagraph"/>
        <w:numPr>
          <w:ilvl w:val="0"/>
          <w:numId w:val="39"/>
        </w:numPr>
        <w:rPr>
          <w:rFonts w:ascii="微软雅黑" w:eastAsia="微软雅黑" w:hAnsi="微软雅黑"/>
        </w:rPr>
      </w:pPr>
      <w:r w:rsidRPr="00DC16BB">
        <w:rPr>
          <w:rFonts w:ascii="微软雅黑" w:eastAsia="微软雅黑" w:hAnsi="微软雅黑" w:hint="eastAsia"/>
        </w:rPr>
        <w:t>翻页</w:t>
      </w:r>
    </w:p>
    <w:p w14:paraId="3E2E7CB6" w14:textId="22275789" w:rsidR="00DC16BB" w:rsidRDefault="00DC16BB" w:rsidP="00DC16BB">
      <w:pPr>
        <w:pStyle w:val="ListParagraph"/>
        <w:ind w:left="1080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>表最下方为翻页及信息栏</w:t>
      </w:r>
    </w:p>
    <w:p w14:paraId="5A55D831" w14:textId="37F456FA" w:rsidR="00DC16BB" w:rsidRPr="00DC16BB" w:rsidRDefault="00F96089" w:rsidP="00DC16BB">
      <w:pPr>
        <w:pStyle w:val="ListParagraph"/>
        <w:ind w:left="1080"/>
        <w:rPr>
          <w:rFonts w:ascii="微软雅黑" w:eastAsia="微软雅黑" w:hAnsi="微软雅黑"/>
          <w:lang w:eastAsia="zh-CN"/>
        </w:rPr>
      </w:pPr>
      <w:r w:rsidRPr="00F96089">
        <w:rPr>
          <w:rFonts w:ascii="微软雅黑" w:eastAsia="微软雅黑" w:hAnsi="微软雅黑"/>
          <w:noProof/>
          <w:lang w:val="en-GB" w:eastAsia="zh-CN"/>
        </w:rPr>
        <w:drawing>
          <wp:inline distT="0" distB="0" distL="0" distR="0" wp14:anchorId="33B989CA" wp14:editId="36B24215">
            <wp:extent cx="4663017" cy="579857"/>
            <wp:effectExtent l="0" t="0" r="10795" b="444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61328" cy="592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6B8A2" w14:textId="77777777" w:rsidR="006749EF" w:rsidRDefault="006749EF" w:rsidP="006749EF">
      <w:pPr>
        <w:rPr>
          <w:rFonts w:ascii="微软雅黑" w:eastAsia="微软雅黑" w:hAnsi="微软雅黑"/>
        </w:rPr>
      </w:pPr>
    </w:p>
    <w:p w14:paraId="7F05E3DB" w14:textId="5E514776" w:rsidR="006749EF" w:rsidRDefault="008B43ED" w:rsidP="006749EF">
      <w:pPr>
        <w:pStyle w:val="Heading2"/>
        <w:ind w:left="0" w:firstLine="0"/>
        <w:rPr>
          <w:rFonts w:ascii="Arial Unicode MS" w:eastAsia="Arial Unicode MS" w:hAnsi="Arial Unicode MS" w:cs="Arial Unicode MS"/>
          <w:bCs/>
          <w:i w:val="0"/>
          <w:iCs/>
          <w:lang w:eastAsia="zh-CN"/>
        </w:rPr>
      </w:pPr>
      <w:bookmarkStart w:id="14" w:name="_Toc478575170"/>
      <w:r>
        <w:rPr>
          <w:rFonts w:ascii="Arial Unicode MS" w:eastAsia="Arial Unicode MS" w:hAnsi="Arial Unicode MS" w:cs="Arial Unicode MS" w:hint="eastAsia"/>
          <w:bCs/>
          <w:i w:val="0"/>
          <w:iCs/>
          <w:lang w:eastAsia="zh-CN"/>
        </w:rPr>
        <w:t>图表型页面</w:t>
      </w:r>
      <w:bookmarkEnd w:id="14"/>
    </w:p>
    <w:p w14:paraId="200353ED" w14:textId="1D026335" w:rsidR="006749EF" w:rsidRDefault="000568B5" w:rsidP="008553BF">
      <w:pPr>
        <w:ind w:left="7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图表型页面一般显示概要信息，统计图等信息，这些图都组件化，根据需要在不同页面组织显示。如：</w:t>
      </w:r>
    </w:p>
    <w:p w14:paraId="1FA1CB56" w14:textId="26163828" w:rsidR="000568B5" w:rsidRPr="006749EF" w:rsidRDefault="000568B5" w:rsidP="000568B5">
      <w:pPr>
        <w:ind w:left="720"/>
        <w:jc w:val="center"/>
        <w:rPr>
          <w:rFonts w:ascii="微软雅黑" w:eastAsia="微软雅黑" w:hAnsi="微软雅黑"/>
        </w:rPr>
      </w:pPr>
      <w:r w:rsidRPr="000568B5">
        <w:rPr>
          <w:rFonts w:ascii="微软雅黑" w:eastAsia="微软雅黑" w:hAnsi="微软雅黑"/>
          <w:noProof/>
          <w:lang w:val="en-GB" w:eastAsia="zh-CN"/>
        </w:rPr>
        <w:drawing>
          <wp:inline distT="0" distB="0" distL="0" distR="0" wp14:anchorId="3D751D7D" wp14:editId="5018E3E3">
            <wp:extent cx="3840268" cy="2485950"/>
            <wp:effectExtent l="0" t="0" r="0" b="381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65605" cy="2502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77F3E" w14:textId="77777777" w:rsidR="006749EF" w:rsidRDefault="006749EF" w:rsidP="006749EF">
      <w:pPr>
        <w:rPr>
          <w:rFonts w:ascii="微软雅黑" w:eastAsia="微软雅黑" w:hAnsi="微软雅黑"/>
        </w:rPr>
      </w:pPr>
    </w:p>
    <w:p w14:paraId="65EB5D78" w14:textId="21C07DF4" w:rsidR="000568B5" w:rsidRDefault="000568B5" w:rsidP="006749EF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  <w:t>常用组件：</w:t>
      </w:r>
    </w:p>
    <w:p w14:paraId="56197DBD" w14:textId="178F4BC9" w:rsidR="000568B5" w:rsidRDefault="000568B5" w:rsidP="00E06299">
      <w:pPr>
        <w:pStyle w:val="ListParagraph"/>
        <w:numPr>
          <w:ilvl w:val="0"/>
          <w:numId w:val="40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lang w:eastAsia="zh-CN"/>
        </w:rPr>
        <w:t>概要</w:t>
      </w:r>
      <w:r w:rsidR="002D47B3">
        <w:rPr>
          <w:rFonts w:ascii="微软雅黑" w:eastAsia="微软雅黑" w:hAnsi="微软雅黑" w:hint="eastAsia"/>
          <w:lang w:eastAsia="zh-CN"/>
        </w:rPr>
        <w:t>磁贴</w:t>
      </w:r>
    </w:p>
    <w:p w14:paraId="6F5B286C" w14:textId="30CB30E7" w:rsidR="002D47B3" w:rsidRDefault="002D47B3" w:rsidP="00E06299">
      <w:pPr>
        <w:pStyle w:val="ListParagraph"/>
        <w:numPr>
          <w:ilvl w:val="0"/>
          <w:numId w:val="40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lang w:eastAsia="zh-CN"/>
        </w:rPr>
        <w:t>在线图</w:t>
      </w:r>
    </w:p>
    <w:p w14:paraId="7E1FE967" w14:textId="430D00AE" w:rsidR="002D47B3" w:rsidRDefault="002D47B3" w:rsidP="00E06299">
      <w:pPr>
        <w:pStyle w:val="ListParagraph"/>
        <w:numPr>
          <w:ilvl w:val="0"/>
          <w:numId w:val="40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lang w:eastAsia="zh-CN"/>
        </w:rPr>
        <w:t>日／周／月使用图</w:t>
      </w:r>
    </w:p>
    <w:p w14:paraId="64DFD931" w14:textId="5376FF1F" w:rsidR="002D47B3" w:rsidRDefault="002D47B3" w:rsidP="00E06299">
      <w:pPr>
        <w:pStyle w:val="ListParagraph"/>
        <w:numPr>
          <w:ilvl w:val="0"/>
          <w:numId w:val="40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lang w:eastAsia="zh-CN"/>
        </w:rPr>
        <w:t>SimPool</w:t>
      </w:r>
      <w:r>
        <w:rPr>
          <w:rFonts w:ascii="微软雅黑" w:eastAsia="微软雅黑" w:hAnsi="微软雅黑" w:hint="eastAsia"/>
          <w:lang w:eastAsia="zh-CN"/>
        </w:rPr>
        <w:t>状态图</w:t>
      </w:r>
    </w:p>
    <w:p w14:paraId="17262088" w14:textId="22BBA1DA" w:rsidR="002D47B3" w:rsidRDefault="002D47B3" w:rsidP="00E06299">
      <w:pPr>
        <w:pStyle w:val="ListParagraph"/>
        <w:numPr>
          <w:ilvl w:val="0"/>
          <w:numId w:val="40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lang w:eastAsia="zh-CN"/>
        </w:rPr>
        <w:t>GoIP</w:t>
      </w:r>
      <w:r>
        <w:rPr>
          <w:rFonts w:ascii="微软雅黑" w:eastAsia="微软雅黑" w:hAnsi="微软雅黑" w:hint="eastAsia"/>
          <w:lang w:eastAsia="zh-CN"/>
        </w:rPr>
        <w:t>状态图</w:t>
      </w:r>
    </w:p>
    <w:p w14:paraId="2BF2EED0" w14:textId="6611F41A" w:rsidR="000568B5" w:rsidRPr="002D47B3" w:rsidRDefault="002D47B3" w:rsidP="00E06299">
      <w:pPr>
        <w:pStyle w:val="ListParagraph"/>
        <w:numPr>
          <w:ilvl w:val="0"/>
          <w:numId w:val="40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lang w:eastAsia="zh-CN"/>
        </w:rPr>
        <w:t>设备位置图</w:t>
      </w:r>
    </w:p>
    <w:p w14:paraId="15834E2A" w14:textId="5E73AE0C" w:rsidR="000568B5" w:rsidRDefault="000568B5" w:rsidP="006749EF">
      <w:pPr>
        <w:rPr>
          <w:rFonts w:ascii="微软雅黑" w:eastAsia="微软雅黑" w:hAnsi="微软雅黑"/>
          <w:lang w:eastAsia="zh-CN"/>
        </w:rPr>
      </w:pPr>
    </w:p>
    <w:p w14:paraId="2C9946B1" w14:textId="2A92C2DE" w:rsidR="006749EF" w:rsidRDefault="008B43ED" w:rsidP="006749EF">
      <w:pPr>
        <w:pStyle w:val="Heading2"/>
        <w:ind w:left="0" w:firstLine="0"/>
        <w:rPr>
          <w:rFonts w:ascii="Arial Unicode MS" w:eastAsia="Arial Unicode MS" w:hAnsi="Arial Unicode MS" w:cs="Arial Unicode MS"/>
          <w:bCs/>
          <w:i w:val="0"/>
          <w:iCs/>
          <w:lang w:eastAsia="zh-CN"/>
        </w:rPr>
      </w:pPr>
      <w:bookmarkStart w:id="15" w:name="_Toc478575171"/>
      <w:r>
        <w:rPr>
          <w:rFonts w:ascii="Arial Unicode MS" w:eastAsia="Arial Unicode MS" w:hAnsi="Arial Unicode MS" w:cs="Arial Unicode MS" w:hint="eastAsia"/>
          <w:bCs/>
          <w:i w:val="0"/>
          <w:iCs/>
          <w:lang w:eastAsia="zh-CN"/>
        </w:rPr>
        <w:t>帮助系统</w:t>
      </w:r>
      <w:bookmarkEnd w:id="15"/>
    </w:p>
    <w:p w14:paraId="7D956283" w14:textId="6DCE184A" w:rsidR="00E174CF" w:rsidRPr="00E174CF" w:rsidRDefault="00C430CB" w:rsidP="00E174CF">
      <w:pPr>
        <w:ind w:left="720"/>
      </w:pPr>
      <w:r>
        <w:rPr>
          <w:rFonts w:ascii="微软雅黑" w:eastAsia="微软雅黑" w:hAnsi="微软雅黑" w:hint="eastAsia"/>
          <w:lang w:eastAsia="zh-CN"/>
        </w:rPr>
        <w:t>帮助页面做到上下文相关，即当前在哪个页面，点击左上方的</w:t>
      </w:r>
      <w:r w:rsidRPr="00C430CB">
        <w:rPr>
          <w:rFonts w:ascii="微软雅黑" w:eastAsia="微软雅黑" w:hAnsi="微软雅黑"/>
          <w:noProof/>
          <w:lang w:val="en-GB" w:eastAsia="zh-CN"/>
        </w:rPr>
        <w:drawing>
          <wp:inline distT="0" distB="0" distL="0" distR="0" wp14:anchorId="1686C7D2" wp14:editId="672B41A6">
            <wp:extent cx="182668" cy="152223"/>
            <wp:effectExtent l="0" t="0" r="0" b="63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86343" cy="15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  <w:lang w:eastAsia="zh-CN"/>
        </w:rPr>
        <w:t>时，即可以显示当前页面的帮助说明，如下</w:t>
      </w:r>
      <w:r>
        <w:rPr>
          <w:rFonts w:ascii="微软雅黑" w:eastAsia="微软雅黑" w:hAnsi="微软雅黑"/>
          <w:lang w:eastAsia="zh-CN"/>
        </w:rPr>
        <w:t>:</w:t>
      </w:r>
    </w:p>
    <w:p w14:paraId="0F39ADA0" w14:textId="33C26A49" w:rsidR="006749EF" w:rsidRPr="006749EF" w:rsidRDefault="00074E23" w:rsidP="00E174CF">
      <w:pPr>
        <w:ind w:firstLine="720"/>
        <w:rPr>
          <w:rFonts w:ascii="微软雅黑" w:eastAsia="微软雅黑" w:hAnsi="微软雅黑"/>
          <w:lang w:eastAsia="zh-CN"/>
        </w:rPr>
      </w:pPr>
      <w:r w:rsidRPr="00074E23">
        <w:rPr>
          <w:rFonts w:ascii="微软雅黑" w:eastAsia="微软雅黑" w:hAnsi="微软雅黑"/>
          <w:noProof/>
          <w:lang w:val="en-GB" w:eastAsia="zh-CN"/>
        </w:rPr>
        <w:drawing>
          <wp:inline distT="0" distB="0" distL="0" distR="0" wp14:anchorId="44744E75" wp14:editId="37381549">
            <wp:extent cx="2117581" cy="2366433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38749" cy="2390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F762C" w14:textId="77777777" w:rsidR="00C430CB" w:rsidRDefault="00C430CB" w:rsidP="006749EF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ab/>
      </w:r>
    </w:p>
    <w:p w14:paraId="5664B099" w14:textId="22EA81A7" w:rsidR="00C430CB" w:rsidRDefault="00C430CB" w:rsidP="006749EF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  <w:t>帮助页面的最上方左边为帮助导航栏， 右边为版本信息。</w:t>
      </w:r>
    </w:p>
    <w:p w14:paraId="32C684E1" w14:textId="197CBAAA" w:rsidR="006749EF" w:rsidRDefault="00C430CB" w:rsidP="00C430CB">
      <w:pPr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  <w:lang w:eastAsia="zh-CN"/>
        </w:rPr>
        <w:t>帮助页面用</w:t>
      </w:r>
      <w:r>
        <w:rPr>
          <w:rFonts w:ascii="微软雅黑" w:eastAsia="微软雅黑" w:hAnsi="微软雅黑"/>
          <w:lang w:eastAsia="zh-CN"/>
        </w:rPr>
        <w:t>html</w:t>
      </w:r>
      <w:r>
        <w:rPr>
          <w:rFonts w:ascii="微软雅黑" w:eastAsia="微软雅黑" w:hAnsi="微软雅黑" w:hint="eastAsia"/>
          <w:lang w:eastAsia="zh-CN"/>
        </w:rPr>
        <w:t>格式静态写成，每个页面基本保持统一格式，包括几点</w:t>
      </w:r>
    </w:p>
    <w:p w14:paraId="7D2FCD15" w14:textId="71AD1564" w:rsidR="00C430CB" w:rsidRDefault="00C430CB" w:rsidP="00E06299">
      <w:pPr>
        <w:pStyle w:val="ListParagraph"/>
        <w:numPr>
          <w:ilvl w:val="0"/>
          <w:numId w:val="41"/>
        </w:numPr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>简介</w:t>
      </w:r>
    </w:p>
    <w:p w14:paraId="181A88C7" w14:textId="4CFE000D" w:rsidR="00C430CB" w:rsidRDefault="00C430CB" w:rsidP="00E06299">
      <w:pPr>
        <w:pStyle w:val="ListParagraph"/>
        <w:numPr>
          <w:ilvl w:val="0"/>
          <w:numId w:val="41"/>
        </w:numPr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>帮助</w:t>
      </w:r>
    </w:p>
    <w:p w14:paraId="4754D0AF" w14:textId="130039ED" w:rsidR="00C430CB" w:rsidRDefault="00C430CB" w:rsidP="00E06299">
      <w:pPr>
        <w:pStyle w:val="ListParagraph"/>
        <w:numPr>
          <w:ilvl w:val="0"/>
          <w:numId w:val="41"/>
        </w:numPr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>注意</w:t>
      </w:r>
    </w:p>
    <w:p w14:paraId="0ABAF592" w14:textId="416B858E" w:rsidR="00C430CB" w:rsidRPr="00C430CB" w:rsidRDefault="00C430CB" w:rsidP="00E06299">
      <w:pPr>
        <w:pStyle w:val="ListParagraph"/>
        <w:numPr>
          <w:ilvl w:val="0"/>
          <w:numId w:val="41"/>
        </w:numPr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>提示</w:t>
      </w:r>
    </w:p>
    <w:p w14:paraId="0DEF1FD2" w14:textId="77777777" w:rsidR="006749EF" w:rsidRPr="006749EF" w:rsidRDefault="006749EF" w:rsidP="006749EF">
      <w:pPr>
        <w:rPr>
          <w:rFonts w:ascii="微软雅黑" w:eastAsia="微软雅黑" w:hAnsi="微软雅黑"/>
        </w:rPr>
      </w:pPr>
    </w:p>
    <w:p w14:paraId="29A46F25" w14:textId="77777777" w:rsidR="006749EF" w:rsidRDefault="006749EF" w:rsidP="006749EF">
      <w:pPr>
        <w:rPr>
          <w:rFonts w:ascii="微软雅黑" w:eastAsia="微软雅黑" w:hAnsi="微软雅黑"/>
        </w:rPr>
      </w:pPr>
    </w:p>
    <w:p w14:paraId="4EB261F5" w14:textId="0086BE08" w:rsidR="006749EF" w:rsidRDefault="006749EF" w:rsidP="006749EF">
      <w:pPr>
        <w:rPr>
          <w:rFonts w:ascii="微软雅黑" w:eastAsia="微软雅黑" w:hAnsi="微软雅黑"/>
        </w:rPr>
      </w:pPr>
    </w:p>
    <w:p w14:paraId="4C34E377" w14:textId="77777777" w:rsidR="006749EF" w:rsidRPr="006749EF" w:rsidRDefault="006749EF" w:rsidP="006749EF">
      <w:pPr>
        <w:rPr>
          <w:rFonts w:ascii="微软雅黑" w:eastAsia="微软雅黑" w:hAnsi="微软雅黑"/>
        </w:rPr>
      </w:pPr>
    </w:p>
    <w:p w14:paraId="307F1410" w14:textId="77777777" w:rsidR="006749EF" w:rsidRPr="006749EF" w:rsidRDefault="006749EF" w:rsidP="006749EF"/>
    <w:p w14:paraId="62B0FBA5" w14:textId="77777777" w:rsidR="00A7059B" w:rsidRPr="00EE0D85" w:rsidRDefault="00A7059B" w:rsidP="00A7059B">
      <w:pPr>
        <w:rPr>
          <w:rFonts w:ascii="微软雅黑" w:eastAsia="微软雅黑" w:hAnsi="微软雅黑"/>
          <w:lang w:eastAsia="zh-HK"/>
        </w:rPr>
      </w:pPr>
    </w:p>
    <w:p w14:paraId="037F0B52" w14:textId="77777777" w:rsidR="00233C09" w:rsidRPr="00EE0D85" w:rsidRDefault="00233C09" w:rsidP="00233C09">
      <w:pPr>
        <w:pStyle w:val="NormalIndent"/>
        <w:rPr>
          <w:rFonts w:ascii="微软雅黑" w:eastAsia="微软雅黑" w:hAnsi="微软雅黑"/>
          <w:lang w:eastAsia="zh-CN"/>
        </w:rPr>
      </w:pPr>
    </w:p>
    <w:p w14:paraId="1F6B2300" w14:textId="77777777" w:rsidR="00DF712C" w:rsidRPr="00EE0D85" w:rsidRDefault="00DF712C" w:rsidP="00DF712C">
      <w:pPr>
        <w:ind w:left="360"/>
        <w:rPr>
          <w:rFonts w:ascii="微软雅黑" w:eastAsia="微软雅黑" w:hAnsi="微软雅黑"/>
        </w:rPr>
      </w:pPr>
    </w:p>
    <w:p w14:paraId="6C2A7B08" w14:textId="77777777" w:rsidR="00BE48D1" w:rsidRPr="00EE0D85" w:rsidRDefault="00BE48D1" w:rsidP="00BD381F">
      <w:pPr>
        <w:ind w:left="432"/>
        <w:rPr>
          <w:rFonts w:ascii="微软雅黑" w:eastAsia="微软雅黑" w:hAnsi="微软雅黑"/>
          <w:iCs/>
          <w:lang w:eastAsia="zh-CN"/>
        </w:rPr>
      </w:pPr>
    </w:p>
    <w:p w14:paraId="34BEDF6A" w14:textId="77777777" w:rsidR="00BE48D1" w:rsidRPr="00EE0D85" w:rsidRDefault="00BE48D1" w:rsidP="00BE48D1">
      <w:pPr>
        <w:ind w:left="360"/>
        <w:rPr>
          <w:rFonts w:ascii="微软雅黑" w:eastAsia="微软雅黑" w:hAnsi="微软雅黑"/>
        </w:rPr>
      </w:pPr>
    </w:p>
    <w:p w14:paraId="198DA294" w14:textId="77777777" w:rsidR="00ED464B" w:rsidRPr="00EE0D85" w:rsidRDefault="00ED464B" w:rsidP="00BE48D1">
      <w:pPr>
        <w:ind w:left="360"/>
        <w:rPr>
          <w:rFonts w:ascii="微软雅黑" w:eastAsia="微软雅黑" w:hAnsi="微软雅黑"/>
        </w:rPr>
      </w:pPr>
    </w:p>
    <w:p w14:paraId="69A2BCAA" w14:textId="77777777" w:rsidR="00ED464B" w:rsidRPr="00EE0D85" w:rsidRDefault="00ED464B" w:rsidP="00BE48D1">
      <w:pPr>
        <w:ind w:left="360"/>
        <w:rPr>
          <w:rFonts w:ascii="微软雅黑" w:eastAsia="微软雅黑" w:hAnsi="微软雅黑"/>
        </w:rPr>
      </w:pPr>
    </w:p>
    <w:p w14:paraId="232CA8BD" w14:textId="77777777" w:rsidR="006C31DE" w:rsidRPr="00EE0D85" w:rsidRDefault="006C31DE" w:rsidP="00BE48D1">
      <w:pPr>
        <w:ind w:left="360"/>
        <w:rPr>
          <w:rFonts w:ascii="微软雅黑" w:eastAsia="微软雅黑" w:hAnsi="微软雅黑"/>
        </w:rPr>
      </w:pPr>
    </w:p>
    <w:p w14:paraId="0352327B" w14:textId="77777777" w:rsidR="006C31DE" w:rsidRPr="00EE0D85" w:rsidRDefault="006C31DE" w:rsidP="00BE48D1">
      <w:pPr>
        <w:ind w:left="360"/>
        <w:rPr>
          <w:rFonts w:ascii="微软雅黑" w:eastAsia="微软雅黑" w:hAnsi="微软雅黑"/>
        </w:rPr>
      </w:pPr>
    </w:p>
    <w:p w14:paraId="036747AB" w14:textId="19DBDB80" w:rsidR="00D33A61" w:rsidRDefault="00032723" w:rsidP="00D33A61">
      <w:pPr>
        <w:pStyle w:val="Heading1"/>
        <w:pageBreakBefore/>
        <w:ind w:left="431" w:hanging="431"/>
        <w:rPr>
          <w:rFonts w:ascii="Arial Unicode MS" w:eastAsia="Arial Unicode MS" w:hAnsi="Arial Unicode MS" w:cs="Arial Unicode MS"/>
          <w:iCs/>
          <w:lang w:val="en-US" w:eastAsia="zh-CN"/>
        </w:rPr>
      </w:pPr>
      <w:bookmarkStart w:id="16" w:name="_Toc478575172"/>
      <w:r w:rsidRPr="00862D86">
        <w:rPr>
          <w:rFonts w:ascii="Arial Unicode MS" w:eastAsia="Arial Unicode MS" w:hAnsi="Arial Unicode MS" w:cs="Arial Unicode MS" w:hint="eastAsia"/>
          <w:iCs/>
          <w:lang w:val="en-US" w:eastAsia="zh-CN"/>
        </w:rPr>
        <w:t>登入登出</w:t>
      </w:r>
      <w:bookmarkEnd w:id="16"/>
    </w:p>
    <w:p w14:paraId="7632CB11" w14:textId="77777777" w:rsidR="00862D86" w:rsidRPr="00862D86" w:rsidRDefault="00862D86" w:rsidP="00862D86">
      <w:pPr>
        <w:rPr>
          <w:rFonts w:ascii="微软雅黑" w:eastAsia="微软雅黑" w:hAnsi="微软雅黑"/>
        </w:rPr>
      </w:pPr>
    </w:p>
    <w:p w14:paraId="02C508EB" w14:textId="0DD05B0D" w:rsidR="00862D86" w:rsidRDefault="00862D86" w:rsidP="00862D86">
      <w:pPr>
        <w:pStyle w:val="Heading2"/>
        <w:ind w:left="0" w:firstLine="0"/>
        <w:rPr>
          <w:rFonts w:ascii="Arial Unicode MS" w:eastAsia="Arial Unicode MS" w:hAnsi="Arial Unicode MS" w:cs="Arial Unicode MS"/>
          <w:bCs/>
          <w:i w:val="0"/>
          <w:iCs/>
          <w:lang w:eastAsia="zh-HK"/>
        </w:rPr>
      </w:pPr>
      <w:bookmarkStart w:id="17" w:name="_Toc478575173"/>
      <w:r>
        <w:rPr>
          <w:rFonts w:ascii="Arial Unicode MS" w:eastAsia="Arial Unicode MS" w:hAnsi="Arial Unicode MS" w:cs="Arial Unicode MS" w:hint="eastAsia"/>
          <w:bCs/>
          <w:i w:val="0"/>
          <w:iCs/>
          <w:lang w:eastAsia="zh-HK"/>
        </w:rPr>
        <w:t>用户</w:t>
      </w:r>
      <w:r w:rsidRPr="00862D86">
        <w:rPr>
          <w:rFonts w:ascii="Arial Unicode MS" w:eastAsia="Arial Unicode MS" w:hAnsi="Arial Unicode MS" w:cs="Arial Unicode MS" w:hint="eastAsia"/>
          <w:bCs/>
          <w:i w:val="0"/>
          <w:iCs/>
          <w:lang w:eastAsia="zh-HK"/>
        </w:rPr>
        <w:t>登入</w:t>
      </w:r>
      <w:bookmarkEnd w:id="17"/>
    </w:p>
    <w:p w14:paraId="0D41C922" w14:textId="77777777" w:rsidR="00862D86" w:rsidRDefault="00862D86" w:rsidP="00862D86">
      <w:pPr>
        <w:rPr>
          <w:rFonts w:ascii="微软雅黑" w:eastAsia="微软雅黑" w:hAnsi="微软雅黑"/>
        </w:rPr>
      </w:pPr>
    </w:p>
    <w:p w14:paraId="26535002" w14:textId="7EE26B54" w:rsidR="00CD5858" w:rsidRDefault="00CD5858" w:rsidP="00CD5858">
      <w:pPr>
        <w:pStyle w:val="Heading2"/>
        <w:ind w:left="0" w:firstLine="0"/>
        <w:rPr>
          <w:rFonts w:ascii="Arial Unicode MS" w:eastAsia="Arial Unicode MS" w:hAnsi="Arial Unicode MS" w:cs="Arial Unicode MS"/>
          <w:bCs/>
          <w:i w:val="0"/>
          <w:iCs/>
          <w:lang w:eastAsia="zh-HK"/>
        </w:rPr>
      </w:pPr>
      <w:bookmarkStart w:id="18" w:name="_Toc478575174"/>
      <w:r>
        <w:rPr>
          <w:rFonts w:ascii="Arial Unicode MS" w:eastAsia="Arial Unicode MS" w:hAnsi="Arial Unicode MS" w:cs="Arial Unicode MS" w:hint="eastAsia"/>
          <w:bCs/>
          <w:i w:val="0"/>
          <w:iCs/>
          <w:lang w:eastAsia="zh-HK"/>
        </w:rPr>
        <w:t>欢迎主页</w:t>
      </w:r>
      <w:bookmarkEnd w:id="18"/>
    </w:p>
    <w:p w14:paraId="2780847A" w14:textId="596F3A09" w:rsidR="00CD5858" w:rsidRDefault="00CD5858" w:rsidP="00CD5858">
      <w:pPr>
        <w:pStyle w:val="Heading3"/>
        <w:rPr>
          <w:rFonts w:ascii="Arial Unicode MS" w:eastAsia="Arial Unicode MS" w:hAnsi="Arial Unicode MS" w:cs="Arial Unicode MS"/>
          <w:i w:val="0"/>
          <w:lang w:eastAsia="zh-CN"/>
        </w:rPr>
      </w:pPr>
      <w:bookmarkStart w:id="19" w:name="_Toc478575175"/>
      <w:r w:rsidRPr="00CD5858">
        <w:rPr>
          <w:rFonts w:ascii="Arial Unicode MS" w:eastAsia="Arial Unicode MS" w:hAnsi="Arial Unicode MS" w:cs="Arial Unicode MS" w:hint="eastAsia"/>
          <w:i w:val="0"/>
          <w:lang w:eastAsia="zh-CN"/>
        </w:rPr>
        <w:t>管理员主页</w:t>
      </w:r>
      <w:bookmarkEnd w:id="19"/>
    </w:p>
    <w:p w14:paraId="643241B4" w14:textId="77777777" w:rsidR="00CD5858" w:rsidRPr="00CD5858" w:rsidRDefault="00CD5858" w:rsidP="00CD5858"/>
    <w:p w14:paraId="06C912DD" w14:textId="701C5393" w:rsidR="00CD5858" w:rsidRDefault="00CD5858" w:rsidP="00CD5858">
      <w:pPr>
        <w:pStyle w:val="Heading3"/>
        <w:rPr>
          <w:rFonts w:ascii="Arial Unicode MS" w:eastAsia="Arial Unicode MS" w:hAnsi="Arial Unicode MS" w:cs="Arial Unicode MS"/>
          <w:i w:val="0"/>
          <w:lang w:eastAsia="zh-CN"/>
        </w:rPr>
      </w:pPr>
      <w:bookmarkStart w:id="20" w:name="_Toc478575176"/>
      <w:r w:rsidRPr="00CD5858">
        <w:rPr>
          <w:rFonts w:ascii="Arial Unicode MS" w:eastAsia="Arial Unicode MS" w:hAnsi="Arial Unicode MS" w:cs="Arial Unicode MS" w:hint="eastAsia"/>
          <w:i w:val="0"/>
          <w:lang w:eastAsia="zh-CN"/>
        </w:rPr>
        <w:t>代理商主页</w:t>
      </w:r>
      <w:bookmarkEnd w:id="20"/>
    </w:p>
    <w:p w14:paraId="27BB9FD1" w14:textId="77777777" w:rsidR="00CD5858" w:rsidRPr="00CD5858" w:rsidRDefault="00CD5858" w:rsidP="00CD5858"/>
    <w:p w14:paraId="0866F1AC" w14:textId="3FE492C6" w:rsidR="00CD5858" w:rsidRPr="00CD5858" w:rsidRDefault="00CD5858" w:rsidP="00CD5858">
      <w:pPr>
        <w:pStyle w:val="Heading3"/>
        <w:rPr>
          <w:rFonts w:ascii="Arial Unicode MS" w:eastAsia="Arial Unicode MS" w:hAnsi="Arial Unicode MS" w:cs="Arial Unicode MS"/>
          <w:i w:val="0"/>
          <w:lang w:eastAsia="zh-CN"/>
        </w:rPr>
      </w:pPr>
      <w:bookmarkStart w:id="21" w:name="_Toc478575177"/>
      <w:r w:rsidRPr="00CD5858">
        <w:rPr>
          <w:rFonts w:ascii="Arial Unicode MS" w:eastAsia="Arial Unicode MS" w:hAnsi="Arial Unicode MS" w:cs="Arial Unicode MS" w:hint="eastAsia"/>
          <w:i w:val="0"/>
          <w:lang w:eastAsia="zh-CN"/>
        </w:rPr>
        <w:t>供用商主页</w:t>
      </w:r>
      <w:bookmarkEnd w:id="21"/>
    </w:p>
    <w:p w14:paraId="5157572D" w14:textId="52997CBA" w:rsidR="00CD5858" w:rsidRDefault="00CD5858" w:rsidP="00CD5858">
      <w:pPr>
        <w:pStyle w:val="Heading2"/>
        <w:ind w:left="0" w:firstLine="0"/>
        <w:rPr>
          <w:rFonts w:ascii="Arial Unicode MS" w:eastAsia="Arial Unicode MS" w:hAnsi="Arial Unicode MS" w:cs="Arial Unicode MS"/>
          <w:bCs/>
          <w:i w:val="0"/>
          <w:iCs/>
          <w:lang w:eastAsia="zh-HK"/>
        </w:rPr>
      </w:pPr>
      <w:bookmarkStart w:id="22" w:name="_Toc478575178"/>
      <w:r>
        <w:rPr>
          <w:rFonts w:ascii="Arial Unicode MS" w:eastAsia="Arial Unicode MS" w:hAnsi="Arial Unicode MS" w:cs="Arial Unicode MS" w:hint="eastAsia"/>
          <w:bCs/>
          <w:i w:val="0"/>
          <w:iCs/>
          <w:lang w:eastAsia="zh-HK"/>
        </w:rPr>
        <w:t>修改密码</w:t>
      </w:r>
      <w:bookmarkEnd w:id="22"/>
    </w:p>
    <w:p w14:paraId="1EB832E4" w14:textId="77777777" w:rsidR="00CD5858" w:rsidRDefault="00CD5858" w:rsidP="00CD5858"/>
    <w:p w14:paraId="65311D50" w14:textId="77777777" w:rsidR="00CD5858" w:rsidRDefault="00CD5858" w:rsidP="00CD5858"/>
    <w:p w14:paraId="283E75EF" w14:textId="2B564422" w:rsidR="00CD5858" w:rsidRDefault="00CD5858" w:rsidP="00CD5858">
      <w:pPr>
        <w:pStyle w:val="Heading2"/>
        <w:ind w:left="0" w:firstLine="0"/>
        <w:rPr>
          <w:rFonts w:ascii="Arial Unicode MS" w:eastAsia="Arial Unicode MS" w:hAnsi="Arial Unicode MS" w:cs="Arial Unicode MS"/>
          <w:bCs/>
          <w:i w:val="0"/>
          <w:iCs/>
          <w:lang w:eastAsia="zh-HK"/>
        </w:rPr>
      </w:pPr>
      <w:bookmarkStart w:id="23" w:name="_Toc478575179"/>
      <w:r>
        <w:rPr>
          <w:rFonts w:ascii="Arial Unicode MS" w:eastAsia="Arial Unicode MS" w:hAnsi="Arial Unicode MS" w:cs="Arial Unicode MS" w:hint="eastAsia"/>
          <w:bCs/>
          <w:i w:val="0"/>
          <w:iCs/>
          <w:lang w:eastAsia="zh-HK"/>
        </w:rPr>
        <w:t>用户</w:t>
      </w:r>
      <w:r w:rsidRPr="00862D86">
        <w:rPr>
          <w:rFonts w:ascii="Arial Unicode MS" w:eastAsia="Arial Unicode MS" w:hAnsi="Arial Unicode MS" w:cs="Arial Unicode MS" w:hint="eastAsia"/>
          <w:bCs/>
          <w:i w:val="0"/>
          <w:iCs/>
          <w:lang w:eastAsia="zh-HK"/>
        </w:rPr>
        <w:t>登</w:t>
      </w:r>
      <w:r>
        <w:rPr>
          <w:rFonts w:ascii="Arial Unicode MS" w:eastAsia="Arial Unicode MS" w:hAnsi="Arial Unicode MS" w:cs="Arial Unicode MS" w:hint="eastAsia"/>
          <w:bCs/>
          <w:i w:val="0"/>
          <w:iCs/>
          <w:lang w:eastAsia="zh-HK"/>
        </w:rPr>
        <w:t>出</w:t>
      </w:r>
      <w:bookmarkEnd w:id="23"/>
    </w:p>
    <w:p w14:paraId="6B257269" w14:textId="77777777" w:rsidR="00CD5858" w:rsidRDefault="00CD5858" w:rsidP="00862D86">
      <w:pPr>
        <w:rPr>
          <w:rFonts w:ascii="微软雅黑" w:eastAsia="微软雅黑" w:hAnsi="微软雅黑"/>
        </w:rPr>
      </w:pPr>
    </w:p>
    <w:p w14:paraId="3D6170BF" w14:textId="77777777" w:rsidR="00C81DE1" w:rsidRPr="00C81DE1" w:rsidRDefault="00C81DE1" w:rsidP="00C81DE1">
      <w:pPr>
        <w:rPr>
          <w:rFonts w:ascii="微软雅黑" w:eastAsia="微软雅黑" w:hAnsi="微软雅黑"/>
        </w:rPr>
      </w:pPr>
      <w:r w:rsidRPr="00C81DE1">
        <w:rPr>
          <w:rFonts w:ascii="微软雅黑" w:eastAsia="微软雅黑" w:hAnsi="微软雅黑" w:hint="eastAsia"/>
        </w:rPr>
        <w:t>宽度为数值</w:t>
      </w:r>
    </w:p>
    <w:p w14:paraId="5E2F2F71" w14:textId="77777777" w:rsidR="00C81DE1" w:rsidRPr="00C81DE1" w:rsidRDefault="00C81DE1" w:rsidP="00C81DE1">
      <w:pPr>
        <w:rPr>
          <w:rFonts w:ascii="微软雅黑" w:eastAsia="微软雅黑" w:hAnsi="微软雅黑"/>
        </w:rPr>
      </w:pPr>
      <w:r w:rsidRPr="00C81DE1">
        <w:rPr>
          <w:rFonts w:ascii="微软雅黑" w:eastAsia="微软雅黑" w:hAnsi="微软雅黑" w:hint="eastAsia"/>
        </w:rPr>
        <w:t>显示，</w:t>
      </w:r>
      <w:r w:rsidRPr="00C81DE1">
        <w:rPr>
          <w:rFonts w:ascii="微软雅黑" w:eastAsia="微软雅黑" w:hAnsi="微软雅黑"/>
        </w:rPr>
        <w:t xml:space="preserve"> Y</w:t>
      </w:r>
      <w:r w:rsidRPr="00C81DE1">
        <w:rPr>
          <w:rFonts w:ascii="微软雅黑" w:eastAsia="微软雅黑" w:hAnsi="微软雅黑" w:hint="eastAsia"/>
        </w:rPr>
        <w:t>／</w:t>
      </w:r>
      <w:r w:rsidRPr="00C81DE1">
        <w:rPr>
          <w:rFonts w:ascii="微软雅黑" w:eastAsia="微软雅黑" w:hAnsi="微软雅黑"/>
        </w:rPr>
        <w:t>C</w:t>
      </w:r>
      <w:r w:rsidRPr="00C81DE1">
        <w:rPr>
          <w:rFonts w:ascii="微软雅黑" w:eastAsia="微软雅黑" w:hAnsi="微软雅黑" w:hint="eastAsia"/>
        </w:rPr>
        <w:t>／</w:t>
      </w:r>
      <w:r w:rsidRPr="00C81DE1">
        <w:rPr>
          <w:rFonts w:ascii="微软雅黑" w:eastAsia="微软雅黑" w:hAnsi="微软雅黑"/>
        </w:rPr>
        <w:t>N</w:t>
      </w:r>
      <w:r w:rsidRPr="00C81DE1">
        <w:rPr>
          <w:rFonts w:ascii="微软雅黑" w:eastAsia="微软雅黑" w:hAnsi="微软雅黑" w:hint="eastAsia"/>
        </w:rPr>
        <w:t>，</w:t>
      </w:r>
      <w:r w:rsidRPr="00C81DE1">
        <w:rPr>
          <w:rFonts w:ascii="微软雅黑" w:eastAsia="微软雅黑" w:hAnsi="微软雅黑"/>
        </w:rPr>
        <w:t xml:space="preserve">  </w:t>
      </w:r>
      <w:r w:rsidRPr="00C81DE1">
        <w:rPr>
          <w:rFonts w:ascii="微软雅黑" w:eastAsia="微软雅黑" w:hAnsi="微软雅黑" w:hint="eastAsia"/>
        </w:rPr>
        <w:t>（显示，反显，默认不显示）</w:t>
      </w:r>
    </w:p>
    <w:p w14:paraId="533BFD02" w14:textId="77777777" w:rsidR="00C81DE1" w:rsidRPr="00C81DE1" w:rsidRDefault="00C81DE1" w:rsidP="00C81DE1">
      <w:pPr>
        <w:rPr>
          <w:rFonts w:ascii="微软雅黑" w:eastAsia="微软雅黑" w:hAnsi="微软雅黑"/>
        </w:rPr>
      </w:pPr>
      <w:r w:rsidRPr="00C81DE1">
        <w:rPr>
          <w:rFonts w:ascii="微软雅黑" w:eastAsia="微软雅黑" w:hAnsi="微软雅黑" w:hint="eastAsia"/>
        </w:rPr>
        <w:t>排序</w:t>
      </w:r>
      <w:r w:rsidRPr="00C81DE1">
        <w:rPr>
          <w:rFonts w:ascii="微软雅黑" w:eastAsia="微软雅黑" w:hAnsi="微软雅黑"/>
        </w:rPr>
        <w:t xml:space="preserve">    Y</w:t>
      </w:r>
      <w:r w:rsidRPr="00C81DE1">
        <w:rPr>
          <w:rFonts w:ascii="微软雅黑" w:eastAsia="微软雅黑" w:hAnsi="微软雅黑" w:hint="eastAsia"/>
        </w:rPr>
        <w:t>／</w:t>
      </w:r>
      <w:r w:rsidRPr="00C81DE1">
        <w:rPr>
          <w:rFonts w:ascii="微软雅黑" w:eastAsia="微软雅黑" w:hAnsi="微软雅黑"/>
        </w:rPr>
        <w:t>A</w:t>
      </w:r>
      <w:r w:rsidRPr="00C81DE1">
        <w:rPr>
          <w:rFonts w:ascii="微软雅黑" w:eastAsia="微软雅黑" w:hAnsi="微软雅黑" w:hint="eastAsia"/>
        </w:rPr>
        <w:t>／</w:t>
      </w:r>
      <w:r w:rsidRPr="00C81DE1">
        <w:rPr>
          <w:rFonts w:ascii="微软雅黑" w:eastAsia="微软雅黑" w:hAnsi="微软雅黑"/>
        </w:rPr>
        <w:t>D</w:t>
      </w:r>
      <w:r w:rsidRPr="00C81DE1">
        <w:rPr>
          <w:rFonts w:ascii="微软雅黑" w:eastAsia="微软雅黑" w:hAnsi="微软雅黑" w:hint="eastAsia"/>
        </w:rPr>
        <w:t>／</w:t>
      </w:r>
      <w:r w:rsidRPr="00C81DE1">
        <w:rPr>
          <w:rFonts w:ascii="微软雅黑" w:eastAsia="微软雅黑" w:hAnsi="微软雅黑"/>
        </w:rPr>
        <w:t xml:space="preserve">N       </w:t>
      </w:r>
      <w:r w:rsidRPr="00C81DE1">
        <w:rPr>
          <w:rFonts w:ascii="微软雅黑" w:eastAsia="微软雅黑" w:hAnsi="微软雅黑" w:hint="eastAsia"/>
        </w:rPr>
        <w:t>（</w:t>
      </w:r>
      <w:r w:rsidRPr="00C81DE1">
        <w:rPr>
          <w:rFonts w:ascii="微软雅黑" w:eastAsia="微软雅黑" w:hAnsi="微软雅黑"/>
        </w:rPr>
        <w:t>Y</w:t>
      </w:r>
      <w:r w:rsidRPr="00C81DE1">
        <w:rPr>
          <w:rFonts w:ascii="微软雅黑" w:eastAsia="微软雅黑" w:hAnsi="微软雅黑" w:hint="eastAsia"/>
        </w:rPr>
        <w:t>，</w:t>
      </w:r>
      <w:r w:rsidRPr="00C81DE1">
        <w:rPr>
          <w:rFonts w:ascii="微软雅黑" w:eastAsia="微软雅黑" w:hAnsi="微软雅黑"/>
        </w:rPr>
        <w:t>A</w:t>
      </w:r>
      <w:r w:rsidRPr="00C81DE1">
        <w:rPr>
          <w:rFonts w:ascii="微软雅黑" w:eastAsia="微软雅黑" w:hAnsi="微软雅黑" w:hint="eastAsia"/>
        </w:rPr>
        <w:t>，</w:t>
      </w:r>
      <w:r w:rsidRPr="00C81DE1">
        <w:rPr>
          <w:rFonts w:ascii="微软雅黑" w:eastAsia="微软雅黑" w:hAnsi="微软雅黑"/>
        </w:rPr>
        <w:t>D</w:t>
      </w:r>
      <w:r w:rsidRPr="00C81DE1">
        <w:rPr>
          <w:rFonts w:ascii="微软雅黑" w:eastAsia="微软雅黑" w:hAnsi="微软雅黑" w:hint="eastAsia"/>
        </w:rPr>
        <w:t>都表示支持排序</w:t>
      </w:r>
      <w:r w:rsidRPr="00C81DE1">
        <w:rPr>
          <w:rFonts w:ascii="微软雅黑" w:eastAsia="微软雅黑" w:hAnsi="微软雅黑"/>
        </w:rPr>
        <w:t xml:space="preserve"> </w:t>
      </w:r>
      <w:r w:rsidRPr="00C81DE1">
        <w:rPr>
          <w:rFonts w:ascii="微软雅黑" w:eastAsia="微软雅黑" w:hAnsi="微软雅黑" w:hint="eastAsia"/>
        </w:rPr>
        <w:t>，</w:t>
      </w:r>
      <w:r w:rsidRPr="00C81DE1">
        <w:rPr>
          <w:rFonts w:ascii="微软雅黑" w:eastAsia="微软雅黑" w:hAnsi="微软雅黑"/>
        </w:rPr>
        <w:t>Y</w:t>
      </w:r>
      <w:r w:rsidRPr="00C81DE1">
        <w:rPr>
          <w:rFonts w:ascii="微软雅黑" w:eastAsia="微软雅黑" w:hAnsi="微软雅黑" w:hint="eastAsia"/>
        </w:rPr>
        <w:t>默认无序，</w:t>
      </w:r>
      <w:r w:rsidRPr="00C81DE1">
        <w:rPr>
          <w:rFonts w:ascii="微软雅黑" w:eastAsia="微软雅黑" w:hAnsi="微软雅黑"/>
        </w:rPr>
        <w:t>A</w:t>
      </w:r>
      <w:r w:rsidRPr="00C81DE1">
        <w:rPr>
          <w:rFonts w:ascii="微软雅黑" w:eastAsia="微软雅黑" w:hAnsi="微软雅黑" w:hint="eastAsia"/>
        </w:rPr>
        <w:t>默认升序，</w:t>
      </w:r>
      <w:r w:rsidRPr="00C81DE1">
        <w:rPr>
          <w:rFonts w:ascii="微软雅黑" w:eastAsia="微软雅黑" w:hAnsi="微软雅黑"/>
        </w:rPr>
        <w:t>D</w:t>
      </w:r>
      <w:r w:rsidRPr="00C81DE1">
        <w:rPr>
          <w:rFonts w:ascii="微软雅黑" w:eastAsia="微软雅黑" w:hAnsi="微软雅黑" w:hint="eastAsia"/>
        </w:rPr>
        <w:t>默认降序，</w:t>
      </w:r>
      <w:r w:rsidRPr="00C81DE1">
        <w:rPr>
          <w:rFonts w:ascii="微软雅黑" w:eastAsia="微软雅黑" w:hAnsi="微软雅黑"/>
        </w:rPr>
        <w:t xml:space="preserve">   N</w:t>
      </w:r>
      <w:r w:rsidRPr="00C81DE1">
        <w:rPr>
          <w:rFonts w:ascii="微软雅黑" w:eastAsia="微软雅黑" w:hAnsi="微软雅黑" w:hint="eastAsia"/>
        </w:rPr>
        <w:t>不支持排序）</w:t>
      </w:r>
    </w:p>
    <w:p w14:paraId="3F661257" w14:textId="77777777" w:rsidR="00C81DE1" w:rsidRPr="00C81DE1" w:rsidRDefault="00C81DE1" w:rsidP="00C81DE1">
      <w:pPr>
        <w:rPr>
          <w:rFonts w:ascii="微软雅黑" w:eastAsia="微软雅黑" w:hAnsi="微软雅黑"/>
        </w:rPr>
      </w:pPr>
      <w:r w:rsidRPr="00C81DE1">
        <w:rPr>
          <w:rFonts w:ascii="微软雅黑" w:eastAsia="微软雅黑" w:hAnsi="微软雅黑" w:hint="eastAsia"/>
        </w:rPr>
        <w:t>搜索    Y／N             （支持／不支持）</w:t>
      </w:r>
    </w:p>
    <w:p w14:paraId="49DA5A90" w14:textId="3AC97BBB" w:rsidR="00C81DE1" w:rsidRPr="00C81DE1" w:rsidRDefault="00C81DE1" w:rsidP="00C81DE1">
      <w:pPr>
        <w:rPr>
          <w:rFonts w:ascii="微软雅黑" w:eastAsia="微软雅黑" w:hAnsi="微软雅黑"/>
        </w:rPr>
      </w:pPr>
      <w:r w:rsidRPr="00C81DE1">
        <w:rPr>
          <w:rFonts w:ascii="微软雅黑" w:eastAsia="微软雅黑" w:hAnsi="微软雅黑" w:hint="eastAsia"/>
        </w:rPr>
        <w:t>新增</w:t>
      </w:r>
      <w:r w:rsidRPr="00C81DE1">
        <w:rPr>
          <w:rFonts w:ascii="微软雅黑" w:eastAsia="微软雅黑" w:hAnsi="微软雅黑"/>
        </w:rPr>
        <w:t xml:space="preserve">     R</w:t>
      </w:r>
      <w:r w:rsidRPr="00C81DE1">
        <w:rPr>
          <w:rFonts w:ascii="微软雅黑" w:eastAsia="微软雅黑" w:hAnsi="微软雅黑" w:hint="eastAsia"/>
        </w:rPr>
        <w:t>／</w:t>
      </w:r>
      <w:r w:rsidRPr="00C81DE1">
        <w:rPr>
          <w:rFonts w:ascii="微软雅黑" w:eastAsia="微软雅黑" w:hAnsi="微软雅黑"/>
        </w:rPr>
        <w:t>P</w:t>
      </w:r>
      <w:r w:rsidRPr="00C81DE1">
        <w:rPr>
          <w:rFonts w:ascii="微软雅黑" w:eastAsia="微软雅黑" w:hAnsi="微软雅黑" w:hint="eastAsia"/>
        </w:rPr>
        <w:t>／</w:t>
      </w:r>
      <w:r w:rsidRPr="00C81DE1">
        <w:rPr>
          <w:rFonts w:ascii="微软雅黑" w:eastAsia="微软雅黑" w:hAnsi="微软雅黑"/>
        </w:rPr>
        <w:t xml:space="preserve">N     </w:t>
      </w:r>
      <w:r w:rsidRPr="00C81DE1">
        <w:rPr>
          <w:rFonts w:ascii="微软雅黑" w:eastAsia="微软雅黑" w:hAnsi="微软雅黑" w:hint="eastAsia"/>
        </w:rPr>
        <w:t>（</w:t>
      </w:r>
      <w:r w:rsidRPr="00C81DE1">
        <w:rPr>
          <w:rFonts w:ascii="微软雅黑" w:eastAsia="微软雅黑" w:hAnsi="微软雅黑"/>
        </w:rPr>
        <w:t>R</w:t>
      </w:r>
      <w:r w:rsidRPr="00C81DE1">
        <w:rPr>
          <w:rFonts w:ascii="微软雅黑" w:eastAsia="微软雅黑" w:hAnsi="微软雅黑" w:hint="eastAsia"/>
        </w:rPr>
        <w:t>表示必填字段，</w:t>
      </w:r>
      <w:r w:rsidRPr="00C81DE1">
        <w:rPr>
          <w:rFonts w:ascii="微软雅黑" w:eastAsia="微软雅黑" w:hAnsi="微软雅黑"/>
        </w:rPr>
        <w:t>P</w:t>
      </w:r>
      <w:r w:rsidRPr="00C81DE1">
        <w:rPr>
          <w:rFonts w:ascii="微软雅黑" w:eastAsia="微软雅黑" w:hAnsi="微软雅黑" w:hint="eastAsia"/>
        </w:rPr>
        <w:t>表示选填字段，</w:t>
      </w:r>
      <w:r w:rsidRPr="00C81DE1">
        <w:rPr>
          <w:rFonts w:ascii="微软雅黑" w:eastAsia="微软雅黑" w:hAnsi="微软雅黑"/>
        </w:rPr>
        <w:t xml:space="preserve"> N</w:t>
      </w:r>
      <w:r w:rsidRPr="00C81DE1">
        <w:rPr>
          <w:rFonts w:ascii="微软雅黑" w:eastAsia="微软雅黑" w:hAnsi="微软雅黑" w:hint="eastAsia"/>
        </w:rPr>
        <w:t>表示不显示）</w:t>
      </w:r>
      <w:r w:rsidRPr="00C81DE1">
        <w:rPr>
          <w:rFonts w:ascii="微软雅黑" w:eastAsia="微软雅黑" w:hAnsi="微软雅黑"/>
        </w:rPr>
        <w:t xml:space="preserve">  </w:t>
      </w:r>
      <w:r w:rsidRPr="00C81DE1">
        <w:rPr>
          <w:rFonts w:ascii="微软雅黑" w:eastAsia="微软雅黑" w:hAnsi="微软雅黑" w:hint="eastAsia"/>
        </w:rPr>
        <w:t>（</w:t>
      </w:r>
      <w:r w:rsidRPr="00C81DE1">
        <w:rPr>
          <w:rFonts w:ascii="微软雅黑" w:eastAsia="微软雅黑" w:hAnsi="微软雅黑"/>
        </w:rPr>
        <w:t>s/i</w:t>
      </w:r>
      <w:r>
        <w:rPr>
          <w:rFonts w:ascii="微软雅黑" w:eastAsia="微软雅黑" w:hAnsi="微软雅黑"/>
        </w:rPr>
        <w:t>）</w:t>
      </w:r>
      <w:r w:rsidRPr="00C81DE1">
        <w:rPr>
          <w:rFonts w:ascii="微软雅黑" w:eastAsia="微软雅黑" w:hAnsi="微软雅黑" w:hint="eastAsia"/>
        </w:rPr>
        <w:t>表示选择／输入）</w:t>
      </w:r>
    </w:p>
    <w:p w14:paraId="16A30AED" w14:textId="58D120AD" w:rsidR="00CD5858" w:rsidRDefault="00C81DE1" w:rsidP="00C81DE1">
      <w:pPr>
        <w:rPr>
          <w:rFonts w:ascii="微软雅黑" w:eastAsia="微软雅黑" w:hAnsi="微软雅黑"/>
        </w:rPr>
      </w:pPr>
      <w:r w:rsidRPr="00C81DE1">
        <w:rPr>
          <w:rFonts w:ascii="微软雅黑" w:eastAsia="微软雅黑" w:hAnsi="微软雅黑" w:hint="eastAsia"/>
        </w:rPr>
        <w:t>编辑</w:t>
      </w:r>
      <w:r w:rsidRPr="00C81DE1">
        <w:rPr>
          <w:rFonts w:ascii="微软雅黑" w:eastAsia="微软雅黑" w:hAnsi="微软雅黑"/>
        </w:rPr>
        <w:t xml:space="preserve">    R</w:t>
      </w:r>
      <w:r w:rsidRPr="00C81DE1">
        <w:rPr>
          <w:rFonts w:ascii="微软雅黑" w:eastAsia="微软雅黑" w:hAnsi="微软雅黑" w:hint="eastAsia"/>
        </w:rPr>
        <w:t>／</w:t>
      </w:r>
      <w:r w:rsidRPr="00C81DE1">
        <w:rPr>
          <w:rFonts w:ascii="微软雅黑" w:eastAsia="微软雅黑" w:hAnsi="微软雅黑"/>
        </w:rPr>
        <w:t>P</w:t>
      </w:r>
      <w:r w:rsidRPr="00C81DE1">
        <w:rPr>
          <w:rFonts w:ascii="微软雅黑" w:eastAsia="微软雅黑" w:hAnsi="微软雅黑" w:hint="eastAsia"/>
        </w:rPr>
        <w:t>／</w:t>
      </w:r>
      <w:r w:rsidRPr="00C81DE1">
        <w:rPr>
          <w:rFonts w:ascii="微软雅黑" w:eastAsia="微软雅黑" w:hAnsi="微软雅黑"/>
        </w:rPr>
        <w:t xml:space="preserve">N     </w:t>
      </w:r>
      <w:r w:rsidRPr="00C81DE1">
        <w:rPr>
          <w:rFonts w:ascii="微软雅黑" w:eastAsia="微软雅黑" w:hAnsi="微软雅黑" w:hint="eastAsia"/>
        </w:rPr>
        <w:t>（</w:t>
      </w:r>
      <w:r w:rsidRPr="00C81DE1">
        <w:rPr>
          <w:rFonts w:ascii="微软雅黑" w:eastAsia="微软雅黑" w:hAnsi="微软雅黑"/>
        </w:rPr>
        <w:t>R</w:t>
      </w:r>
      <w:r w:rsidRPr="00C81DE1">
        <w:rPr>
          <w:rFonts w:ascii="微软雅黑" w:eastAsia="微软雅黑" w:hAnsi="微软雅黑" w:hint="eastAsia"/>
        </w:rPr>
        <w:t>表示必填字段，</w:t>
      </w:r>
      <w:r w:rsidRPr="00C81DE1">
        <w:rPr>
          <w:rFonts w:ascii="微软雅黑" w:eastAsia="微软雅黑" w:hAnsi="微软雅黑"/>
        </w:rPr>
        <w:t>P</w:t>
      </w:r>
      <w:r w:rsidRPr="00C81DE1">
        <w:rPr>
          <w:rFonts w:ascii="微软雅黑" w:eastAsia="微软雅黑" w:hAnsi="微软雅黑" w:hint="eastAsia"/>
        </w:rPr>
        <w:t>表示选填字段，</w:t>
      </w:r>
      <w:r w:rsidRPr="00C81DE1">
        <w:rPr>
          <w:rFonts w:ascii="微软雅黑" w:eastAsia="微软雅黑" w:hAnsi="微软雅黑"/>
        </w:rPr>
        <w:t xml:space="preserve"> N</w:t>
      </w:r>
      <w:r w:rsidRPr="00C81DE1">
        <w:rPr>
          <w:rFonts w:ascii="微软雅黑" w:eastAsia="微软雅黑" w:hAnsi="微软雅黑" w:hint="eastAsia"/>
        </w:rPr>
        <w:t>表示不显示，</w:t>
      </w:r>
      <w:r w:rsidRPr="00C81DE1">
        <w:rPr>
          <w:rFonts w:ascii="微软雅黑" w:eastAsia="微软雅黑" w:hAnsi="微软雅黑"/>
        </w:rPr>
        <w:t xml:space="preserve"> D</w:t>
      </w:r>
      <w:r w:rsidRPr="00C81DE1">
        <w:rPr>
          <w:rFonts w:ascii="微软雅黑" w:eastAsia="微软雅黑" w:hAnsi="微软雅黑" w:hint="eastAsia"/>
        </w:rPr>
        <w:t>表示不可编辑）</w:t>
      </w:r>
    </w:p>
    <w:p w14:paraId="1E6912D5" w14:textId="77777777" w:rsidR="0029339A" w:rsidRDefault="0029339A" w:rsidP="00862D86">
      <w:pPr>
        <w:rPr>
          <w:rFonts w:ascii="微软雅黑" w:eastAsia="微软雅黑" w:hAnsi="微软雅黑"/>
        </w:rPr>
      </w:pPr>
    </w:p>
    <w:p w14:paraId="26646B7B" w14:textId="77777777" w:rsidR="00C81DE1" w:rsidRDefault="00C81DE1" w:rsidP="0029339A">
      <w:pPr>
        <w:rPr>
          <w:rFonts w:ascii="微软雅黑" w:eastAsia="微软雅黑" w:hAnsi="微软雅黑"/>
        </w:rPr>
      </w:pPr>
    </w:p>
    <w:p w14:paraId="4004288E" w14:textId="0FCB11BB" w:rsidR="0029339A" w:rsidRDefault="0029339A" w:rsidP="0029339A">
      <w:pPr>
        <w:rPr>
          <w:rFonts w:ascii="微软雅黑" w:eastAsia="微软雅黑" w:hAnsi="微软雅黑"/>
        </w:rPr>
      </w:pPr>
    </w:p>
    <w:p w14:paraId="1EAFEBDE" w14:textId="4286C13B" w:rsidR="00CD5858" w:rsidRDefault="00E67C25" w:rsidP="00CD5858">
      <w:pPr>
        <w:pStyle w:val="Heading1"/>
        <w:pageBreakBefore/>
        <w:ind w:left="431" w:hanging="431"/>
        <w:rPr>
          <w:rFonts w:ascii="Arial Unicode MS" w:eastAsia="Arial Unicode MS" w:hAnsi="Arial Unicode MS" w:cs="Arial Unicode MS"/>
          <w:iCs/>
          <w:lang w:val="en-US" w:eastAsia="zh-CN"/>
        </w:rPr>
      </w:pPr>
      <w:bookmarkStart w:id="24" w:name="_Toc478575180"/>
      <w:r>
        <w:rPr>
          <w:rFonts w:ascii="Arial Unicode MS" w:eastAsia="Arial Unicode MS" w:hAnsi="Arial Unicode MS" w:cs="Arial Unicode MS" w:hint="eastAsia"/>
          <w:iCs/>
          <w:lang w:val="en-US" w:eastAsia="zh-CN"/>
        </w:rPr>
        <w:t>基本设置</w:t>
      </w:r>
      <w:bookmarkEnd w:id="24"/>
    </w:p>
    <w:p w14:paraId="779D8D1C" w14:textId="5497ACBF" w:rsidR="00862D86" w:rsidRDefault="00E67C25" w:rsidP="00862D86">
      <w:pPr>
        <w:pStyle w:val="Heading2"/>
        <w:ind w:left="0" w:firstLine="0"/>
        <w:rPr>
          <w:rFonts w:ascii="Arial Unicode MS" w:eastAsia="Arial Unicode MS" w:hAnsi="Arial Unicode MS" w:cs="Arial Unicode MS"/>
          <w:bCs/>
          <w:i w:val="0"/>
          <w:iCs/>
          <w:lang w:eastAsia="zh-HK"/>
        </w:rPr>
      </w:pPr>
      <w:bookmarkStart w:id="25" w:name="_Toc478575181"/>
      <w:r>
        <w:rPr>
          <w:rFonts w:ascii="Arial Unicode MS" w:eastAsia="Arial Unicode MS" w:hAnsi="Arial Unicode MS" w:cs="Arial Unicode MS" w:hint="eastAsia"/>
          <w:bCs/>
          <w:i w:val="0"/>
          <w:iCs/>
          <w:lang w:eastAsia="zh-HK"/>
        </w:rPr>
        <w:t>系统资源</w:t>
      </w:r>
      <w:bookmarkEnd w:id="25"/>
    </w:p>
    <w:p w14:paraId="0056B5C2" w14:textId="01AEE4F5" w:rsidR="008F43F2" w:rsidRDefault="008F43F2" w:rsidP="008F43F2">
      <w:pPr>
        <w:ind w:left="720"/>
        <w:rPr>
          <w:rFonts w:ascii="微软雅黑" w:eastAsia="微软雅黑" w:hAnsi="微软雅黑"/>
          <w:iCs/>
          <w:lang w:eastAsia="zh-CN"/>
        </w:rPr>
      </w:pPr>
      <w:r>
        <w:rPr>
          <w:rFonts w:ascii="微软雅黑" w:eastAsia="微软雅黑" w:hAnsi="微软雅黑" w:hint="eastAsia"/>
          <w:iCs/>
          <w:lang w:eastAsia="zh-CN"/>
        </w:rPr>
        <w:t>系统资源与程序模块有关，根据初始化数据直接显示。</w:t>
      </w:r>
    </w:p>
    <w:p w14:paraId="198776C5" w14:textId="77777777" w:rsidR="008F43F2" w:rsidRPr="008F43F2" w:rsidRDefault="008F43F2" w:rsidP="008F43F2">
      <w:pPr>
        <w:ind w:left="720"/>
      </w:pPr>
    </w:p>
    <w:p w14:paraId="58AEFD5E" w14:textId="247231B9" w:rsidR="008F43F2" w:rsidRDefault="008F43F2" w:rsidP="008F43F2">
      <w:pPr>
        <w:pStyle w:val="Heading3"/>
        <w:rPr>
          <w:rFonts w:ascii="Arial Unicode MS" w:eastAsia="Arial Unicode MS" w:hAnsi="Arial Unicode MS" w:cs="Arial Unicode MS"/>
          <w:i w:val="0"/>
          <w:lang w:eastAsia="zh-CN"/>
        </w:rPr>
      </w:pPr>
      <w:bookmarkStart w:id="26" w:name="_Toc478575182"/>
      <w:r w:rsidRPr="008F43F2">
        <w:rPr>
          <w:rFonts w:ascii="Arial Unicode MS" w:eastAsia="Arial Unicode MS" w:hAnsi="Arial Unicode MS" w:cs="Arial Unicode MS" w:hint="eastAsia"/>
          <w:i w:val="0"/>
          <w:lang w:eastAsia="zh-CN"/>
        </w:rPr>
        <w:t>菜单</w:t>
      </w:r>
      <w:r>
        <w:rPr>
          <w:rFonts w:ascii="Arial Unicode MS" w:eastAsia="Arial Unicode MS" w:hAnsi="Arial Unicode MS" w:cs="Arial Unicode MS" w:hint="eastAsia"/>
          <w:i w:val="0"/>
          <w:lang w:eastAsia="zh-CN"/>
        </w:rPr>
        <w:t>页面</w:t>
      </w:r>
      <w:bookmarkEnd w:id="26"/>
    </w:p>
    <w:p w14:paraId="4BEA3D34" w14:textId="777F384F" w:rsidR="008F43F2" w:rsidRPr="008F43F2" w:rsidRDefault="008F43F2" w:rsidP="008F43F2">
      <w:pPr>
        <w:ind w:left="720"/>
      </w:pPr>
      <w:r>
        <w:rPr>
          <w:rFonts w:ascii="微软雅黑" w:eastAsia="微软雅黑" w:hAnsi="微软雅黑" w:hint="eastAsia"/>
          <w:iCs/>
          <w:lang w:eastAsia="zh-CN"/>
        </w:rPr>
        <w:t>树型页面</w:t>
      </w:r>
    </w:p>
    <w:p w14:paraId="67FDE820" w14:textId="77777777" w:rsidR="008F43F2" w:rsidRPr="008F43F2" w:rsidRDefault="008F43F2" w:rsidP="008F43F2"/>
    <w:p w14:paraId="5397FA53" w14:textId="11718369" w:rsidR="008F43F2" w:rsidRDefault="008F43F2" w:rsidP="008F43F2">
      <w:pPr>
        <w:pStyle w:val="Heading3"/>
        <w:rPr>
          <w:rFonts w:ascii="Arial Unicode MS" w:eastAsia="Arial Unicode MS" w:hAnsi="Arial Unicode MS" w:cs="Arial Unicode MS"/>
          <w:i w:val="0"/>
          <w:lang w:eastAsia="zh-CN"/>
        </w:rPr>
      </w:pPr>
      <w:bookmarkStart w:id="27" w:name="_Toc478575183"/>
      <w:r>
        <w:rPr>
          <w:rFonts w:ascii="Arial Unicode MS" w:eastAsia="Arial Unicode MS" w:hAnsi="Arial Unicode MS" w:cs="Arial Unicode MS" w:hint="eastAsia"/>
          <w:i w:val="0"/>
          <w:lang w:eastAsia="zh-CN"/>
        </w:rPr>
        <w:t>访问接口</w:t>
      </w:r>
      <w:bookmarkEnd w:id="27"/>
    </w:p>
    <w:p w14:paraId="318287B9" w14:textId="40A126B6" w:rsidR="00862D86" w:rsidRPr="00862D86" w:rsidRDefault="008F43F2" w:rsidP="008F43F2">
      <w:pPr>
        <w:ind w:left="720"/>
      </w:pPr>
      <w:r>
        <w:rPr>
          <w:rFonts w:ascii="微软雅黑" w:eastAsia="微软雅黑" w:hAnsi="微软雅黑" w:hint="eastAsia"/>
          <w:iCs/>
          <w:lang w:eastAsia="zh-CN"/>
        </w:rPr>
        <w:t>树型页面</w:t>
      </w:r>
    </w:p>
    <w:p w14:paraId="7EE3134A" w14:textId="77777777" w:rsidR="0088648D" w:rsidRDefault="0088648D" w:rsidP="0088648D">
      <w:pPr>
        <w:rPr>
          <w:rFonts w:ascii="Arial Unicode MS" w:eastAsia="Arial Unicode MS" w:hAnsi="Arial Unicode MS" w:cs="Arial Unicode MS"/>
          <w:iCs/>
          <w:lang w:eastAsia="zh-CN"/>
        </w:rPr>
      </w:pPr>
    </w:p>
    <w:p w14:paraId="68680653" w14:textId="183291DB" w:rsidR="0088648D" w:rsidRDefault="0088648D" w:rsidP="0088648D">
      <w:pPr>
        <w:pStyle w:val="Heading2"/>
        <w:ind w:left="0" w:firstLine="0"/>
        <w:rPr>
          <w:rFonts w:ascii="Arial Unicode MS" w:eastAsia="Arial Unicode MS" w:hAnsi="Arial Unicode MS" w:cs="Arial Unicode MS"/>
          <w:bCs/>
          <w:i w:val="0"/>
          <w:iCs/>
          <w:lang w:eastAsia="zh-HK"/>
        </w:rPr>
      </w:pPr>
      <w:bookmarkStart w:id="28" w:name="_Toc478575184"/>
      <w:r w:rsidRPr="00E67C25">
        <w:rPr>
          <w:rFonts w:ascii="Arial Unicode MS" w:eastAsia="Arial Unicode MS" w:hAnsi="Arial Unicode MS" w:cs="Arial Unicode MS" w:hint="eastAsia"/>
          <w:bCs/>
          <w:i w:val="0"/>
          <w:iCs/>
          <w:lang w:eastAsia="zh-HK"/>
        </w:rPr>
        <w:t>系统用户</w:t>
      </w:r>
      <w:bookmarkEnd w:id="28"/>
    </w:p>
    <w:p w14:paraId="588E90CF" w14:textId="77777777" w:rsidR="008F43F2" w:rsidRPr="008F43F2" w:rsidRDefault="008F43F2" w:rsidP="008F43F2"/>
    <w:p w14:paraId="1CABBE4B" w14:textId="209B3B00" w:rsidR="008F43F2" w:rsidRPr="008F43F2" w:rsidRDefault="0088648D" w:rsidP="008F43F2">
      <w:pPr>
        <w:pStyle w:val="Heading3"/>
        <w:rPr>
          <w:rFonts w:ascii="Arial Unicode MS" w:eastAsia="Arial Unicode MS" w:hAnsi="Arial Unicode MS" w:cs="Arial Unicode MS"/>
          <w:i w:val="0"/>
          <w:lang w:eastAsia="zh-CN"/>
        </w:rPr>
      </w:pPr>
      <w:bookmarkStart w:id="29" w:name="_Toc478575185"/>
      <w:r w:rsidRPr="008F43F2">
        <w:rPr>
          <w:rFonts w:ascii="Arial Unicode MS" w:eastAsia="Arial Unicode MS" w:hAnsi="Arial Unicode MS" w:cs="Arial Unicode MS" w:hint="eastAsia"/>
          <w:i w:val="0"/>
          <w:lang w:eastAsia="zh-CN"/>
        </w:rPr>
        <w:t>用户列表</w:t>
      </w:r>
      <w:bookmarkEnd w:id="29"/>
    </w:p>
    <w:tbl>
      <w:tblPr>
        <w:tblW w:w="8615" w:type="dxa"/>
        <w:tblInd w:w="565" w:type="dxa"/>
        <w:tblLayout w:type="fixed"/>
        <w:tblLook w:val="0000" w:firstRow="0" w:lastRow="0" w:firstColumn="0" w:lastColumn="0" w:noHBand="0" w:noVBand="0"/>
      </w:tblPr>
      <w:tblGrid>
        <w:gridCol w:w="1276"/>
        <w:gridCol w:w="709"/>
        <w:gridCol w:w="709"/>
        <w:gridCol w:w="49"/>
        <w:gridCol w:w="659"/>
        <w:gridCol w:w="75"/>
        <w:gridCol w:w="634"/>
        <w:gridCol w:w="100"/>
        <w:gridCol w:w="609"/>
        <w:gridCol w:w="125"/>
        <w:gridCol w:w="584"/>
        <w:gridCol w:w="150"/>
        <w:gridCol w:w="734"/>
        <w:gridCol w:w="734"/>
        <w:gridCol w:w="734"/>
        <w:gridCol w:w="734"/>
      </w:tblGrid>
      <w:tr w:rsidR="0088648D" w14:paraId="6BE94239" w14:textId="77777777" w:rsidTr="009C660F">
        <w:trPr>
          <w:cantSplit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14:paraId="79C79583" w14:textId="5E6EF4B4" w:rsidR="0088648D" w:rsidRPr="00CD346B" w:rsidRDefault="0088648D" w:rsidP="00A9023A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 w:hint="eastAsia"/>
              </w:rPr>
              <w:t>页面名称</w:t>
            </w:r>
          </w:p>
        </w:tc>
        <w:tc>
          <w:tcPr>
            <w:tcW w:w="7339" w:type="dxa"/>
            <w:gridSpan w:val="1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8BFA9FD" w14:textId="0516BFCD" w:rsidR="0088648D" w:rsidRPr="00BE0919" w:rsidRDefault="0088648D" w:rsidP="00A9023A">
            <w:pPr>
              <w:pStyle w:val="a4"/>
              <w:snapToGrid w:val="0"/>
              <w:spacing w:after="120"/>
              <w:ind w:right="200"/>
              <w:jc w:val="left"/>
              <w:rPr>
                <w:rFonts w:ascii="微软雅黑" w:eastAsia="微软雅黑" w:hAnsi="微软雅黑"/>
                <w:sz w:val="20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0"/>
                <w:lang w:eastAsia="zh-CN"/>
              </w:rPr>
              <w:t>用户列表</w:t>
            </w:r>
          </w:p>
        </w:tc>
      </w:tr>
      <w:tr w:rsidR="00A9023A" w14:paraId="00AF4666" w14:textId="77777777" w:rsidTr="009C660F">
        <w:trPr>
          <w:cantSplit/>
          <w:trHeight w:val="381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14:paraId="4254C501" w14:textId="0C12FBC6" w:rsidR="00A9023A" w:rsidRDefault="00A9023A" w:rsidP="00A9023A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 w:hint="eastAsia"/>
              </w:rPr>
              <w:t>描述</w:t>
            </w:r>
          </w:p>
        </w:tc>
        <w:tc>
          <w:tcPr>
            <w:tcW w:w="7339" w:type="dxa"/>
            <w:gridSpan w:val="1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91689BF" w14:textId="4FDD317B" w:rsidR="00A9023A" w:rsidRDefault="00A9023A" w:rsidP="00A9023A">
            <w:pPr>
              <w:pStyle w:val="a4"/>
              <w:snapToGrid w:val="0"/>
              <w:spacing w:after="120"/>
              <w:ind w:right="200"/>
              <w:jc w:val="left"/>
              <w:rPr>
                <w:rFonts w:ascii="微软雅黑" w:eastAsia="微软雅黑" w:hAnsi="微软雅黑"/>
                <w:sz w:val="20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0"/>
                <w:lang w:eastAsia="zh-CN"/>
              </w:rPr>
              <w:t>显示所有管理员信息</w:t>
            </w:r>
          </w:p>
        </w:tc>
      </w:tr>
      <w:tr w:rsidR="0088648D" w14:paraId="7F74D620" w14:textId="77777777" w:rsidTr="00B02380">
        <w:trPr>
          <w:cantSplit/>
          <w:trHeight w:val="520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14:paraId="6E9E7386" w14:textId="1C4CB534" w:rsidR="0088648D" w:rsidRPr="00CD346B" w:rsidRDefault="0088648D" w:rsidP="00A9023A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 w:hint="eastAsia"/>
              </w:rPr>
              <w:t>页面类型</w:t>
            </w:r>
          </w:p>
        </w:tc>
        <w:tc>
          <w:tcPr>
            <w:tcW w:w="7339" w:type="dxa"/>
            <w:gridSpan w:val="1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FC2CE65" w14:textId="2BD87710" w:rsidR="0088648D" w:rsidRPr="00BE0919" w:rsidRDefault="0088648D" w:rsidP="00A9023A">
            <w:pPr>
              <w:pStyle w:val="a4"/>
              <w:snapToGrid w:val="0"/>
              <w:spacing w:after="120"/>
              <w:ind w:right="200"/>
              <w:jc w:val="left"/>
              <w:rPr>
                <w:rFonts w:ascii="微软雅黑" w:eastAsia="微软雅黑" w:hAnsi="微软雅黑"/>
                <w:sz w:val="20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0"/>
                <w:lang w:eastAsia="zh-CN"/>
              </w:rPr>
              <w:t>列表</w:t>
            </w:r>
          </w:p>
        </w:tc>
      </w:tr>
      <w:tr w:rsidR="004D026E" w14:paraId="1C5C61BC" w14:textId="77777777" w:rsidTr="009C660F">
        <w:trPr>
          <w:cantSplit/>
          <w:trHeight w:val="353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14:paraId="404776DF" w14:textId="2322EBCF" w:rsidR="004D026E" w:rsidRPr="00CD346B" w:rsidRDefault="004D026E" w:rsidP="00A9023A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lang w:eastAsia="zh-HK"/>
              </w:rPr>
            </w:pPr>
            <w:r>
              <w:rPr>
                <w:rFonts w:ascii="Arial Unicode MS" w:eastAsia="Arial Unicode MS" w:hAnsi="Arial Unicode MS" w:cs="Arial Unicode MS" w:hint="eastAsia"/>
                <w:lang w:eastAsia="zh-HK"/>
              </w:rPr>
              <w:t>工具栏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D5A1C94" w14:textId="1FA9D9B7" w:rsidR="004D026E" w:rsidRPr="004D026E" w:rsidRDefault="004D026E" w:rsidP="004D026E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</w:p>
        </w:tc>
        <w:tc>
          <w:tcPr>
            <w:tcW w:w="75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D1B0F3A" w14:textId="75C19CD0" w:rsidR="004D026E" w:rsidRPr="004D026E" w:rsidRDefault="004D026E" w:rsidP="004D026E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</w:p>
        </w:tc>
        <w:tc>
          <w:tcPr>
            <w:tcW w:w="7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A684B9C" w14:textId="52287948" w:rsidR="004D026E" w:rsidRPr="004D026E" w:rsidRDefault="004D026E" w:rsidP="004D026E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</w:p>
        </w:tc>
        <w:tc>
          <w:tcPr>
            <w:tcW w:w="7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887CE21" w14:textId="7E30B734" w:rsidR="004D026E" w:rsidRPr="004D026E" w:rsidRDefault="004D026E" w:rsidP="004D026E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</w:p>
        </w:tc>
        <w:tc>
          <w:tcPr>
            <w:tcW w:w="7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2D12FDE" w14:textId="5160F2A8" w:rsidR="004D026E" w:rsidRPr="004D026E" w:rsidRDefault="004D026E" w:rsidP="004D026E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  <w:lang w:eastAsia="zh-CN"/>
              </w:rPr>
              <w:t>详</w:t>
            </w:r>
          </w:p>
        </w:tc>
        <w:tc>
          <w:tcPr>
            <w:tcW w:w="7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2DB50C1" w14:textId="0F49ED6D" w:rsidR="004D026E" w:rsidRPr="004D026E" w:rsidRDefault="004D026E" w:rsidP="004D026E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  <w:r w:rsidRPr="009C660F">
              <w:rPr>
                <w:rFonts w:ascii="微软雅黑" w:eastAsia="微软雅黑" w:hAnsi="微软雅黑" w:hint="eastAsia"/>
                <w:sz w:val="16"/>
                <w:szCs w:val="16"/>
                <w:lang w:eastAsia="zh-CN"/>
              </w:rPr>
              <w:t>增</w:t>
            </w:r>
          </w:p>
        </w:tc>
        <w:tc>
          <w:tcPr>
            <w:tcW w:w="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2B5E5FD" w14:textId="222632A2" w:rsidR="004D026E" w:rsidRPr="004D026E" w:rsidRDefault="004D026E" w:rsidP="004D026E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  <w:lang w:eastAsia="zh-CN"/>
              </w:rPr>
              <w:t>改</w:t>
            </w:r>
          </w:p>
        </w:tc>
        <w:tc>
          <w:tcPr>
            <w:tcW w:w="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744E7A2" w14:textId="2E7147FF" w:rsidR="004D026E" w:rsidRPr="004D026E" w:rsidRDefault="004D026E" w:rsidP="004D026E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  <w:r w:rsidRPr="009C660F">
              <w:rPr>
                <w:rFonts w:ascii="微软雅黑" w:eastAsia="微软雅黑" w:hAnsi="微软雅黑" w:hint="eastAsia"/>
                <w:sz w:val="16"/>
                <w:szCs w:val="16"/>
                <w:lang w:eastAsia="zh-CN"/>
              </w:rPr>
              <w:t>删</w:t>
            </w:r>
          </w:p>
        </w:tc>
        <w:tc>
          <w:tcPr>
            <w:tcW w:w="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977320D" w14:textId="4AE3BEA1" w:rsidR="004D026E" w:rsidRPr="004D026E" w:rsidRDefault="004D026E" w:rsidP="004D026E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  <w:lang w:eastAsia="zh-CN"/>
              </w:rPr>
              <w:t>设</w:t>
            </w:r>
          </w:p>
        </w:tc>
        <w:tc>
          <w:tcPr>
            <w:tcW w:w="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0A81C8F" w14:textId="1E14FAC9" w:rsidR="004D026E" w:rsidRPr="004D026E" w:rsidRDefault="004D026E" w:rsidP="004D026E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  <w:lang w:eastAsia="zh-CN"/>
              </w:rPr>
              <w:t>查</w:t>
            </w:r>
          </w:p>
        </w:tc>
      </w:tr>
      <w:tr w:rsidR="004D026E" w:rsidRPr="00A61E16" w14:paraId="61AB8DA6" w14:textId="77777777" w:rsidTr="009C660F">
        <w:trPr>
          <w:cantSplit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 w:themeFill="background1" w:themeFillShade="F2"/>
            <w:vAlign w:val="center"/>
          </w:tcPr>
          <w:p w14:paraId="348DC86A" w14:textId="20A4BA0B" w:rsidR="004D026E" w:rsidRDefault="004D026E" w:rsidP="00A9023A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Cs w:val="0"/>
                <w:iCs/>
                <w:sz w:val="20"/>
                <w:lang w:eastAsia="zh-CN"/>
              </w:rPr>
            </w:pPr>
            <w:r>
              <w:rPr>
                <w:rFonts w:ascii="Arial Unicode MS" w:eastAsia="Arial Unicode MS" w:hAnsi="Arial Unicode MS" w:cs="Arial Unicode MS" w:hint="eastAsia"/>
                <w:bCs w:val="0"/>
                <w:iCs/>
                <w:sz w:val="20"/>
                <w:lang w:eastAsia="zh-CN"/>
              </w:rPr>
              <w:t>其它要求</w:t>
            </w:r>
          </w:p>
        </w:tc>
        <w:tc>
          <w:tcPr>
            <w:tcW w:w="7339" w:type="dxa"/>
            <w:gridSpan w:val="1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4E6CAA" w14:textId="77777777" w:rsidR="004D026E" w:rsidRPr="003C5BB6" w:rsidRDefault="004D026E" w:rsidP="00A9023A">
            <w:pPr>
              <w:pStyle w:val="a4"/>
              <w:snapToGrid w:val="0"/>
              <w:spacing w:after="120"/>
              <w:ind w:right="200"/>
              <w:jc w:val="left"/>
              <w:rPr>
                <w:rFonts w:ascii="微软雅黑" w:eastAsia="微软雅黑" w:hAnsi="微软雅黑"/>
                <w:iCs/>
                <w:kern w:val="0"/>
                <w:sz w:val="20"/>
                <w:lang w:eastAsia="zh-CN"/>
              </w:rPr>
            </w:pPr>
          </w:p>
        </w:tc>
      </w:tr>
      <w:tr w:rsidR="004D026E" w14:paraId="14405198" w14:textId="77777777" w:rsidTr="009C660F">
        <w:trPr>
          <w:cantSplit/>
          <w:trHeight w:val="450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14:paraId="0B3A5CB0" w14:textId="21919D31" w:rsidR="004D026E" w:rsidRPr="0057535E" w:rsidRDefault="004D026E" w:rsidP="00A9023A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列名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14:paraId="590282B5" w14:textId="51F614E4" w:rsidR="004D026E" w:rsidRPr="0057535E" w:rsidRDefault="004D026E" w:rsidP="00A9023A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宽度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14:paraId="505D517D" w14:textId="0656218A" w:rsidR="004D026E" w:rsidRPr="0057535E" w:rsidRDefault="004D026E" w:rsidP="0088648D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显示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429CAEBE" w14:textId="37D60F67" w:rsidR="004D026E" w:rsidRPr="0057535E" w:rsidRDefault="004D026E" w:rsidP="0088648D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排序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0FE887D1" w14:textId="3994336C" w:rsidR="004D026E" w:rsidRPr="0057535E" w:rsidRDefault="004D026E" w:rsidP="0088648D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搜索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66AF19C4" w14:textId="103C75E5" w:rsidR="004D026E" w:rsidRPr="0057535E" w:rsidRDefault="004D026E" w:rsidP="0088648D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新增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667C60EC" w14:textId="7A837B8C" w:rsidR="004D026E" w:rsidRPr="0057535E" w:rsidRDefault="004D026E" w:rsidP="0088648D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编辑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270C0C4B" w14:textId="62350571" w:rsidR="004D026E" w:rsidRPr="0057535E" w:rsidRDefault="004D026E" w:rsidP="0088648D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约束</w:t>
            </w:r>
            <w:r w:rsid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备注</w:t>
            </w:r>
          </w:p>
        </w:tc>
      </w:tr>
      <w:tr w:rsidR="004D026E" w14:paraId="2B439CCA" w14:textId="77777777" w:rsidTr="009C660F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286FE7A" w14:textId="6268AAD0" w:rsidR="004D026E" w:rsidRPr="004D026E" w:rsidRDefault="004D026E" w:rsidP="0088648D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 w:rsidRPr="004D026E"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用户名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FDD4206" w14:textId="211C08A9" w:rsidR="004D026E" w:rsidRPr="0068506A" w:rsidRDefault="00063379" w:rsidP="0088648D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80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63AA066" w14:textId="77B73A6A" w:rsidR="004D026E" w:rsidRPr="0068506A" w:rsidRDefault="0048116B" w:rsidP="00A9023A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Str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83BE3F" w14:textId="4C1A806A" w:rsidR="004D026E" w:rsidRPr="0068506A" w:rsidRDefault="0048116B" w:rsidP="0088648D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&lt;&gt;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2631EE" w14:textId="4B29E386" w:rsidR="004D026E" w:rsidRPr="0068506A" w:rsidRDefault="00456040" w:rsidP="0088648D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IN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565665" w14:textId="217AAE6E" w:rsidR="004D026E" w:rsidRPr="0068506A" w:rsidRDefault="0048116B" w:rsidP="0088648D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IN(</w:t>
            </w: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*</w:t>
            </w: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)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3D3FDA" w14:textId="59968A0E" w:rsidR="004D026E" w:rsidRPr="0068506A" w:rsidRDefault="0048116B" w:rsidP="0088648D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 w:rsidRPr="000203F2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IN(</w:t>
            </w:r>
            <w:r w:rsidRPr="000203F2"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*</w:t>
            </w:r>
            <w:r w:rsidRPr="000203F2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)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624D7D" w14:textId="79B4FA81" w:rsidR="004D026E" w:rsidRPr="0068506A" w:rsidRDefault="004D026E" w:rsidP="0088648D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</w:p>
        </w:tc>
      </w:tr>
      <w:tr w:rsidR="0057535E" w14:paraId="41770433" w14:textId="77777777" w:rsidTr="009C660F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9DF1C28" w14:textId="5EF287FF" w:rsidR="004D026E" w:rsidRPr="000203F2" w:rsidRDefault="008D22FC" w:rsidP="00FD5468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8"/>
                <w:szCs w:val="18"/>
                <w:lang w:eastAsia="zh-CN"/>
              </w:rPr>
            </w:pPr>
            <w:r w:rsidRPr="000203F2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8"/>
                <w:szCs w:val="18"/>
                <w:lang w:eastAsia="zh-CN"/>
              </w:rPr>
              <w:t>组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F482F73" w14:textId="34EC4A60" w:rsidR="004D026E" w:rsidRPr="000203F2" w:rsidRDefault="00063379" w:rsidP="00FD5468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0203F2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80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F5157F9" w14:textId="1C988492" w:rsidR="004D026E" w:rsidRPr="000203F2" w:rsidRDefault="0048116B" w:rsidP="00FD5468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0203F2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Str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A8B569" w14:textId="671C9715" w:rsidR="004D026E" w:rsidRPr="0068506A" w:rsidRDefault="0048116B" w:rsidP="00FD5468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4461B2" w14:textId="2C7370B0" w:rsidR="004D026E" w:rsidRPr="0068506A" w:rsidRDefault="0048116B" w:rsidP="00FD5468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64E0B9" w14:textId="105B54AB" w:rsidR="004D026E" w:rsidRPr="0068506A" w:rsidRDefault="008F43F2" w:rsidP="00FD5468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0E0B19" w14:textId="1B4B610A" w:rsidR="004D026E" w:rsidRPr="0068506A" w:rsidRDefault="008F43F2" w:rsidP="00FD5468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CC9B85" w14:textId="251FF9EC" w:rsidR="004D026E" w:rsidRPr="0068506A" w:rsidRDefault="004D026E" w:rsidP="00FD5468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</w:p>
        </w:tc>
      </w:tr>
      <w:tr w:rsidR="0048116B" w14:paraId="0F633575" w14:textId="77777777" w:rsidTr="009C660F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AEF5F0C" w14:textId="5A852DA4" w:rsidR="0048116B" w:rsidRDefault="0048116B" w:rsidP="0048116B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角色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C1E2C59" w14:textId="1E811668" w:rsidR="0048116B" w:rsidRPr="0068506A" w:rsidRDefault="007A4B19" w:rsidP="0048116B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80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C9815C4" w14:textId="77CD75B1" w:rsidR="0048116B" w:rsidRPr="0068506A" w:rsidRDefault="0048116B" w:rsidP="0048116B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Str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87EC54" w14:textId="120800FB" w:rsidR="0048116B" w:rsidRPr="0068506A" w:rsidRDefault="0048116B" w:rsidP="0048116B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820A2F" w14:textId="72943307" w:rsidR="0048116B" w:rsidRPr="0068506A" w:rsidRDefault="00456040" w:rsidP="0048116B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SEL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CDABB3" w14:textId="7CA2329D" w:rsidR="0048116B" w:rsidRPr="0068506A" w:rsidRDefault="0048116B" w:rsidP="0048116B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SEL(</w:t>
            </w: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*</w:t>
            </w: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)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40F154" w14:textId="21E87B40" w:rsidR="0048116B" w:rsidRPr="0068506A" w:rsidRDefault="0048116B" w:rsidP="0048116B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SEL(</w:t>
            </w: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*</w:t>
            </w: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)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7714BB" w14:textId="77777777" w:rsidR="0048116B" w:rsidRPr="0068506A" w:rsidRDefault="0048116B" w:rsidP="0048116B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</w:p>
        </w:tc>
      </w:tr>
      <w:tr w:rsidR="0048116B" w14:paraId="74C2204D" w14:textId="77777777" w:rsidTr="009C660F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4D791B4" w14:textId="3047AD80" w:rsidR="0048116B" w:rsidRPr="000203F2" w:rsidRDefault="0048116B" w:rsidP="0048116B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8"/>
                <w:szCs w:val="18"/>
                <w:lang w:eastAsia="zh-CN"/>
              </w:rPr>
            </w:pPr>
            <w:r w:rsidRPr="000203F2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8"/>
                <w:szCs w:val="18"/>
                <w:lang w:eastAsia="zh-CN"/>
              </w:rPr>
              <w:t>密码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CFDA0C1" w14:textId="2DF949A7" w:rsidR="0048116B" w:rsidRPr="000203F2" w:rsidRDefault="00063379" w:rsidP="0048116B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0203F2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110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90CB10D" w14:textId="076113A0" w:rsidR="0048116B" w:rsidRPr="000203F2" w:rsidRDefault="0048116B" w:rsidP="0048116B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0203F2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Str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F12E9D" w14:textId="14BCDBB1" w:rsidR="0048116B" w:rsidRPr="0068506A" w:rsidRDefault="0048116B" w:rsidP="0048116B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9636A5" w14:textId="21D112C2" w:rsidR="0048116B" w:rsidRPr="0068506A" w:rsidRDefault="0048116B" w:rsidP="0048116B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BB2A4A" w14:textId="17770760" w:rsidR="0048116B" w:rsidRPr="0068506A" w:rsidRDefault="0048116B" w:rsidP="0048116B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IN(</w:t>
            </w: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*</w:t>
            </w: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)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522442" w14:textId="7ED41120" w:rsidR="0048116B" w:rsidRPr="0068506A" w:rsidRDefault="008F43F2" w:rsidP="0048116B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45EDD6" w14:textId="77777777" w:rsidR="0048116B" w:rsidRPr="0068506A" w:rsidRDefault="0048116B" w:rsidP="0048116B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</w:p>
        </w:tc>
      </w:tr>
      <w:tr w:rsidR="0048116B" w14:paraId="3E2F1BBB" w14:textId="77777777" w:rsidTr="009C660F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9D4240D" w14:textId="3D3D5B13" w:rsidR="0048116B" w:rsidRPr="000203F2" w:rsidRDefault="0048116B" w:rsidP="0048116B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8"/>
                <w:szCs w:val="18"/>
                <w:lang w:eastAsia="zh-CN"/>
              </w:rPr>
            </w:pPr>
            <w:r w:rsidRPr="000203F2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8"/>
                <w:szCs w:val="18"/>
                <w:lang w:eastAsia="zh-CN"/>
              </w:rPr>
              <w:t>等级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A77F180" w14:textId="55A0F8E8" w:rsidR="0048116B" w:rsidRPr="000203F2" w:rsidRDefault="007A4B19" w:rsidP="0048116B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0203F2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60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67868C2" w14:textId="30A4851B" w:rsidR="0048116B" w:rsidRPr="000203F2" w:rsidRDefault="0048116B" w:rsidP="0048116B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0203F2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Num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57A93A" w14:textId="351C5113" w:rsidR="0048116B" w:rsidRPr="0068506A" w:rsidRDefault="0048116B" w:rsidP="0048116B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03EC3C" w14:textId="6097192F" w:rsidR="0048116B" w:rsidRPr="0068506A" w:rsidRDefault="0048116B" w:rsidP="0048116B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8AB5A8" w14:textId="4B2E9FBE" w:rsidR="0048116B" w:rsidRPr="0068506A" w:rsidRDefault="008F43F2" w:rsidP="0048116B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67AB40" w14:textId="6749E08E" w:rsidR="0048116B" w:rsidRPr="0068506A" w:rsidRDefault="008F43F2" w:rsidP="0048116B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217916" w14:textId="77777777" w:rsidR="0048116B" w:rsidRPr="0068506A" w:rsidRDefault="0048116B" w:rsidP="0048116B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</w:p>
        </w:tc>
      </w:tr>
      <w:tr w:rsidR="0048116B" w14:paraId="2F834EEE" w14:textId="77777777" w:rsidTr="00BA7F43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DE8EBED" w14:textId="3355BCAE" w:rsidR="0048116B" w:rsidRPr="004D026E" w:rsidRDefault="0048116B" w:rsidP="0048116B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状态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BAF9CF1" w14:textId="4862A0D9" w:rsidR="0048116B" w:rsidRPr="0068506A" w:rsidRDefault="007A4B19" w:rsidP="0048116B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60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B24AC15" w14:textId="35383E3B" w:rsidR="0048116B" w:rsidRPr="0068506A" w:rsidRDefault="0048116B" w:rsidP="0048116B">
            <w:pPr>
              <w:pStyle w:val="a5"/>
              <w:snapToGrid w:val="0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  <w:r w:rsidRPr="00BA7F43">
              <w:rPr>
                <w:rFonts w:ascii="微软雅黑" w:eastAsia="微软雅黑" w:hAnsi="微软雅黑" w:hint="eastAsia"/>
                <w:b w:val="0"/>
                <w:color w:val="FFFFFF" w:themeColor="background1"/>
                <w:sz w:val="16"/>
                <w:szCs w:val="16"/>
                <w:lang w:eastAsia="zh-CN"/>
              </w:rPr>
              <w:t>Str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EA7600" w14:textId="4D09AE6B" w:rsidR="0048116B" w:rsidRPr="0068506A" w:rsidRDefault="0048116B" w:rsidP="0048116B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BDA5B5" w14:textId="1FAE0D19" w:rsidR="0048116B" w:rsidRPr="0068506A" w:rsidRDefault="0048116B" w:rsidP="0048116B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8AE414" w14:textId="30AAE1D4" w:rsidR="0048116B" w:rsidRPr="0068506A" w:rsidRDefault="008F43F2" w:rsidP="0048116B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5C8624" w14:textId="294ED141" w:rsidR="0048116B" w:rsidRPr="0068506A" w:rsidRDefault="0048116B" w:rsidP="0048116B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SEL(</w:t>
            </w: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*</w:t>
            </w: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)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92F9BA" w14:textId="4E57918F" w:rsidR="0048116B" w:rsidRPr="0068506A" w:rsidRDefault="0048116B" w:rsidP="0048116B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 w:rsidRPr="00C71EA9">
              <w:rPr>
                <w:rFonts w:ascii="微软雅黑" w:eastAsia="微软雅黑" w:hAnsi="微软雅黑" w:hint="eastAsia"/>
                <w:b w:val="0"/>
                <w:bCs w:val="0"/>
                <w:color w:val="FFFFFF" w:themeColor="background1"/>
                <w:sz w:val="16"/>
                <w:szCs w:val="16"/>
                <w:highlight w:val="blue"/>
                <w:lang w:eastAsia="zh-CN"/>
              </w:rPr>
              <w:t>正常</w:t>
            </w:r>
            <w:r w:rsidRPr="0068506A">
              <w:rPr>
                <w:rFonts w:ascii="微软雅黑" w:eastAsia="微软雅黑" w:hAnsi="微软雅黑" w:hint="eastAsia"/>
                <w:b w:val="0"/>
                <w:bCs w:val="0"/>
                <w:color w:val="FFFFFF" w:themeColor="background1"/>
                <w:sz w:val="16"/>
                <w:szCs w:val="16"/>
                <w:lang w:eastAsia="zh-CN"/>
              </w:rPr>
              <w:t xml:space="preserve">  </w:t>
            </w:r>
            <w:r w:rsidRPr="0068506A"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／</w:t>
            </w:r>
            <w:r w:rsidRPr="0068506A">
              <w:rPr>
                <w:rFonts w:ascii="微软雅黑" w:eastAsia="微软雅黑" w:hAnsi="微软雅黑" w:hint="eastAsia"/>
                <w:b w:val="0"/>
                <w:bCs w:val="0"/>
                <w:color w:val="FFFFFF" w:themeColor="background1"/>
                <w:sz w:val="16"/>
                <w:szCs w:val="16"/>
                <w:highlight w:val="red"/>
                <w:lang w:eastAsia="zh-CN"/>
              </w:rPr>
              <w:t>禁用</w:t>
            </w:r>
          </w:p>
        </w:tc>
      </w:tr>
      <w:tr w:rsidR="0048116B" w14:paraId="3D9DFC46" w14:textId="77777777" w:rsidTr="009C660F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B77CBB0" w14:textId="4E49E5DE" w:rsidR="0048116B" w:rsidRPr="000203F2" w:rsidRDefault="0048116B" w:rsidP="0048116B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8"/>
                <w:szCs w:val="18"/>
                <w:lang w:eastAsia="zh-CN"/>
              </w:rPr>
            </w:pPr>
            <w:r w:rsidRPr="000203F2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8"/>
                <w:szCs w:val="18"/>
                <w:lang w:eastAsia="zh-CN"/>
              </w:rPr>
              <w:t>登录失败次数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DCE06DE" w14:textId="17D2F4C7" w:rsidR="0048116B" w:rsidRPr="000203F2" w:rsidRDefault="007A4B19" w:rsidP="0048116B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0203F2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80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3EA23A8" w14:textId="55F0B9A6" w:rsidR="0048116B" w:rsidRPr="000203F2" w:rsidRDefault="0048116B" w:rsidP="0048116B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0203F2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Num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668F90" w14:textId="0775296C" w:rsidR="0048116B" w:rsidRPr="0068506A" w:rsidRDefault="0048116B" w:rsidP="0048116B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9E759C" w14:textId="73393692" w:rsidR="0048116B" w:rsidRPr="0068506A" w:rsidRDefault="0048116B" w:rsidP="0048116B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12A388" w14:textId="53C8F8A4" w:rsidR="0048116B" w:rsidRPr="0068506A" w:rsidRDefault="008F43F2" w:rsidP="0048116B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188BA6" w14:textId="352812A8" w:rsidR="0048116B" w:rsidRPr="0068506A" w:rsidRDefault="008F43F2" w:rsidP="0048116B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B220B8" w14:textId="77777777" w:rsidR="0048116B" w:rsidRPr="0068506A" w:rsidRDefault="0048116B" w:rsidP="0048116B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48116B" w14:paraId="3AFBBD06" w14:textId="77777777" w:rsidTr="009C660F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0E3EF11" w14:textId="78751346" w:rsidR="0048116B" w:rsidRPr="004D026E" w:rsidRDefault="0048116B" w:rsidP="0048116B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登录次数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3575B67" w14:textId="36DD30B3" w:rsidR="0048116B" w:rsidRPr="0068506A" w:rsidRDefault="007A4B19" w:rsidP="0048116B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60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95A84E9" w14:textId="6DF38390" w:rsidR="0048116B" w:rsidRPr="0068506A" w:rsidRDefault="0048116B" w:rsidP="0048116B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Num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A9E0A6" w14:textId="34C2D2F3" w:rsidR="0048116B" w:rsidRPr="0068506A" w:rsidRDefault="0048116B" w:rsidP="0048116B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1BF97A" w14:textId="74EF6B9B" w:rsidR="0048116B" w:rsidRPr="0068506A" w:rsidRDefault="0048116B" w:rsidP="0048116B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3E8780" w14:textId="473EAD35" w:rsidR="0048116B" w:rsidRPr="0068506A" w:rsidRDefault="008F43F2" w:rsidP="0048116B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E10C98" w14:textId="5C0A3389" w:rsidR="0048116B" w:rsidRPr="0068506A" w:rsidRDefault="008F43F2" w:rsidP="0048116B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AD0DEA" w14:textId="77777777" w:rsidR="0048116B" w:rsidRPr="0068506A" w:rsidRDefault="0048116B" w:rsidP="0048116B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48116B" w14:paraId="3973ED85" w14:textId="77777777" w:rsidTr="009C660F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68F620C" w14:textId="5C794628" w:rsidR="0048116B" w:rsidRPr="004D026E" w:rsidRDefault="0048116B" w:rsidP="0048116B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最后登入录IP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5B16284" w14:textId="03AE475E" w:rsidR="0048116B" w:rsidRPr="0068506A" w:rsidRDefault="00063379" w:rsidP="0048116B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110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11D3AF8" w14:textId="50B43001" w:rsidR="0048116B" w:rsidRPr="0068506A" w:rsidRDefault="0048116B" w:rsidP="0048116B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Str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6C0DD6" w14:textId="31238F64" w:rsidR="0048116B" w:rsidRPr="0068506A" w:rsidRDefault="0048116B" w:rsidP="0048116B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5BD177" w14:textId="1A65914B" w:rsidR="0048116B" w:rsidRPr="0068506A" w:rsidRDefault="0048116B" w:rsidP="0048116B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7F8C7B" w14:textId="538BFD69" w:rsidR="0048116B" w:rsidRPr="0068506A" w:rsidRDefault="008F43F2" w:rsidP="0048116B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3D4B1D" w14:textId="6BD213C6" w:rsidR="0048116B" w:rsidRPr="0068506A" w:rsidRDefault="008F43F2" w:rsidP="0048116B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7757E5" w14:textId="77777777" w:rsidR="0048116B" w:rsidRPr="0068506A" w:rsidRDefault="0048116B" w:rsidP="0048116B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48116B" w14:paraId="4BC680B8" w14:textId="77777777" w:rsidTr="009C660F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F6BCE93" w14:textId="3B15EE86" w:rsidR="0048116B" w:rsidRPr="004D026E" w:rsidRDefault="0048116B" w:rsidP="0048116B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最后登录地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5E0AD46" w14:textId="59CAFADF" w:rsidR="0048116B" w:rsidRPr="0068506A" w:rsidRDefault="00063379" w:rsidP="0048116B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110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7644866" w14:textId="2B1B5C37" w:rsidR="0048116B" w:rsidRPr="0068506A" w:rsidRDefault="0048116B" w:rsidP="0048116B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Str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3A2F18" w14:textId="62B73847" w:rsidR="0048116B" w:rsidRPr="0068506A" w:rsidRDefault="0048116B" w:rsidP="0048116B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2D94D8" w14:textId="4583B8D9" w:rsidR="0048116B" w:rsidRPr="0068506A" w:rsidRDefault="0048116B" w:rsidP="0048116B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B3F63E" w14:textId="5B4E6090" w:rsidR="0048116B" w:rsidRPr="0068506A" w:rsidRDefault="008F43F2" w:rsidP="0048116B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FA5ED9" w14:textId="379D2484" w:rsidR="0048116B" w:rsidRPr="0068506A" w:rsidRDefault="008F43F2" w:rsidP="0048116B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1578C2" w14:textId="77777777" w:rsidR="0048116B" w:rsidRPr="0068506A" w:rsidRDefault="0048116B" w:rsidP="0048116B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48116B" w14:paraId="48A1B168" w14:textId="77777777" w:rsidTr="009C660F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944EF4F" w14:textId="53B6C4E4" w:rsidR="0048116B" w:rsidRPr="004D026E" w:rsidRDefault="0048116B" w:rsidP="0048116B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最后登录时间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49D62B9" w14:textId="638218ED" w:rsidR="0048116B" w:rsidRPr="0068506A" w:rsidRDefault="00063379" w:rsidP="0048116B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140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4E10F74" w14:textId="5A77EC45" w:rsidR="0048116B" w:rsidRPr="0068506A" w:rsidRDefault="0048116B" w:rsidP="0048116B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Date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1A8A1D" w14:textId="29F6E285" w:rsidR="0048116B" w:rsidRPr="0068506A" w:rsidRDefault="0048116B" w:rsidP="0048116B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31647C" w14:textId="69572510" w:rsidR="0048116B" w:rsidRPr="0068506A" w:rsidRDefault="0048116B" w:rsidP="0048116B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E8BCBF" w14:textId="43F555F0" w:rsidR="0048116B" w:rsidRPr="0068506A" w:rsidRDefault="008F43F2" w:rsidP="0048116B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9D9ABD" w14:textId="57E0FE6B" w:rsidR="0048116B" w:rsidRPr="0068506A" w:rsidRDefault="008F43F2" w:rsidP="0048116B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463D12" w14:textId="77777777" w:rsidR="0048116B" w:rsidRPr="0068506A" w:rsidRDefault="0048116B" w:rsidP="0048116B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48116B" w14:paraId="3670D695" w14:textId="77777777" w:rsidTr="009C660F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E1FC2C3" w14:textId="0563EF03" w:rsidR="0048116B" w:rsidRPr="000203F2" w:rsidRDefault="0048116B" w:rsidP="0048116B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8"/>
                <w:szCs w:val="18"/>
                <w:lang w:eastAsia="zh-CN"/>
              </w:rPr>
            </w:pPr>
            <w:r w:rsidRPr="000203F2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8"/>
                <w:szCs w:val="18"/>
                <w:lang w:eastAsia="zh-CN"/>
              </w:rPr>
              <w:t>邮箱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37FA6D5" w14:textId="02DEFF9C" w:rsidR="0048116B" w:rsidRPr="000203F2" w:rsidRDefault="00063379" w:rsidP="0048116B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0203F2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140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32FF3BF" w14:textId="0AB19570" w:rsidR="0048116B" w:rsidRPr="000203F2" w:rsidRDefault="0048116B" w:rsidP="0048116B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0203F2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Str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A6D356" w14:textId="7F5CE347" w:rsidR="0048116B" w:rsidRPr="0068506A" w:rsidRDefault="0048116B" w:rsidP="0048116B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0641EA" w14:textId="4F35B48C" w:rsidR="0048116B" w:rsidRPr="0068506A" w:rsidRDefault="0048116B" w:rsidP="0048116B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1B8646" w14:textId="223EBC0F" w:rsidR="0048116B" w:rsidRPr="0068506A" w:rsidRDefault="008F43F2" w:rsidP="0048116B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FB0438" w14:textId="73E7E262" w:rsidR="0048116B" w:rsidRPr="0068506A" w:rsidRDefault="0048116B" w:rsidP="0048116B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IN(</w:t>
            </w:r>
            <w:r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  <w:t>*</w:t>
            </w: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)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DDBB8C" w14:textId="77777777" w:rsidR="0048116B" w:rsidRPr="0068506A" w:rsidRDefault="0048116B" w:rsidP="0048116B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48116B" w14:paraId="144F4A41" w14:textId="77777777" w:rsidTr="009C660F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1E4DB1C" w14:textId="0F1263E0" w:rsidR="0048116B" w:rsidRPr="000203F2" w:rsidRDefault="0048116B" w:rsidP="0048116B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8"/>
                <w:szCs w:val="18"/>
                <w:lang w:eastAsia="zh-CN"/>
              </w:rPr>
            </w:pPr>
            <w:r w:rsidRPr="000203F2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8"/>
                <w:szCs w:val="18"/>
                <w:lang w:eastAsia="zh-CN"/>
              </w:rPr>
              <w:t>电话号码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3B697DD" w14:textId="1E0CC840" w:rsidR="0048116B" w:rsidRPr="000203F2" w:rsidRDefault="00063379" w:rsidP="0048116B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0203F2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110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EECD931" w14:textId="5E63F47D" w:rsidR="0048116B" w:rsidRPr="000203F2" w:rsidRDefault="0048116B" w:rsidP="0048116B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0203F2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Num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5519D3" w14:textId="29880844" w:rsidR="0048116B" w:rsidRPr="0068506A" w:rsidRDefault="0048116B" w:rsidP="0048116B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CC7238" w14:textId="14A70EA2" w:rsidR="0048116B" w:rsidRPr="0068506A" w:rsidRDefault="0048116B" w:rsidP="0048116B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469B86" w14:textId="24B6A0CD" w:rsidR="0048116B" w:rsidRPr="0068506A" w:rsidRDefault="008F43F2" w:rsidP="0048116B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C91A99" w14:textId="62A92899" w:rsidR="0048116B" w:rsidRPr="0068506A" w:rsidRDefault="0048116B" w:rsidP="0048116B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IN(</w:t>
            </w:r>
            <w:r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  <w:t>*</w:t>
            </w: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)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0E6542" w14:textId="77777777" w:rsidR="0048116B" w:rsidRPr="0068506A" w:rsidRDefault="0048116B" w:rsidP="0048116B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48116B" w14:paraId="5070C0BA" w14:textId="77777777" w:rsidTr="009C660F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0E058B5" w14:textId="62AE6A45" w:rsidR="0048116B" w:rsidRPr="000203F2" w:rsidRDefault="0048116B" w:rsidP="0048116B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8"/>
                <w:szCs w:val="18"/>
                <w:lang w:eastAsia="zh-CN"/>
              </w:rPr>
            </w:pPr>
            <w:r w:rsidRPr="000203F2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8"/>
                <w:szCs w:val="18"/>
                <w:lang w:eastAsia="zh-CN"/>
              </w:rPr>
              <w:t>连接IP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9B80153" w14:textId="146C9ACC" w:rsidR="0048116B" w:rsidRPr="000203F2" w:rsidRDefault="00063379" w:rsidP="0048116B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0203F2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110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317CABC" w14:textId="75B96565" w:rsidR="0048116B" w:rsidRPr="000203F2" w:rsidRDefault="0048116B" w:rsidP="0048116B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0203F2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Str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C95241" w14:textId="00D4B2B8" w:rsidR="0048116B" w:rsidRPr="0068506A" w:rsidRDefault="0048116B" w:rsidP="0048116B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657E26" w14:textId="67E912F3" w:rsidR="0048116B" w:rsidRPr="0068506A" w:rsidRDefault="0048116B" w:rsidP="0048116B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A55F48" w14:textId="73627AB0" w:rsidR="0048116B" w:rsidRPr="0068506A" w:rsidRDefault="008F43F2" w:rsidP="0048116B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452113" w14:textId="77777777" w:rsidR="0048116B" w:rsidRPr="0068506A" w:rsidRDefault="0048116B" w:rsidP="0048116B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12C087" w14:textId="77777777" w:rsidR="0048116B" w:rsidRPr="0068506A" w:rsidRDefault="0048116B" w:rsidP="0048116B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48116B" w14:paraId="6A28EB58" w14:textId="77777777" w:rsidTr="009C660F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09E7691" w14:textId="6F6F4C94" w:rsidR="0048116B" w:rsidRPr="000203F2" w:rsidRDefault="000253DA" w:rsidP="0048116B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8"/>
                <w:szCs w:val="18"/>
                <w:lang w:eastAsia="zh-CN"/>
              </w:rPr>
            </w:pPr>
            <w:r w:rsidRPr="000203F2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8"/>
                <w:szCs w:val="18"/>
                <w:lang w:eastAsia="zh-CN"/>
              </w:rPr>
              <w:t>语言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A3747BB" w14:textId="1E2382F4" w:rsidR="0048116B" w:rsidRPr="000203F2" w:rsidRDefault="00063379" w:rsidP="0048116B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0203F2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50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5C7AD79" w14:textId="7E8BA24C" w:rsidR="0048116B" w:rsidRPr="000203F2" w:rsidRDefault="0048116B" w:rsidP="0048116B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0203F2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Str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56BAF1" w14:textId="7AD8DF28" w:rsidR="0048116B" w:rsidRPr="0068506A" w:rsidRDefault="0048116B" w:rsidP="0048116B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4EB466" w14:textId="7388D3A9" w:rsidR="0048116B" w:rsidRPr="0068506A" w:rsidRDefault="0048116B" w:rsidP="0048116B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6B88D8" w14:textId="21B66FD4" w:rsidR="0048116B" w:rsidRPr="0068506A" w:rsidRDefault="008F43F2" w:rsidP="0048116B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6D8D81" w14:textId="4826110E" w:rsidR="0048116B" w:rsidRPr="0068506A" w:rsidRDefault="0048116B" w:rsidP="0048116B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SEL(</w:t>
            </w: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*</w:t>
            </w: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)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DA48D4" w14:textId="6DDE43A0" w:rsidR="0048116B" w:rsidRPr="0068506A" w:rsidRDefault="0009476E" w:rsidP="0048116B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中文简体 / 中文繁体 / 英文</w:t>
            </w:r>
          </w:p>
        </w:tc>
      </w:tr>
      <w:tr w:rsidR="0048116B" w14:paraId="149E3CBC" w14:textId="77777777" w:rsidTr="009C660F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ED97266" w14:textId="7588DB46" w:rsidR="0048116B" w:rsidRPr="000203F2" w:rsidRDefault="0048116B" w:rsidP="0048116B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8"/>
                <w:szCs w:val="18"/>
                <w:lang w:eastAsia="zh-CN"/>
              </w:rPr>
            </w:pPr>
            <w:r w:rsidRPr="000203F2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8"/>
                <w:szCs w:val="18"/>
                <w:lang w:eastAsia="zh-CN"/>
              </w:rPr>
              <w:t>备注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7068E51" w14:textId="11BB7B33" w:rsidR="0048116B" w:rsidRPr="000203F2" w:rsidRDefault="00063379" w:rsidP="0048116B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0203F2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110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18E9C69" w14:textId="014BE18F" w:rsidR="0048116B" w:rsidRPr="000203F2" w:rsidRDefault="0048116B" w:rsidP="0048116B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0203F2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Str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131999" w14:textId="6CF60913" w:rsidR="0048116B" w:rsidRPr="0068506A" w:rsidRDefault="0048116B" w:rsidP="0048116B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C9D7ED" w14:textId="632CDD00" w:rsidR="0048116B" w:rsidRPr="0068506A" w:rsidRDefault="0048116B" w:rsidP="0048116B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6D74AB" w14:textId="10E7E8AD" w:rsidR="0048116B" w:rsidRPr="0068506A" w:rsidRDefault="008F43F2" w:rsidP="0048116B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21883B" w14:textId="3A7E6FB3" w:rsidR="0048116B" w:rsidRPr="0068506A" w:rsidRDefault="0048116B" w:rsidP="0048116B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IN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741D8B" w14:textId="77777777" w:rsidR="0048116B" w:rsidRPr="0068506A" w:rsidRDefault="0048116B" w:rsidP="0048116B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48116B" w14:paraId="3B8455CA" w14:textId="77777777" w:rsidTr="009C660F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58CA69B" w14:textId="36D0D13B" w:rsidR="0048116B" w:rsidRPr="000203F2" w:rsidRDefault="0048116B" w:rsidP="0048116B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8"/>
                <w:szCs w:val="18"/>
                <w:lang w:eastAsia="zh-CN"/>
              </w:rPr>
            </w:pPr>
            <w:r w:rsidRPr="000203F2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8"/>
                <w:szCs w:val="18"/>
                <w:lang w:eastAsia="zh-CN"/>
              </w:rPr>
              <w:t>创建人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FE04586" w14:textId="524A5F02" w:rsidR="0048116B" w:rsidRPr="000203F2" w:rsidRDefault="00063379" w:rsidP="0048116B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0203F2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80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9D80EE0" w14:textId="14499023" w:rsidR="0048116B" w:rsidRPr="000203F2" w:rsidRDefault="0048116B" w:rsidP="0048116B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0203F2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S</w:t>
            </w:r>
            <w:r w:rsidRPr="000203F2"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tr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BFA87B" w14:textId="4A150A6D" w:rsidR="0048116B" w:rsidRPr="0068506A" w:rsidRDefault="0048116B" w:rsidP="0048116B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AF28E2" w14:textId="70B1EFA5" w:rsidR="0048116B" w:rsidRPr="0068506A" w:rsidRDefault="0048116B" w:rsidP="0048116B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C05AC4" w14:textId="49EDB66D" w:rsidR="0048116B" w:rsidRPr="0068506A" w:rsidRDefault="008F43F2" w:rsidP="0048116B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66E3FF" w14:textId="66953FBB" w:rsidR="0048116B" w:rsidRPr="0068506A" w:rsidRDefault="00F85A40" w:rsidP="0048116B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45A2D3" w14:textId="77777777" w:rsidR="0048116B" w:rsidRPr="0068506A" w:rsidRDefault="0048116B" w:rsidP="0048116B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48116B" w14:paraId="76FF3185" w14:textId="77777777" w:rsidTr="009C660F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EDBF7C1" w14:textId="6B1ABD66" w:rsidR="0048116B" w:rsidRPr="004D026E" w:rsidRDefault="0048116B" w:rsidP="0048116B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创建时间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7BC8AFE" w14:textId="3D50A7B9" w:rsidR="0048116B" w:rsidRPr="0068506A" w:rsidRDefault="00063379" w:rsidP="0048116B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140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72D10FB" w14:textId="14B24548" w:rsidR="0048116B" w:rsidRPr="0068506A" w:rsidRDefault="0048116B" w:rsidP="0048116B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Date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F15DCC" w14:textId="243DD69C" w:rsidR="0048116B" w:rsidRPr="0068506A" w:rsidRDefault="0048116B" w:rsidP="0048116B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A85B8A" w14:textId="75438649" w:rsidR="0048116B" w:rsidRPr="0068506A" w:rsidRDefault="0048116B" w:rsidP="0048116B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CC7D7E" w14:textId="1DFB9BA3" w:rsidR="0048116B" w:rsidRPr="0068506A" w:rsidRDefault="008F43F2" w:rsidP="0048116B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F74C19" w14:textId="57BF64A7" w:rsidR="0048116B" w:rsidRPr="0068506A" w:rsidRDefault="00F85A40" w:rsidP="0048116B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2F488C" w14:textId="77777777" w:rsidR="0048116B" w:rsidRPr="0068506A" w:rsidRDefault="0048116B" w:rsidP="0048116B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48116B" w14:paraId="76F8C82A" w14:textId="77777777" w:rsidTr="009C660F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71BB586" w14:textId="556AE2B2" w:rsidR="0048116B" w:rsidRPr="000203F2" w:rsidRDefault="0048116B" w:rsidP="0048116B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8"/>
                <w:szCs w:val="18"/>
                <w:lang w:eastAsia="zh-CN"/>
              </w:rPr>
            </w:pPr>
            <w:r w:rsidRPr="000203F2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8"/>
                <w:szCs w:val="18"/>
                <w:lang w:eastAsia="zh-CN"/>
              </w:rPr>
              <w:t>修改人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D0FB969" w14:textId="34315AE2" w:rsidR="0048116B" w:rsidRPr="000203F2" w:rsidRDefault="00063379" w:rsidP="0048116B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0203F2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80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F48C1EB" w14:textId="38A35F2B" w:rsidR="0048116B" w:rsidRPr="000203F2" w:rsidRDefault="0048116B" w:rsidP="0048116B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0203F2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Str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4426DE" w14:textId="735EDE6F" w:rsidR="0048116B" w:rsidRPr="0068506A" w:rsidRDefault="0048116B" w:rsidP="0048116B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93EBF6" w14:textId="3A8391FC" w:rsidR="0048116B" w:rsidRPr="0068506A" w:rsidRDefault="0048116B" w:rsidP="0048116B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D029FC" w14:textId="2E2E28E2" w:rsidR="0048116B" w:rsidRPr="0068506A" w:rsidRDefault="00F85A40" w:rsidP="0048116B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E79EC8" w14:textId="121470BB" w:rsidR="0048116B" w:rsidRPr="0068506A" w:rsidRDefault="00F85A40" w:rsidP="0048116B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C350A0" w14:textId="77777777" w:rsidR="0048116B" w:rsidRPr="0068506A" w:rsidRDefault="0048116B" w:rsidP="0048116B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48116B" w14:paraId="246964A5" w14:textId="77777777" w:rsidTr="009C660F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123DC62" w14:textId="053B5D7F" w:rsidR="0048116B" w:rsidRPr="000203F2" w:rsidRDefault="0048116B" w:rsidP="0048116B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8"/>
                <w:szCs w:val="18"/>
                <w:lang w:eastAsia="zh-CN"/>
              </w:rPr>
            </w:pPr>
            <w:r w:rsidRPr="000203F2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8"/>
                <w:szCs w:val="18"/>
                <w:lang w:eastAsia="zh-CN"/>
              </w:rPr>
              <w:t>修改时间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7CA6F73" w14:textId="679ED36F" w:rsidR="0048116B" w:rsidRPr="000203F2" w:rsidRDefault="00063379" w:rsidP="0048116B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0203F2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140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C224C11" w14:textId="1C4D0F38" w:rsidR="0048116B" w:rsidRPr="000203F2" w:rsidRDefault="0048116B" w:rsidP="0048116B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0203F2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Date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CD1858" w14:textId="19883845" w:rsidR="0048116B" w:rsidRPr="0068506A" w:rsidRDefault="0048116B" w:rsidP="0048116B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2BBE97" w14:textId="648446F0" w:rsidR="0048116B" w:rsidRPr="0068506A" w:rsidRDefault="0048116B" w:rsidP="0048116B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3B596E" w14:textId="30507917" w:rsidR="0048116B" w:rsidRPr="0068506A" w:rsidRDefault="00F85A40" w:rsidP="0048116B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E2C21A" w14:textId="1C2992A6" w:rsidR="0048116B" w:rsidRPr="0068506A" w:rsidRDefault="00F85A40" w:rsidP="0048116B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3D4414" w14:textId="77777777" w:rsidR="0048116B" w:rsidRPr="0068506A" w:rsidRDefault="0048116B" w:rsidP="0048116B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</w:tbl>
    <w:p w14:paraId="243BB790" w14:textId="77777777" w:rsidR="0088648D" w:rsidRDefault="0088648D" w:rsidP="0088648D">
      <w:pPr>
        <w:rPr>
          <w:rFonts w:ascii="Consolas" w:eastAsia="MS Mincho"/>
          <w:lang w:eastAsia="zh-CN"/>
        </w:rPr>
      </w:pPr>
    </w:p>
    <w:p w14:paraId="7E334145" w14:textId="686A32B3" w:rsidR="008F43F2" w:rsidRDefault="008F43F2" w:rsidP="0088648D">
      <w:pPr>
        <w:rPr>
          <w:rFonts w:ascii="Consolas" w:eastAsia="MS Mincho"/>
          <w:lang w:eastAsia="zh-CN"/>
        </w:rPr>
      </w:pPr>
      <w:r>
        <w:rPr>
          <w:rFonts w:ascii="Consolas" w:eastAsia="MS Mincho"/>
          <w:lang w:eastAsia="zh-CN"/>
        </w:rPr>
        <w:tab/>
      </w:r>
    </w:p>
    <w:p w14:paraId="0F5BDED8" w14:textId="77777777" w:rsidR="008F43F2" w:rsidRDefault="008F43F2" w:rsidP="0088648D">
      <w:pPr>
        <w:rPr>
          <w:rFonts w:ascii="Consolas" w:eastAsia="MS Mincho"/>
          <w:lang w:eastAsia="zh-CN"/>
        </w:rPr>
      </w:pPr>
    </w:p>
    <w:p w14:paraId="5280B1CD" w14:textId="77777777" w:rsidR="008F43F2" w:rsidRDefault="008F43F2" w:rsidP="0088648D">
      <w:pPr>
        <w:rPr>
          <w:rFonts w:ascii="Consolas" w:eastAsia="MS Mincho"/>
          <w:lang w:eastAsia="zh-CN"/>
        </w:rPr>
      </w:pPr>
    </w:p>
    <w:p w14:paraId="2E31DB31" w14:textId="77777777" w:rsidR="008F43F2" w:rsidRDefault="008F43F2" w:rsidP="0088648D">
      <w:pPr>
        <w:rPr>
          <w:rFonts w:ascii="Consolas" w:eastAsia="MS Mincho"/>
          <w:lang w:eastAsia="zh-CN"/>
        </w:rPr>
      </w:pPr>
    </w:p>
    <w:p w14:paraId="49B2B8D9" w14:textId="77777777" w:rsidR="008F43F2" w:rsidRDefault="008F43F2" w:rsidP="0088648D">
      <w:pPr>
        <w:rPr>
          <w:rFonts w:ascii="Consolas" w:eastAsia="MS Mincho"/>
          <w:lang w:eastAsia="zh-CN"/>
        </w:rPr>
      </w:pPr>
    </w:p>
    <w:p w14:paraId="0AE340DE" w14:textId="314B62DF" w:rsidR="00566653" w:rsidRDefault="008F43F2" w:rsidP="00566653">
      <w:pPr>
        <w:pStyle w:val="Heading2"/>
        <w:ind w:left="0" w:firstLine="0"/>
        <w:rPr>
          <w:rFonts w:ascii="Arial Unicode MS" w:eastAsia="Arial Unicode MS" w:hAnsi="Arial Unicode MS" w:cs="Arial Unicode MS"/>
          <w:bCs/>
          <w:i w:val="0"/>
          <w:iCs/>
          <w:lang w:eastAsia="zh-HK"/>
        </w:rPr>
      </w:pPr>
      <w:bookmarkStart w:id="30" w:name="_Toc478575186"/>
      <w:r>
        <w:rPr>
          <w:rFonts w:ascii="Arial Unicode MS" w:eastAsia="Arial Unicode MS" w:hAnsi="Arial Unicode MS" w:cs="Arial Unicode MS" w:hint="eastAsia"/>
          <w:bCs/>
          <w:i w:val="0"/>
          <w:iCs/>
          <w:lang w:eastAsia="zh-HK"/>
        </w:rPr>
        <w:t>角色权限</w:t>
      </w:r>
      <w:bookmarkEnd w:id="30"/>
    </w:p>
    <w:p w14:paraId="341CC9B9" w14:textId="77777777" w:rsidR="008F43F2" w:rsidRDefault="008F43F2" w:rsidP="008F43F2"/>
    <w:p w14:paraId="4D23CBF7" w14:textId="397D62B8" w:rsidR="00CE19AF" w:rsidRDefault="00CE19AF" w:rsidP="00CE19AF">
      <w:pPr>
        <w:pStyle w:val="Heading3"/>
        <w:rPr>
          <w:rFonts w:ascii="Arial Unicode MS" w:eastAsia="Arial Unicode MS" w:hAnsi="Arial Unicode MS" w:cs="Arial Unicode MS"/>
          <w:i w:val="0"/>
          <w:lang w:eastAsia="zh-HK"/>
        </w:rPr>
      </w:pPr>
      <w:bookmarkStart w:id="31" w:name="_Toc478575187"/>
      <w:r>
        <w:rPr>
          <w:rFonts w:ascii="Arial Unicode MS" w:eastAsia="Arial Unicode MS" w:hAnsi="Arial Unicode MS" w:cs="Arial Unicode MS" w:hint="eastAsia"/>
          <w:i w:val="0"/>
          <w:lang w:eastAsia="zh-HK"/>
        </w:rPr>
        <w:t>页面权限</w:t>
      </w:r>
      <w:bookmarkEnd w:id="31"/>
    </w:p>
    <w:p w14:paraId="0567E712" w14:textId="228CD97A" w:rsidR="00CE19AF" w:rsidRPr="00CE19AF" w:rsidRDefault="00CE19AF" w:rsidP="00CE19AF">
      <w:pPr>
        <w:ind w:left="720"/>
        <w:rPr>
          <w:rFonts w:ascii="微软雅黑" w:eastAsia="微软雅黑" w:hAnsi="微软雅黑"/>
          <w:iCs/>
          <w:lang w:eastAsia="zh-CN"/>
        </w:rPr>
      </w:pPr>
      <w:r w:rsidRPr="00CE19AF">
        <w:rPr>
          <w:rFonts w:ascii="微软雅黑" w:eastAsia="微软雅黑" w:hAnsi="微软雅黑" w:hint="eastAsia"/>
          <w:iCs/>
          <w:lang w:eastAsia="zh-CN"/>
        </w:rPr>
        <w:t>树型页面</w:t>
      </w:r>
    </w:p>
    <w:p w14:paraId="4F738756" w14:textId="77777777" w:rsidR="008F43F2" w:rsidRDefault="008F43F2" w:rsidP="008F43F2"/>
    <w:p w14:paraId="597CB6E1" w14:textId="11FBD6B0" w:rsidR="00CE19AF" w:rsidRPr="00CE19AF" w:rsidRDefault="00CE19AF" w:rsidP="00CE19AF">
      <w:pPr>
        <w:pStyle w:val="Heading3"/>
        <w:rPr>
          <w:rFonts w:ascii="Arial Unicode MS" w:eastAsia="Arial Unicode MS" w:hAnsi="Arial Unicode MS" w:cs="Arial Unicode MS"/>
          <w:i w:val="0"/>
          <w:lang w:eastAsia="zh-CN"/>
        </w:rPr>
      </w:pPr>
      <w:bookmarkStart w:id="32" w:name="_Toc478575188"/>
      <w:r>
        <w:rPr>
          <w:rFonts w:ascii="Arial Unicode MS" w:eastAsia="Arial Unicode MS" w:hAnsi="Arial Unicode MS" w:cs="Arial Unicode MS" w:hint="eastAsia"/>
          <w:i w:val="0"/>
          <w:lang w:eastAsia="zh-CN"/>
        </w:rPr>
        <w:t>接口权限</w:t>
      </w:r>
      <w:bookmarkEnd w:id="32"/>
    </w:p>
    <w:p w14:paraId="1406A1F0" w14:textId="77777777" w:rsidR="00CE19AF" w:rsidRPr="00CE19AF" w:rsidRDefault="00CE19AF" w:rsidP="00CE19AF">
      <w:pPr>
        <w:ind w:left="720"/>
        <w:rPr>
          <w:rFonts w:ascii="微软雅黑" w:eastAsia="微软雅黑" w:hAnsi="微软雅黑"/>
          <w:iCs/>
          <w:lang w:eastAsia="zh-CN"/>
        </w:rPr>
      </w:pPr>
      <w:r w:rsidRPr="00CE19AF">
        <w:rPr>
          <w:rFonts w:ascii="微软雅黑" w:eastAsia="微软雅黑" w:hAnsi="微软雅黑" w:hint="eastAsia"/>
          <w:iCs/>
          <w:lang w:eastAsia="zh-CN"/>
        </w:rPr>
        <w:t>树型页面</w:t>
      </w:r>
    </w:p>
    <w:p w14:paraId="7154B3A5" w14:textId="77777777" w:rsidR="00CE19AF" w:rsidRDefault="00CE19AF" w:rsidP="008F43F2"/>
    <w:p w14:paraId="1E1BD2E0" w14:textId="77777777" w:rsidR="008F43F2" w:rsidRDefault="008F43F2" w:rsidP="008F43F2"/>
    <w:p w14:paraId="2C758CAE" w14:textId="77777777" w:rsidR="008F43F2" w:rsidRPr="008F43F2" w:rsidRDefault="008F43F2" w:rsidP="008F43F2"/>
    <w:p w14:paraId="221C3FFB" w14:textId="5FC7D077" w:rsidR="008F43F2" w:rsidRDefault="00C94319" w:rsidP="00CE19AF">
      <w:pPr>
        <w:pStyle w:val="Heading2"/>
        <w:ind w:left="0" w:firstLine="0"/>
        <w:rPr>
          <w:rFonts w:ascii="Arial Unicode MS" w:eastAsia="Arial Unicode MS" w:hAnsi="Arial Unicode MS" w:cs="Arial Unicode MS"/>
          <w:bCs/>
          <w:i w:val="0"/>
          <w:iCs/>
          <w:lang w:eastAsia="zh-HK"/>
        </w:rPr>
      </w:pPr>
      <w:bookmarkStart w:id="33" w:name="_Toc478575189"/>
      <w:r w:rsidRPr="008F43F2">
        <w:rPr>
          <w:rFonts w:ascii="Arial Unicode MS" w:eastAsia="Arial Unicode MS" w:hAnsi="Arial Unicode MS" w:cs="Arial Unicode MS" w:hint="eastAsia"/>
          <w:bCs/>
          <w:i w:val="0"/>
          <w:iCs/>
          <w:lang w:eastAsia="zh-HK"/>
        </w:rPr>
        <w:t>IP黑名单</w:t>
      </w:r>
      <w:bookmarkEnd w:id="33"/>
    </w:p>
    <w:p w14:paraId="7202359C" w14:textId="2739C3CA" w:rsidR="00CE19AF" w:rsidRPr="00CE19AF" w:rsidRDefault="00CE19AF" w:rsidP="00CE19AF">
      <w:pPr>
        <w:pStyle w:val="Heading3"/>
        <w:rPr>
          <w:rFonts w:ascii="Arial Unicode MS" w:eastAsia="Arial Unicode MS" w:hAnsi="Arial Unicode MS" w:cs="Arial Unicode MS"/>
          <w:i w:val="0"/>
          <w:lang w:eastAsia="zh-CN"/>
        </w:rPr>
      </w:pPr>
      <w:bookmarkStart w:id="34" w:name="_Toc478575190"/>
      <w:r w:rsidRPr="00CE19AF">
        <w:rPr>
          <w:rFonts w:ascii="Arial Unicode MS" w:eastAsia="Arial Unicode MS" w:hAnsi="Arial Unicode MS" w:cs="Arial Unicode MS"/>
          <w:i w:val="0"/>
          <w:lang w:eastAsia="zh-HK"/>
        </w:rPr>
        <w:t>IP</w:t>
      </w:r>
      <w:r w:rsidRPr="00CE19AF">
        <w:rPr>
          <w:rFonts w:ascii="Arial Unicode MS" w:eastAsia="Arial Unicode MS" w:hAnsi="Arial Unicode MS" w:cs="Arial Unicode MS" w:hint="eastAsia"/>
          <w:i w:val="0"/>
          <w:lang w:eastAsia="zh-CN"/>
        </w:rPr>
        <w:t>黑名单</w:t>
      </w:r>
      <w:bookmarkEnd w:id="34"/>
    </w:p>
    <w:tbl>
      <w:tblPr>
        <w:tblW w:w="8615" w:type="dxa"/>
        <w:tblInd w:w="565" w:type="dxa"/>
        <w:tblLayout w:type="fixed"/>
        <w:tblLook w:val="0000" w:firstRow="0" w:lastRow="0" w:firstColumn="0" w:lastColumn="0" w:noHBand="0" w:noVBand="0"/>
      </w:tblPr>
      <w:tblGrid>
        <w:gridCol w:w="1276"/>
        <w:gridCol w:w="709"/>
        <w:gridCol w:w="709"/>
        <w:gridCol w:w="49"/>
        <w:gridCol w:w="659"/>
        <w:gridCol w:w="75"/>
        <w:gridCol w:w="634"/>
        <w:gridCol w:w="100"/>
        <w:gridCol w:w="609"/>
        <w:gridCol w:w="125"/>
        <w:gridCol w:w="584"/>
        <w:gridCol w:w="150"/>
        <w:gridCol w:w="734"/>
        <w:gridCol w:w="734"/>
        <w:gridCol w:w="734"/>
        <w:gridCol w:w="734"/>
      </w:tblGrid>
      <w:tr w:rsidR="00566653" w14:paraId="2F91C4DF" w14:textId="77777777" w:rsidTr="00B07E64">
        <w:trPr>
          <w:cantSplit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14:paraId="6210C079" w14:textId="77777777" w:rsidR="00566653" w:rsidRPr="00CD346B" w:rsidRDefault="00566653" w:rsidP="00B07E64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 w:hint="eastAsia"/>
              </w:rPr>
              <w:t>页面名称</w:t>
            </w:r>
          </w:p>
        </w:tc>
        <w:tc>
          <w:tcPr>
            <w:tcW w:w="7339" w:type="dxa"/>
            <w:gridSpan w:val="1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B4D665" w14:textId="57C87EA6" w:rsidR="00566653" w:rsidRPr="00BE0919" w:rsidRDefault="005272AB" w:rsidP="00B07E64">
            <w:pPr>
              <w:pStyle w:val="a4"/>
              <w:snapToGrid w:val="0"/>
              <w:spacing w:after="120"/>
              <w:ind w:right="200"/>
              <w:jc w:val="left"/>
              <w:rPr>
                <w:rFonts w:ascii="微软雅黑" w:eastAsia="微软雅黑" w:hAnsi="微软雅黑"/>
                <w:sz w:val="20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0"/>
                <w:lang w:eastAsia="zh-CN"/>
              </w:rPr>
              <w:t>IP黑名单</w:t>
            </w:r>
          </w:p>
        </w:tc>
      </w:tr>
      <w:tr w:rsidR="00566653" w14:paraId="02FB5C3E" w14:textId="77777777" w:rsidTr="00B07E64">
        <w:trPr>
          <w:cantSplit/>
          <w:trHeight w:val="381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14:paraId="063A733C" w14:textId="77777777" w:rsidR="00566653" w:rsidRDefault="00566653" w:rsidP="00B07E64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 w:hint="eastAsia"/>
              </w:rPr>
              <w:t>描述</w:t>
            </w:r>
          </w:p>
        </w:tc>
        <w:tc>
          <w:tcPr>
            <w:tcW w:w="7339" w:type="dxa"/>
            <w:gridSpan w:val="1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637E92" w14:textId="708ED746" w:rsidR="00566653" w:rsidRDefault="00566653" w:rsidP="00B07E64">
            <w:pPr>
              <w:pStyle w:val="a4"/>
              <w:snapToGrid w:val="0"/>
              <w:spacing w:after="120"/>
              <w:ind w:right="200"/>
              <w:jc w:val="left"/>
              <w:rPr>
                <w:rFonts w:ascii="微软雅黑" w:eastAsia="微软雅黑" w:hAnsi="微软雅黑"/>
                <w:sz w:val="20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0"/>
                <w:lang w:eastAsia="zh-CN"/>
              </w:rPr>
              <w:t>显示所有</w:t>
            </w:r>
            <w:r w:rsidR="005272AB">
              <w:rPr>
                <w:rFonts w:ascii="微软雅黑" w:eastAsia="微软雅黑" w:hAnsi="微软雅黑" w:hint="eastAsia"/>
                <w:sz w:val="20"/>
                <w:lang w:eastAsia="zh-CN"/>
              </w:rPr>
              <w:t>IP黑名单</w:t>
            </w:r>
            <w:r>
              <w:rPr>
                <w:rFonts w:ascii="微软雅黑" w:eastAsia="微软雅黑" w:hAnsi="微软雅黑" w:hint="eastAsia"/>
                <w:sz w:val="20"/>
                <w:lang w:eastAsia="zh-CN"/>
              </w:rPr>
              <w:t>信息</w:t>
            </w:r>
          </w:p>
        </w:tc>
      </w:tr>
      <w:tr w:rsidR="00566653" w14:paraId="5A746BD7" w14:textId="77777777" w:rsidTr="00B07E64">
        <w:trPr>
          <w:cantSplit/>
          <w:trHeight w:val="381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14:paraId="000E68A8" w14:textId="77777777" w:rsidR="00566653" w:rsidRPr="00CD346B" w:rsidRDefault="00566653" w:rsidP="00B07E64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 w:hint="eastAsia"/>
              </w:rPr>
              <w:t>页面类型</w:t>
            </w:r>
          </w:p>
        </w:tc>
        <w:tc>
          <w:tcPr>
            <w:tcW w:w="7339" w:type="dxa"/>
            <w:gridSpan w:val="1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D19601" w14:textId="77777777" w:rsidR="00566653" w:rsidRPr="00BE0919" w:rsidRDefault="00566653" w:rsidP="00B07E64">
            <w:pPr>
              <w:pStyle w:val="a4"/>
              <w:snapToGrid w:val="0"/>
              <w:spacing w:after="120"/>
              <w:ind w:right="200"/>
              <w:jc w:val="left"/>
              <w:rPr>
                <w:rFonts w:ascii="微软雅黑" w:eastAsia="微软雅黑" w:hAnsi="微软雅黑"/>
                <w:sz w:val="20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0"/>
                <w:lang w:eastAsia="zh-CN"/>
              </w:rPr>
              <w:t>列表</w:t>
            </w:r>
          </w:p>
        </w:tc>
      </w:tr>
      <w:tr w:rsidR="00566653" w14:paraId="56936829" w14:textId="77777777" w:rsidTr="00B07E64">
        <w:trPr>
          <w:cantSplit/>
          <w:trHeight w:val="353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14:paraId="3F59EAF3" w14:textId="77777777" w:rsidR="00566653" w:rsidRPr="00CD346B" w:rsidRDefault="00566653" w:rsidP="00B07E64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lang w:eastAsia="zh-HK"/>
              </w:rPr>
            </w:pPr>
            <w:r>
              <w:rPr>
                <w:rFonts w:ascii="Arial Unicode MS" w:eastAsia="Arial Unicode MS" w:hAnsi="Arial Unicode MS" w:cs="Arial Unicode MS" w:hint="eastAsia"/>
                <w:lang w:eastAsia="zh-HK"/>
              </w:rPr>
              <w:t>工具栏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7974FEE" w14:textId="77777777" w:rsidR="00566653" w:rsidRPr="004D026E" w:rsidRDefault="00566653" w:rsidP="00B07E64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</w:p>
        </w:tc>
        <w:tc>
          <w:tcPr>
            <w:tcW w:w="75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2E24DA2" w14:textId="77777777" w:rsidR="00566653" w:rsidRPr="004D026E" w:rsidRDefault="00566653" w:rsidP="00B07E64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</w:p>
        </w:tc>
        <w:tc>
          <w:tcPr>
            <w:tcW w:w="7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C8F02E" w14:textId="77777777" w:rsidR="00566653" w:rsidRPr="004D026E" w:rsidRDefault="00566653" w:rsidP="00B07E64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</w:p>
        </w:tc>
        <w:tc>
          <w:tcPr>
            <w:tcW w:w="7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DB2F49F" w14:textId="77777777" w:rsidR="00566653" w:rsidRPr="004D026E" w:rsidRDefault="00566653" w:rsidP="00B07E64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</w:p>
        </w:tc>
        <w:tc>
          <w:tcPr>
            <w:tcW w:w="7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5F556D" w14:textId="77777777" w:rsidR="00566653" w:rsidRPr="004D026E" w:rsidRDefault="00566653" w:rsidP="00B07E64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  <w:lang w:eastAsia="zh-CN"/>
              </w:rPr>
              <w:t>详</w:t>
            </w:r>
          </w:p>
        </w:tc>
        <w:tc>
          <w:tcPr>
            <w:tcW w:w="7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55CEC07" w14:textId="77777777" w:rsidR="00566653" w:rsidRPr="004D026E" w:rsidRDefault="00566653" w:rsidP="00B07E64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  <w:r w:rsidRPr="009C660F">
              <w:rPr>
                <w:rFonts w:ascii="微软雅黑" w:eastAsia="微软雅黑" w:hAnsi="微软雅黑" w:hint="eastAsia"/>
                <w:sz w:val="16"/>
                <w:szCs w:val="16"/>
                <w:lang w:eastAsia="zh-CN"/>
              </w:rPr>
              <w:t>增</w:t>
            </w:r>
          </w:p>
        </w:tc>
        <w:tc>
          <w:tcPr>
            <w:tcW w:w="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8D76936" w14:textId="77777777" w:rsidR="00566653" w:rsidRPr="004D026E" w:rsidRDefault="00566653" w:rsidP="00B07E64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  <w:lang w:eastAsia="zh-CN"/>
              </w:rPr>
              <w:t>改</w:t>
            </w:r>
          </w:p>
        </w:tc>
        <w:tc>
          <w:tcPr>
            <w:tcW w:w="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AEC1DF3" w14:textId="77777777" w:rsidR="00566653" w:rsidRPr="004D026E" w:rsidRDefault="00566653" w:rsidP="00B07E64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  <w:r w:rsidRPr="009C660F">
              <w:rPr>
                <w:rFonts w:ascii="微软雅黑" w:eastAsia="微软雅黑" w:hAnsi="微软雅黑" w:hint="eastAsia"/>
                <w:sz w:val="16"/>
                <w:szCs w:val="16"/>
                <w:lang w:eastAsia="zh-CN"/>
              </w:rPr>
              <w:t>删</w:t>
            </w:r>
          </w:p>
        </w:tc>
        <w:tc>
          <w:tcPr>
            <w:tcW w:w="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F45CB3F" w14:textId="77777777" w:rsidR="00566653" w:rsidRPr="004D026E" w:rsidRDefault="00566653" w:rsidP="00B07E64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  <w:lang w:eastAsia="zh-CN"/>
              </w:rPr>
              <w:t>设</w:t>
            </w:r>
          </w:p>
        </w:tc>
        <w:tc>
          <w:tcPr>
            <w:tcW w:w="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92ECCE" w14:textId="77777777" w:rsidR="00566653" w:rsidRPr="004D026E" w:rsidRDefault="00566653" w:rsidP="00B07E64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  <w:lang w:eastAsia="zh-CN"/>
              </w:rPr>
              <w:t>查</w:t>
            </w:r>
          </w:p>
        </w:tc>
      </w:tr>
      <w:tr w:rsidR="00566653" w:rsidRPr="00A61E16" w14:paraId="5A045944" w14:textId="77777777" w:rsidTr="00B07E64">
        <w:trPr>
          <w:cantSplit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 w:themeFill="background1" w:themeFillShade="F2"/>
            <w:vAlign w:val="center"/>
          </w:tcPr>
          <w:p w14:paraId="700FD81D" w14:textId="77777777" w:rsidR="00566653" w:rsidRDefault="00566653" w:rsidP="00B07E64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Cs w:val="0"/>
                <w:iCs/>
                <w:sz w:val="20"/>
                <w:lang w:eastAsia="zh-CN"/>
              </w:rPr>
            </w:pPr>
            <w:r>
              <w:rPr>
                <w:rFonts w:ascii="Arial Unicode MS" w:eastAsia="Arial Unicode MS" w:hAnsi="Arial Unicode MS" w:cs="Arial Unicode MS" w:hint="eastAsia"/>
                <w:bCs w:val="0"/>
                <w:iCs/>
                <w:sz w:val="20"/>
                <w:lang w:eastAsia="zh-CN"/>
              </w:rPr>
              <w:t>其它要求</w:t>
            </w:r>
          </w:p>
        </w:tc>
        <w:tc>
          <w:tcPr>
            <w:tcW w:w="7339" w:type="dxa"/>
            <w:gridSpan w:val="1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AE2CDF7" w14:textId="77777777" w:rsidR="00566653" w:rsidRPr="003C5BB6" w:rsidRDefault="00566653" w:rsidP="00B07E64">
            <w:pPr>
              <w:pStyle w:val="a4"/>
              <w:snapToGrid w:val="0"/>
              <w:spacing w:after="120"/>
              <w:ind w:right="200"/>
              <w:jc w:val="left"/>
              <w:rPr>
                <w:rFonts w:ascii="微软雅黑" w:eastAsia="微软雅黑" w:hAnsi="微软雅黑"/>
                <w:iCs/>
                <w:kern w:val="0"/>
                <w:sz w:val="20"/>
                <w:lang w:eastAsia="zh-CN"/>
              </w:rPr>
            </w:pPr>
          </w:p>
        </w:tc>
      </w:tr>
      <w:tr w:rsidR="00566653" w14:paraId="6366CB3B" w14:textId="77777777" w:rsidTr="00B07E64">
        <w:trPr>
          <w:cantSplit/>
          <w:trHeight w:val="450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14:paraId="73E16C0D" w14:textId="77777777" w:rsidR="00566653" w:rsidRPr="0057535E" w:rsidRDefault="00566653" w:rsidP="00B07E64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列名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14:paraId="29FB3392" w14:textId="77777777" w:rsidR="00566653" w:rsidRPr="0057535E" w:rsidRDefault="00566653" w:rsidP="00B07E64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宽度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14:paraId="24F643D4" w14:textId="77777777" w:rsidR="00566653" w:rsidRPr="0057535E" w:rsidRDefault="00566653" w:rsidP="00B07E64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显示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1694E30D" w14:textId="77777777" w:rsidR="00566653" w:rsidRPr="0057535E" w:rsidRDefault="00566653" w:rsidP="00B07E64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排序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68D724B0" w14:textId="77777777" w:rsidR="00566653" w:rsidRPr="0057535E" w:rsidRDefault="00566653" w:rsidP="00B07E64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搜索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20A77245" w14:textId="77777777" w:rsidR="00566653" w:rsidRPr="0057535E" w:rsidRDefault="00566653" w:rsidP="00B07E64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新增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52D77DFB" w14:textId="77777777" w:rsidR="00566653" w:rsidRPr="0057535E" w:rsidRDefault="00566653" w:rsidP="00B07E64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编辑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3008F9E0" w14:textId="77777777" w:rsidR="00566653" w:rsidRPr="0057535E" w:rsidRDefault="00566653" w:rsidP="00B07E64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约束</w:t>
            </w:r>
            <w:r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备注</w:t>
            </w:r>
          </w:p>
        </w:tc>
      </w:tr>
      <w:tr w:rsidR="00CF72D9" w14:paraId="19C49293" w14:textId="77777777" w:rsidTr="00B07E64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98F93DC" w14:textId="6EB80958" w:rsidR="00CF72D9" w:rsidRPr="004D026E" w:rsidRDefault="00CF72D9" w:rsidP="00CF72D9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IP地址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42861AD" w14:textId="4F01A8EA" w:rsidR="00CF72D9" w:rsidRPr="0068506A" w:rsidRDefault="005766AF" w:rsidP="00CF72D9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200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C37DBF9" w14:textId="7F992C3E" w:rsidR="00CF72D9" w:rsidRPr="0068506A" w:rsidRDefault="00CF72D9" w:rsidP="00CF72D9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Str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FECD27" w14:textId="05423C06" w:rsidR="00CF72D9" w:rsidRPr="0068506A" w:rsidRDefault="00CF72D9" w:rsidP="00CF72D9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&lt;&gt;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112803" w14:textId="63DA887A" w:rsidR="00CF72D9" w:rsidRPr="0068506A" w:rsidRDefault="000D284D" w:rsidP="00CF72D9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IN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38C293" w14:textId="429DAD5E" w:rsidR="00CF72D9" w:rsidRPr="0068506A" w:rsidRDefault="00CF72D9" w:rsidP="00CF72D9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IN(</w:t>
            </w: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*</w:t>
            </w: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)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8D3FD2" w14:textId="4470427D" w:rsidR="00CF72D9" w:rsidRPr="0068506A" w:rsidRDefault="00CF72D9" w:rsidP="00CF72D9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 w:rsidRPr="000D284D">
              <w:rPr>
                <w:rFonts w:ascii="微软雅黑" w:eastAsia="微软雅黑" w:hAnsi="微软雅黑" w:hint="eastAsia"/>
                <w:b w:val="0"/>
                <w:color w:val="A6A6A6" w:themeColor="background1" w:themeShade="A6"/>
                <w:sz w:val="16"/>
                <w:szCs w:val="16"/>
                <w:lang w:eastAsia="zh-CN"/>
              </w:rPr>
              <w:t>IN(</w:t>
            </w:r>
            <w:r w:rsidRPr="000D284D">
              <w:rPr>
                <w:rFonts w:ascii="微软雅黑" w:eastAsia="微软雅黑" w:hAnsi="微软雅黑"/>
                <w:b w:val="0"/>
                <w:color w:val="A6A6A6" w:themeColor="background1" w:themeShade="A6"/>
                <w:sz w:val="16"/>
                <w:szCs w:val="16"/>
                <w:lang w:eastAsia="zh-CN"/>
              </w:rPr>
              <w:t>*</w:t>
            </w:r>
            <w:r w:rsidRPr="000D284D">
              <w:rPr>
                <w:rFonts w:ascii="微软雅黑" w:eastAsia="微软雅黑" w:hAnsi="微软雅黑" w:hint="eastAsia"/>
                <w:b w:val="0"/>
                <w:color w:val="A6A6A6" w:themeColor="background1" w:themeShade="A6"/>
                <w:sz w:val="16"/>
                <w:szCs w:val="16"/>
                <w:lang w:eastAsia="zh-CN"/>
              </w:rPr>
              <w:t>)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D61A86" w14:textId="77777777" w:rsidR="00CF72D9" w:rsidRPr="00BA7F43" w:rsidRDefault="00CF72D9" w:rsidP="00CF72D9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FFFFFF" w:themeColor="background1"/>
                <w:sz w:val="16"/>
                <w:szCs w:val="16"/>
                <w:lang w:eastAsia="zh-CN"/>
              </w:rPr>
            </w:pPr>
          </w:p>
        </w:tc>
      </w:tr>
      <w:tr w:rsidR="00CF72D9" w14:paraId="2CADE0FE" w14:textId="77777777" w:rsidTr="000D284D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537C9AD" w14:textId="098342A1" w:rsidR="00CF72D9" w:rsidRPr="004D026E" w:rsidRDefault="00CF72D9" w:rsidP="00CF72D9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阻止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840B522" w14:textId="1AA22E86" w:rsidR="00CF72D9" w:rsidRPr="0068506A" w:rsidRDefault="004D3AF9" w:rsidP="00CF72D9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60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571B78A" w14:textId="5E20B325" w:rsidR="00CF72D9" w:rsidRPr="0068506A" w:rsidRDefault="00CF72D9" w:rsidP="00CF72D9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 w:rsidRPr="000D284D">
              <w:rPr>
                <w:rFonts w:ascii="微软雅黑" w:eastAsia="微软雅黑" w:hAnsi="微软雅黑" w:hint="eastAsia"/>
                <w:b w:val="0"/>
                <w:color w:val="FFFFFF" w:themeColor="background1"/>
                <w:sz w:val="16"/>
                <w:szCs w:val="16"/>
                <w:lang w:eastAsia="zh-CN"/>
              </w:rPr>
              <w:t>Str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9AE8F9" w14:textId="67FFB8E8" w:rsidR="00CF72D9" w:rsidRPr="0068506A" w:rsidRDefault="00CF72D9" w:rsidP="00CF72D9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E86901" w14:textId="5CB477A4" w:rsidR="00CF72D9" w:rsidRPr="0068506A" w:rsidRDefault="000D284D" w:rsidP="00CF72D9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SEL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112F51" w14:textId="4D232ADB" w:rsidR="00CF72D9" w:rsidRPr="0068506A" w:rsidRDefault="00CF72D9" w:rsidP="00CF72D9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SEL(</w:t>
            </w: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*</w:t>
            </w: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)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511C1A" w14:textId="21B39BC4" w:rsidR="00CF72D9" w:rsidRPr="0068506A" w:rsidRDefault="00CF72D9" w:rsidP="00CF72D9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SEL(</w:t>
            </w: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*</w:t>
            </w: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)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AFFDF1" w14:textId="23D661A1" w:rsidR="00CF72D9" w:rsidRPr="0068506A" w:rsidRDefault="00BA7F43" w:rsidP="00CF72D9">
            <w:pPr>
              <w:pStyle w:val="a5"/>
              <w:snapToGrid w:val="0"/>
              <w:ind w:firstLineChars="200" w:firstLine="32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 w:rsidRPr="000D284D">
              <w:rPr>
                <w:rFonts w:ascii="微软雅黑" w:eastAsia="微软雅黑" w:hAnsi="微软雅黑" w:hint="eastAsia"/>
                <w:b w:val="0"/>
                <w:bCs w:val="0"/>
                <w:color w:val="FFFFFF" w:themeColor="background1"/>
                <w:sz w:val="16"/>
                <w:szCs w:val="16"/>
                <w:highlight w:val="darkGreen"/>
                <w:lang w:eastAsia="zh-CN"/>
              </w:rPr>
              <w:t>允许</w:t>
            </w:r>
            <w:r w:rsidRPr="0068506A">
              <w:rPr>
                <w:rFonts w:ascii="微软雅黑" w:eastAsia="微软雅黑" w:hAnsi="微软雅黑" w:hint="eastAsia"/>
                <w:b w:val="0"/>
                <w:bCs w:val="0"/>
                <w:color w:val="FFFFFF" w:themeColor="background1"/>
                <w:sz w:val="16"/>
                <w:szCs w:val="16"/>
                <w:lang w:eastAsia="zh-CN"/>
              </w:rPr>
              <w:t xml:space="preserve">  </w:t>
            </w:r>
            <w:r w:rsidRPr="0068506A"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／</w:t>
            </w:r>
            <w:r>
              <w:rPr>
                <w:rFonts w:ascii="微软雅黑" w:eastAsia="微软雅黑" w:hAnsi="微软雅黑" w:hint="eastAsia"/>
                <w:b w:val="0"/>
                <w:bCs w:val="0"/>
                <w:color w:val="FFFFFF" w:themeColor="background1"/>
                <w:sz w:val="16"/>
                <w:szCs w:val="16"/>
                <w:highlight w:val="red"/>
                <w:lang w:eastAsia="zh-CN"/>
              </w:rPr>
              <w:t>阻止</w:t>
            </w:r>
          </w:p>
        </w:tc>
      </w:tr>
      <w:tr w:rsidR="00CF72D9" w14:paraId="0E6AA950" w14:textId="77777777" w:rsidTr="00B07E64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59D2CF8" w14:textId="0D66F863" w:rsidR="00CF72D9" w:rsidRDefault="00CF72D9" w:rsidP="00CF72D9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修改时间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9D2DE84" w14:textId="2AE467FC" w:rsidR="00CF72D9" w:rsidRPr="0068506A" w:rsidRDefault="005766AF" w:rsidP="00CF72D9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140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9AF3F2D" w14:textId="6926356D" w:rsidR="00CF72D9" w:rsidRPr="0068506A" w:rsidRDefault="00CF72D9" w:rsidP="00CF72D9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Dat</w:t>
            </w: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e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17774A" w14:textId="673AB3C4" w:rsidR="00CF72D9" w:rsidRPr="0068506A" w:rsidRDefault="00CF72D9" w:rsidP="00CF72D9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4838D6" w14:textId="6F1187BC" w:rsidR="00CF72D9" w:rsidRPr="0068506A" w:rsidRDefault="00CF72D9" w:rsidP="00CF72D9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B9333F" w14:textId="77775AAD" w:rsidR="00CF72D9" w:rsidRPr="0068506A" w:rsidRDefault="00CF72D9" w:rsidP="00CF72D9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EFD8FF" w14:textId="026B6654" w:rsidR="00CF72D9" w:rsidRPr="0068506A" w:rsidRDefault="00CF72D9" w:rsidP="00CF72D9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6471B3" w14:textId="77777777" w:rsidR="00CF72D9" w:rsidRPr="0068506A" w:rsidRDefault="00CF72D9" w:rsidP="00CF72D9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</w:p>
        </w:tc>
      </w:tr>
      <w:tr w:rsidR="00CF72D9" w14:paraId="72E17802" w14:textId="77777777" w:rsidTr="00B07E64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CEE07E7" w14:textId="02C76BA2" w:rsidR="00CF72D9" w:rsidRDefault="00CF72D9" w:rsidP="00CF72D9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修改人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2B1F858" w14:textId="356716BB" w:rsidR="00CF72D9" w:rsidRPr="0068506A" w:rsidRDefault="005766AF" w:rsidP="00CF72D9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140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0911020" w14:textId="62692D31" w:rsidR="00CF72D9" w:rsidRPr="0068506A" w:rsidRDefault="00CF72D9" w:rsidP="00CF72D9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Str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247265" w14:textId="3807D6F1" w:rsidR="00CF72D9" w:rsidRPr="0068506A" w:rsidRDefault="00CF72D9" w:rsidP="00CF72D9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454D34" w14:textId="15C7A97C" w:rsidR="00CF72D9" w:rsidRPr="0068506A" w:rsidRDefault="00CF72D9" w:rsidP="00CF72D9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AFACCB" w14:textId="606E3148" w:rsidR="00CF72D9" w:rsidRPr="0068506A" w:rsidRDefault="00CF72D9" w:rsidP="00CF72D9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84A69D" w14:textId="6D4159DD" w:rsidR="00CF72D9" w:rsidRPr="0068506A" w:rsidRDefault="00CF72D9" w:rsidP="00CF72D9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F897BA" w14:textId="77777777" w:rsidR="00CF72D9" w:rsidRPr="0068506A" w:rsidRDefault="00CF72D9" w:rsidP="00CF72D9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</w:p>
        </w:tc>
      </w:tr>
      <w:tr w:rsidR="00CF72D9" w14:paraId="7B4D18AF" w14:textId="77777777" w:rsidTr="00B07E64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EC5E2D5" w14:textId="7AF4B127" w:rsidR="00CF72D9" w:rsidRDefault="00CF72D9" w:rsidP="00CF72D9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创建时间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89BD3D5" w14:textId="0D268249" w:rsidR="00CF72D9" w:rsidRPr="0068506A" w:rsidRDefault="005766AF" w:rsidP="00CF72D9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140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D1A4CAD" w14:textId="5D73C9EF" w:rsidR="00CF72D9" w:rsidRPr="0068506A" w:rsidRDefault="00CF72D9" w:rsidP="00CF72D9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Date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FC4876" w14:textId="61549D01" w:rsidR="00CF72D9" w:rsidRPr="0068506A" w:rsidRDefault="00CF72D9" w:rsidP="00CF72D9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74B8E0" w14:textId="550E1431" w:rsidR="00CF72D9" w:rsidRPr="0068506A" w:rsidRDefault="00CF72D9" w:rsidP="00CF72D9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E53354" w14:textId="11480120" w:rsidR="00CF72D9" w:rsidRPr="0068506A" w:rsidRDefault="00CF72D9" w:rsidP="00CF72D9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EF0213" w14:textId="7F2159B6" w:rsidR="00CF72D9" w:rsidRPr="0068506A" w:rsidRDefault="00CF72D9" w:rsidP="00CF72D9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2F3D3D" w14:textId="77777777" w:rsidR="00CF72D9" w:rsidRPr="0068506A" w:rsidRDefault="00CF72D9" w:rsidP="00CF72D9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</w:p>
        </w:tc>
      </w:tr>
      <w:tr w:rsidR="00CF72D9" w14:paraId="39D1039C" w14:textId="77777777" w:rsidTr="00B07E64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7B8F55F" w14:textId="79C5DECB" w:rsidR="00CF72D9" w:rsidRPr="004D026E" w:rsidRDefault="00CF72D9" w:rsidP="00CF72D9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创建人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DAA2AD4" w14:textId="7A3D7D84" w:rsidR="00CF72D9" w:rsidRPr="0068506A" w:rsidRDefault="005766AF" w:rsidP="00CF72D9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140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43A07BE" w14:textId="01D27FC1" w:rsidR="00CF72D9" w:rsidRPr="0068506A" w:rsidRDefault="00CF72D9" w:rsidP="00CF72D9">
            <w:pPr>
              <w:pStyle w:val="a5"/>
              <w:snapToGrid w:val="0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Str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47E043" w14:textId="37416CAC" w:rsidR="00CF72D9" w:rsidRPr="0068506A" w:rsidRDefault="00CF72D9" w:rsidP="00CF72D9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7334D2" w14:textId="0EF5B164" w:rsidR="00CF72D9" w:rsidRPr="0068506A" w:rsidRDefault="00CF72D9" w:rsidP="00CF72D9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BE24E5" w14:textId="23919B43" w:rsidR="00CF72D9" w:rsidRPr="0068506A" w:rsidRDefault="00CF72D9" w:rsidP="00CF72D9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9A3F68" w14:textId="3D7B9793" w:rsidR="00CF72D9" w:rsidRPr="0068506A" w:rsidRDefault="00CF72D9" w:rsidP="00CF72D9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7F46EE" w14:textId="44A4DA91" w:rsidR="00CF72D9" w:rsidRPr="0068506A" w:rsidRDefault="00CF72D9" w:rsidP="00CF72D9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 w:rsidRPr="0068506A">
              <w:rPr>
                <w:rFonts w:ascii="微软雅黑" w:eastAsia="微软雅黑" w:hAnsi="微软雅黑" w:hint="eastAsia"/>
                <w:b w:val="0"/>
                <w:bCs w:val="0"/>
                <w:color w:val="FFFFFF" w:themeColor="background1"/>
                <w:sz w:val="16"/>
                <w:szCs w:val="16"/>
                <w:highlight w:val="blue"/>
                <w:lang w:eastAsia="zh-CN"/>
              </w:rPr>
              <w:t xml:space="preserve"> </w:t>
            </w:r>
          </w:p>
        </w:tc>
      </w:tr>
    </w:tbl>
    <w:p w14:paraId="21FDE376" w14:textId="77777777" w:rsidR="0088648D" w:rsidRDefault="0088648D" w:rsidP="0088648D">
      <w:pPr>
        <w:ind w:left="432"/>
        <w:rPr>
          <w:rFonts w:ascii="Arial Unicode MS" w:eastAsia="Arial Unicode MS" w:hAnsi="Arial Unicode MS" w:cs="Arial Unicode MS"/>
          <w:iCs/>
          <w:lang w:eastAsia="zh-CN"/>
        </w:rPr>
      </w:pPr>
    </w:p>
    <w:p w14:paraId="2730E980" w14:textId="3423E633" w:rsidR="0004466E" w:rsidRDefault="0004466E" w:rsidP="00137D4C"/>
    <w:p w14:paraId="1C94E36C" w14:textId="77777777" w:rsidR="00CE19AF" w:rsidRDefault="00CE19AF" w:rsidP="00137D4C"/>
    <w:p w14:paraId="16E56507" w14:textId="77777777" w:rsidR="00CE19AF" w:rsidRDefault="00CE19AF" w:rsidP="00137D4C"/>
    <w:p w14:paraId="79617942" w14:textId="77777777" w:rsidR="00CE19AF" w:rsidRDefault="00CE19AF" w:rsidP="00137D4C"/>
    <w:p w14:paraId="2B75D044" w14:textId="77777777" w:rsidR="00CE19AF" w:rsidRDefault="00CE19AF" w:rsidP="00137D4C"/>
    <w:p w14:paraId="61C37AC5" w14:textId="77777777" w:rsidR="00CE19AF" w:rsidRDefault="00CE19AF" w:rsidP="00137D4C"/>
    <w:p w14:paraId="2349CF01" w14:textId="77777777" w:rsidR="00CE19AF" w:rsidRDefault="00CE19AF" w:rsidP="00137D4C"/>
    <w:p w14:paraId="6197215E" w14:textId="77777777" w:rsidR="00CE19AF" w:rsidRDefault="00CE19AF" w:rsidP="00137D4C"/>
    <w:p w14:paraId="7B938ACF" w14:textId="448183D6" w:rsidR="00CE19AF" w:rsidRPr="00CE19AF" w:rsidRDefault="00CE19AF" w:rsidP="00CE19AF">
      <w:pPr>
        <w:pStyle w:val="Heading2"/>
        <w:ind w:left="0" w:firstLine="0"/>
        <w:rPr>
          <w:rFonts w:ascii="Arial Unicode MS" w:eastAsia="Arial Unicode MS" w:hAnsi="Arial Unicode MS" w:cs="Arial Unicode MS"/>
          <w:bCs/>
          <w:i w:val="0"/>
          <w:iCs/>
          <w:lang w:eastAsia="zh-HK"/>
        </w:rPr>
      </w:pPr>
      <w:bookmarkStart w:id="35" w:name="_Toc478575191"/>
      <w:r>
        <w:rPr>
          <w:rFonts w:ascii="Arial Unicode MS" w:eastAsia="Arial Unicode MS" w:hAnsi="Arial Unicode MS" w:cs="Arial Unicode MS" w:hint="eastAsia"/>
          <w:bCs/>
          <w:i w:val="0"/>
          <w:iCs/>
          <w:lang w:eastAsia="zh-HK"/>
        </w:rPr>
        <w:t>操作审计</w:t>
      </w:r>
      <w:bookmarkEnd w:id="35"/>
    </w:p>
    <w:p w14:paraId="7DE80257" w14:textId="07DD92E1" w:rsidR="00CE19AF" w:rsidRPr="00CE19AF" w:rsidRDefault="003D46A9" w:rsidP="00137D4C">
      <w:pPr>
        <w:pStyle w:val="Heading3"/>
        <w:rPr>
          <w:rFonts w:ascii="Arial Unicode MS" w:eastAsia="Arial Unicode MS" w:hAnsi="Arial Unicode MS" w:cs="Arial Unicode MS"/>
          <w:i w:val="0"/>
          <w:lang w:eastAsia="zh-CN"/>
        </w:rPr>
      </w:pPr>
      <w:bookmarkStart w:id="36" w:name="_Toc478575192"/>
      <w:r>
        <w:rPr>
          <w:rFonts w:ascii="微软雅黑" w:eastAsia="微软雅黑" w:hAnsi="微软雅黑" w:cs="微软雅黑" w:hint="eastAsia"/>
          <w:i w:val="0"/>
          <w:lang w:eastAsia="zh-CN"/>
        </w:rPr>
        <w:t>操作记录</w:t>
      </w:r>
      <w:bookmarkEnd w:id="36"/>
    </w:p>
    <w:tbl>
      <w:tblPr>
        <w:tblW w:w="8615" w:type="dxa"/>
        <w:tblInd w:w="565" w:type="dxa"/>
        <w:tblLayout w:type="fixed"/>
        <w:tblLook w:val="0000" w:firstRow="0" w:lastRow="0" w:firstColumn="0" w:lastColumn="0" w:noHBand="0" w:noVBand="0"/>
      </w:tblPr>
      <w:tblGrid>
        <w:gridCol w:w="1276"/>
        <w:gridCol w:w="709"/>
        <w:gridCol w:w="709"/>
        <w:gridCol w:w="49"/>
        <w:gridCol w:w="659"/>
        <w:gridCol w:w="75"/>
        <w:gridCol w:w="634"/>
        <w:gridCol w:w="100"/>
        <w:gridCol w:w="609"/>
        <w:gridCol w:w="125"/>
        <w:gridCol w:w="584"/>
        <w:gridCol w:w="150"/>
        <w:gridCol w:w="734"/>
        <w:gridCol w:w="734"/>
        <w:gridCol w:w="734"/>
        <w:gridCol w:w="734"/>
      </w:tblGrid>
      <w:tr w:rsidR="00B07E64" w:rsidRPr="00BE0919" w14:paraId="16571873" w14:textId="77777777" w:rsidTr="00B07E64">
        <w:trPr>
          <w:cantSplit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14:paraId="1CBF98C1" w14:textId="77777777" w:rsidR="00B07E64" w:rsidRPr="00CD346B" w:rsidRDefault="00B07E64" w:rsidP="00B07E64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 w:hint="eastAsia"/>
              </w:rPr>
              <w:t>页面名称</w:t>
            </w:r>
          </w:p>
        </w:tc>
        <w:tc>
          <w:tcPr>
            <w:tcW w:w="7339" w:type="dxa"/>
            <w:gridSpan w:val="1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D53E3CD" w14:textId="40A3A97D" w:rsidR="00B07E64" w:rsidRPr="00BE0919" w:rsidRDefault="003D46A9" w:rsidP="00B07E64">
            <w:pPr>
              <w:pStyle w:val="a4"/>
              <w:snapToGrid w:val="0"/>
              <w:spacing w:after="120"/>
              <w:ind w:right="200"/>
              <w:jc w:val="left"/>
              <w:rPr>
                <w:rFonts w:ascii="微软雅黑" w:eastAsia="微软雅黑" w:hAnsi="微软雅黑"/>
                <w:sz w:val="20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0"/>
                <w:lang w:eastAsia="zh-CN"/>
              </w:rPr>
              <w:t>操作记录</w:t>
            </w:r>
            <w:r w:rsidR="00B07E64">
              <w:rPr>
                <w:rFonts w:ascii="微软雅黑" w:eastAsia="微软雅黑" w:hAnsi="微软雅黑" w:hint="eastAsia"/>
                <w:sz w:val="20"/>
                <w:lang w:eastAsia="zh-CN"/>
              </w:rPr>
              <w:t>列表</w:t>
            </w:r>
          </w:p>
        </w:tc>
      </w:tr>
      <w:tr w:rsidR="00B07E64" w14:paraId="3A949D03" w14:textId="77777777" w:rsidTr="00B07E64">
        <w:trPr>
          <w:cantSplit/>
          <w:trHeight w:val="381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14:paraId="2651B9B0" w14:textId="77777777" w:rsidR="00B07E64" w:rsidRDefault="00B07E64" w:rsidP="00B07E64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 w:hint="eastAsia"/>
              </w:rPr>
              <w:t>描述</w:t>
            </w:r>
          </w:p>
        </w:tc>
        <w:tc>
          <w:tcPr>
            <w:tcW w:w="7339" w:type="dxa"/>
            <w:gridSpan w:val="1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84D5A79" w14:textId="5E47AC2F" w:rsidR="00B07E64" w:rsidRDefault="003D46A9" w:rsidP="00B07E64">
            <w:pPr>
              <w:pStyle w:val="a4"/>
              <w:snapToGrid w:val="0"/>
              <w:spacing w:after="120"/>
              <w:ind w:right="200"/>
              <w:jc w:val="left"/>
              <w:rPr>
                <w:rFonts w:ascii="微软雅黑" w:eastAsia="微软雅黑" w:hAnsi="微软雅黑"/>
                <w:sz w:val="20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0"/>
                <w:lang w:eastAsia="zh-CN"/>
              </w:rPr>
              <w:t>显示所有操作记录</w:t>
            </w:r>
            <w:r w:rsidR="00B07E64">
              <w:rPr>
                <w:rFonts w:ascii="微软雅黑" w:eastAsia="微软雅黑" w:hAnsi="微软雅黑" w:hint="eastAsia"/>
                <w:sz w:val="20"/>
                <w:lang w:eastAsia="zh-CN"/>
              </w:rPr>
              <w:t>信息</w:t>
            </w:r>
          </w:p>
        </w:tc>
      </w:tr>
      <w:tr w:rsidR="00B07E64" w:rsidRPr="00BE0919" w14:paraId="0F39D33E" w14:textId="77777777" w:rsidTr="00B07E64">
        <w:trPr>
          <w:cantSplit/>
          <w:trHeight w:val="381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14:paraId="725859BF" w14:textId="77777777" w:rsidR="00B07E64" w:rsidRPr="00CD346B" w:rsidRDefault="00B07E64" w:rsidP="00B07E64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 w:hint="eastAsia"/>
              </w:rPr>
              <w:t>页面类型</w:t>
            </w:r>
          </w:p>
        </w:tc>
        <w:tc>
          <w:tcPr>
            <w:tcW w:w="7339" w:type="dxa"/>
            <w:gridSpan w:val="1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277F68A" w14:textId="77777777" w:rsidR="00B07E64" w:rsidRPr="00BE0919" w:rsidRDefault="00B07E64" w:rsidP="00B07E64">
            <w:pPr>
              <w:pStyle w:val="a4"/>
              <w:snapToGrid w:val="0"/>
              <w:spacing w:after="120"/>
              <w:ind w:right="200"/>
              <w:jc w:val="left"/>
              <w:rPr>
                <w:rFonts w:ascii="微软雅黑" w:eastAsia="微软雅黑" w:hAnsi="微软雅黑"/>
                <w:sz w:val="20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0"/>
                <w:lang w:eastAsia="zh-CN"/>
              </w:rPr>
              <w:t>列表</w:t>
            </w:r>
          </w:p>
        </w:tc>
      </w:tr>
      <w:tr w:rsidR="00B07E64" w:rsidRPr="004D026E" w14:paraId="20B93A96" w14:textId="77777777" w:rsidTr="00B07E64">
        <w:trPr>
          <w:cantSplit/>
          <w:trHeight w:val="353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14:paraId="3869B376" w14:textId="77777777" w:rsidR="00B07E64" w:rsidRPr="00CD346B" w:rsidRDefault="00B07E64" w:rsidP="00B07E64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lang w:eastAsia="zh-HK"/>
              </w:rPr>
            </w:pPr>
            <w:r>
              <w:rPr>
                <w:rFonts w:ascii="Arial Unicode MS" w:eastAsia="Arial Unicode MS" w:hAnsi="Arial Unicode MS" w:cs="Arial Unicode MS" w:hint="eastAsia"/>
                <w:lang w:eastAsia="zh-HK"/>
              </w:rPr>
              <w:t>工具栏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A1689B6" w14:textId="77777777" w:rsidR="00B07E64" w:rsidRPr="004D026E" w:rsidRDefault="00B07E64" w:rsidP="00B07E64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</w:p>
        </w:tc>
        <w:tc>
          <w:tcPr>
            <w:tcW w:w="75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DADEEC5" w14:textId="77777777" w:rsidR="00B07E64" w:rsidRPr="004D026E" w:rsidRDefault="00B07E64" w:rsidP="00B07E64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</w:p>
        </w:tc>
        <w:tc>
          <w:tcPr>
            <w:tcW w:w="7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ADEBBB" w14:textId="77777777" w:rsidR="00B07E64" w:rsidRPr="004D026E" w:rsidRDefault="00B07E64" w:rsidP="00B07E64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</w:p>
        </w:tc>
        <w:tc>
          <w:tcPr>
            <w:tcW w:w="7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F3961EA" w14:textId="77777777" w:rsidR="00B07E64" w:rsidRPr="004D026E" w:rsidRDefault="00B07E64" w:rsidP="00B07E64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</w:p>
        </w:tc>
        <w:tc>
          <w:tcPr>
            <w:tcW w:w="7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76E26F2" w14:textId="77777777" w:rsidR="00B07E64" w:rsidRPr="004D026E" w:rsidRDefault="00B07E64" w:rsidP="00B07E64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  <w:lang w:eastAsia="zh-CN"/>
              </w:rPr>
              <w:t>详</w:t>
            </w:r>
          </w:p>
        </w:tc>
        <w:tc>
          <w:tcPr>
            <w:tcW w:w="7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7D9030F" w14:textId="77777777" w:rsidR="00B07E64" w:rsidRPr="00CF72D9" w:rsidRDefault="00B07E64" w:rsidP="00B07E64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color w:val="A6A6A6" w:themeColor="background1" w:themeShade="A6"/>
                <w:sz w:val="16"/>
                <w:szCs w:val="16"/>
                <w:lang w:eastAsia="zh-CN"/>
              </w:rPr>
            </w:pPr>
            <w:r w:rsidRPr="00CF72D9">
              <w:rPr>
                <w:rFonts w:ascii="微软雅黑" w:eastAsia="微软雅黑" w:hAnsi="微软雅黑" w:hint="eastAsia"/>
                <w:color w:val="A6A6A6" w:themeColor="background1" w:themeShade="A6"/>
                <w:sz w:val="16"/>
                <w:szCs w:val="16"/>
                <w:lang w:eastAsia="zh-CN"/>
              </w:rPr>
              <w:t>增</w:t>
            </w:r>
          </w:p>
        </w:tc>
        <w:tc>
          <w:tcPr>
            <w:tcW w:w="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B571491" w14:textId="77777777" w:rsidR="00B07E64" w:rsidRPr="00CF72D9" w:rsidRDefault="00B07E64" w:rsidP="00B07E64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color w:val="A6A6A6" w:themeColor="background1" w:themeShade="A6"/>
                <w:sz w:val="16"/>
                <w:szCs w:val="16"/>
                <w:lang w:eastAsia="zh-CN"/>
              </w:rPr>
            </w:pPr>
            <w:r w:rsidRPr="00CF72D9">
              <w:rPr>
                <w:rFonts w:ascii="微软雅黑" w:eastAsia="微软雅黑" w:hAnsi="微软雅黑" w:hint="eastAsia"/>
                <w:color w:val="A6A6A6" w:themeColor="background1" w:themeShade="A6"/>
                <w:sz w:val="16"/>
                <w:szCs w:val="16"/>
                <w:lang w:eastAsia="zh-CN"/>
              </w:rPr>
              <w:t>改</w:t>
            </w:r>
          </w:p>
        </w:tc>
        <w:tc>
          <w:tcPr>
            <w:tcW w:w="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6BCC868" w14:textId="77777777" w:rsidR="00B07E64" w:rsidRPr="00CF72D9" w:rsidRDefault="00B07E64" w:rsidP="00B07E64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color w:val="A6A6A6" w:themeColor="background1" w:themeShade="A6"/>
                <w:sz w:val="16"/>
                <w:szCs w:val="16"/>
                <w:lang w:eastAsia="zh-CN"/>
              </w:rPr>
            </w:pPr>
            <w:r w:rsidRPr="00CF72D9">
              <w:rPr>
                <w:rFonts w:ascii="微软雅黑" w:eastAsia="微软雅黑" w:hAnsi="微软雅黑" w:hint="eastAsia"/>
                <w:color w:val="A6A6A6" w:themeColor="background1" w:themeShade="A6"/>
                <w:sz w:val="16"/>
                <w:szCs w:val="16"/>
                <w:lang w:eastAsia="zh-CN"/>
              </w:rPr>
              <w:t>删</w:t>
            </w:r>
          </w:p>
        </w:tc>
        <w:tc>
          <w:tcPr>
            <w:tcW w:w="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3610D6E" w14:textId="77777777" w:rsidR="00B07E64" w:rsidRPr="004D026E" w:rsidRDefault="00B07E64" w:rsidP="00B07E64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  <w:lang w:eastAsia="zh-CN"/>
              </w:rPr>
              <w:t>设</w:t>
            </w:r>
          </w:p>
        </w:tc>
        <w:tc>
          <w:tcPr>
            <w:tcW w:w="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D4D1205" w14:textId="77777777" w:rsidR="00B07E64" w:rsidRPr="004D026E" w:rsidRDefault="00B07E64" w:rsidP="00B07E64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  <w:lang w:eastAsia="zh-CN"/>
              </w:rPr>
              <w:t>查</w:t>
            </w:r>
          </w:p>
        </w:tc>
      </w:tr>
      <w:tr w:rsidR="00B07E64" w:rsidRPr="003C5BB6" w14:paraId="52560C01" w14:textId="77777777" w:rsidTr="00B07E64">
        <w:trPr>
          <w:cantSplit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 w:themeFill="background1" w:themeFillShade="F2"/>
            <w:vAlign w:val="center"/>
          </w:tcPr>
          <w:p w14:paraId="7D094E20" w14:textId="77777777" w:rsidR="00B07E64" w:rsidRDefault="00B07E64" w:rsidP="00B07E64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Cs w:val="0"/>
                <w:iCs/>
                <w:sz w:val="20"/>
                <w:lang w:eastAsia="zh-CN"/>
              </w:rPr>
            </w:pPr>
            <w:r>
              <w:rPr>
                <w:rFonts w:ascii="Arial Unicode MS" w:eastAsia="Arial Unicode MS" w:hAnsi="Arial Unicode MS" w:cs="Arial Unicode MS" w:hint="eastAsia"/>
                <w:bCs w:val="0"/>
                <w:iCs/>
                <w:sz w:val="20"/>
                <w:lang w:eastAsia="zh-CN"/>
              </w:rPr>
              <w:t>其它要求</w:t>
            </w:r>
          </w:p>
        </w:tc>
        <w:tc>
          <w:tcPr>
            <w:tcW w:w="7339" w:type="dxa"/>
            <w:gridSpan w:val="1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9072652" w14:textId="77777777" w:rsidR="00B07E64" w:rsidRPr="003C5BB6" w:rsidRDefault="00B07E64" w:rsidP="00B07E64">
            <w:pPr>
              <w:pStyle w:val="a4"/>
              <w:snapToGrid w:val="0"/>
              <w:spacing w:after="120"/>
              <w:ind w:right="200"/>
              <w:jc w:val="left"/>
              <w:rPr>
                <w:rFonts w:ascii="微软雅黑" w:eastAsia="微软雅黑" w:hAnsi="微软雅黑"/>
                <w:iCs/>
                <w:kern w:val="0"/>
                <w:sz w:val="20"/>
                <w:lang w:eastAsia="zh-CN"/>
              </w:rPr>
            </w:pPr>
          </w:p>
        </w:tc>
      </w:tr>
      <w:tr w:rsidR="00B07E64" w:rsidRPr="0057535E" w14:paraId="2B710FB6" w14:textId="77777777" w:rsidTr="00B07E64">
        <w:trPr>
          <w:cantSplit/>
          <w:trHeight w:val="450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14:paraId="4A1751A3" w14:textId="77777777" w:rsidR="00B07E64" w:rsidRPr="0057535E" w:rsidRDefault="00B07E64" w:rsidP="00B07E64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列名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14:paraId="7BA3BACB" w14:textId="77777777" w:rsidR="00B07E64" w:rsidRPr="0057535E" w:rsidRDefault="00B07E64" w:rsidP="00B07E64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宽度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14:paraId="5342031E" w14:textId="77777777" w:rsidR="00B07E64" w:rsidRPr="0057535E" w:rsidRDefault="00B07E64" w:rsidP="00B07E64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显示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267E7C07" w14:textId="77777777" w:rsidR="00B07E64" w:rsidRPr="0057535E" w:rsidRDefault="00B07E64" w:rsidP="00B07E64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排序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5D68E21F" w14:textId="77777777" w:rsidR="00B07E64" w:rsidRPr="0057535E" w:rsidRDefault="00B07E64" w:rsidP="00B07E64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搜索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1BB7A757" w14:textId="77777777" w:rsidR="00B07E64" w:rsidRPr="0057535E" w:rsidRDefault="00B07E64" w:rsidP="00B07E64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新增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6F9B738B" w14:textId="77777777" w:rsidR="00B07E64" w:rsidRPr="0057535E" w:rsidRDefault="00B07E64" w:rsidP="00B07E64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编辑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39AC8B84" w14:textId="77777777" w:rsidR="00B07E64" w:rsidRPr="0057535E" w:rsidRDefault="00B07E64" w:rsidP="00B07E64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约束</w:t>
            </w:r>
            <w:r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备注</w:t>
            </w:r>
          </w:p>
        </w:tc>
      </w:tr>
      <w:tr w:rsidR="00B07E64" w:rsidRPr="0068506A" w14:paraId="577CDFB0" w14:textId="77777777" w:rsidTr="00B07E64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B747AE8" w14:textId="4121A914" w:rsidR="00B07E64" w:rsidRPr="000203F2" w:rsidRDefault="00CF72D9" w:rsidP="00B07E64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8"/>
                <w:szCs w:val="18"/>
                <w:lang w:eastAsia="zh-CN"/>
              </w:rPr>
            </w:pPr>
            <w:r w:rsidRPr="000203F2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8"/>
                <w:szCs w:val="18"/>
                <w:lang w:eastAsia="zh-CN"/>
              </w:rPr>
              <w:t>ID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E9BDC31" w14:textId="5058B387" w:rsidR="00B07E64" w:rsidRPr="000203F2" w:rsidRDefault="004D3AF9" w:rsidP="00B07E64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0203F2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60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C5B0956" w14:textId="5477B657" w:rsidR="00B07E64" w:rsidRPr="000203F2" w:rsidRDefault="00CF72D9" w:rsidP="00B07E64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0203F2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Num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81F14C" w14:textId="5A60ED4C" w:rsidR="00B07E64" w:rsidRPr="0068506A" w:rsidRDefault="00CF72D9" w:rsidP="00B07E64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&lt;&gt;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12CE46" w14:textId="2142E101" w:rsidR="00B07E64" w:rsidRPr="0068506A" w:rsidRDefault="00B07E64" w:rsidP="00B07E64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8008DC" w14:textId="39AD5787" w:rsidR="00B07E64" w:rsidRPr="0068506A" w:rsidRDefault="00CF72D9" w:rsidP="00B07E64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E08097" w14:textId="75463F8D" w:rsidR="00B07E64" w:rsidRPr="0068506A" w:rsidRDefault="00CF72D9" w:rsidP="00B07E64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B2192D" w14:textId="77777777" w:rsidR="00B07E64" w:rsidRPr="0068506A" w:rsidRDefault="00B07E64" w:rsidP="00B07E64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</w:p>
        </w:tc>
      </w:tr>
      <w:tr w:rsidR="00B07E64" w:rsidRPr="0068506A" w14:paraId="64835D6E" w14:textId="77777777" w:rsidTr="00B07E64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C9E4504" w14:textId="67089B40" w:rsidR="00B07E64" w:rsidRPr="004D026E" w:rsidRDefault="00CF72D9" w:rsidP="00B07E64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操作时间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ECAA1BE" w14:textId="4B38FB4E" w:rsidR="00B07E64" w:rsidRPr="0068506A" w:rsidRDefault="005766AF" w:rsidP="00B07E64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140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EABB019" w14:textId="1C748E56" w:rsidR="00B07E64" w:rsidRPr="0068506A" w:rsidRDefault="00CF72D9" w:rsidP="00B07E64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Date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8F59CA" w14:textId="4EC64301" w:rsidR="00B07E64" w:rsidRPr="0068506A" w:rsidRDefault="00CF72D9" w:rsidP="00B07E64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7488C0" w14:textId="4717F1BB" w:rsidR="00B07E64" w:rsidRPr="0068506A" w:rsidRDefault="00B07E64" w:rsidP="00B07E64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AF1D06" w14:textId="57142442" w:rsidR="00B07E64" w:rsidRPr="0068506A" w:rsidRDefault="00CF72D9" w:rsidP="00B07E64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F9189D" w14:textId="61E7F867" w:rsidR="00B07E64" w:rsidRPr="0068506A" w:rsidRDefault="00CF72D9" w:rsidP="00B07E64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322A09" w14:textId="77777777" w:rsidR="00B07E64" w:rsidRPr="0068506A" w:rsidRDefault="00B07E64" w:rsidP="00B07E64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</w:p>
        </w:tc>
      </w:tr>
      <w:tr w:rsidR="00B07E64" w:rsidRPr="0068506A" w14:paraId="25BABD1F" w14:textId="77777777" w:rsidTr="00B07E64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EA42DB7" w14:textId="5EF4F154" w:rsidR="00B07E64" w:rsidRDefault="00CF72D9" w:rsidP="00B07E64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用户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B7A7669" w14:textId="6A42C5E0" w:rsidR="00B07E64" w:rsidRPr="0068506A" w:rsidRDefault="005766AF" w:rsidP="00B07E64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80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41D6513" w14:textId="07779F77" w:rsidR="00B07E64" w:rsidRPr="0068506A" w:rsidRDefault="00CF72D9" w:rsidP="00B07E64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Str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BB55F5" w14:textId="550EF5C1" w:rsidR="00B07E64" w:rsidRPr="0068506A" w:rsidRDefault="00CF72D9" w:rsidP="00B07E64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DD597E" w14:textId="48682A4B" w:rsidR="00B07E64" w:rsidRPr="0068506A" w:rsidRDefault="00A27D95" w:rsidP="00B07E64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IN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BF072D" w14:textId="7B012768" w:rsidR="00B07E64" w:rsidRPr="0068506A" w:rsidRDefault="00CF72D9" w:rsidP="00B07E64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82F901" w14:textId="66A47E1A" w:rsidR="00B07E64" w:rsidRPr="0068506A" w:rsidRDefault="00CF72D9" w:rsidP="00B07E64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9762EC" w14:textId="77777777" w:rsidR="00B07E64" w:rsidRPr="0068506A" w:rsidRDefault="00B07E64" w:rsidP="00B07E64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</w:p>
        </w:tc>
      </w:tr>
      <w:tr w:rsidR="00BA7F43" w:rsidRPr="0068506A" w14:paraId="33F1E3AB" w14:textId="77777777" w:rsidTr="00B07E64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7F60962" w14:textId="16C833C0" w:rsidR="00BA7F43" w:rsidRDefault="00BA7F43" w:rsidP="00BA7F43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来访IP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4D2B425" w14:textId="32099CAE" w:rsidR="00BA7F43" w:rsidRPr="0068506A" w:rsidRDefault="005766AF" w:rsidP="00BA7F43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140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255A41E" w14:textId="3D05E496" w:rsidR="00BA7F43" w:rsidRPr="0068506A" w:rsidRDefault="00BA7F43" w:rsidP="00BA7F43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Str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85E0F9" w14:textId="542BBCB6" w:rsidR="00BA7F43" w:rsidRPr="0068506A" w:rsidRDefault="00BA7F43" w:rsidP="00BA7F43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1494A4" w14:textId="128FE763" w:rsidR="00BA7F43" w:rsidRPr="0068506A" w:rsidRDefault="00A27D95" w:rsidP="00BA7F43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IN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97056F" w14:textId="44A58A09" w:rsidR="00BA7F43" w:rsidRPr="0068506A" w:rsidRDefault="00BA7F43" w:rsidP="00BA7F43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B85375" w14:textId="01115DD6" w:rsidR="00BA7F43" w:rsidRPr="0068506A" w:rsidRDefault="00BA7F43" w:rsidP="00BA7F43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668B10" w14:textId="77777777" w:rsidR="00BA7F43" w:rsidRPr="0068506A" w:rsidRDefault="00BA7F43" w:rsidP="00BA7F43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</w:p>
        </w:tc>
      </w:tr>
      <w:tr w:rsidR="00BA7F43" w:rsidRPr="0068506A" w14:paraId="498BBB9B" w14:textId="77777777" w:rsidTr="00B07E64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1B7DE87" w14:textId="29DAFDA0" w:rsidR="00BA7F43" w:rsidRDefault="00BA7F43" w:rsidP="00BA7F43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来访地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5E0BEDA" w14:textId="6CFFF8B5" w:rsidR="00BA7F43" w:rsidRPr="0068506A" w:rsidRDefault="005766AF" w:rsidP="00BA7F43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140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A069AEA" w14:textId="1D3A31C9" w:rsidR="00BA7F43" w:rsidRPr="0068506A" w:rsidRDefault="00BA7F43" w:rsidP="00BA7F43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Str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720E86" w14:textId="2CF373E6" w:rsidR="00BA7F43" w:rsidRPr="0068506A" w:rsidRDefault="00BA7F43" w:rsidP="00BA7F43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A40CE9" w14:textId="668F1197" w:rsidR="00BA7F43" w:rsidRPr="0068506A" w:rsidRDefault="00A27D95" w:rsidP="00BA7F43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IN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902582" w14:textId="1DAD55A3" w:rsidR="00BA7F43" w:rsidRPr="0068506A" w:rsidRDefault="00BA7F43" w:rsidP="00BA7F43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FB9E0D" w14:textId="2534586D" w:rsidR="00BA7F43" w:rsidRPr="0068506A" w:rsidRDefault="00BA7F43" w:rsidP="00BA7F43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EB50E8" w14:textId="77777777" w:rsidR="00BA7F43" w:rsidRPr="0068506A" w:rsidRDefault="00BA7F43" w:rsidP="00BA7F43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</w:p>
        </w:tc>
      </w:tr>
      <w:tr w:rsidR="00BA7F43" w:rsidRPr="0068506A" w14:paraId="36D58763" w14:textId="77777777" w:rsidTr="00A27D95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0A915A8" w14:textId="5EC4AEED" w:rsidR="00BA7F43" w:rsidRPr="004D026E" w:rsidRDefault="00BA7F43" w:rsidP="00BA7F43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动作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1B09A89" w14:textId="5CA4960C" w:rsidR="00BA7F43" w:rsidRPr="0068506A" w:rsidRDefault="004D3AF9" w:rsidP="00BA7F43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60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F253EB4" w14:textId="07EE6144" w:rsidR="00BA7F43" w:rsidRPr="0068506A" w:rsidRDefault="00BA7F43" w:rsidP="00BA7F43">
            <w:pPr>
              <w:pStyle w:val="a5"/>
              <w:snapToGrid w:val="0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  <w:r w:rsidRPr="00A27D95">
              <w:rPr>
                <w:rFonts w:ascii="微软雅黑" w:eastAsia="微软雅黑" w:hAnsi="微软雅黑" w:hint="eastAsia"/>
                <w:b w:val="0"/>
                <w:color w:val="FFFFFF" w:themeColor="background1"/>
                <w:sz w:val="16"/>
                <w:szCs w:val="16"/>
                <w:lang w:eastAsia="zh-CN"/>
              </w:rPr>
              <w:t>Str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E35D6D" w14:textId="01FE014F" w:rsidR="00BA7F43" w:rsidRPr="0068506A" w:rsidRDefault="00BA7F43" w:rsidP="00BA7F43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83F6DD" w14:textId="5910CB5E" w:rsidR="00BA7F43" w:rsidRPr="0068506A" w:rsidRDefault="00A27D95" w:rsidP="00BA7F43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SEL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A25514" w14:textId="088D7FE4" w:rsidR="00BA7F43" w:rsidRPr="0068506A" w:rsidRDefault="00BA7F43" w:rsidP="00BA7F43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A69D1B" w14:textId="6431098A" w:rsidR="00BA7F43" w:rsidRPr="0068506A" w:rsidRDefault="00BA7F43" w:rsidP="00BA7F43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E60187" w14:textId="6158332C" w:rsidR="00BA7F43" w:rsidRPr="0068506A" w:rsidRDefault="00BA7F43" w:rsidP="00BA7F43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 w:rsidRPr="00555EB4">
              <w:rPr>
                <w:rFonts w:ascii="微软雅黑" w:eastAsia="微软雅黑" w:hAnsi="微软雅黑" w:hint="eastAsia"/>
                <w:b w:val="0"/>
                <w:bCs w:val="0"/>
                <w:color w:val="FFFFFF" w:themeColor="background1"/>
                <w:sz w:val="16"/>
                <w:szCs w:val="16"/>
                <w:highlight w:val="red"/>
                <w:lang w:eastAsia="zh-CN"/>
              </w:rPr>
              <w:t xml:space="preserve">查看 </w:t>
            </w:r>
            <w:r w:rsidRPr="00555EB4"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highlight w:val="red"/>
                <w:lang w:eastAsia="zh-CN"/>
              </w:rPr>
              <w:t>／</w:t>
            </w:r>
            <w:r w:rsidRPr="00555EB4">
              <w:rPr>
                <w:rFonts w:ascii="微软雅黑" w:eastAsia="微软雅黑" w:hAnsi="微软雅黑" w:hint="eastAsia"/>
                <w:b w:val="0"/>
                <w:bCs w:val="0"/>
                <w:color w:val="FFFFFF" w:themeColor="background1"/>
                <w:sz w:val="16"/>
                <w:szCs w:val="16"/>
                <w:highlight w:val="red"/>
                <w:lang w:eastAsia="zh-CN"/>
              </w:rPr>
              <w:t>新增</w:t>
            </w:r>
            <w:r w:rsidRPr="00555EB4"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highlight w:val="red"/>
                <w:lang w:eastAsia="zh-CN"/>
              </w:rPr>
              <w:t>／</w:t>
            </w:r>
            <w:r w:rsidRPr="00555EB4">
              <w:rPr>
                <w:rFonts w:ascii="微软雅黑" w:eastAsia="微软雅黑" w:hAnsi="微软雅黑" w:hint="eastAsia"/>
                <w:b w:val="0"/>
                <w:bCs w:val="0"/>
                <w:color w:val="FFFFFF" w:themeColor="background1"/>
                <w:sz w:val="16"/>
                <w:szCs w:val="16"/>
                <w:highlight w:val="red"/>
                <w:lang w:eastAsia="zh-CN"/>
              </w:rPr>
              <w:t>登</w:t>
            </w:r>
            <w:r w:rsidR="00A27D95" w:rsidRPr="00555EB4">
              <w:rPr>
                <w:rFonts w:ascii="微软雅黑" w:eastAsia="微软雅黑" w:hAnsi="微软雅黑" w:hint="eastAsia"/>
                <w:b w:val="0"/>
                <w:bCs w:val="0"/>
                <w:color w:val="FFFFFF" w:themeColor="background1"/>
                <w:sz w:val="16"/>
                <w:szCs w:val="16"/>
                <w:highlight w:val="red"/>
                <w:lang w:eastAsia="zh-CN"/>
              </w:rPr>
              <w:t>录</w:t>
            </w:r>
            <w:r w:rsidRPr="00555EB4"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highlight w:val="red"/>
                <w:lang w:eastAsia="zh-CN"/>
              </w:rPr>
              <w:t>／</w:t>
            </w:r>
            <w:r w:rsidRPr="00555EB4">
              <w:rPr>
                <w:rFonts w:ascii="微软雅黑" w:eastAsia="微软雅黑" w:hAnsi="微软雅黑" w:hint="eastAsia"/>
                <w:b w:val="0"/>
                <w:bCs w:val="0"/>
                <w:color w:val="FFFFFF" w:themeColor="background1"/>
                <w:sz w:val="16"/>
                <w:szCs w:val="16"/>
                <w:highlight w:val="red"/>
                <w:lang w:eastAsia="zh-CN"/>
              </w:rPr>
              <w:t>删除</w:t>
            </w:r>
            <w:r w:rsidR="00BD44D3" w:rsidRPr="00555EB4"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highlight w:val="red"/>
                <w:lang w:eastAsia="zh-CN"/>
              </w:rPr>
              <w:t>／</w:t>
            </w:r>
            <w:r w:rsidR="00BD44D3" w:rsidRPr="00555EB4">
              <w:rPr>
                <w:rFonts w:ascii="微软雅黑" w:eastAsia="微软雅黑" w:hAnsi="微软雅黑" w:hint="eastAsia"/>
                <w:b w:val="0"/>
                <w:bCs w:val="0"/>
                <w:color w:val="FFFFFF" w:themeColor="background1"/>
                <w:sz w:val="16"/>
                <w:szCs w:val="16"/>
                <w:highlight w:val="red"/>
                <w:lang w:eastAsia="zh-CN"/>
              </w:rPr>
              <w:t>更新</w:t>
            </w:r>
            <w:r w:rsidR="00BD44D3" w:rsidRPr="00555EB4"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highlight w:val="red"/>
                <w:lang w:eastAsia="zh-CN"/>
              </w:rPr>
              <w:t>／</w:t>
            </w:r>
            <w:r w:rsidR="00BD44D3" w:rsidRPr="00555EB4">
              <w:rPr>
                <w:rFonts w:ascii="微软雅黑" w:eastAsia="微软雅黑" w:hAnsi="微软雅黑" w:hint="eastAsia"/>
                <w:b w:val="0"/>
                <w:bCs w:val="0"/>
                <w:color w:val="FFFFFF" w:themeColor="background1"/>
                <w:sz w:val="16"/>
                <w:szCs w:val="16"/>
                <w:highlight w:val="red"/>
                <w:lang w:eastAsia="zh-CN"/>
              </w:rPr>
              <w:t>登出</w:t>
            </w:r>
            <w:r w:rsidR="00BD44D3" w:rsidRPr="00555EB4"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highlight w:val="red"/>
                <w:lang w:eastAsia="zh-CN"/>
              </w:rPr>
              <w:t>／</w:t>
            </w:r>
            <w:r w:rsidR="00BD44D3" w:rsidRPr="00555EB4">
              <w:rPr>
                <w:rFonts w:ascii="微软雅黑" w:eastAsia="微软雅黑" w:hAnsi="微软雅黑" w:hint="eastAsia"/>
                <w:b w:val="0"/>
                <w:bCs w:val="0"/>
                <w:color w:val="FFFFFF" w:themeColor="background1"/>
                <w:sz w:val="16"/>
                <w:szCs w:val="16"/>
                <w:highlight w:val="red"/>
                <w:lang w:eastAsia="zh-CN"/>
              </w:rPr>
              <w:t>无权限</w:t>
            </w:r>
          </w:p>
        </w:tc>
      </w:tr>
      <w:tr w:rsidR="00BA7F43" w:rsidRPr="0068506A" w14:paraId="7CB56B0B" w14:textId="77777777" w:rsidTr="00B07E64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8B7B7CF" w14:textId="330949EB" w:rsidR="00BA7F43" w:rsidRPr="004D026E" w:rsidRDefault="00BA7F43" w:rsidP="00BA7F43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访问页面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B1347AD" w14:textId="2B846B2C" w:rsidR="00BA7F43" w:rsidRPr="0068506A" w:rsidRDefault="005766AF" w:rsidP="00BA7F43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110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DB1C2FE" w14:textId="54C9B41A" w:rsidR="00BA7F43" w:rsidRPr="0068506A" w:rsidRDefault="00BA7F43" w:rsidP="00BA7F43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Str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924997" w14:textId="6259D5B1" w:rsidR="00BA7F43" w:rsidRPr="0068506A" w:rsidRDefault="00BA7F43" w:rsidP="00BA7F43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1DEBFD" w14:textId="559DA450" w:rsidR="00BA7F43" w:rsidRPr="0068506A" w:rsidRDefault="00A27D95" w:rsidP="00BA7F43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  <w:t>SEL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F3235A" w14:textId="3ADF86A4" w:rsidR="00BA7F43" w:rsidRPr="0068506A" w:rsidRDefault="00BA7F43" w:rsidP="00BA7F43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9FF062" w14:textId="69185E8B" w:rsidR="00BA7F43" w:rsidRPr="0068506A" w:rsidRDefault="00BA7F43" w:rsidP="00BA7F43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D5E4BF" w14:textId="714E2765" w:rsidR="00BA7F43" w:rsidRPr="0068506A" w:rsidRDefault="00A27D95" w:rsidP="00BA7F43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 xml:space="preserve">主页 / 欢迎 </w:t>
            </w:r>
            <w:r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  <w:t xml:space="preserve">/ </w:t>
            </w: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登入 / 注销 /</w:t>
            </w:r>
            <w:r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  <w:t xml:space="preserve"> </w:t>
            </w:r>
            <w:r w:rsidR="004D3AF9"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及</w:t>
            </w: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所有菜单页面</w:t>
            </w:r>
          </w:p>
        </w:tc>
      </w:tr>
      <w:tr w:rsidR="00BA7F43" w:rsidRPr="0068506A" w14:paraId="1F355F36" w14:textId="77777777" w:rsidTr="00B07E64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6D88845" w14:textId="5A798F1A" w:rsidR="00BA7F43" w:rsidRPr="004D026E" w:rsidRDefault="00BA7F43" w:rsidP="00BA7F43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结果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BF0A1E5" w14:textId="1AC4E62C" w:rsidR="00BA7F43" w:rsidRPr="0068506A" w:rsidRDefault="004D3AF9" w:rsidP="00BA7F43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60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97FBE6F" w14:textId="1D94EA5C" w:rsidR="00BA7F43" w:rsidRPr="0068506A" w:rsidRDefault="00BA7F43" w:rsidP="00BA7F43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Str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B985E8" w14:textId="4A34E80A" w:rsidR="00BA7F43" w:rsidRPr="0068506A" w:rsidRDefault="00BA7F43" w:rsidP="00BA7F43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531077" w14:textId="08C0D0B8" w:rsidR="00BA7F43" w:rsidRPr="0068506A" w:rsidRDefault="00BA7F43" w:rsidP="00BA7F43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AB7062" w14:textId="3BE2111E" w:rsidR="00BA7F43" w:rsidRPr="0068506A" w:rsidRDefault="00BA7F43" w:rsidP="00BA7F43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034090" w14:textId="1AF68A4E" w:rsidR="00BA7F43" w:rsidRPr="0068506A" w:rsidRDefault="00BA7F43" w:rsidP="00BA7F43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D08971" w14:textId="77777777" w:rsidR="00BA7F43" w:rsidRPr="0068506A" w:rsidRDefault="00BA7F43" w:rsidP="00BA7F43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BA7F43" w:rsidRPr="0068506A" w14:paraId="3B6960D3" w14:textId="77777777" w:rsidTr="00B07E64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D926612" w14:textId="2987E1E9" w:rsidR="00BA7F43" w:rsidRPr="000203F2" w:rsidRDefault="00BA7F43" w:rsidP="00BA7F43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8"/>
                <w:szCs w:val="18"/>
                <w:lang w:eastAsia="zh-CN"/>
              </w:rPr>
            </w:pPr>
            <w:r w:rsidRPr="000203F2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8"/>
                <w:szCs w:val="18"/>
                <w:lang w:eastAsia="zh-CN"/>
              </w:rPr>
              <w:t>源系统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4629701" w14:textId="232AA8BE" w:rsidR="00BA7F43" w:rsidRPr="000203F2" w:rsidRDefault="000203F2" w:rsidP="00BA7F43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110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547F2BA" w14:textId="5FF860C2" w:rsidR="00BA7F43" w:rsidRPr="000203F2" w:rsidRDefault="00BA7F43" w:rsidP="00BA7F43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0203F2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Str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37C2F5" w14:textId="798605D6" w:rsidR="00BA7F43" w:rsidRPr="0068506A" w:rsidRDefault="00BA7F43" w:rsidP="00BA7F43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3EEE5F" w14:textId="1D3B89F4" w:rsidR="00BA7F43" w:rsidRPr="0068506A" w:rsidRDefault="00BA7F43" w:rsidP="00BA7F43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4B8349" w14:textId="1CC37EA5" w:rsidR="00BA7F43" w:rsidRPr="0068506A" w:rsidRDefault="00BA7F43" w:rsidP="00BA7F43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F85A04" w14:textId="7F24800A" w:rsidR="00BA7F43" w:rsidRPr="0068506A" w:rsidRDefault="00BA7F43" w:rsidP="00BA7F43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A224C4" w14:textId="77777777" w:rsidR="00BA7F43" w:rsidRPr="0068506A" w:rsidRDefault="00BA7F43" w:rsidP="00BA7F43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BA7F43" w:rsidRPr="0068506A" w14:paraId="3BAB588E" w14:textId="77777777" w:rsidTr="00B07E64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4B44E86" w14:textId="5CF26A1B" w:rsidR="00BA7F43" w:rsidRPr="000203F2" w:rsidRDefault="00BA7F43" w:rsidP="00BA7F43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8"/>
                <w:szCs w:val="18"/>
                <w:lang w:eastAsia="zh-CN"/>
              </w:rPr>
            </w:pPr>
            <w:r w:rsidRPr="000203F2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8"/>
                <w:szCs w:val="18"/>
                <w:lang w:eastAsia="zh-CN"/>
              </w:rPr>
              <w:t>源浏览器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4355CA6" w14:textId="00ACAF89" w:rsidR="00BA7F43" w:rsidRPr="000203F2" w:rsidRDefault="005766AF" w:rsidP="00BA7F43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0203F2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140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E300A59" w14:textId="7B6CDD55" w:rsidR="00BA7F43" w:rsidRPr="000203F2" w:rsidRDefault="00BA7F43" w:rsidP="00BA7F43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0203F2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Str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09BB19" w14:textId="259AD3D0" w:rsidR="00BA7F43" w:rsidRPr="0068506A" w:rsidRDefault="00BA7F43" w:rsidP="00BA7F43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5B5B7E" w14:textId="63F330EE" w:rsidR="00BA7F43" w:rsidRPr="0068506A" w:rsidRDefault="00BA7F43" w:rsidP="00BA7F43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D1A719" w14:textId="12DE4F25" w:rsidR="00BA7F43" w:rsidRPr="0068506A" w:rsidRDefault="00BA7F43" w:rsidP="00BA7F43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043801" w14:textId="3650F831" w:rsidR="00BA7F43" w:rsidRPr="0068506A" w:rsidRDefault="00BA7F43" w:rsidP="00BA7F43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E57AF8" w14:textId="77777777" w:rsidR="00BA7F43" w:rsidRPr="0068506A" w:rsidRDefault="00BA7F43" w:rsidP="00BA7F43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</w:tbl>
    <w:p w14:paraId="1A7A8E3F" w14:textId="7C4D2CE9" w:rsidR="0004466E" w:rsidRDefault="00967B2A" w:rsidP="00967B2A">
      <w:r>
        <w:rPr>
          <w:rFonts w:hint="eastAsia"/>
        </w:rPr>
        <w:tab/>
      </w:r>
    </w:p>
    <w:p w14:paraId="34715EC3" w14:textId="03C3F1B9" w:rsidR="00967B2A" w:rsidRDefault="00967B2A" w:rsidP="00967B2A"/>
    <w:p w14:paraId="10BA8740" w14:textId="77777777" w:rsidR="00967B2A" w:rsidRDefault="00967B2A" w:rsidP="00967B2A"/>
    <w:p w14:paraId="5EE35D5E" w14:textId="77777777" w:rsidR="00967B2A" w:rsidRDefault="00967B2A" w:rsidP="00967B2A"/>
    <w:p w14:paraId="5381C50D" w14:textId="77777777" w:rsidR="00967B2A" w:rsidRDefault="00967B2A" w:rsidP="00967B2A"/>
    <w:p w14:paraId="6AAFC9F2" w14:textId="77777777" w:rsidR="0004466E" w:rsidRDefault="0004466E" w:rsidP="00E67C25">
      <w:pPr>
        <w:ind w:left="720"/>
      </w:pPr>
    </w:p>
    <w:p w14:paraId="31213021" w14:textId="77777777" w:rsidR="00CE19AF" w:rsidRDefault="00CE19AF" w:rsidP="00E67C25">
      <w:pPr>
        <w:ind w:left="720"/>
      </w:pPr>
    </w:p>
    <w:p w14:paraId="38B97F76" w14:textId="019666D4" w:rsidR="00CE19AF" w:rsidRPr="00CE19AF" w:rsidRDefault="003D46A9" w:rsidP="00CE19AF">
      <w:pPr>
        <w:pStyle w:val="Heading3"/>
        <w:rPr>
          <w:rFonts w:ascii="Arial Unicode MS" w:eastAsia="Arial Unicode MS" w:hAnsi="Arial Unicode MS" w:cs="Arial Unicode MS"/>
          <w:i w:val="0"/>
          <w:lang w:eastAsia="zh-CN"/>
        </w:rPr>
      </w:pPr>
      <w:bookmarkStart w:id="37" w:name="_Toc478575193"/>
      <w:r>
        <w:rPr>
          <w:rFonts w:ascii="微软雅黑" w:eastAsia="微软雅黑" w:hAnsi="微软雅黑" w:cs="微软雅黑" w:hint="eastAsia"/>
          <w:i w:val="0"/>
          <w:lang w:eastAsia="zh-CN"/>
        </w:rPr>
        <w:t>数据库审计</w:t>
      </w:r>
      <w:bookmarkEnd w:id="37"/>
    </w:p>
    <w:tbl>
      <w:tblPr>
        <w:tblW w:w="8615" w:type="dxa"/>
        <w:tblInd w:w="565" w:type="dxa"/>
        <w:tblLayout w:type="fixed"/>
        <w:tblLook w:val="0000" w:firstRow="0" w:lastRow="0" w:firstColumn="0" w:lastColumn="0" w:noHBand="0" w:noVBand="0"/>
      </w:tblPr>
      <w:tblGrid>
        <w:gridCol w:w="1276"/>
        <w:gridCol w:w="709"/>
        <w:gridCol w:w="709"/>
        <w:gridCol w:w="49"/>
        <w:gridCol w:w="659"/>
        <w:gridCol w:w="75"/>
        <w:gridCol w:w="634"/>
        <w:gridCol w:w="100"/>
        <w:gridCol w:w="609"/>
        <w:gridCol w:w="125"/>
        <w:gridCol w:w="584"/>
        <w:gridCol w:w="150"/>
        <w:gridCol w:w="734"/>
        <w:gridCol w:w="734"/>
        <w:gridCol w:w="734"/>
        <w:gridCol w:w="734"/>
      </w:tblGrid>
      <w:tr w:rsidR="00CE19AF" w:rsidRPr="00BE0919" w14:paraId="0D556698" w14:textId="77777777" w:rsidTr="00CF72D9">
        <w:trPr>
          <w:cantSplit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14:paraId="3F5B9FA5" w14:textId="77777777" w:rsidR="00CE19AF" w:rsidRPr="00CD346B" w:rsidRDefault="00CE19AF" w:rsidP="00CF72D9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 w:hint="eastAsia"/>
              </w:rPr>
              <w:t>页面名称</w:t>
            </w:r>
          </w:p>
        </w:tc>
        <w:tc>
          <w:tcPr>
            <w:tcW w:w="7339" w:type="dxa"/>
            <w:gridSpan w:val="1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908453F" w14:textId="5C7A3CB0" w:rsidR="00CE19AF" w:rsidRPr="00BE0919" w:rsidRDefault="003D46A9" w:rsidP="00CF72D9">
            <w:pPr>
              <w:pStyle w:val="a4"/>
              <w:snapToGrid w:val="0"/>
              <w:spacing w:after="120"/>
              <w:ind w:right="200"/>
              <w:jc w:val="left"/>
              <w:rPr>
                <w:rFonts w:ascii="微软雅黑" w:eastAsia="微软雅黑" w:hAnsi="微软雅黑"/>
                <w:sz w:val="20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0"/>
                <w:lang w:eastAsia="zh-CN"/>
              </w:rPr>
              <w:t>数据库审计</w:t>
            </w:r>
            <w:r w:rsidR="00CE19AF">
              <w:rPr>
                <w:rFonts w:ascii="微软雅黑" w:eastAsia="微软雅黑" w:hAnsi="微软雅黑" w:hint="eastAsia"/>
                <w:sz w:val="20"/>
                <w:lang w:eastAsia="zh-CN"/>
              </w:rPr>
              <w:t>列表</w:t>
            </w:r>
          </w:p>
        </w:tc>
      </w:tr>
      <w:tr w:rsidR="00CE19AF" w14:paraId="7908C3A2" w14:textId="77777777" w:rsidTr="00CF72D9">
        <w:trPr>
          <w:cantSplit/>
          <w:trHeight w:val="381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14:paraId="204D8D7E" w14:textId="77777777" w:rsidR="00CE19AF" w:rsidRDefault="00CE19AF" w:rsidP="00CF72D9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 w:hint="eastAsia"/>
              </w:rPr>
              <w:t>描述</w:t>
            </w:r>
          </w:p>
        </w:tc>
        <w:tc>
          <w:tcPr>
            <w:tcW w:w="7339" w:type="dxa"/>
            <w:gridSpan w:val="1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A39DE0F" w14:textId="07AC6E44" w:rsidR="00CE19AF" w:rsidRDefault="003D46A9" w:rsidP="00CF72D9">
            <w:pPr>
              <w:pStyle w:val="a4"/>
              <w:snapToGrid w:val="0"/>
              <w:spacing w:after="120"/>
              <w:ind w:right="200"/>
              <w:jc w:val="left"/>
              <w:rPr>
                <w:rFonts w:ascii="微软雅黑" w:eastAsia="微软雅黑" w:hAnsi="微软雅黑"/>
                <w:sz w:val="20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0"/>
                <w:lang w:eastAsia="zh-CN"/>
              </w:rPr>
              <w:t>显示所有数据库审计</w:t>
            </w:r>
            <w:r w:rsidR="00CE19AF">
              <w:rPr>
                <w:rFonts w:ascii="微软雅黑" w:eastAsia="微软雅黑" w:hAnsi="微软雅黑" w:hint="eastAsia"/>
                <w:sz w:val="20"/>
                <w:lang w:eastAsia="zh-CN"/>
              </w:rPr>
              <w:t>信息</w:t>
            </w:r>
          </w:p>
        </w:tc>
      </w:tr>
      <w:tr w:rsidR="00CE19AF" w:rsidRPr="00BE0919" w14:paraId="6A12F3CE" w14:textId="77777777" w:rsidTr="00CF72D9">
        <w:trPr>
          <w:cantSplit/>
          <w:trHeight w:val="381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14:paraId="6046040D" w14:textId="77777777" w:rsidR="00CE19AF" w:rsidRPr="00CD346B" w:rsidRDefault="00CE19AF" w:rsidP="00CF72D9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 w:hint="eastAsia"/>
              </w:rPr>
              <w:t>页面类型</w:t>
            </w:r>
          </w:p>
        </w:tc>
        <w:tc>
          <w:tcPr>
            <w:tcW w:w="7339" w:type="dxa"/>
            <w:gridSpan w:val="1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165DA1" w14:textId="77777777" w:rsidR="00CE19AF" w:rsidRPr="00BE0919" w:rsidRDefault="00CE19AF" w:rsidP="00CF72D9">
            <w:pPr>
              <w:pStyle w:val="a4"/>
              <w:snapToGrid w:val="0"/>
              <w:spacing w:after="120"/>
              <w:ind w:right="200"/>
              <w:jc w:val="left"/>
              <w:rPr>
                <w:rFonts w:ascii="微软雅黑" w:eastAsia="微软雅黑" w:hAnsi="微软雅黑"/>
                <w:sz w:val="20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0"/>
                <w:lang w:eastAsia="zh-CN"/>
              </w:rPr>
              <w:t>列表</w:t>
            </w:r>
          </w:p>
        </w:tc>
      </w:tr>
      <w:tr w:rsidR="00CE19AF" w:rsidRPr="004D026E" w14:paraId="0138765A" w14:textId="77777777" w:rsidTr="00CF72D9">
        <w:trPr>
          <w:cantSplit/>
          <w:trHeight w:val="353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14:paraId="74200BA9" w14:textId="77777777" w:rsidR="00CE19AF" w:rsidRPr="00CD346B" w:rsidRDefault="00CE19AF" w:rsidP="00CF72D9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lang w:eastAsia="zh-HK"/>
              </w:rPr>
            </w:pPr>
            <w:r>
              <w:rPr>
                <w:rFonts w:ascii="Arial Unicode MS" w:eastAsia="Arial Unicode MS" w:hAnsi="Arial Unicode MS" w:cs="Arial Unicode MS" w:hint="eastAsia"/>
                <w:lang w:eastAsia="zh-HK"/>
              </w:rPr>
              <w:t>工具栏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C6C4CD5" w14:textId="77777777" w:rsidR="00CE19AF" w:rsidRPr="004D026E" w:rsidRDefault="00CE19AF" w:rsidP="00CF72D9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</w:p>
        </w:tc>
        <w:tc>
          <w:tcPr>
            <w:tcW w:w="75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1CC335D" w14:textId="77777777" w:rsidR="00CE19AF" w:rsidRPr="004D026E" w:rsidRDefault="00CE19AF" w:rsidP="00CF72D9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</w:p>
        </w:tc>
        <w:tc>
          <w:tcPr>
            <w:tcW w:w="7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1DB422B" w14:textId="77777777" w:rsidR="00CE19AF" w:rsidRPr="004D026E" w:rsidRDefault="00CE19AF" w:rsidP="00CF72D9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</w:p>
        </w:tc>
        <w:tc>
          <w:tcPr>
            <w:tcW w:w="7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38614C2" w14:textId="77777777" w:rsidR="00CE19AF" w:rsidRPr="004D026E" w:rsidRDefault="00CE19AF" w:rsidP="00CF72D9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</w:p>
        </w:tc>
        <w:tc>
          <w:tcPr>
            <w:tcW w:w="7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9D7259A" w14:textId="77777777" w:rsidR="00CE19AF" w:rsidRPr="004D026E" w:rsidRDefault="00CE19AF" w:rsidP="00CF72D9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  <w:lang w:eastAsia="zh-CN"/>
              </w:rPr>
              <w:t>详</w:t>
            </w:r>
          </w:p>
        </w:tc>
        <w:tc>
          <w:tcPr>
            <w:tcW w:w="7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CA6E98" w14:textId="77777777" w:rsidR="00CE19AF" w:rsidRPr="00F9142C" w:rsidRDefault="00CE19AF" w:rsidP="00CF72D9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color w:val="A6A6A6" w:themeColor="background1" w:themeShade="A6"/>
                <w:sz w:val="16"/>
                <w:szCs w:val="16"/>
                <w:lang w:eastAsia="zh-CN"/>
              </w:rPr>
            </w:pPr>
            <w:r w:rsidRPr="00F9142C">
              <w:rPr>
                <w:rFonts w:ascii="微软雅黑" w:eastAsia="微软雅黑" w:hAnsi="微软雅黑" w:hint="eastAsia"/>
                <w:color w:val="A6A6A6" w:themeColor="background1" w:themeShade="A6"/>
                <w:sz w:val="16"/>
                <w:szCs w:val="16"/>
                <w:lang w:eastAsia="zh-CN"/>
              </w:rPr>
              <w:t>增</w:t>
            </w:r>
          </w:p>
        </w:tc>
        <w:tc>
          <w:tcPr>
            <w:tcW w:w="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A019B67" w14:textId="77777777" w:rsidR="00CE19AF" w:rsidRPr="00F9142C" w:rsidRDefault="00CE19AF" w:rsidP="00CF72D9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color w:val="A6A6A6" w:themeColor="background1" w:themeShade="A6"/>
                <w:sz w:val="16"/>
                <w:szCs w:val="16"/>
                <w:lang w:eastAsia="zh-CN"/>
              </w:rPr>
            </w:pPr>
            <w:r w:rsidRPr="00F9142C">
              <w:rPr>
                <w:rFonts w:ascii="微软雅黑" w:eastAsia="微软雅黑" w:hAnsi="微软雅黑" w:hint="eastAsia"/>
                <w:color w:val="A6A6A6" w:themeColor="background1" w:themeShade="A6"/>
                <w:sz w:val="16"/>
                <w:szCs w:val="16"/>
                <w:lang w:eastAsia="zh-CN"/>
              </w:rPr>
              <w:t>改</w:t>
            </w:r>
          </w:p>
        </w:tc>
        <w:tc>
          <w:tcPr>
            <w:tcW w:w="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AB3A49F" w14:textId="77777777" w:rsidR="00CE19AF" w:rsidRPr="00F9142C" w:rsidRDefault="00CE19AF" w:rsidP="00CF72D9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color w:val="A6A6A6" w:themeColor="background1" w:themeShade="A6"/>
                <w:sz w:val="16"/>
                <w:szCs w:val="16"/>
                <w:lang w:eastAsia="zh-CN"/>
              </w:rPr>
            </w:pPr>
            <w:r w:rsidRPr="00F9142C">
              <w:rPr>
                <w:rFonts w:ascii="微软雅黑" w:eastAsia="微软雅黑" w:hAnsi="微软雅黑" w:hint="eastAsia"/>
                <w:color w:val="A6A6A6" w:themeColor="background1" w:themeShade="A6"/>
                <w:sz w:val="16"/>
                <w:szCs w:val="16"/>
                <w:lang w:eastAsia="zh-CN"/>
              </w:rPr>
              <w:t>删</w:t>
            </w:r>
          </w:p>
        </w:tc>
        <w:tc>
          <w:tcPr>
            <w:tcW w:w="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8BF3850" w14:textId="77777777" w:rsidR="00CE19AF" w:rsidRPr="004D026E" w:rsidRDefault="00CE19AF" w:rsidP="00CF72D9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  <w:lang w:eastAsia="zh-CN"/>
              </w:rPr>
              <w:t>设</w:t>
            </w:r>
          </w:p>
        </w:tc>
        <w:tc>
          <w:tcPr>
            <w:tcW w:w="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AE012A6" w14:textId="77777777" w:rsidR="00CE19AF" w:rsidRPr="004D026E" w:rsidRDefault="00CE19AF" w:rsidP="00CF72D9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  <w:lang w:eastAsia="zh-CN"/>
              </w:rPr>
              <w:t>查</w:t>
            </w:r>
          </w:p>
        </w:tc>
      </w:tr>
      <w:tr w:rsidR="00CE19AF" w:rsidRPr="003C5BB6" w14:paraId="4802D59B" w14:textId="77777777" w:rsidTr="00CF72D9">
        <w:trPr>
          <w:cantSplit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 w:themeFill="background1" w:themeFillShade="F2"/>
            <w:vAlign w:val="center"/>
          </w:tcPr>
          <w:p w14:paraId="6E20FA8A" w14:textId="77777777" w:rsidR="00CE19AF" w:rsidRDefault="00CE19AF" w:rsidP="00CF72D9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Cs w:val="0"/>
                <w:iCs/>
                <w:sz w:val="20"/>
                <w:lang w:eastAsia="zh-CN"/>
              </w:rPr>
            </w:pPr>
            <w:r>
              <w:rPr>
                <w:rFonts w:ascii="Arial Unicode MS" w:eastAsia="Arial Unicode MS" w:hAnsi="Arial Unicode MS" w:cs="Arial Unicode MS" w:hint="eastAsia"/>
                <w:bCs w:val="0"/>
                <w:iCs/>
                <w:sz w:val="20"/>
                <w:lang w:eastAsia="zh-CN"/>
              </w:rPr>
              <w:t>其它要求</w:t>
            </w:r>
          </w:p>
        </w:tc>
        <w:tc>
          <w:tcPr>
            <w:tcW w:w="7339" w:type="dxa"/>
            <w:gridSpan w:val="1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238618B" w14:textId="77777777" w:rsidR="00CE19AF" w:rsidRPr="003C5BB6" w:rsidRDefault="00CE19AF" w:rsidP="00CF72D9">
            <w:pPr>
              <w:pStyle w:val="a4"/>
              <w:snapToGrid w:val="0"/>
              <w:spacing w:after="120"/>
              <w:ind w:right="200"/>
              <w:jc w:val="left"/>
              <w:rPr>
                <w:rFonts w:ascii="微软雅黑" w:eastAsia="微软雅黑" w:hAnsi="微软雅黑"/>
                <w:iCs/>
                <w:kern w:val="0"/>
                <w:sz w:val="20"/>
                <w:lang w:eastAsia="zh-CN"/>
              </w:rPr>
            </w:pPr>
          </w:p>
        </w:tc>
      </w:tr>
      <w:tr w:rsidR="00CE19AF" w:rsidRPr="0057535E" w14:paraId="3E935B65" w14:textId="77777777" w:rsidTr="00CF72D9">
        <w:trPr>
          <w:cantSplit/>
          <w:trHeight w:val="450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14:paraId="2FC9796C" w14:textId="77777777" w:rsidR="00CE19AF" w:rsidRPr="0057535E" w:rsidRDefault="00CE19AF" w:rsidP="00CF72D9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列名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14:paraId="5F43F41B" w14:textId="77777777" w:rsidR="00CE19AF" w:rsidRPr="0057535E" w:rsidRDefault="00CE19AF" w:rsidP="00CF72D9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宽度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14:paraId="4CF8A1C6" w14:textId="77777777" w:rsidR="00CE19AF" w:rsidRPr="0057535E" w:rsidRDefault="00CE19AF" w:rsidP="00CF72D9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显示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79630D55" w14:textId="77777777" w:rsidR="00CE19AF" w:rsidRPr="0057535E" w:rsidRDefault="00CE19AF" w:rsidP="00CF72D9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排序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68035F00" w14:textId="77777777" w:rsidR="00CE19AF" w:rsidRPr="0057535E" w:rsidRDefault="00CE19AF" w:rsidP="00CF72D9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搜索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64607D35" w14:textId="77777777" w:rsidR="00CE19AF" w:rsidRPr="0057535E" w:rsidRDefault="00CE19AF" w:rsidP="00CF72D9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新增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64B03DE8" w14:textId="77777777" w:rsidR="00CE19AF" w:rsidRPr="0057535E" w:rsidRDefault="00CE19AF" w:rsidP="00CF72D9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编辑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5843DD73" w14:textId="77777777" w:rsidR="00CE19AF" w:rsidRPr="0057535E" w:rsidRDefault="00CE19AF" w:rsidP="00CF72D9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约束</w:t>
            </w:r>
            <w:r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备注</w:t>
            </w:r>
          </w:p>
        </w:tc>
      </w:tr>
      <w:tr w:rsidR="00E73760" w:rsidRPr="0068506A" w14:paraId="3406425D" w14:textId="77777777" w:rsidTr="00CF72D9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6260AA2" w14:textId="250F7401" w:rsidR="00E73760" w:rsidRPr="00901687" w:rsidRDefault="00E73760" w:rsidP="00E73760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8"/>
                <w:szCs w:val="18"/>
                <w:lang w:eastAsia="zh-CN"/>
              </w:rPr>
            </w:pPr>
            <w:r w:rsidRPr="009016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8"/>
                <w:szCs w:val="18"/>
                <w:lang w:eastAsia="zh-CN"/>
              </w:rPr>
              <w:t>编号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C72B3A1" w14:textId="5A0E0B80" w:rsidR="00E73760" w:rsidRPr="00901687" w:rsidRDefault="00DA3A56" w:rsidP="00E73760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9016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50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7620BF9" w14:textId="2F7F0534" w:rsidR="00E73760" w:rsidRPr="00901687" w:rsidRDefault="00E73760" w:rsidP="00E73760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9016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Num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71F2E6" w14:textId="618AB3F4" w:rsidR="00E73760" w:rsidRPr="0068506A" w:rsidRDefault="0030523F" w:rsidP="00E73760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&lt;&gt;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80382C" w14:textId="44F3333C" w:rsidR="00E73760" w:rsidRPr="0068506A" w:rsidRDefault="00E73760" w:rsidP="00E73760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F7C8EC" w14:textId="3EEFA6F2" w:rsidR="00E73760" w:rsidRPr="0068506A" w:rsidRDefault="00E73760" w:rsidP="00E73760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E3F6DF" w14:textId="3DCB439A" w:rsidR="00E73760" w:rsidRPr="0068506A" w:rsidRDefault="00E73760" w:rsidP="00E73760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82D3DB" w14:textId="77777777" w:rsidR="00E73760" w:rsidRPr="0068506A" w:rsidRDefault="00E73760" w:rsidP="00E73760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</w:p>
        </w:tc>
      </w:tr>
      <w:tr w:rsidR="0030523F" w:rsidRPr="0068506A" w14:paraId="645AF2E5" w14:textId="77777777" w:rsidTr="00CF72D9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F2CC066" w14:textId="4EE0CFDC" w:rsidR="0030523F" w:rsidRPr="004D026E" w:rsidRDefault="0030523F" w:rsidP="0030523F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操作时间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2DE085C" w14:textId="0DF03D96" w:rsidR="0030523F" w:rsidRPr="0068506A" w:rsidRDefault="00DA3A56" w:rsidP="0030523F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140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AF37C47" w14:textId="4D92CF16" w:rsidR="0030523F" w:rsidRPr="0068506A" w:rsidRDefault="0030523F" w:rsidP="0030523F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Date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F374E1" w14:textId="7E27F0FB" w:rsidR="0030523F" w:rsidRPr="0068506A" w:rsidRDefault="0030523F" w:rsidP="0030523F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D7A158" w14:textId="2195EFB3" w:rsidR="0030523F" w:rsidRPr="0068506A" w:rsidRDefault="0030523F" w:rsidP="0030523F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55A35C" w14:textId="0AE45D98" w:rsidR="0030523F" w:rsidRPr="0068506A" w:rsidRDefault="0030523F" w:rsidP="0030523F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68B399" w14:textId="39ED4F33" w:rsidR="0030523F" w:rsidRPr="0068506A" w:rsidRDefault="0030523F" w:rsidP="0030523F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BED0BE" w14:textId="77777777" w:rsidR="0030523F" w:rsidRPr="0068506A" w:rsidRDefault="0030523F" w:rsidP="0030523F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</w:p>
        </w:tc>
      </w:tr>
      <w:tr w:rsidR="0030523F" w:rsidRPr="0068506A" w14:paraId="49FAC623" w14:textId="77777777" w:rsidTr="00CF72D9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0252E49" w14:textId="2013F72B" w:rsidR="0030523F" w:rsidRDefault="0030523F" w:rsidP="0030523F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用户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D6D59FE" w14:textId="55F6DDC9" w:rsidR="0030523F" w:rsidRPr="0068506A" w:rsidRDefault="00DA3A56" w:rsidP="0030523F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80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7225D4E" w14:textId="7425476B" w:rsidR="0030523F" w:rsidRPr="0068506A" w:rsidRDefault="0030523F" w:rsidP="0030523F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Str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62793D" w14:textId="5D54CEE2" w:rsidR="0030523F" w:rsidRPr="0068506A" w:rsidRDefault="0030523F" w:rsidP="0030523F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D1F552" w14:textId="7386702F" w:rsidR="0030523F" w:rsidRPr="0068506A" w:rsidRDefault="00A27D95" w:rsidP="0030523F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IN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BD34AB" w14:textId="75E7553A" w:rsidR="0030523F" w:rsidRPr="0068506A" w:rsidRDefault="0030523F" w:rsidP="0030523F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9A2A7C" w14:textId="600432B7" w:rsidR="0030523F" w:rsidRPr="0068506A" w:rsidRDefault="0030523F" w:rsidP="0030523F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5CB0E3" w14:textId="77777777" w:rsidR="0030523F" w:rsidRPr="0068506A" w:rsidRDefault="0030523F" w:rsidP="0030523F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</w:p>
        </w:tc>
      </w:tr>
      <w:tr w:rsidR="0030523F" w:rsidRPr="0068506A" w14:paraId="695750F1" w14:textId="77777777" w:rsidTr="00CF72D9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490061B" w14:textId="701D553A" w:rsidR="0030523F" w:rsidRDefault="0030523F" w:rsidP="0030523F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来访IP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4470809" w14:textId="081A4879" w:rsidR="0030523F" w:rsidRPr="0068506A" w:rsidRDefault="00DA3A56" w:rsidP="0030523F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1</w:t>
            </w: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10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40C0D07" w14:textId="40139094" w:rsidR="0030523F" w:rsidRPr="0068506A" w:rsidRDefault="0030523F" w:rsidP="0030523F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Str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5C6B28" w14:textId="19919E21" w:rsidR="0030523F" w:rsidRPr="0068506A" w:rsidRDefault="0030523F" w:rsidP="0030523F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87BE6A" w14:textId="4979DFC0" w:rsidR="0030523F" w:rsidRPr="0068506A" w:rsidRDefault="00A27D95" w:rsidP="0030523F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 xml:space="preserve">IN 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A0BD08" w14:textId="46BD7713" w:rsidR="0030523F" w:rsidRPr="0068506A" w:rsidRDefault="0030523F" w:rsidP="0030523F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808B31" w14:textId="1C1A727F" w:rsidR="0030523F" w:rsidRPr="0068506A" w:rsidRDefault="0030523F" w:rsidP="0030523F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687B84" w14:textId="77777777" w:rsidR="0030523F" w:rsidRPr="0068506A" w:rsidRDefault="0030523F" w:rsidP="0030523F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</w:p>
        </w:tc>
      </w:tr>
      <w:tr w:rsidR="0030523F" w:rsidRPr="0068506A" w14:paraId="10EF3FF8" w14:textId="77777777" w:rsidTr="00CF72D9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5C9189F" w14:textId="559B8898" w:rsidR="0030523F" w:rsidRDefault="0030523F" w:rsidP="0030523F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来访地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EC27B42" w14:textId="04F903B3" w:rsidR="0030523F" w:rsidRPr="0068506A" w:rsidRDefault="00DA3A56" w:rsidP="0030523F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110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5FF513E" w14:textId="335B7888" w:rsidR="0030523F" w:rsidRPr="0068506A" w:rsidRDefault="0030523F" w:rsidP="0030523F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Str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DC8F30" w14:textId="026C0C4B" w:rsidR="0030523F" w:rsidRPr="0068506A" w:rsidRDefault="0030523F" w:rsidP="0030523F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6E1234" w14:textId="5A6361D0" w:rsidR="0030523F" w:rsidRPr="0068506A" w:rsidRDefault="00A27D95" w:rsidP="0030523F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IN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BD5910" w14:textId="389B84D8" w:rsidR="0030523F" w:rsidRPr="0068506A" w:rsidRDefault="0030523F" w:rsidP="0030523F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0EA488" w14:textId="6A79DF00" w:rsidR="0030523F" w:rsidRPr="0068506A" w:rsidRDefault="0030523F" w:rsidP="0030523F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CB00ED" w14:textId="77777777" w:rsidR="0030523F" w:rsidRPr="0068506A" w:rsidRDefault="0030523F" w:rsidP="0030523F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</w:p>
        </w:tc>
      </w:tr>
      <w:tr w:rsidR="0030523F" w:rsidRPr="0068506A" w14:paraId="66EC9E96" w14:textId="77777777" w:rsidTr="00A27D95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575C597" w14:textId="0C18CEA3" w:rsidR="0030523F" w:rsidRPr="004D026E" w:rsidRDefault="0030523F" w:rsidP="0030523F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动作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22A0A0C" w14:textId="551E1D9E" w:rsidR="0030523F" w:rsidRPr="0068506A" w:rsidRDefault="00581CFB" w:rsidP="0030523F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60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1D0402F" w14:textId="417C4ACB" w:rsidR="0030523F" w:rsidRPr="0068506A" w:rsidRDefault="0030523F" w:rsidP="0030523F">
            <w:pPr>
              <w:pStyle w:val="a5"/>
              <w:snapToGrid w:val="0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  <w:r w:rsidRPr="00A27D95">
              <w:rPr>
                <w:rFonts w:ascii="微软雅黑" w:eastAsia="微软雅黑" w:hAnsi="微软雅黑" w:hint="eastAsia"/>
                <w:b w:val="0"/>
                <w:color w:val="FFFFFF" w:themeColor="background1"/>
                <w:sz w:val="16"/>
                <w:szCs w:val="16"/>
                <w:lang w:eastAsia="zh-CN"/>
              </w:rPr>
              <w:t>Str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3B0C0A" w14:textId="0620447C" w:rsidR="0030523F" w:rsidRPr="0068506A" w:rsidRDefault="0030523F" w:rsidP="0030523F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49A19D" w14:textId="309E8ACD" w:rsidR="0030523F" w:rsidRPr="0068506A" w:rsidRDefault="00A27D95" w:rsidP="0030523F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SEL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C9F6E7" w14:textId="41441AA0" w:rsidR="0030523F" w:rsidRPr="0068506A" w:rsidRDefault="0030523F" w:rsidP="0030523F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11C0ED" w14:textId="606CF6D6" w:rsidR="0030523F" w:rsidRPr="0068506A" w:rsidRDefault="0030523F" w:rsidP="0030523F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23291A" w14:textId="773FC90E" w:rsidR="0030523F" w:rsidRPr="0068506A" w:rsidRDefault="0030523F" w:rsidP="0030523F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 w:rsidRPr="00555EB4">
              <w:rPr>
                <w:rFonts w:ascii="微软雅黑" w:eastAsia="微软雅黑" w:hAnsi="微软雅黑" w:hint="eastAsia"/>
                <w:b w:val="0"/>
                <w:bCs w:val="0"/>
                <w:color w:val="FFFFFF" w:themeColor="background1"/>
                <w:sz w:val="16"/>
                <w:szCs w:val="16"/>
                <w:highlight w:val="red"/>
                <w:lang w:eastAsia="zh-CN"/>
              </w:rPr>
              <w:t>新增</w:t>
            </w:r>
            <w:r w:rsidRPr="00555EB4"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highlight w:val="red"/>
                <w:lang w:eastAsia="zh-CN"/>
              </w:rPr>
              <w:t>／</w:t>
            </w:r>
            <w:r w:rsidRPr="00555EB4">
              <w:rPr>
                <w:rFonts w:ascii="微软雅黑" w:eastAsia="微软雅黑" w:hAnsi="微软雅黑" w:hint="eastAsia"/>
                <w:b w:val="0"/>
                <w:bCs w:val="0"/>
                <w:color w:val="FFFFFF" w:themeColor="background1"/>
                <w:sz w:val="16"/>
                <w:szCs w:val="16"/>
                <w:highlight w:val="red"/>
                <w:lang w:eastAsia="zh-CN"/>
              </w:rPr>
              <w:t>删除</w:t>
            </w:r>
            <w:r w:rsidRPr="00555EB4"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highlight w:val="red"/>
                <w:lang w:eastAsia="zh-CN"/>
              </w:rPr>
              <w:t>／</w:t>
            </w:r>
            <w:r w:rsidRPr="00555EB4">
              <w:rPr>
                <w:rFonts w:ascii="微软雅黑" w:eastAsia="微软雅黑" w:hAnsi="微软雅黑" w:hint="eastAsia"/>
                <w:b w:val="0"/>
                <w:bCs w:val="0"/>
                <w:color w:val="FFFFFF" w:themeColor="background1"/>
                <w:sz w:val="16"/>
                <w:szCs w:val="16"/>
                <w:highlight w:val="red"/>
                <w:lang w:eastAsia="zh-CN"/>
              </w:rPr>
              <w:t>更新</w:t>
            </w:r>
          </w:p>
        </w:tc>
      </w:tr>
      <w:tr w:rsidR="00EB4A63" w:rsidRPr="0068506A" w14:paraId="59769056" w14:textId="77777777" w:rsidTr="00CF72D9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E8CE006" w14:textId="3D89258E" w:rsidR="00EB4A63" w:rsidRPr="004D026E" w:rsidRDefault="00EB4A63" w:rsidP="00EB4A63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数据表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D7AFF81" w14:textId="35F48233" w:rsidR="00EB4A63" w:rsidRPr="0068506A" w:rsidRDefault="00DA3A56" w:rsidP="00EB4A63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80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2A8A99E" w14:textId="40EAF12E" w:rsidR="00EB4A63" w:rsidRPr="0068506A" w:rsidRDefault="00EB4A63" w:rsidP="00EB4A63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Str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7FDD40" w14:textId="1EEFF51C" w:rsidR="00EB4A63" w:rsidRPr="0068506A" w:rsidRDefault="00EB4A63" w:rsidP="00EB4A63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57CBB3" w14:textId="27F6EA59" w:rsidR="00EB4A63" w:rsidRPr="0068506A" w:rsidRDefault="00A27D95" w:rsidP="00EB4A63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IN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2E57C8" w14:textId="6CBE42E4" w:rsidR="00EB4A63" w:rsidRPr="0068506A" w:rsidRDefault="00EB4A63" w:rsidP="00EB4A63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EA97FA" w14:textId="4F4668E7" w:rsidR="00EB4A63" w:rsidRPr="0068506A" w:rsidRDefault="00EB4A63" w:rsidP="00EB4A63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D549A1" w14:textId="77777777" w:rsidR="00EB4A63" w:rsidRPr="0068506A" w:rsidRDefault="00EB4A63" w:rsidP="00EB4A63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EB4A63" w:rsidRPr="0068506A" w14:paraId="7F1DCAE2" w14:textId="77777777" w:rsidTr="00CF72D9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48C0DD5" w14:textId="1B83D431" w:rsidR="00EB4A63" w:rsidRPr="004D026E" w:rsidRDefault="00EB4A63" w:rsidP="00EB4A63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行数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BFB6F01" w14:textId="4508A103" w:rsidR="00EB4A63" w:rsidRPr="0068506A" w:rsidRDefault="00DA3A56" w:rsidP="00EB4A63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80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7DE7644" w14:textId="23BB7238" w:rsidR="00EB4A63" w:rsidRPr="0068506A" w:rsidRDefault="00EB4A63" w:rsidP="00EB4A63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Num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6C071D" w14:textId="769AF625" w:rsidR="00EB4A63" w:rsidRPr="0068506A" w:rsidRDefault="00EB4A63" w:rsidP="00EB4A63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59B97A" w14:textId="4C5D17D1" w:rsidR="00EB4A63" w:rsidRPr="0068506A" w:rsidRDefault="00EB4A63" w:rsidP="00EB4A63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2D6445" w14:textId="5A190BB4" w:rsidR="00EB4A63" w:rsidRPr="0068506A" w:rsidRDefault="00EB4A63" w:rsidP="00EB4A63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6C9AEF" w14:textId="5B3334BE" w:rsidR="00EB4A63" w:rsidRPr="0068506A" w:rsidRDefault="00EB4A63" w:rsidP="00EB4A63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80A3EE" w14:textId="77777777" w:rsidR="00EB4A63" w:rsidRPr="0068506A" w:rsidRDefault="00EB4A63" w:rsidP="00EB4A63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EB4A63" w:rsidRPr="0068506A" w14:paraId="399F756A" w14:textId="77777777" w:rsidTr="00CF72D9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0A48456" w14:textId="393AFC36" w:rsidR="00EB4A63" w:rsidRPr="00901687" w:rsidRDefault="00EB4A63" w:rsidP="00EB4A63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8"/>
                <w:szCs w:val="18"/>
                <w:lang w:eastAsia="zh-CN"/>
              </w:rPr>
            </w:pPr>
            <w:r w:rsidRPr="009016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8"/>
                <w:szCs w:val="18"/>
                <w:lang w:eastAsia="zh-CN"/>
              </w:rPr>
              <w:t>数据字段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275B116" w14:textId="1B5ED02B" w:rsidR="00EB4A63" w:rsidRPr="00901687" w:rsidRDefault="00DA3A56" w:rsidP="00EB4A63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9016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80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817444C" w14:textId="195983BF" w:rsidR="00EB4A63" w:rsidRPr="00901687" w:rsidRDefault="00EB4A63" w:rsidP="00EB4A63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9016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Str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A4175E" w14:textId="31E1E93C" w:rsidR="00EB4A63" w:rsidRPr="0068506A" w:rsidRDefault="00EB4A63" w:rsidP="00EB4A63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213003" w14:textId="6B256E07" w:rsidR="00EB4A63" w:rsidRPr="0068506A" w:rsidRDefault="00EB4A63" w:rsidP="00EB4A63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3BCC24" w14:textId="2F8164C5" w:rsidR="00EB4A63" w:rsidRPr="0068506A" w:rsidRDefault="00EB4A63" w:rsidP="00EB4A63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134DE2" w14:textId="7A0C6CED" w:rsidR="00EB4A63" w:rsidRPr="0068506A" w:rsidRDefault="00EB4A63" w:rsidP="00EB4A63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9F918C" w14:textId="77777777" w:rsidR="00EB4A63" w:rsidRPr="0068506A" w:rsidRDefault="00EB4A63" w:rsidP="00EB4A63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EB4A63" w:rsidRPr="0068506A" w14:paraId="346BC7C2" w14:textId="77777777" w:rsidTr="00CF72D9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1A35032" w14:textId="797F71C7" w:rsidR="00EB4A63" w:rsidRPr="00901687" w:rsidRDefault="00EB4A63" w:rsidP="00EB4A63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8"/>
                <w:szCs w:val="18"/>
                <w:lang w:eastAsia="zh-CN"/>
              </w:rPr>
            </w:pPr>
            <w:r w:rsidRPr="009016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8"/>
                <w:szCs w:val="18"/>
                <w:lang w:eastAsia="zh-CN"/>
              </w:rPr>
              <w:t>键值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1484CA8" w14:textId="707B0FE8" w:rsidR="00EB4A63" w:rsidRPr="00901687" w:rsidRDefault="00DA3A56" w:rsidP="00EB4A63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9016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80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DB18F3E" w14:textId="3485852B" w:rsidR="00EB4A63" w:rsidRPr="00901687" w:rsidRDefault="00EB4A63" w:rsidP="00EB4A63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9016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Str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D0F890" w14:textId="42BD615D" w:rsidR="00EB4A63" w:rsidRPr="0068506A" w:rsidRDefault="00EB4A63" w:rsidP="00EB4A63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DCB19C" w14:textId="2097AFA9" w:rsidR="00EB4A63" w:rsidRPr="0068506A" w:rsidRDefault="00EB4A63" w:rsidP="00EB4A63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968CE8" w14:textId="1203AC4A" w:rsidR="00EB4A63" w:rsidRPr="0068506A" w:rsidRDefault="00EB4A63" w:rsidP="00EB4A63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A874F4" w14:textId="49BBBD74" w:rsidR="00EB4A63" w:rsidRPr="0068506A" w:rsidRDefault="00EB4A63" w:rsidP="00EB4A63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9B71DC" w14:textId="77777777" w:rsidR="00EB4A63" w:rsidRPr="0068506A" w:rsidRDefault="00EB4A63" w:rsidP="00EB4A63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EB4A63" w:rsidRPr="0068506A" w14:paraId="28D66889" w14:textId="77777777" w:rsidTr="00CF72D9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732928D" w14:textId="71156B23" w:rsidR="00EB4A63" w:rsidRPr="00901687" w:rsidRDefault="00EB4A63" w:rsidP="00EB4A63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8"/>
                <w:szCs w:val="18"/>
                <w:lang w:eastAsia="zh-CN"/>
              </w:rPr>
            </w:pPr>
            <w:r w:rsidRPr="009016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8"/>
                <w:szCs w:val="18"/>
                <w:lang w:eastAsia="zh-CN"/>
              </w:rPr>
              <w:t>操作人类型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A2CFBB3" w14:textId="20CA262A" w:rsidR="00EB4A63" w:rsidRPr="00901687" w:rsidRDefault="00DA3A56" w:rsidP="00EB4A63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9016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80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AC0B8A7" w14:textId="01529F29" w:rsidR="00EB4A63" w:rsidRPr="00901687" w:rsidRDefault="00EB4A63" w:rsidP="00EB4A63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9016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Str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78A21A" w14:textId="764CF9F5" w:rsidR="00EB4A63" w:rsidRPr="0068506A" w:rsidRDefault="00EB4A63" w:rsidP="00EB4A63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EFAB92" w14:textId="0340F356" w:rsidR="00EB4A63" w:rsidRPr="0068506A" w:rsidRDefault="00EB4A63" w:rsidP="00EB4A63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95B7B7" w14:textId="31F55ABD" w:rsidR="00EB4A63" w:rsidRPr="0068506A" w:rsidRDefault="00EB4A63" w:rsidP="00EB4A63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B59963" w14:textId="425FE0A2" w:rsidR="00EB4A63" w:rsidRPr="0068506A" w:rsidRDefault="00EB4A63" w:rsidP="00EB4A63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CA1D65" w14:textId="77777777" w:rsidR="00EB4A63" w:rsidRPr="0068506A" w:rsidRDefault="00EB4A63" w:rsidP="00EB4A63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EB4A63" w:rsidRPr="0068506A" w14:paraId="3616F5EA" w14:textId="77777777" w:rsidTr="00CF72D9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8C93189" w14:textId="089D2C61" w:rsidR="00EB4A63" w:rsidRPr="00901687" w:rsidRDefault="00EB4A63" w:rsidP="00EB4A63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8"/>
                <w:szCs w:val="18"/>
                <w:lang w:eastAsia="zh-CN"/>
              </w:rPr>
            </w:pPr>
            <w:r w:rsidRPr="009016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8"/>
                <w:szCs w:val="18"/>
                <w:lang w:eastAsia="zh-CN"/>
              </w:rPr>
              <w:t>操作主键值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97E1A4E" w14:textId="4ABDFD72" w:rsidR="00EB4A63" w:rsidRPr="00901687" w:rsidRDefault="00DA3A56" w:rsidP="00EB4A63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9016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80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5C3EB65" w14:textId="59B0A7E2" w:rsidR="00EB4A63" w:rsidRPr="00901687" w:rsidRDefault="00EB4A63" w:rsidP="00EB4A63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9016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Str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2A38FE" w14:textId="021E2FA8" w:rsidR="00EB4A63" w:rsidRPr="0068506A" w:rsidRDefault="00EB4A63" w:rsidP="00EB4A63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D91DB3" w14:textId="17E54A11" w:rsidR="00EB4A63" w:rsidRPr="0068506A" w:rsidRDefault="00EB4A63" w:rsidP="00EB4A63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55230E" w14:textId="0A14AD68" w:rsidR="00EB4A63" w:rsidRPr="0068506A" w:rsidRDefault="00EB4A63" w:rsidP="00EB4A63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2ED7C8" w14:textId="297731FB" w:rsidR="00EB4A63" w:rsidRPr="0068506A" w:rsidRDefault="00EB4A63" w:rsidP="00EB4A63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18EBB2" w14:textId="77777777" w:rsidR="00EB4A63" w:rsidRPr="0068506A" w:rsidRDefault="00EB4A63" w:rsidP="00EB4A63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EB4A63" w:rsidRPr="0068506A" w14:paraId="21782D9D" w14:textId="77777777" w:rsidTr="00CF72D9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C78FFD0" w14:textId="6FD9F48A" w:rsidR="00EB4A63" w:rsidRPr="00901687" w:rsidRDefault="00EB4A63" w:rsidP="00EB4A63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8"/>
                <w:szCs w:val="18"/>
                <w:lang w:eastAsia="zh-CN"/>
              </w:rPr>
            </w:pPr>
            <w:r w:rsidRPr="009016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8"/>
                <w:szCs w:val="18"/>
                <w:lang w:eastAsia="zh-CN"/>
              </w:rPr>
              <w:t>操作主键名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8FAAE8B" w14:textId="6FCA0A5B" w:rsidR="00EB4A63" w:rsidRPr="00901687" w:rsidRDefault="00DA3A56" w:rsidP="00EB4A63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9016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80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406FE8F" w14:textId="555BC2E0" w:rsidR="00EB4A63" w:rsidRPr="00901687" w:rsidRDefault="00EB4A63" w:rsidP="00EB4A63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9016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Str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609BB9" w14:textId="5B16F90D" w:rsidR="00EB4A63" w:rsidRPr="0068506A" w:rsidRDefault="00EB4A63" w:rsidP="00EB4A63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42F801" w14:textId="52572506" w:rsidR="00EB4A63" w:rsidRPr="0068506A" w:rsidRDefault="00EB4A63" w:rsidP="00EB4A63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30F224" w14:textId="564D2ADF" w:rsidR="00EB4A63" w:rsidRPr="0068506A" w:rsidRDefault="00EB4A63" w:rsidP="00EB4A63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C61643" w14:textId="5CC5309D" w:rsidR="00EB4A63" w:rsidRPr="0068506A" w:rsidRDefault="00EB4A63" w:rsidP="00EB4A63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50D13E" w14:textId="77777777" w:rsidR="00EB4A63" w:rsidRPr="0068506A" w:rsidRDefault="00EB4A63" w:rsidP="00EB4A63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EB4A63" w:rsidRPr="0068506A" w14:paraId="5B6983D1" w14:textId="77777777" w:rsidTr="00CF72D9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4FD2FBF" w14:textId="7FE71CF3" w:rsidR="00EB4A63" w:rsidRPr="00901687" w:rsidRDefault="00EB4A63" w:rsidP="00EB4A63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8"/>
                <w:szCs w:val="18"/>
                <w:lang w:eastAsia="zh-CN"/>
              </w:rPr>
            </w:pPr>
            <w:r w:rsidRPr="009016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8"/>
                <w:szCs w:val="18"/>
                <w:lang w:eastAsia="zh-CN"/>
              </w:rPr>
              <w:t>修改前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01D7EBC" w14:textId="234872B5" w:rsidR="00EB4A63" w:rsidRPr="00901687" w:rsidRDefault="00DA3A56" w:rsidP="00EB4A63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9016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80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693F606" w14:textId="3C4FF925" w:rsidR="00EB4A63" w:rsidRPr="00901687" w:rsidRDefault="00EB4A63" w:rsidP="00EB4A63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9016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Str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52043E" w14:textId="1B5D4A55" w:rsidR="00EB4A63" w:rsidRPr="0068506A" w:rsidRDefault="00EB4A63" w:rsidP="00EB4A63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79A3FB" w14:textId="74342F84" w:rsidR="00EB4A63" w:rsidRPr="0068506A" w:rsidRDefault="00EB4A63" w:rsidP="00EB4A63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948569" w14:textId="6972A0C6" w:rsidR="00EB4A63" w:rsidRPr="0068506A" w:rsidRDefault="00EB4A63" w:rsidP="00EB4A63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CEF3F3" w14:textId="13E6ED5A" w:rsidR="00EB4A63" w:rsidRPr="0068506A" w:rsidRDefault="00EB4A63" w:rsidP="00EB4A63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716CD9" w14:textId="77777777" w:rsidR="00EB4A63" w:rsidRPr="0068506A" w:rsidRDefault="00EB4A63" w:rsidP="00EB4A63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EB4A63" w:rsidRPr="0068506A" w14:paraId="0670A092" w14:textId="77777777" w:rsidTr="00CF72D9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9F2D199" w14:textId="5AC1A395" w:rsidR="00EB4A63" w:rsidRPr="00901687" w:rsidRDefault="00EB4A63" w:rsidP="00EB4A63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8"/>
                <w:szCs w:val="18"/>
                <w:lang w:eastAsia="zh-CN"/>
              </w:rPr>
            </w:pPr>
            <w:r w:rsidRPr="009016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8"/>
                <w:szCs w:val="18"/>
                <w:lang w:eastAsia="zh-CN"/>
              </w:rPr>
              <w:t>修改后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35FD144" w14:textId="6C96BACC" w:rsidR="00EB4A63" w:rsidRPr="00901687" w:rsidRDefault="00DA3A56" w:rsidP="00EB4A63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9016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80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DEC131E" w14:textId="6315DE40" w:rsidR="00EB4A63" w:rsidRPr="00901687" w:rsidRDefault="00EB4A63" w:rsidP="00EB4A63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9016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Str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A631A7" w14:textId="64F96ADB" w:rsidR="00EB4A63" w:rsidRPr="0068506A" w:rsidRDefault="00EB4A63" w:rsidP="00EB4A63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CB9FA6" w14:textId="110FE114" w:rsidR="00EB4A63" w:rsidRPr="0068506A" w:rsidRDefault="00EB4A63" w:rsidP="00EB4A63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B85DD3" w14:textId="6D8EBE1E" w:rsidR="00EB4A63" w:rsidRPr="0068506A" w:rsidRDefault="00EB4A63" w:rsidP="00EB4A63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F43C2B" w14:textId="1D2C41E8" w:rsidR="00EB4A63" w:rsidRPr="0068506A" w:rsidRDefault="00EB4A63" w:rsidP="00EB4A63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B539A1" w14:textId="77777777" w:rsidR="00EB4A63" w:rsidRPr="0068506A" w:rsidRDefault="00EB4A63" w:rsidP="00EB4A63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</w:tbl>
    <w:p w14:paraId="29CCB4AB" w14:textId="77777777" w:rsidR="00CE19AF" w:rsidRDefault="00CE19AF" w:rsidP="00CE19AF">
      <w:pPr>
        <w:ind w:left="720"/>
      </w:pPr>
    </w:p>
    <w:p w14:paraId="6A6ED3A0" w14:textId="77777777" w:rsidR="00CE19AF" w:rsidRDefault="00CE19AF" w:rsidP="00E67C25">
      <w:pPr>
        <w:ind w:left="720"/>
      </w:pPr>
    </w:p>
    <w:p w14:paraId="61403F0C" w14:textId="34AE63D4" w:rsidR="00CE19AF" w:rsidRDefault="00CE19AF" w:rsidP="00E67C25">
      <w:pPr>
        <w:ind w:left="720"/>
      </w:pPr>
    </w:p>
    <w:p w14:paraId="5A0C989F" w14:textId="598B436C" w:rsidR="003D46A9" w:rsidRDefault="003D46A9" w:rsidP="003D46A9">
      <w:pPr>
        <w:pStyle w:val="Heading1"/>
        <w:pageBreakBefore/>
        <w:ind w:left="431" w:hanging="431"/>
        <w:rPr>
          <w:rFonts w:ascii="Arial Unicode MS" w:eastAsia="Arial Unicode MS" w:hAnsi="Arial Unicode MS" w:cs="Arial Unicode MS"/>
          <w:iCs/>
          <w:lang w:val="en-US" w:eastAsia="zh-CN"/>
        </w:rPr>
      </w:pPr>
      <w:bookmarkStart w:id="38" w:name="_Toc478575194"/>
      <w:r>
        <w:rPr>
          <w:rFonts w:ascii="微软雅黑" w:eastAsia="微软雅黑" w:hAnsi="微软雅黑" w:cs="微软雅黑" w:hint="eastAsia"/>
          <w:iCs/>
          <w:lang w:val="en-US" w:eastAsia="zh-CN"/>
        </w:rPr>
        <w:t>系统管理</w:t>
      </w:r>
      <w:bookmarkEnd w:id="38"/>
    </w:p>
    <w:p w14:paraId="3047F244" w14:textId="0ABCBE09" w:rsidR="003D46A9" w:rsidRDefault="003D46A9" w:rsidP="003D46A9">
      <w:pPr>
        <w:pStyle w:val="Heading2"/>
        <w:ind w:left="0" w:firstLine="0"/>
        <w:rPr>
          <w:rFonts w:ascii="Arial Unicode MS" w:eastAsia="Arial Unicode MS" w:hAnsi="Arial Unicode MS" w:cs="Arial Unicode MS"/>
          <w:bCs/>
          <w:i w:val="0"/>
          <w:iCs/>
          <w:lang w:eastAsia="zh-HK"/>
        </w:rPr>
      </w:pPr>
      <w:bookmarkStart w:id="39" w:name="_Toc478575195"/>
      <w:r>
        <w:rPr>
          <w:rFonts w:ascii="微软雅黑" w:eastAsia="微软雅黑" w:hAnsi="微软雅黑" w:cs="微软雅黑" w:hint="eastAsia"/>
          <w:bCs/>
          <w:i w:val="0"/>
          <w:iCs/>
          <w:lang w:eastAsia="zh-CN"/>
        </w:rPr>
        <w:t>系统配置</w:t>
      </w:r>
      <w:bookmarkEnd w:id="39"/>
    </w:p>
    <w:p w14:paraId="6F2C6C4F" w14:textId="77777777" w:rsidR="003D46A9" w:rsidRPr="008F43F2" w:rsidRDefault="003D46A9" w:rsidP="003D46A9">
      <w:pPr>
        <w:ind w:left="720"/>
      </w:pPr>
    </w:p>
    <w:p w14:paraId="50B9A7A2" w14:textId="68FE742D" w:rsidR="003D46A9" w:rsidRPr="00F3231D" w:rsidRDefault="003D46A9" w:rsidP="003D46A9">
      <w:pPr>
        <w:pStyle w:val="Heading3"/>
        <w:rPr>
          <w:rFonts w:ascii="Arial Unicode MS" w:eastAsia="Arial Unicode MS" w:hAnsi="Arial Unicode MS" w:cs="Arial Unicode MS"/>
          <w:i w:val="0"/>
          <w:lang w:eastAsia="zh-CN"/>
        </w:rPr>
      </w:pPr>
      <w:bookmarkStart w:id="40" w:name="_Toc478575196"/>
      <w:r>
        <w:rPr>
          <w:rFonts w:ascii="微软雅黑" w:eastAsia="微软雅黑" w:hAnsi="微软雅黑" w:cs="微软雅黑" w:hint="eastAsia"/>
          <w:i w:val="0"/>
          <w:lang w:eastAsia="zh-CN"/>
        </w:rPr>
        <w:t>配置列表</w:t>
      </w:r>
      <w:bookmarkEnd w:id="40"/>
    </w:p>
    <w:tbl>
      <w:tblPr>
        <w:tblW w:w="8615" w:type="dxa"/>
        <w:tblInd w:w="565" w:type="dxa"/>
        <w:tblLayout w:type="fixed"/>
        <w:tblLook w:val="0000" w:firstRow="0" w:lastRow="0" w:firstColumn="0" w:lastColumn="0" w:noHBand="0" w:noVBand="0"/>
      </w:tblPr>
      <w:tblGrid>
        <w:gridCol w:w="1276"/>
        <w:gridCol w:w="709"/>
        <w:gridCol w:w="709"/>
        <w:gridCol w:w="49"/>
        <w:gridCol w:w="659"/>
        <w:gridCol w:w="75"/>
        <w:gridCol w:w="634"/>
        <w:gridCol w:w="100"/>
        <w:gridCol w:w="609"/>
        <w:gridCol w:w="125"/>
        <w:gridCol w:w="584"/>
        <w:gridCol w:w="150"/>
        <w:gridCol w:w="734"/>
        <w:gridCol w:w="734"/>
        <w:gridCol w:w="734"/>
        <w:gridCol w:w="734"/>
      </w:tblGrid>
      <w:tr w:rsidR="003D46A9" w:rsidRPr="00BE0919" w14:paraId="1754DA9E" w14:textId="77777777" w:rsidTr="00CB2F9A">
        <w:trPr>
          <w:cantSplit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14:paraId="2EC70A5F" w14:textId="77777777" w:rsidR="003D46A9" w:rsidRPr="00CD346B" w:rsidRDefault="003D46A9" w:rsidP="00CB2F9A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微软雅黑" w:eastAsia="微软雅黑" w:hAnsi="微软雅黑" w:cs="微软雅黑" w:hint="eastAsia"/>
              </w:rPr>
              <w:t>页</w:t>
            </w:r>
            <w:r>
              <w:rPr>
                <w:rFonts w:ascii="Arial Unicode MS" w:eastAsia="Arial Unicode MS" w:hAnsi="Arial Unicode MS" w:cs="Arial Unicode MS" w:hint="eastAsia"/>
              </w:rPr>
              <w:t>面名称</w:t>
            </w:r>
          </w:p>
        </w:tc>
        <w:tc>
          <w:tcPr>
            <w:tcW w:w="7339" w:type="dxa"/>
            <w:gridSpan w:val="1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E59A15" w14:textId="24AD919B" w:rsidR="003D46A9" w:rsidRPr="00BE0919" w:rsidRDefault="003D46A9" w:rsidP="00CB2F9A">
            <w:pPr>
              <w:pStyle w:val="a4"/>
              <w:snapToGrid w:val="0"/>
              <w:spacing w:after="120"/>
              <w:ind w:right="200"/>
              <w:jc w:val="left"/>
              <w:rPr>
                <w:rFonts w:ascii="微软雅黑" w:eastAsia="微软雅黑" w:hAnsi="微软雅黑"/>
                <w:sz w:val="20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0"/>
                <w:lang w:eastAsia="zh-CN"/>
              </w:rPr>
              <w:t>配置列表</w:t>
            </w:r>
          </w:p>
        </w:tc>
      </w:tr>
      <w:tr w:rsidR="003D46A9" w14:paraId="5F782519" w14:textId="77777777" w:rsidTr="00CB2F9A">
        <w:trPr>
          <w:cantSplit/>
          <w:trHeight w:val="381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14:paraId="2D53A1B6" w14:textId="77777777" w:rsidR="003D46A9" w:rsidRDefault="003D46A9" w:rsidP="00CB2F9A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 w:hint="eastAsia"/>
              </w:rPr>
              <w:t>描述</w:t>
            </w:r>
          </w:p>
        </w:tc>
        <w:tc>
          <w:tcPr>
            <w:tcW w:w="7339" w:type="dxa"/>
            <w:gridSpan w:val="1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C6F9370" w14:textId="3EF19EA7" w:rsidR="003D46A9" w:rsidRDefault="003D46A9" w:rsidP="00CB2F9A">
            <w:pPr>
              <w:pStyle w:val="a4"/>
              <w:snapToGrid w:val="0"/>
              <w:spacing w:after="120"/>
              <w:ind w:right="200"/>
              <w:jc w:val="left"/>
              <w:rPr>
                <w:rFonts w:ascii="微软雅黑" w:eastAsia="微软雅黑" w:hAnsi="微软雅黑"/>
                <w:sz w:val="20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0"/>
                <w:lang w:eastAsia="zh-CN"/>
              </w:rPr>
              <w:t>显示所有配置信息</w:t>
            </w:r>
          </w:p>
        </w:tc>
      </w:tr>
      <w:tr w:rsidR="003D46A9" w:rsidRPr="00BE0919" w14:paraId="553597BF" w14:textId="77777777" w:rsidTr="00CB2F9A">
        <w:trPr>
          <w:cantSplit/>
          <w:trHeight w:val="381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14:paraId="1F342233" w14:textId="77777777" w:rsidR="003D46A9" w:rsidRPr="00CD346B" w:rsidRDefault="003D46A9" w:rsidP="00CB2F9A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 w:hint="eastAsia"/>
              </w:rPr>
              <w:t>页面类型</w:t>
            </w:r>
          </w:p>
        </w:tc>
        <w:tc>
          <w:tcPr>
            <w:tcW w:w="7339" w:type="dxa"/>
            <w:gridSpan w:val="1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10CA82" w14:textId="77777777" w:rsidR="003D46A9" w:rsidRPr="00BE0919" w:rsidRDefault="003D46A9" w:rsidP="00CB2F9A">
            <w:pPr>
              <w:pStyle w:val="a4"/>
              <w:snapToGrid w:val="0"/>
              <w:spacing w:after="120"/>
              <w:ind w:right="200"/>
              <w:jc w:val="left"/>
              <w:rPr>
                <w:rFonts w:ascii="微软雅黑" w:eastAsia="微软雅黑" w:hAnsi="微软雅黑"/>
                <w:sz w:val="20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0"/>
                <w:lang w:eastAsia="zh-CN"/>
              </w:rPr>
              <w:t>列表</w:t>
            </w:r>
          </w:p>
        </w:tc>
      </w:tr>
      <w:tr w:rsidR="003D46A9" w:rsidRPr="004D026E" w14:paraId="21FB6036" w14:textId="77777777" w:rsidTr="00CB2F9A">
        <w:trPr>
          <w:cantSplit/>
          <w:trHeight w:val="353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14:paraId="040B4EE9" w14:textId="77777777" w:rsidR="003D46A9" w:rsidRPr="00CD346B" w:rsidRDefault="003D46A9" w:rsidP="00CB2F9A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lang w:eastAsia="zh-HK"/>
              </w:rPr>
            </w:pPr>
            <w:r>
              <w:rPr>
                <w:rFonts w:ascii="Arial Unicode MS" w:eastAsia="Arial Unicode MS" w:hAnsi="Arial Unicode MS" w:cs="Arial Unicode MS" w:hint="eastAsia"/>
                <w:lang w:eastAsia="zh-HK"/>
              </w:rPr>
              <w:t>工具栏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0DEEFED" w14:textId="77777777" w:rsidR="003D46A9" w:rsidRPr="004D026E" w:rsidRDefault="003D46A9" w:rsidP="00CB2F9A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</w:p>
        </w:tc>
        <w:tc>
          <w:tcPr>
            <w:tcW w:w="75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A7222D" w14:textId="77777777" w:rsidR="003D46A9" w:rsidRPr="004D026E" w:rsidRDefault="003D46A9" w:rsidP="00CB2F9A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</w:p>
        </w:tc>
        <w:tc>
          <w:tcPr>
            <w:tcW w:w="7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DD6F255" w14:textId="77777777" w:rsidR="003D46A9" w:rsidRPr="004D026E" w:rsidRDefault="003D46A9" w:rsidP="00CB2F9A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</w:p>
        </w:tc>
        <w:tc>
          <w:tcPr>
            <w:tcW w:w="7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A1BACDA" w14:textId="77777777" w:rsidR="003D46A9" w:rsidRPr="004D026E" w:rsidRDefault="003D46A9" w:rsidP="00CB2F9A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</w:p>
        </w:tc>
        <w:tc>
          <w:tcPr>
            <w:tcW w:w="7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C2F858" w14:textId="77777777" w:rsidR="003D46A9" w:rsidRPr="004D026E" w:rsidRDefault="003D46A9" w:rsidP="00CB2F9A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  <w:lang w:eastAsia="zh-CN"/>
              </w:rPr>
              <w:t>详</w:t>
            </w:r>
          </w:p>
        </w:tc>
        <w:tc>
          <w:tcPr>
            <w:tcW w:w="7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CBE16F2" w14:textId="77777777" w:rsidR="003D46A9" w:rsidRPr="004D026E" w:rsidRDefault="003D46A9" w:rsidP="00CB2F9A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  <w:r w:rsidRPr="009C660F">
              <w:rPr>
                <w:rFonts w:ascii="微软雅黑" w:eastAsia="微软雅黑" w:hAnsi="微软雅黑" w:hint="eastAsia"/>
                <w:sz w:val="16"/>
                <w:szCs w:val="16"/>
                <w:lang w:eastAsia="zh-CN"/>
              </w:rPr>
              <w:t>增</w:t>
            </w:r>
          </w:p>
        </w:tc>
        <w:tc>
          <w:tcPr>
            <w:tcW w:w="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8306A0" w14:textId="77777777" w:rsidR="003D46A9" w:rsidRPr="004D026E" w:rsidRDefault="003D46A9" w:rsidP="00CB2F9A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  <w:lang w:eastAsia="zh-CN"/>
              </w:rPr>
              <w:t>改</w:t>
            </w:r>
          </w:p>
        </w:tc>
        <w:tc>
          <w:tcPr>
            <w:tcW w:w="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4A1F142" w14:textId="77777777" w:rsidR="003D46A9" w:rsidRPr="004D026E" w:rsidRDefault="003D46A9" w:rsidP="00CB2F9A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  <w:r w:rsidRPr="009C660F">
              <w:rPr>
                <w:rFonts w:ascii="微软雅黑" w:eastAsia="微软雅黑" w:hAnsi="微软雅黑" w:hint="eastAsia"/>
                <w:sz w:val="16"/>
                <w:szCs w:val="16"/>
                <w:lang w:eastAsia="zh-CN"/>
              </w:rPr>
              <w:t>删</w:t>
            </w:r>
          </w:p>
        </w:tc>
        <w:tc>
          <w:tcPr>
            <w:tcW w:w="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B12F3E" w14:textId="77777777" w:rsidR="003D46A9" w:rsidRPr="004D026E" w:rsidRDefault="003D46A9" w:rsidP="00CB2F9A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  <w:lang w:eastAsia="zh-CN"/>
              </w:rPr>
              <w:t>设</w:t>
            </w:r>
          </w:p>
        </w:tc>
        <w:tc>
          <w:tcPr>
            <w:tcW w:w="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F6E3530" w14:textId="77777777" w:rsidR="003D46A9" w:rsidRPr="004D026E" w:rsidRDefault="003D46A9" w:rsidP="00CB2F9A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  <w:lang w:eastAsia="zh-CN"/>
              </w:rPr>
              <w:t>查</w:t>
            </w:r>
          </w:p>
        </w:tc>
      </w:tr>
      <w:tr w:rsidR="003D46A9" w:rsidRPr="003C5BB6" w14:paraId="737D86EC" w14:textId="77777777" w:rsidTr="00CB2F9A">
        <w:trPr>
          <w:cantSplit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 w:themeFill="background1" w:themeFillShade="F2"/>
            <w:vAlign w:val="center"/>
          </w:tcPr>
          <w:p w14:paraId="43A6AF10" w14:textId="77777777" w:rsidR="003D46A9" w:rsidRDefault="003D46A9" w:rsidP="00CB2F9A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Cs w:val="0"/>
                <w:iCs/>
                <w:sz w:val="20"/>
                <w:lang w:eastAsia="zh-CN"/>
              </w:rPr>
            </w:pPr>
            <w:r>
              <w:rPr>
                <w:rFonts w:ascii="Arial Unicode MS" w:eastAsia="Arial Unicode MS" w:hAnsi="Arial Unicode MS" w:cs="Arial Unicode MS" w:hint="eastAsia"/>
                <w:bCs w:val="0"/>
                <w:iCs/>
                <w:sz w:val="20"/>
                <w:lang w:eastAsia="zh-CN"/>
              </w:rPr>
              <w:t>其它要求</w:t>
            </w:r>
          </w:p>
        </w:tc>
        <w:tc>
          <w:tcPr>
            <w:tcW w:w="7339" w:type="dxa"/>
            <w:gridSpan w:val="1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C96E289" w14:textId="77777777" w:rsidR="003D46A9" w:rsidRPr="003C5BB6" w:rsidRDefault="003D46A9" w:rsidP="00CB2F9A">
            <w:pPr>
              <w:pStyle w:val="a4"/>
              <w:snapToGrid w:val="0"/>
              <w:spacing w:after="120"/>
              <w:ind w:right="200"/>
              <w:jc w:val="left"/>
              <w:rPr>
                <w:rFonts w:ascii="微软雅黑" w:eastAsia="微软雅黑" w:hAnsi="微软雅黑"/>
                <w:iCs/>
                <w:kern w:val="0"/>
                <w:sz w:val="20"/>
                <w:lang w:eastAsia="zh-CN"/>
              </w:rPr>
            </w:pPr>
          </w:p>
        </w:tc>
      </w:tr>
      <w:tr w:rsidR="003D46A9" w:rsidRPr="0057535E" w14:paraId="07B7E9F8" w14:textId="77777777" w:rsidTr="00CB2F9A">
        <w:trPr>
          <w:cantSplit/>
          <w:trHeight w:val="450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14:paraId="31ADEDF7" w14:textId="77777777" w:rsidR="003D46A9" w:rsidRPr="0057535E" w:rsidRDefault="003D46A9" w:rsidP="00CB2F9A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列名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14:paraId="788EFBA9" w14:textId="77777777" w:rsidR="003D46A9" w:rsidRPr="0057535E" w:rsidRDefault="003D46A9" w:rsidP="00CB2F9A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宽度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14:paraId="205987EB" w14:textId="77777777" w:rsidR="003D46A9" w:rsidRPr="0057535E" w:rsidRDefault="003D46A9" w:rsidP="00CB2F9A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显示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25C01039" w14:textId="77777777" w:rsidR="003D46A9" w:rsidRPr="0057535E" w:rsidRDefault="003D46A9" w:rsidP="00CB2F9A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排序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543B29FB" w14:textId="77777777" w:rsidR="003D46A9" w:rsidRPr="0057535E" w:rsidRDefault="003D46A9" w:rsidP="00CB2F9A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搜索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7CC662C3" w14:textId="77777777" w:rsidR="003D46A9" w:rsidRPr="0057535E" w:rsidRDefault="003D46A9" w:rsidP="00CB2F9A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新增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61C7D836" w14:textId="77777777" w:rsidR="003D46A9" w:rsidRPr="0057535E" w:rsidRDefault="003D46A9" w:rsidP="00CB2F9A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编辑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4ABE75BE" w14:textId="77777777" w:rsidR="003D46A9" w:rsidRPr="0057535E" w:rsidRDefault="003D46A9" w:rsidP="00CB2F9A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约束</w:t>
            </w:r>
            <w:r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备注</w:t>
            </w:r>
          </w:p>
        </w:tc>
      </w:tr>
      <w:tr w:rsidR="00D25B3E" w:rsidRPr="0068506A" w14:paraId="20339FD6" w14:textId="77777777" w:rsidTr="00CB2F9A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59790CF" w14:textId="16884A62" w:rsidR="00D25B3E" w:rsidRPr="00901687" w:rsidRDefault="00D25B3E" w:rsidP="00D25B3E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8"/>
                <w:szCs w:val="18"/>
                <w:lang w:eastAsia="zh-CN"/>
              </w:rPr>
            </w:pPr>
            <w:r w:rsidRPr="009016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8"/>
                <w:szCs w:val="18"/>
                <w:lang w:eastAsia="zh-CN"/>
              </w:rPr>
              <w:t>编号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29B1424" w14:textId="6658270D" w:rsidR="00D25B3E" w:rsidRPr="00901687" w:rsidRDefault="00581CFB" w:rsidP="00D25B3E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9016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80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26072BB" w14:textId="4014063D" w:rsidR="00D25B3E" w:rsidRPr="00901687" w:rsidRDefault="00D25B3E" w:rsidP="00D25B3E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9016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Str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1E5EFB" w14:textId="1B16C6E5" w:rsidR="00D25B3E" w:rsidRPr="0068506A" w:rsidRDefault="00D25B3E" w:rsidP="00D25B3E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&lt;&gt;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2E7E01" w14:textId="7771CC11" w:rsidR="00D25B3E" w:rsidRPr="0068506A" w:rsidRDefault="00D25B3E" w:rsidP="00D25B3E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A4B664" w14:textId="10E4AD42" w:rsidR="00D25B3E" w:rsidRPr="0068506A" w:rsidRDefault="00D25B3E" w:rsidP="00D25B3E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F605DB" w14:textId="5CB09C60" w:rsidR="00D25B3E" w:rsidRPr="0068506A" w:rsidRDefault="00D25B3E" w:rsidP="00D25B3E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4B48C5" w14:textId="77777777" w:rsidR="00D25B3E" w:rsidRPr="0068506A" w:rsidRDefault="00D25B3E" w:rsidP="00D25B3E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</w:p>
        </w:tc>
      </w:tr>
      <w:tr w:rsidR="00D25B3E" w:rsidRPr="0068506A" w14:paraId="2F6CA5CD" w14:textId="77777777" w:rsidTr="00CB2F9A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787884A" w14:textId="1BD027EB" w:rsidR="00D25B3E" w:rsidRPr="004D026E" w:rsidRDefault="00D25B3E" w:rsidP="00D25B3E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配置项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5847DE3" w14:textId="37246B93" w:rsidR="00D25B3E" w:rsidRPr="0068506A" w:rsidRDefault="003B3476" w:rsidP="00D25B3E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140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6DE42CE" w14:textId="7763FE96" w:rsidR="00D25B3E" w:rsidRPr="0068506A" w:rsidRDefault="00D25B3E" w:rsidP="00D25B3E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Str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B5D4C4" w14:textId="2FCB1B4D" w:rsidR="00D25B3E" w:rsidRPr="0068506A" w:rsidRDefault="00D25B3E" w:rsidP="00D25B3E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&lt;&gt;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B04DAE" w14:textId="45A045E9" w:rsidR="00D25B3E" w:rsidRPr="0068506A" w:rsidRDefault="00AA66F9" w:rsidP="00D25B3E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SEL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A0C409" w14:textId="7EE8A777" w:rsidR="00D25B3E" w:rsidRPr="0068506A" w:rsidRDefault="00D25B3E" w:rsidP="00D25B3E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IN(</w:t>
            </w: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*</w:t>
            </w: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)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8D4D1B" w14:textId="7E6BEB2F" w:rsidR="00D25B3E" w:rsidRPr="0068506A" w:rsidRDefault="00D25B3E" w:rsidP="00D25B3E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IN(</w:t>
            </w: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*</w:t>
            </w: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)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D3FBB9" w14:textId="77777777" w:rsidR="00D25B3E" w:rsidRPr="0068506A" w:rsidRDefault="00D25B3E" w:rsidP="00D25B3E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</w:p>
        </w:tc>
      </w:tr>
      <w:tr w:rsidR="00D25B3E" w:rsidRPr="0068506A" w14:paraId="5CF0C21A" w14:textId="77777777" w:rsidTr="00CB2F9A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62168C9" w14:textId="655F4D3D" w:rsidR="00D25B3E" w:rsidRPr="00901687" w:rsidRDefault="00D25B3E" w:rsidP="00D25B3E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8"/>
                <w:szCs w:val="18"/>
                <w:lang w:eastAsia="zh-CN"/>
              </w:rPr>
            </w:pPr>
            <w:r w:rsidRPr="009016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8"/>
                <w:szCs w:val="18"/>
                <w:lang w:eastAsia="zh-CN"/>
              </w:rPr>
              <w:t>值类型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ABDD383" w14:textId="78750842" w:rsidR="00D25B3E" w:rsidRPr="00901687" w:rsidRDefault="00581CFB" w:rsidP="00D25B3E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9016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60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F684964" w14:textId="1A38ECDE" w:rsidR="00D25B3E" w:rsidRPr="00901687" w:rsidRDefault="00D25B3E" w:rsidP="00D25B3E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9016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Str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D46475" w14:textId="25E882AC" w:rsidR="00D25B3E" w:rsidRPr="0068506A" w:rsidRDefault="00D25B3E" w:rsidP="00D25B3E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&lt;&gt;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1EC241" w14:textId="28EA54FD" w:rsidR="00D25B3E" w:rsidRPr="0068506A" w:rsidRDefault="00D25B3E" w:rsidP="00D25B3E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0F2B14" w14:textId="24294D26" w:rsidR="00D25B3E" w:rsidRPr="0068506A" w:rsidRDefault="00D25B3E" w:rsidP="00D25B3E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SEL(</w:t>
            </w: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*</w:t>
            </w: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)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F474A9" w14:textId="0D2A61E3" w:rsidR="00D25B3E" w:rsidRPr="0068506A" w:rsidRDefault="00D25B3E" w:rsidP="00D25B3E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SEL(</w:t>
            </w: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*</w:t>
            </w: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)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2C3B6F" w14:textId="773B97EB" w:rsidR="00D25B3E" w:rsidRPr="0068506A" w:rsidRDefault="00D25B3E" w:rsidP="00D25B3E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字符</w:t>
            </w:r>
            <w:r w:rsidR="008F79B4"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串</w:t>
            </w: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/</w:t>
            </w:r>
            <w:r w:rsidR="008F79B4"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整数</w:t>
            </w:r>
          </w:p>
        </w:tc>
      </w:tr>
      <w:tr w:rsidR="00D25B3E" w:rsidRPr="0068506A" w14:paraId="2D2E63BC" w14:textId="77777777" w:rsidTr="00CB2F9A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B5342CE" w14:textId="5B0469F5" w:rsidR="00D25B3E" w:rsidRDefault="00D25B3E" w:rsidP="00D25B3E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配置项值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43686C4" w14:textId="129D4F55" w:rsidR="00D25B3E" w:rsidRPr="0068506A" w:rsidRDefault="003B3476" w:rsidP="00D25B3E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80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ADCF44F" w14:textId="1411D8F9" w:rsidR="00D25B3E" w:rsidRPr="0068506A" w:rsidRDefault="00D25B3E" w:rsidP="00D25B3E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Str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952BC7" w14:textId="71AA73CE" w:rsidR="00D25B3E" w:rsidRPr="0068506A" w:rsidRDefault="00D25B3E" w:rsidP="00D25B3E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&lt;&gt;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BD4A28" w14:textId="3D3251FA" w:rsidR="00D25B3E" w:rsidRPr="0068506A" w:rsidRDefault="00D25B3E" w:rsidP="00D25B3E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D2CAB5" w14:textId="295B1188" w:rsidR="00D25B3E" w:rsidRPr="0068506A" w:rsidRDefault="00D25B3E" w:rsidP="00D25B3E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IN(</w:t>
            </w: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*</w:t>
            </w: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)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B743FD" w14:textId="2DFA0607" w:rsidR="00D25B3E" w:rsidRPr="0068506A" w:rsidRDefault="00D25B3E" w:rsidP="00D25B3E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IN(</w:t>
            </w: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*</w:t>
            </w: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)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B830A1" w14:textId="77777777" w:rsidR="00D25B3E" w:rsidRPr="0068506A" w:rsidRDefault="00D25B3E" w:rsidP="00D25B3E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</w:p>
        </w:tc>
      </w:tr>
      <w:tr w:rsidR="00D25B3E" w:rsidRPr="0068506A" w14:paraId="61258101" w14:textId="77777777" w:rsidTr="00CB2F9A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7B4F591" w14:textId="2CE0E1B0" w:rsidR="00D25B3E" w:rsidRDefault="00D25B3E" w:rsidP="00D25B3E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配置描述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43DA673" w14:textId="48312929" w:rsidR="00D25B3E" w:rsidRPr="0068506A" w:rsidRDefault="003B3476" w:rsidP="00D25B3E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200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C275D65" w14:textId="150AD314" w:rsidR="00D25B3E" w:rsidRPr="0068506A" w:rsidRDefault="00D25B3E" w:rsidP="00D25B3E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Str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36E0CE" w14:textId="02C02AB4" w:rsidR="00D25B3E" w:rsidRPr="0068506A" w:rsidRDefault="00D25B3E" w:rsidP="00D25B3E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&lt;&gt;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5B1513" w14:textId="702780E9" w:rsidR="00D25B3E" w:rsidRPr="0068506A" w:rsidRDefault="00D25B3E" w:rsidP="00D25B3E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447CBB" w14:textId="32AEADE9" w:rsidR="00D25B3E" w:rsidRPr="0068506A" w:rsidRDefault="00D25B3E" w:rsidP="00D25B3E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IN((</w:t>
            </w: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*</w:t>
            </w: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)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71CB1B" w14:textId="6BC5F5BC" w:rsidR="00D25B3E" w:rsidRPr="0068506A" w:rsidRDefault="00D25B3E" w:rsidP="00D25B3E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IN((</w:t>
            </w: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*</w:t>
            </w: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)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8994FD" w14:textId="77777777" w:rsidR="00D25B3E" w:rsidRPr="0068506A" w:rsidRDefault="00D25B3E" w:rsidP="00D25B3E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</w:p>
        </w:tc>
      </w:tr>
      <w:tr w:rsidR="00D25B3E" w:rsidRPr="0068506A" w14:paraId="2B1D5AAA" w14:textId="77777777" w:rsidTr="0046121D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6D2EE0F" w14:textId="7027C93D" w:rsidR="00D25B3E" w:rsidRPr="004D026E" w:rsidRDefault="00D25B3E" w:rsidP="00D25B3E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修改时间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503A878" w14:textId="73A91105" w:rsidR="00D25B3E" w:rsidRPr="0068506A" w:rsidRDefault="003B3476" w:rsidP="00D25B3E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140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862B02D" w14:textId="27C89225" w:rsidR="00D25B3E" w:rsidRPr="0068506A" w:rsidRDefault="00D25B3E" w:rsidP="00D25B3E">
            <w:pPr>
              <w:pStyle w:val="a5"/>
              <w:snapToGrid w:val="0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Date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0D8B1D" w14:textId="66870A46" w:rsidR="00D25B3E" w:rsidRPr="0068506A" w:rsidRDefault="00D25B3E" w:rsidP="00D25B3E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&lt;&gt;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9E8610" w14:textId="5464309F" w:rsidR="00D25B3E" w:rsidRPr="0068506A" w:rsidRDefault="00D25B3E" w:rsidP="00D25B3E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8A0C4B" w14:textId="75E5383E" w:rsidR="00D25B3E" w:rsidRPr="0068506A" w:rsidRDefault="00D25B3E" w:rsidP="00D25B3E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069C72" w14:textId="24711A2B" w:rsidR="00D25B3E" w:rsidRPr="0068506A" w:rsidRDefault="00D25B3E" w:rsidP="00D25B3E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AC9D5A" w14:textId="653F4325" w:rsidR="00D25B3E" w:rsidRPr="0068506A" w:rsidRDefault="00D25B3E" w:rsidP="00D25B3E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D25B3E" w:rsidRPr="0068506A" w14:paraId="61451668" w14:textId="77777777" w:rsidTr="00CB2F9A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02C04DA" w14:textId="38CD668F" w:rsidR="00D25B3E" w:rsidRPr="004D026E" w:rsidRDefault="00D25B3E" w:rsidP="00D25B3E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修改人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3C2D18C" w14:textId="217EA2DA" w:rsidR="00D25B3E" w:rsidRPr="0068506A" w:rsidRDefault="003B3476" w:rsidP="00D25B3E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140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3EDC418" w14:textId="6119DDEA" w:rsidR="00D25B3E" w:rsidRPr="0068506A" w:rsidRDefault="00D25B3E" w:rsidP="00D25B3E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Str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88BD91" w14:textId="647EB34F" w:rsidR="00D25B3E" w:rsidRPr="0068506A" w:rsidRDefault="00D25B3E" w:rsidP="00D25B3E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&lt;&gt;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DD0612" w14:textId="59B5431C" w:rsidR="00D25B3E" w:rsidRPr="0068506A" w:rsidRDefault="00D25B3E" w:rsidP="00D25B3E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3EA253" w14:textId="64538D4E" w:rsidR="00D25B3E" w:rsidRPr="0068506A" w:rsidRDefault="00D25B3E" w:rsidP="00D25B3E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E6366C" w14:textId="2205BA9D" w:rsidR="00D25B3E" w:rsidRPr="0068506A" w:rsidRDefault="00D25B3E" w:rsidP="00D25B3E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C2B921" w14:textId="77777777" w:rsidR="00D25B3E" w:rsidRPr="0068506A" w:rsidRDefault="00D25B3E" w:rsidP="00D25B3E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D25B3E" w:rsidRPr="0068506A" w14:paraId="27B937DB" w14:textId="77777777" w:rsidTr="00CB2F9A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2797185" w14:textId="4998649C" w:rsidR="00D25B3E" w:rsidRPr="004D026E" w:rsidRDefault="00D25B3E" w:rsidP="00D25B3E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创建时间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804B7B5" w14:textId="2CBA8DE5" w:rsidR="00D25B3E" w:rsidRPr="0068506A" w:rsidRDefault="003B3476" w:rsidP="00D25B3E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140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8088407" w14:textId="259A8D37" w:rsidR="00D25B3E" w:rsidRPr="0068506A" w:rsidRDefault="00D25B3E" w:rsidP="00D25B3E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Date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BDE253" w14:textId="33D7366C" w:rsidR="00D25B3E" w:rsidRPr="0068506A" w:rsidRDefault="00D25B3E" w:rsidP="00D25B3E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&lt;&gt;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A06590" w14:textId="0778D805" w:rsidR="00D25B3E" w:rsidRPr="0068506A" w:rsidRDefault="00D25B3E" w:rsidP="00D25B3E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65363B" w14:textId="5D8031B0" w:rsidR="00D25B3E" w:rsidRPr="0068506A" w:rsidRDefault="00D25B3E" w:rsidP="00D25B3E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DE4514" w14:textId="50D4EE74" w:rsidR="00D25B3E" w:rsidRPr="0068506A" w:rsidRDefault="00D25B3E" w:rsidP="00D25B3E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0D13B2" w14:textId="77777777" w:rsidR="00D25B3E" w:rsidRPr="0068506A" w:rsidRDefault="00D25B3E" w:rsidP="00D25B3E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D25B3E" w:rsidRPr="0068506A" w14:paraId="7404DFA9" w14:textId="77777777" w:rsidTr="00CB2F9A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7A09C23" w14:textId="538BFF9C" w:rsidR="00D25B3E" w:rsidRPr="004D026E" w:rsidRDefault="00D25B3E" w:rsidP="00D25B3E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创建人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792B173" w14:textId="190BCDBB" w:rsidR="00D25B3E" w:rsidRPr="0068506A" w:rsidRDefault="003B3476" w:rsidP="00D25B3E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140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1AE4E3D" w14:textId="62DAB2EE" w:rsidR="00D25B3E" w:rsidRPr="0068506A" w:rsidRDefault="00D25B3E" w:rsidP="00D25B3E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Str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FC3C3F" w14:textId="6ADBBD70" w:rsidR="00D25B3E" w:rsidRPr="0068506A" w:rsidRDefault="00D25B3E" w:rsidP="00D25B3E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&lt;&gt;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A01EAA" w14:textId="0F5F2A7D" w:rsidR="00D25B3E" w:rsidRPr="0068506A" w:rsidRDefault="00D25B3E" w:rsidP="00D25B3E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C56189" w14:textId="78A3A609" w:rsidR="00D25B3E" w:rsidRPr="0068506A" w:rsidRDefault="00D25B3E" w:rsidP="00D25B3E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3B8F53" w14:textId="13CCB4AE" w:rsidR="00D25B3E" w:rsidRPr="0068506A" w:rsidRDefault="00D25B3E" w:rsidP="00D25B3E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F632BB" w14:textId="77777777" w:rsidR="00D25B3E" w:rsidRPr="0068506A" w:rsidRDefault="00D25B3E" w:rsidP="00D25B3E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</w:tbl>
    <w:p w14:paraId="097AA5A2" w14:textId="4B274CE1" w:rsidR="003D46A9" w:rsidRDefault="00CE0588" w:rsidP="00CE0588">
      <w:pPr>
        <w:tabs>
          <w:tab w:val="left" w:pos="1089"/>
        </w:tabs>
        <w:rPr>
          <w:rFonts w:ascii="Arial Unicode MS" w:eastAsia="Arial Unicode MS" w:hAnsi="Arial Unicode MS" w:cs="Arial Unicode MS"/>
          <w:iCs/>
          <w:lang w:eastAsia="zh-CN"/>
        </w:rPr>
      </w:pPr>
      <w:r>
        <w:rPr>
          <w:rFonts w:ascii="Arial Unicode MS" w:eastAsia="Arial Unicode MS" w:hAnsi="Arial Unicode MS" w:cs="Arial Unicode MS"/>
          <w:iCs/>
          <w:lang w:eastAsia="zh-CN"/>
        </w:rPr>
        <w:tab/>
      </w:r>
    </w:p>
    <w:p w14:paraId="3DBD2BDB" w14:textId="2167163F" w:rsidR="00CE0588" w:rsidRDefault="00CE0588" w:rsidP="00CE0588">
      <w:pPr>
        <w:tabs>
          <w:tab w:val="left" w:pos="1089"/>
        </w:tabs>
        <w:rPr>
          <w:rFonts w:ascii="Arial Unicode MS" w:eastAsia="Arial Unicode MS" w:hAnsi="Arial Unicode MS" w:cs="Arial Unicode MS"/>
          <w:iCs/>
          <w:lang w:eastAsia="zh-CN"/>
        </w:rPr>
      </w:pPr>
    </w:p>
    <w:p w14:paraId="0ACD3792" w14:textId="1864E69C" w:rsidR="00CE0588" w:rsidRDefault="00CE0588" w:rsidP="00CE0588">
      <w:pPr>
        <w:tabs>
          <w:tab w:val="left" w:pos="1089"/>
        </w:tabs>
        <w:rPr>
          <w:rFonts w:ascii="Arial Unicode MS" w:eastAsia="Arial Unicode MS" w:hAnsi="Arial Unicode MS" w:cs="Arial Unicode MS"/>
          <w:iCs/>
          <w:lang w:eastAsia="zh-CN"/>
        </w:rPr>
      </w:pPr>
    </w:p>
    <w:p w14:paraId="71EFA9B6" w14:textId="79B79618" w:rsidR="00CE0588" w:rsidRDefault="00CE0588" w:rsidP="00CE0588">
      <w:pPr>
        <w:tabs>
          <w:tab w:val="left" w:pos="1089"/>
        </w:tabs>
        <w:rPr>
          <w:rFonts w:ascii="Arial Unicode MS" w:eastAsia="Arial Unicode MS" w:hAnsi="Arial Unicode MS" w:cs="Arial Unicode MS"/>
          <w:iCs/>
          <w:lang w:eastAsia="zh-CN"/>
        </w:rPr>
      </w:pPr>
    </w:p>
    <w:p w14:paraId="13061547" w14:textId="77777777" w:rsidR="00CE0588" w:rsidRDefault="00CE0588" w:rsidP="00CE0588">
      <w:pPr>
        <w:tabs>
          <w:tab w:val="left" w:pos="1089"/>
        </w:tabs>
        <w:rPr>
          <w:rFonts w:ascii="Arial Unicode MS" w:eastAsia="Arial Unicode MS" w:hAnsi="Arial Unicode MS" w:cs="Arial Unicode MS"/>
          <w:iCs/>
          <w:lang w:eastAsia="zh-CN"/>
        </w:rPr>
      </w:pPr>
    </w:p>
    <w:p w14:paraId="4130DFDD" w14:textId="7CDC5EFE" w:rsidR="003D46A9" w:rsidRDefault="003D46A9" w:rsidP="003D46A9">
      <w:pPr>
        <w:pStyle w:val="Heading2"/>
        <w:ind w:left="0" w:firstLine="0"/>
        <w:rPr>
          <w:rFonts w:ascii="微软雅黑" w:eastAsia="微软雅黑" w:hAnsi="微软雅黑" w:cs="微软雅黑"/>
          <w:bCs/>
          <w:i w:val="0"/>
          <w:iCs/>
          <w:lang w:eastAsia="zh-CN"/>
        </w:rPr>
      </w:pPr>
      <w:bookmarkStart w:id="41" w:name="_Toc478575197"/>
      <w:r>
        <w:rPr>
          <w:rFonts w:ascii="微软雅黑" w:eastAsia="微软雅黑" w:hAnsi="微软雅黑" w:cs="微软雅黑" w:hint="eastAsia"/>
          <w:bCs/>
          <w:i w:val="0"/>
          <w:iCs/>
          <w:lang w:eastAsia="zh-CN"/>
        </w:rPr>
        <w:t>版本管理</w:t>
      </w:r>
      <w:bookmarkEnd w:id="41"/>
    </w:p>
    <w:p w14:paraId="2D353487" w14:textId="77777777" w:rsidR="00CE0588" w:rsidRPr="00CE0588" w:rsidRDefault="00CE0588" w:rsidP="00CE0588">
      <w:pPr>
        <w:rPr>
          <w:rFonts w:eastAsiaTheme="minorEastAsia"/>
          <w:lang w:eastAsia="zh-CN"/>
        </w:rPr>
      </w:pPr>
    </w:p>
    <w:p w14:paraId="0B08FAFA" w14:textId="77777777" w:rsidR="003D46A9" w:rsidRPr="008F43F2" w:rsidRDefault="003D46A9" w:rsidP="003D46A9"/>
    <w:p w14:paraId="72910C8D" w14:textId="616E1916" w:rsidR="003D46A9" w:rsidRPr="008F43F2" w:rsidRDefault="003D46A9" w:rsidP="003D46A9">
      <w:pPr>
        <w:pStyle w:val="Heading3"/>
        <w:rPr>
          <w:rFonts w:ascii="Arial Unicode MS" w:eastAsia="Arial Unicode MS" w:hAnsi="Arial Unicode MS" w:cs="Arial Unicode MS"/>
          <w:i w:val="0"/>
          <w:lang w:eastAsia="zh-CN"/>
        </w:rPr>
      </w:pPr>
      <w:bookmarkStart w:id="42" w:name="_Toc478575198"/>
      <w:r>
        <w:rPr>
          <w:rFonts w:ascii="微软雅黑" w:eastAsia="微软雅黑" w:hAnsi="微软雅黑" w:cs="微软雅黑" w:hint="eastAsia"/>
          <w:i w:val="0"/>
          <w:lang w:eastAsia="zh-CN"/>
        </w:rPr>
        <w:t>版本</w:t>
      </w:r>
      <w:r w:rsidR="00857842">
        <w:rPr>
          <w:rFonts w:ascii="微软雅黑" w:eastAsia="微软雅黑" w:hAnsi="微软雅黑" w:cs="微软雅黑" w:hint="eastAsia"/>
          <w:i w:val="0"/>
          <w:lang w:eastAsia="zh-CN"/>
        </w:rPr>
        <w:t>列表</w:t>
      </w:r>
      <w:bookmarkEnd w:id="42"/>
    </w:p>
    <w:tbl>
      <w:tblPr>
        <w:tblW w:w="8615" w:type="dxa"/>
        <w:tblInd w:w="565" w:type="dxa"/>
        <w:tblLayout w:type="fixed"/>
        <w:tblLook w:val="0000" w:firstRow="0" w:lastRow="0" w:firstColumn="0" w:lastColumn="0" w:noHBand="0" w:noVBand="0"/>
      </w:tblPr>
      <w:tblGrid>
        <w:gridCol w:w="1276"/>
        <w:gridCol w:w="709"/>
        <w:gridCol w:w="709"/>
        <w:gridCol w:w="49"/>
        <w:gridCol w:w="659"/>
        <w:gridCol w:w="75"/>
        <w:gridCol w:w="634"/>
        <w:gridCol w:w="100"/>
        <w:gridCol w:w="609"/>
        <w:gridCol w:w="125"/>
        <w:gridCol w:w="584"/>
        <w:gridCol w:w="150"/>
        <w:gridCol w:w="734"/>
        <w:gridCol w:w="734"/>
        <w:gridCol w:w="734"/>
        <w:gridCol w:w="734"/>
      </w:tblGrid>
      <w:tr w:rsidR="003D46A9" w14:paraId="267464F5" w14:textId="77777777" w:rsidTr="00CB2F9A">
        <w:trPr>
          <w:cantSplit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14:paraId="419B8538" w14:textId="77777777" w:rsidR="003D46A9" w:rsidRPr="00CD346B" w:rsidRDefault="003D46A9" w:rsidP="00CB2F9A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 w:hint="eastAsia"/>
              </w:rPr>
              <w:t>页面名称</w:t>
            </w:r>
          </w:p>
        </w:tc>
        <w:tc>
          <w:tcPr>
            <w:tcW w:w="7339" w:type="dxa"/>
            <w:gridSpan w:val="1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65282E6" w14:textId="70593CF8" w:rsidR="003D46A9" w:rsidRPr="00BE0919" w:rsidRDefault="0039416D" w:rsidP="00CB2F9A">
            <w:pPr>
              <w:pStyle w:val="a4"/>
              <w:snapToGrid w:val="0"/>
              <w:spacing w:after="120"/>
              <w:ind w:right="200"/>
              <w:jc w:val="left"/>
              <w:rPr>
                <w:rFonts w:ascii="微软雅黑" w:eastAsia="微软雅黑" w:hAnsi="微软雅黑"/>
                <w:sz w:val="20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0"/>
                <w:lang w:eastAsia="zh-CN"/>
              </w:rPr>
              <w:t>版本管理</w:t>
            </w:r>
            <w:r w:rsidR="003D46A9">
              <w:rPr>
                <w:rFonts w:ascii="微软雅黑" w:eastAsia="微软雅黑" w:hAnsi="微软雅黑" w:hint="eastAsia"/>
                <w:sz w:val="20"/>
                <w:lang w:eastAsia="zh-CN"/>
              </w:rPr>
              <w:t>列表</w:t>
            </w:r>
          </w:p>
        </w:tc>
      </w:tr>
      <w:tr w:rsidR="003D46A9" w14:paraId="27AD248E" w14:textId="77777777" w:rsidTr="00CB2F9A">
        <w:trPr>
          <w:cantSplit/>
          <w:trHeight w:val="381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14:paraId="5A51D5B5" w14:textId="77777777" w:rsidR="003D46A9" w:rsidRDefault="003D46A9" w:rsidP="00CB2F9A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 w:hint="eastAsia"/>
              </w:rPr>
              <w:t>描述</w:t>
            </w:r>
          </w:p>
        </w:tc>
        <w:tc>
          <w:tcPr>
            <w:tcW w:w="7339" w:type="dxa"/>
            <w:gridSpan w:val="1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0805E45" w14:textId="585F10D4" w:rsidR="003D46A9" w:rsidRDefault="0039416D" w:rsidP="00CB2F9A">
            <w:pPr>
              <w:pStyle w:val="a4"/>
              <w:snapToGrid w:val="0"/>
              <w:spacing w:after="120"/>
              <w:ind w:right="200"/>
              <w:jc w:val="left"/>
              <w:rPr>
                <w:rFonts w:ascii="微软雅黑" w:eastAsia="微软雅黑" w:hAnsi="微软雅黑"/>
                <w:sz w:val="20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0"/>
                <w:lang w:eastAsia="zh-CN"/>
              </w:rPr>
              <w:t>显示所有版本</w:t>
            </w:r>
            <w:r w:rsidR="003D46A9">
              <w:rPr>
                <w:rFonts w:ascii="微软雅黑" w:eastAsia="微软雅黑" w:hAnsi="微软雅黑" w:hint="eastAsia"/>
                <w:sz w:val="20"/>
                <w:lang w:eastAsia="zh-CN"/>
              </w:rPr>
              <w:t>信息</w:t>
            </w:r>
          </w:p>
        </w:tc>
      </w:tr>
      <w:tr w:rsidR="003D46A9" w14:paraId="615AA5DF" w14:textId="77777777" w:rsidTr="00CB2F9A">
        <w:trPr>
          <w:cantSplit/>
          <w:trHeight w:val="381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14:paraId="38602ADC" w14:textId="77777777" w:rsidR="003D46A9" w:rsidRPr="00CD346B" w:rsidRDefault="003D46A9" w:rsidP="00CB2F9A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 w:hint="eastAsia"/>
              </w:rPr>
              <w:t>页面类型</w:t>
            </w:r>
          </w:p>
        </w:tc>
        <w:tc>
          <w:tcPr>
            <w:tcW w:w="7339" w:type="dxa"/>
            <w:gridSpan w:val="1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C591A81" w14:textId="77777777" w:rsidR="003D46A9" w:rsidRPr="00BE0919" w:rsidRDefault="003D46A9" w:rsidP="00CB2F9A">
            <w:pPr>
              <w:pStyle w:val="a4"/>
              <w:snapToGrid w:val="0"/>
              <w:spacing w:after="120"/>
              <w:ind w:right="200"/>
              <w:jc w:val="left"/>
              <w:rPr>
                <w:rFonts w:ascii="微软雅黑" w:eastAsia="微软雅黑" w:hAnsi="微软雅黑"/>
                <w:sz w:val="20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0"/>
                <w:lang w:eastAsia="zh-CN"/>
              </w:rPr>
              <w:t>列表</w:t>
            </w:r>
          </w:p>
        </w:tc>
      </w:tr>
      <w:tr w:rsidR="003D46A9" w14:paraId="1BD08625" w14:textId="77777777" w:rsidTr="00CB2F9A">
        <w:trPr>
          <w:cantSplit/>
          <w:trHeight w:val="353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14:paraId="6D9A4223" w14:textId="77777777" w:rsidR="003D46A9" w:rsidRPr="00CD346B" w:rsidRDefault="003D46A9" w:rsidP="00CB2F9A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lang w:eastAsia="zh-HK"/>
              </w:rPr>
            </w:pPr>
            <w:r>
              <w:rPr>
                <w:rFonts w:ascii="Arial Unicode MS" w:eastAsia="Arial Unicode MS" w:hAnsi="Arial Unicode MS" w:cs="Arial Unicode MS" w:hint="eastAsia"/>
                <w:lang w:eastAsia="zh-HK"/>
              </w:rPr>
              <w:t>工具栏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E828A8" w14:textId="77777777" w:rsidR="003D46A9" w:rsidRPr="004D026E" w:rsidRDefault="003D46A9" w:rsidP="00CB2F9A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</w:p>
        </w:tc>
        <w:tc>
          <w:tcPr>
            <w:tcW w:w="75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6C9D41" w14:textId="77777777" w:rsidR="003D46A9" w:rsidRPr="004D026E" w:rsidRDefault="003D46A9" w:rsidP="00CB2F9A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</w:p>
        </w:tc>
        <w:tc>
          <w:tcPr>
            <w:tcW w:w="7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BD9B9DB" w14:textId="77777777" w:rsidR="003D46A9" w:rsidRPr="004D026E" w:rsidRDefault="003D46A9" w:rsidP="00CB2F9A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</w:p>
        </w:tc>
        <w:tc>
          <w:tcPr>
            <w:tcW w:w="7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ABBC7F8" w14:textId="77777777" w:rsidR="003D46A9" w:rsidRPr="004D026E" w:rsidRDefault="003D46A9" w:rsidP="00CB2F9A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</w:p>
        </w:tc>
        <w:tc>
          <w:tcPr>
            <w:tcW w:w="7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0F364E2" w14:textId="77777777" w:rsidR="003D46A9" w:rsidRPr="004D026E" w:rsidRDefault="003D46A9" w:rsidP="00CB2F9A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  <w:lang w:eastAsia="zh-CN"/>
              </w:rPr>
              <w:t>详</w:t>
            </w:r>
          </w:p>
        </w:tc>
        <w:tc>
          <w:tcPr>
            <w:tcW w:w="7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472329B" w14:textId="77777777" w:rsidR="003D46A9" w:rsidRPr="004D026E" w:rsidRDefault="003D46A9" w:rsidP="00CB2F9A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  <w:r w:rsidRPr="009C660F">
              <w:rPr>
                <w:rFonts w:ascii="微软雅黑" w:eastAsia="微软雅黑" w:hAnsi="微软雅黑" w:hint="eastAsia"/>
                <w:sz w:val="16"/>
                <w:szCs w:val="16"/>
                <w:lang w:eastAsia="zh-CN"/>
              </w:rPr>
              <w:t>增</w:t>
            </w:r>
          </w:p>
        </w:tc>
        <w:tc>
          <w:tcPr>
            <w:tcW w:w="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C0C2B90" w14:textId="77777777" w:rsidR="003D46A9" w:rsidRPr="004D026E" w:rsidRDefault="003D46A9" w:rsidP="00CB2F9A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  <w:lang w:eastAsia="zh-CN"/>
              </w:rPr>
              <w:t>改</w:t>
            </w:r>
          </w:p>
        </w:tc>
        <w:tc>
          <w:tcPr>
            <w:tcW w:w="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9F0298D" w14:textId="77777777" w:rsidR="003D46A9" w:rsidRPr="004D026E" w:rsidRDefault="003D46A9" w:rsidP="00CB2F9A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  <w:r w:rsidRPr="009C660F">
              <w:rPr>
                <w:rFonts w:ascii="微软雅黑" w:eastAsia="微软雅黑" w:hAnsi="微软雅黑" w:hint="eastAsia"/>
                <w:sz w:val="16"/>
                <w:szCs w:val="16"/>
                <w:lang w:eastAsia="zh-CN"/>
              </w:rPr>
              <w:t>删</w:t>
            </w:r>
          </w:p>
        </w:tc>
        <w:tc>
          <w:tcPr>
            <w:tcW w:w="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D76D1F9" w14:textId="77777777" w:rsidR="003D46A9" w:rsidRPr="004D026E" w:rsidRDefault="003D46A9" w:rsidP="00CB2F9A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  <w:lang w:eastAsia="zh-CN"/>
              </w:rPr>
              <w:t>设</w:t>
            </w:r>
          </w:p>
        </w:tc>
        <w:tc>
          <w:tcPr>
            <w:tcW w:w="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622FCC" w14:textId="77777777" w:rsidR="003D46A9" w:rsidRPr="004D026E" w:rsidRDefault="003D46A9" w:rsidP="00CB2F9A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  <w:lang w:eastAsia="zh-CN"/>
              </w:rPr>
              <w:t>查</w:t>
            </w:r>
          </w:p>
        </w:tc>
      </w:tr>
      <w:tr w:rsidR="003D46A9" w:rsidRPr="00A61E16" w14:paraId="0754A1D1" w14:textId="77777777" w:rsidTr="00CB2F9A">
        <w:trPr>
          <w:cantSplit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 w:themeFill="background1" w:themeFillShade="F2"/>
            <w:vAlign w:val="center"/>
          </w:tcPr>
          <w:p w14:paraId="29B6F589" w14:textId="77777777" w:rsidR="003D46A9" w:rsidRDefault="003D46A9" w:rsidP="00CB2F9A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Cs w:val="0"/>
                <w:iCs/>
                <w:sz w:val="20"/>
                <w:lang w:eastAsia="zh-CN"/>
              </w:rPr>
            </w:pPr>
            <w:r>
              <w:rPr>
                <w:rFonts w:ascii="Arial Unicode MS" w:eastAsia="Arial Unicode MS" w:hAnsi="Arial Unicode MS" w:cs="Arial Unicode MS" w:hint="eastAsia"/>
                <w:bCs w:val="0"/>
                <w:iCs/>
                <w:sz w:val="20"/>
                <w:lang w:eastAsia="zh-CN"/>
              </w:rPr>
              <w:t>其它要求</w:t>
            </w:r>
          </w:p>
        </w:tc>
        <w:tc>
          <w:tcPr>
            <w:tcW w:w="7339" w:type="dxa"/>
            <w:gridSpan w:val="1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AF6562B" w14:textId="77777777" w:rsidR="003D46A9" w:rsidRPr="003C5BB6" w:rsidRDefault="003D46A9" w:rsidP="00CB2F9A">
            <w:pPr>
              <w:pStyle w:val="a4"/>
              <w:snapToGrid w:val="0"/>
              <w:spacing w:after="120"/>
              <w:ind w:right="200"/>
              <w:jc w:val="left"/>
              <w:rPr>
                <w:rFonts w:ascii="微软雅黑" w:eastAsia="微软雅黑" w:hAnsi="微软雅黑"/>
                <w:iCs/>
                <w:kern w:val="0"/>
                <w:sz w:val="20"/>
                <w:lang w:eastAsia="zh-CN"/>
              </w:rPr>
            </w:pPr>
          </w:p>
        </w:tc>
      </w:tr>
      <w:tr w:rsidR="003D46A9" w14:paraId="40A019CD" w14:textId="77777777" w:rsidTr="00CB2F9A">
        <w:trPr>
          <w:cantSplit/>
          <w:trHeight w:val="450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14:paraId="54D07B82" w14:textId="77777777" w:rsidR="003D46A9" w:rsidRPr="0057535E" w:rsidRDefault="003D46A9" w:rsidP="00CB2F9A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列名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14:paraId="5D1F06FD" w14:textId="77777777" w:rsidR="003D46A9" w:rsidRPr="0057535E" w:rsidRDefault="003D46A9" w:rsidP="00CB2F9A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宽度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14:paraId="0A5BECCF" w14:textId="77777777" w:rsidR="003D46A9" w:rsidRPr="0057535E" w:rsidRDefault="003D46A9" w:rsidP="00CB2F9A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显示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03986CF6" w14:textId="77777777" w:rsidR="003D46A9" w:rsidRPr="0057535E" w:rsidRDefault="003D46A9" w:rsidP="00CB2F9A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排序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0998CFD8" w14:textId="77777777" w:rsidR="003D46A9" w:rsidRPr="0057535E" w:rsidRDefault="003D46A9" w:rsidP="00CB2F9A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搜索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466A46F8" w14:textId="77777777" w:rsidR="003D46A9" w:rsidRPr="0057535E" w:rsidRDefault="003D46A9" w:rsidP="00CB2F9A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新增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76316617" w14:textId="77777777" w:rsidR="003D46A9" w:rsidRPr="0057535E" w:rsidRDefault="003D46A9" w:rsidP="00CB2F9A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编辑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602683EE" w14:textId="77777777" w:rsidR="003D46A9" w:rsidRPr="0057535E" w:rsidRDefault="003D46A9" w:rsidP="00CB2F9A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约束</w:t>
            </w:r>
            <w:r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备注</w:t>
            </w:r>
          </w:p>
        </w:tc>
      </w:tr>
      <w:tr w:rsidR="00CE54FE" w14:paraId="4A6467C4" w14:textId="77777777" w:rsidTr="00CB2F9A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90AAD3B" w14:textId="4515911A" w:rsidR="00CE54FE" w:rsidRPr="004D026E" w:rsidRDefault="00CE54FE" w:rsidP="00CE54FE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模块名称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9A48F85" w14:textId="3B45F6AA" w:rsidR="00CE54FE" w:rsidRPr="0068506A" w:rsidRDefault="003B3476" w:rsidP="003B3476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110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922A80D" w14:textId="64A6444D" w:rsidR="00CE54FE" w:rsidRPr="0068506A" w:rsidRDefault="00CE54FE" w:rsidP="00CE54FE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S</w:t>
            </w: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tr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95C02F" w14:textId="5EF6AE74" w:rsidR="00CE54FE" w:rsidRPr="0068506A" w:rsidRDefault="00CE54FE" w:rsidP="00CE54FE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&lt;&gt;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FA8D29" w14:textId="1D70DB24" w:rsidR="00CE54FE" w:rsidRPr="0068506A" w:rsidRDefault="00AA66F9" w:rsidP="00CE54FE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SEL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063FAC" w14:textId="7F0AAC6C" w:rsidR="00CE54FE" w:rsidRPr="0068506A" w:rsidRDefault="00CE54FE" w:rsidP="00CE54FE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SEL(</w:t>
            </w: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*</w:t>
            </w: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)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C5AB43" w14:textId="2F0E46A7" w:rsidR="00CE54FE" w:rsidRPr="0068506A" w:rsidRDefault="00CE54FE" w:rsidP="00CE54FE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SEL(</w:t>
            </w: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*</w:t>
            </w: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)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A24630" w14:textId="77777777" w:rsidR="00CE0588" w:rsidRDefault="00CE0588" w:rsidP="00CE0588">
            <w:r>
              <w:rPr>
                <w:rFonts w:ascii="微软雅黑" w:eastAsia="微软雅黑" w:hAnsi="微软雅黑" w:hint="eastAsia"/>
                <w:b/>
                <w:sz w:val="16"/>
                <w:szCs w:val="16"/>
                <w:lang w:eastAsia="zh-CN"/>
              </w:rPr>
              <w:t>ViFi硬件</w:t>
            </w:r>
            <w:r>
              <w:rPr>
                <w:rFonts w:ascii="微软雅黑" w:eastAsia="微软雅黑" w:hAnsi="微软雅黑" w:hint="eastAsia"/>
                <w:b/>
                <w:sz w:val="16"/>
                <w:szCs w:val="16"/>
              </w:rPr>
              <w:t xml:space="preserve"> / </w:t>
            </w:r>
            <w:r>
              <w:rPr>
                <w:rFonts w:ascii="微软雅黑" w:eastAsia="微软雅黑" w:hAnsi="微软雅黑" w:hint="eastAsia"/>
                <w:b/>
                <w:sz w:val="16"/>
                <w:szCs w:val="16"/>
                <w:lang w:eastAsia="zh-CN"/>
              </w:rPr>
              <w:t>ViFi</w:t>
            </w:r>
            <w:r>
              <w:rPr>
                <w:rFonts w:ascii="微软雅黑" w:eastAsia="微软雅黑" w:hAnsi="微软雅黑" w:hint="eastAsia"/>
                <w:b/>
                <w:sz w:val="16"/>
                <w:szCs w:val="16"/>
              </w:rPr>
              <w:t xml:space="preserve">固件 / </w:t>
            </w:r>
            <w:r>
              <w:rPr>
                <w:rFonts w:ascii="微软雅黑" w:eastAsia="微软雅黑" w:hAnsi="微软雅黑" w:hint="eastAsia"/>
                <w:b/>
                <w:sz w:val="16"/>
                <w:szCs w:val="16"/>
                <w:lang w:eastAsia="zh-CN"/>
              </w:rPr>
              <w:t>ViFi</w:t>
            </w:r>
            <w:r>
              <w:rPr>
                <w:rFonts w:ascii="微软雅黑" w:eastAsia="微软雅黑" w:hAnsi="微软雅黑" w:hint="eastAsia"/>
                <w:b/>
                <w:sz w:val="16"/>
                <w:szCs w:val="16"/>
              </w:rPr>
              <w:t xml:space="preserve">系统 / </w:t>
            </w:r>
            <w:r>
              <w:rPr>
                <w:rFonts w:ascii="微软雅黑" w:eastAsia="微软雅黑" w:hAnsi="微软雅黑"/>
                <w:b/>
                <w:sz w:val="16"/>
                <w:szCs w:val="16"/>
              </w:rPr>
              <w:t>A</w:t>
            </w:r>
            <w:r>
              <w:rPr>
                <w:rFonts w:ascii="微软雅黑" w:eastAsia="微软雅黑" w:hAnsi="微软雅黑" w:hint="eastAsia"/>
                <w:b/>
                <w:sz w:val="16"/>
                <w:szCs w:val="16"/>
                <w:lang w:eastAsia="zh-CN"/>
              </w:rPr>
              <w:t>ndroid</w:t>
            </w:r>
            <w:r>
              <w:rPr>
                <w:rFonts w:ascii="微软雅黑" w:eastAsia="微软雅黑" w:hAnsi="微软雅黑"/>
                <w:b/>
                <w:sz w:val="16"/>
                <w:szCs w:val="16"/>
              </w:rPr>
              <w:t xml:space="preserve"> APP </w:t>
            </w:r>
            <w:r>
              <w:rPr>
                <w:rFonts w:ascii="微软雅黑" w:eastAsia="微软雅黑" w:hAnsi="微软雅黑" w:hint="eastAsia"/>
                <w:b/>
                <w:sz w:val="16"/>
                <w:szCs w:val="16"/>
              </w:rPr>
              <w:t>/ I</w:t>
            </w:r>
            <w:r>
              <w:rPr>
                <w:rFonts w:ascii="微软雅黑" w:eastAsia="微软雅黑" w:hAnsi="微软雅黑" w:hint="eastAsia"/>
                <w:b/>
                <w:sz w:val="16"/>
                <w:szCs w:val="16"/>
                <w:lang w:eastAsia="zh-CN"/>
              </w:rPr>
              <w:t>os</w:t>
            </w:r>
            <w:r>
              <w:rPr>
                <w:rFonts w:ascii="微软雅黑" w:eastAsia="微软雅黑" w:hAnsi="微软雅黑"/>
                <w:b/>
                <w:sz w:val="16"/>
                <w:szCs w:val="16"/>
              </w:rPr>
              <w:t xml:space="preserve"> APP / VRSWS / VNS</w:t>
            </w:r>
            <w:r>
              <w:rPr>
                <w:rFonts w:ascii="微软雅黑" w:eastAsia="微软雅黑" w:hAnsi="微软雅黑" w:hint="eastAsia"/>
                <w:b/>
                <w:sz w:val="16"/>
                <w:szCs w:val="16"/>
              </w:rPr>
              <w:t>管理系统 /</w:t>
            </w:r>
            <w:r>
              <w:rPr>
                <w:rFonts w:ascii="微软雅黑" w:eastAsia="微软雅黑" w:hAnsi="微软雅黑"/>
                <w:b/>
                <w:sz w:val="16"/>
                <w:szCs w:val="16"/>
              </w:rPr>
              <w:t xml:space="preserve"> VNS</w:t>
            </w:r>
            <w:r>
              <w:rPr>
                <w:rFonts w:ascii="微软雅黑" w:eastAsia="微软雅黑" w:hAnsi="微软雅黑" w:hint="eastAsia"/>
                <w:b/>
                <w:sz w:val="16"/>
                <w:szCs w:val="16"/>
              </w:rPr>
              <w:t>用户WEB UI / VNS计费服务</w:t>
            </w:r>
          </w:p>
          <w:p w14:paraId="1347F3E6" w14:textId="01C145E0" w:rsidR="00CE54FE" w:rsidRPr="0068506A" w:rsidRDefault="00CE54FE" w:rsidP="00CE54FE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</w:p>
        </w:tc>
      </w:tr>
      <w:tr w:rsidR="00CE54FE" w14:paraId="28965574" w14:textId="77777777" w:rsidTr="00CB2F9A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8EDA04D" w14:textId="2E5E909F" w:rsidR="00CE54FE" w:rsidRPr="004D026E" w:rsidRDefault="00CE54FE" w:rsidP="00CE54FE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版本号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F2B5223" w14:textId="7E840B7C" w:rsidR="00CE54FE" w:rsidRPr="0068506A" w:rsidRDefault="003B3476" w:rsidP="003B3476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60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BFAC9FA" w14:textId="4FAB7D0D" w:rsidR="00CE54FE" w:rsidRPr="0068506A" w:rsidRDefault="00CE54FE" w:rsidP="00CE54FE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Num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235DAD" w14:textId="388F8E61" w:rsidR="00CE54FE" w:rsidRPr="0068506A" w:rsidRDefault="00CE54FE" w:rsidP="00CE54FE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&lt;&gt;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CD983A" w14:textId="170CE125" w:rsidR="00CE54FE" w:rsidRPr="0068506A" w:rsidRDefault="00AA66F9" w:rsidP="00CE54FE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IN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55D5DE" w14:textId="02435EDC" w:rsidR="00CE54FE" w:rsidRPr="0068506A" w:rsidRDefault="00CE54FE" w:rsidP="00CE54FE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IN(</w:t>
            </w: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*</w:t>
            </w: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)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FA759A" w14:textId="1AA71099" w:rsidR="00CE54FE" w:rsidRPr="0068506A" w:rsidRDefault="00CE54FE" w:rsidP="00CE54FE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 w:rsidRPr="00CE54FE">
              <w:rPr>
                <w:rFonts w:ascii="微软雅黑" w:eastAsia="微软雅黑" w:hAnsi="微软雅黑" w:hint="eastAsia"/>
                <w:b w:val="0"/>
                <w:color w:val="A6A6A6" w:themeColor="background1" w:themeShade="A6"/>
                <w:sz w:val="16"/>
                <w:szCs w:val="16"/>
                <w:lang w:eastAsia="zh-CN"/>
              </w:rPr>
              <w:t>IN(</w:t>
            </w:r>
            <w:r w:rsidRPr="00CE54FE">
              <w:rPr>
                <w:rFonts w:ascii="微软雅黑" w:eastAsia="微软雅黑" w:hAnsi="微软雅黑"/>
                <w:b w:val="0"/>
                <w:color w:val="A6A6A6" w:themeColor="background1" w:themeShade="A6"/>
                <w:sz w:val="16"/>
                <w:szCs w:val="16"/>
                <w:lang w:eastAsia="zh-CN"/>
              </w:rPr>
              <w:t>*</w:t>
            </w:r>
            <w:r w:rsidRPr="00CE54FE">
              <w:rPr>
                <w:rFonts w:ascii="微软雅黑" w:eastAsia="微软雅黑" w:hAnsi="微软雅黑" w:hint="eastAsia"/>
                <w:b w:val="0"/>
                <w:color w:val="A6A6A6" w:themeColor="background1" w:themeShade="A6"/>
                <w:sz w:val="16"/>
                <w:szCs w:val="16"/>
                <w:lang w:eastAsia="zh-CN"/>
              </w:rPr>
              <w:t>)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7E4128" w14:textId="77777777" w:rsidR="00CE54FE" w:rsidRPr="0068506A" w:rsidRDefault="00CE54FE" w:rsidP="00CE54FE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</w:p>
        </w:tc>
      </w:tr>
      <w:tr w:rsidR="00CE54FE" w14:paraId="62D8C989" w14:textId="77777777" w:rsidTr="00CB2F9A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A590647" w14:textId="46FD70ED" w:rsidR="00CE54FE" w:rsidRDefault="00CE54FE" w:rsidP="00CE54FE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  <w:t>S</w:t>
            </w: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vn版本号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452A20B" w14:textId="39B0914F" w:rsidR="00CE54FE" w:rsidRPr="0068506A" w:rsidRDefault="003B3476" w:rsidP="00CE54FE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60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11F4813" w14:textId="1944E153" w:rsidR="00CE54FE" w:rsidRPr="0068506A" w:rsidRDefault="00CE54FE" w:rsidP="00CE54FE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Str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1CF711" w14:textId="7655EAD7" w:rsidR="00CE54FE" w:rsidRPr="0068506A" w:rsidRDefault="00CE54FE" w:rsidP="00CE54FE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&lt;&gt;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3F0BCF" w14:textId="19CA8352" w:rsidR="00CE54FE" w:rsidRPr="0068506A" w:rsidRDefault="00AA66F9" w:rsidP="00CE54FE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IN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B4ECB9" w14:textId="484F8923" w:rsidR="00CE54FE" w:rsidRPr="0068506A" w:rsidRDefault="00CE54FE" w:rsidP="00CE54FE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EA5DF6" w14:textId="4E1F6AC0" w:rsidR="00CE54FE" w:rsidRPr="0068506A" w:rsidRDefault="00CE54FE" w:rsidP="00CE54FE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23574C" w14:textId="77777777" w:rsidR="00CE54FE" w:rsidRPr="0068506A" w:rsidRDefault="00CE54FE" w:rsidP="00CE54FE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</w:p>
        </w:tc>
      </w:tr>
      <w:tr w:rsidR="00CE54FE" w14:paraId="142B6A2B" w14:textId="77777777" w:rsidTr="001D2659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1B87F30" w14:textId="5957F1E5" w:rsidR="00CE54FE" w:rsidRDefault="00CE54FE" w:rsidP="00CE54FE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状态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DF415EE" w14:textId="47170ACA" w:rsidR="00CE54FE" w:rsidRPr="0068506A" w:rsidRDefault="00BC50D8" w:rsidP="00CE54FE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80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7F9F57E" w14:textId="2EE3021A" w:rsidR="00CE54FE" w:rsidRPr="00AA66F9" w:rsidRDefault="0086315A" w:rsidP="00CE54FE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FFFFFF" w:themeColor="background1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color w:val="FFFFFF" w:themeColor="background1"/>
                <w:sz w:val="16"/>
                <w:szCs w:val="16"/>
                <w:lang w:eastAsia="zh-CN"/>
              </w:rPr>
              <w:t>Img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4BDF27" w14:textId="591F1E82" w:rsidR="00CE54FE" w:rsidRPr="0068506A" w:rsidRDefault="00CE54FE" w:rsidP="00CE54FE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&lt;&gt;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BCC917" w14:textId="7F14A4F7" w:rsidR="00CE54FE" w:rsidRPr="0068506A" w:rsidRDefault="00AA66F9" w:rsidP="00CE54FE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SEL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7B3CD0" w14:textId="20A85131" w:rsidR="00CE54FE" w:rsidRPr="0068506A" w:rsidRDefault="00CE54FE" w:rsidP="00CE54FE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D8E004" w14:textId="5100FDAD" w:rsidR="00CE54FE" w:rsidRPr="0068506A" w:rsidRDefault="00CE54FE" w:rsidP="00CE54FE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SEL(</w:t>
            </w: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*</w:t>
            </w: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)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16B506" w14:textId="6343E115" w:rsidR="00CE54FE" w:rsidRPr="0068506A" w:rsidRDefault="001D2659" w:rsidP="00CE54FE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 w:rsidRPr="00555EB4">
              <w:rPr>
                <w:rFonts w:ascii="微软雅黑" w:eastAsia="微软雅黑" w:hAnsi="微软雅黑" w:hint="eastAsia"/>
                <w:b w:val="0"/>
                <w:color w:val="FFFFFF" w:themeColor="background1"/>
                <w:sz w:val="16"/>
                <w:szCs w:val="16"/>
                <w:highlight w:val="red"/>
                <w:lang w:eastAsia="zh-CN"/>
              </w:rPr>
              <w:t>最新版本/有可升级版本/无效（将会强制用户升级）</w:t>
            </w:r>
          </w:p>
        </w:tc>
      </w:tr>
      <w:tr w:rsidR="00CE54FE" w14:paraId="0F0FAF1F" w14:textId="77777777" w:rsidTr="00CB2F9A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094B5EE" w14:textId="73384147" w:rsidR="00CE54FE" w:rsidRDefault="00CE54FE" w:rsidP="00CE54FE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升级版本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4146226" w14:textId="6FC725CD" w:rsidR="00CE54FE" w:rsidRPr="0068506A" w:rsidRDefault="003B3476" w:rsidP="00CE54FE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60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D061ADA" w14:textId="3E59D5C8" w:rsidR="00CE54FE" w:rsidRPr="0068506A" w:rsidRDefault="00CE54FE" w:rsidP="00CE54FE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Str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410F3C" w14:textId="19E24A5B" w:rsidR="00CE54FE" w:rsidRPr="0068506A" w:rsidRDefault="00CE54FE" w:rsidP="00CE54FE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&lt;&gt;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F25C2C" w14:textId="70518E78" w:rsidR="00CE54FE" w:rsidRPr="0068506A" w:rsidRDefault="00AA66F9" w:rsidP="00CE54FE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IN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C6C29F" w14:textId="27F56777" w:rsidR="00CE54FE" w:rsidRPr="0068506A" w:rsidRDefault="00CE54FE" w:rsidP="00CE54FE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254845" w14:textId="5547E245" w:rsidR="00CE54FE" w:rsidRPr="0068506A" w:rsidRDefault="001D2659" w:rsidP="00CE54FE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IN(</w:t>
            </w: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*</w:t>
            </w: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)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52583B" w14:textId="77777777" w:rsidR="00CE54FE" w:rsidRPr="0068506A" w:rsidRDefault="00CE54FE" w:rsidP="00CE54FE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</w:p>
        </w:tc>
      </w:tr>
      <w:tr w:rsidR="001D2659" w14:paraId="238C5EC1" w14:textId="77777777" w:rsidTr="00AA66F9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7BDEA03" w14:textId="2C0990C0" w:rsidR="001D2659" w:rsidRPr="004D026E" w:rsidRDefault="001D2659" w:rsidP="001D2659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文件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BC7664E" w14:textId="2285C4EF" w:rsidR="001D2659" w:rsidRPr="0068506A" w:rsidRDefault="003B3476" w:rsidP="001D2659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60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BACA9C9" w14:textId="6B8A3EE2" w:rsidR="001D2659" w:rsidRPr="0068506A" w:rsidRDefault="001D2659" w:rsidP="001D2659">
            <w:pPr>
              <w:pStyle w:val="a5"/>
              <w:snapToGrid w:val="0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Str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FA49C8" w14:textId="194B3278" w:rsidR="001D2659" w:rsidRPr="0068506A" w:rsidRDefault="001D2659" w:rsidP="001D2659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&lt;&gt;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ED3541" w14:textId="53527C3B" w:rsidR="001D2659" w:rsidRPr="0068506A" w:rsidRDefault="001D2659" w:rsidP="001D2659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</w:tcPr>
          <w:p w14:paraId="7420CFE8" w14:textId="3B4E64E7" w:rsidR="001D2659" w:rsidRPr="0068506A" w:rsidRDefault="001D2659" w:rsidP="001D2659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file(</w:t>
            </w:r>
            <w:r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  <w:t>*</w:t>
            </w: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)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</w:tcPr>
          <w:p w14:paraId="29D4FA8F" w14:textId="412CD987" w:rsidR="001D2659" w:rsidRPr="0068506A" w:rsidRDefault="001D2659" w:rsidP="001D2659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file(</w:t>
            </w:r>
            <w:r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  <w:t>*</w:t>
            </w: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)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9CFC6A" w14:textId="2FCEA177" w:rsidR="001D2659" w:rsidRPr="0068506A" w:rsidRDefault="001D2659" w:rsidP="001D2659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1D2659" w14:paraId="65DD5247" w14:textId="77777777" w:rsidTr="00AA66F9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B1BC956" w14:textId="65707A71" w:rsidR="001D2659" w:rsidRPr="00901687" w:rsidRDefault="001D2659" w:rsidP="001D2659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8"/>
                <w:szCs w:val="18"/>
                <w:lang w:eastAsia="zh-CN"/>
              </w:rPr>
            </w:pPr>
            <w:r w:rsidRPr="009016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8"/>
                <w:szCs w:val="18"/>
                <w:lang w:eastAsia="zh-CN"/>
              </w:rPr>
              <w:t>下载地址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407BD0F" w14:textId="0244B90F" w:rsidR="001D2659" w:rsidRPr="00901687" w:rsidRDefault="003B3476" w:rsidP="001D2659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9016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200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7ECD9F7" w14:textId="5E516814" w:rsidR="001D2659" w:rsidRPr="00901687" w:rsidRDefault="001D2659" w:rsidP="001D2659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9016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Str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72B9B0" w14:textId="74DBDBEA" w:rsidR="001D2659" w:rsidRPr="0068506A" w:rsidRDefault="001D2659" w:rsidP="001D2659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&lt;&gt;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4A706D" w14:textId="6DD3E9F1" w:rsidR="001D2659" w:rsidRPr="0068506A" w:rsidRDefault="00AA66F9" w:rsidP="001D2659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</w:tcPr>
          <w:p w14:paraId="62C7D71E" w14:textId="66654E28" w:rsidR="001D2659" w:rsidRPr="0068506A" w:rsidRDefault="001D2659" w:rsidP="001D2659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</w:tcPr>
          <w:p w14:paraId="27948BB7" w14:textId="19A96274" w:rsidR="001D2659" w:rsidRPr="0068506A" w:rsidRDefault="001D2659" w:rsidP="001D2659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C0C1F4" w14:textId="77777777" w:rsidR="001D2659" w:rsidRPr="0068506A" w:rsidRDefault="001D2659" w:rsidP="001D2659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1D2659" w14:paraId="3FA170A1" w14:textId="77777777" w:rsidTr="00CB2F9A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6AA672C" w14:textId="606665DC" w:rsidR="001D2659" w:rsidRPr="00901687" w:rsidRDefault="001D2659" w:rsidP="001D2659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8"/>
                <w:szCs w:val="18"/>
                <w:lang w:eastAsia="zh-CN"/>
              </w:rPr>
            </w:pPr>
            <w:r w:rsidRPr="009016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8"/>
                <w:szCs w:val="18"/>
                <w:lang w:eastAsia="zh-CN"/>
              </w:rPr>
              <w:t>发布时间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2450D15" w14:textId="11A9DA32" w:rsidR="001D2659" w:rsidRPr="00901687" w:rsidRDefault="003B3476" w:rsidP="001D2659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9016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140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E13891D" w14:textId="47D5D79D" w:rsidR="001D2659" w:rsidRPr="00901687" w:rsidRDefault="001D2659" w:rsidP="001D2659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9016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Date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7FF701" w14:textId="70A074B2" w:rsidR="001D2659" w:rsidRPr="0068506A" w:rsidRDefault="001D2659" w:rsidP="001D2659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&lt;&gt;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33A732" w14:textId="353FAC08" w:rsidR="001D2659" w:rsidRPr="0068506A" w:rsidRDefault="00AA66F9" w:rsidP="001D2659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SEL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A20E18" w14:textId="0A246A95" w:rsidR="001D2659" w:rsidRPr="0068506A" w:rsidRDefault="001D2659" w:rsidP="001D2659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037BE6" w14:textId="0B6E991E" w:rsidR="001D2659" w:rsidRPr="0068506A" w:rsidRDefault="001D2659" w:rsidP="001D2659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B4DD7B" w14:textId="77777777" w:rsidR="001D2659" w:rsidRPr="0068506A" w:rsidRDefault="001D2659" w:rsidP="001D2659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1D2659" w14:paraId="6BC32E58" w14:textId="77777777" w:rsidTr="00CB2F9A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F6AAC20" w14:textId="45061DE0" w:rsidR="001D2659" w:rsidRPr="004D026E" w:rsidRDefault="001D2659" w:rsidP="001D2659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生效时间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A5A2716" w14:textId="31AE6D54" w:rsidR="001D2659" w:rsidRPr="0068506A" w:rsidRDefault="003B3476" w:rsidP="001D2659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140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F9A3A34" w14:textId="75A30C10" w:rsidR="001D2659" w:rsidRPr="0068506A" w:rsidRDefault="001D2659" w:rsidP="001D2659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Date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B7B41C" w14:textId="56A9CC5F" w:rsidR="001D2659" w:rsidRPr="0068506A" w:rsidRDefault="001D2659" w:rsidP="001D2659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&lt;&gt;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855A22" w14:textId="3A9D07E2" w:rsidR="001D2659" w:rsidRPr="0068506A" w:rsidRDefault="001D2659" w:rsidP="001D2659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DF9A86" w14:textId="08444E37" w:rsidR="001D2659" w:rsidRPr="0068506A" w:rsidRDefault="001D2659" w:rsidP="001D2659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SEL(</w:t>
            </w:r>
            <w:r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  <w:t>*</w:t>
            </w: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)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37EE27" w14:textId="2CF4CE1F" w:rsidR="001D2659" w:rsidRPr="0068506A" w:rsidRDefault="001D2659" w:rsidP="001D2659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SEL(</w:t>
            </w:r>
            <w:r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  <w:t>*</w:t>
            </w: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)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B84886" w14:textId="77777777" w:rsidR="001D2659" w:rsidRPr="0068506A" w:rsidRDefault="001D2659" w:rsidP="001D2659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1D2659" w14:paraId="253E4ACD" w14:textId="77777777" w:rsidTr="00CB2F9A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9D5D4DD" w14:textId="7DB21E7D" w:rsidR="001D2659" w:rsidRPr="004D026E" w:rsidRDefault="001D2659" w:rsidP="001D2659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数量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B53F587" w14:textId="172D3207" w:rsidR="001D2659" w:rsidRPr="0068506A" w:rsidRDefault="003B3476" w:rsidP="001D2659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50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EFF34AE" w14:textId="4C8BDF60" w:rsidR="001D2659" w:rsidRPr="0068506A" w:rsidRDefault="001D2659" w:rsidP="001D2659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Num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94BB9E" w14:textId="5C0D9D61" w:rsidR="001D2659" w:rsidRPr="0068506A" w:rsidRDefault="001D2659" w:rsidP="001D2659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&lt;&gt;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EE9661" w14:textId="649B7DB3" w:rsidR="001D2659" w:rsidRPr="0068506A" w:rsidRDefault="001D2659" w:rsidP="001D2659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0BFC5A" w14:textId="4CE0A1A5" w:rsidR="001D2659" w:rsidRPr="0068506A" w:rsidRDefault="001D2659" w:rsidP="001D2659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DCDEDD" w14:textId="7C656A17" w:rsidR="001D2659" w:rsidRPr="0068506A" w:rsidRDefault="001D2659" w:rsidP="001D2659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5E99C8" w14:textId="77777777" w:rsidR="001D2659" w:rsidRPr="0068506A" w:rsidRDefault="001D2659" w:rsidP="001D2659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1D2659" w14:paraId="17233586" w14:textId="77777777" w:rsidTr="00CB2F9A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1C85657" w14:textId="05D5D8FE" w:rsidR="001D2659" w:rsidRPr="004D026E" w:rsidRDefault="001D2659" w:rsidP="001D2659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统计日期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DA531F7" w14:textId="28F9CD53" w:rsidR="001D2659" w:rsidRPr="0068506A" w:rsidRDefault="003B3476" w:rsidP="001D2659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140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57AB789" w14:textId="474058B6" w:rsidR="001D2659" w:rsidRPr="0068506A" w:rsidRDefault="001D2659" w:rsidP="001D2659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Date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DFBE56" w14:textId="7AD5525E" w:rsidR="001D2659" w:rsidRPr="0068506A" w:rsidRDefault="001D2659" w:rsidP="001D2659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&lt;&gt;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95D297" w14:textId="6953F038" w:rsidR="001D2659" w:rsidRPr="0068506A" w:rsidRDefault="001D2659" w:rsidP="001D2659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BCD3AF" w14:textId="2303E2E4" w:rsidR="001D2659" w:rsidRPr="0068506A" w:rsidRDefault="001D2659" w:rsidP="001D2659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11988B" w14:textId="3C4EC4C7" w:rsidR="001D2659" w:rsidRPr="0068506A" w:rsidRDefault="001D2659" w:rsidP="001D2659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1600A2" w14:textId="77777777" w:rsidR="001D2659" w:rsidRPr="0068506A" w:rsidRDefault="001D2659" w:rsidP="001D2659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1D2659" w14:paraId="415AE3AC" w14:textId="77777777" w:rsidTr="00CB2F9A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CC91418" w14:textId="11100E11" w:rsidR="001D2659" w:rsidRPr="00901687" w:rsidRDefault="001D2659" w:rsidP="001D2659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8"/>
                <w:szCs w:val="18"/>
                <w:lang w:eastAsia="zh-CN"/>
              </w:rPr>
            </w:pPr>
            <w:r w:rsidRPr="009016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8"/>
                <w:szCs w:val="18"/>
                <w:lang w:eastAsia="zh-CN"/>
              </w:rPr>
              <w:t>升级说明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914C253" w14:textId="58BE6437" w:rsidR="001D2659" w:rsidRPr="00901687" w:rsidRDefault="00BC50D8" w:rsidP="001D2659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9016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11</w:t>
            </w:r>
            <w:r w:rsidR="003B3476" w:rsidRPr="009016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C6FA950" w14:textId="0589B528" w:rsidR="001D2659" w:rsidRPr="00901687" w:rsidRDefault="001D2659" w:rsidP="001D2659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9016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Str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BF66FC" w14:textId="135CCF8D" w:rsidR="001D2659" w:rsidRPr="0068506A" w:rsidRDefault="001D2659" w:rsidP="001D2659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&lt;&gt;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DEB460" w14:textId="105252D6" w:rsidR="001D2659" w:rsidRPr="0068506A" w:rsidRDefault="001D2659" w:rsidP="001D2659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BAB71D" w14:textId="530D11AD" w:rsidR="001D2659" w:rsidRPr="0068506A" w:rsidRDefault="001D2659" w:rsidP="001D2659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IN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0FD77C" w14:textId="3D5EB683" w:rsidR="001D2659" w:rsidRPr="0068506A" w:rsidRDefault="001D2659" w:rsidP="001D2659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IN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CA84F1" w14:textId="77777777" w:rsidR="001D2659" w:rsidRPr="0068506A" w:rsidRDefault="001D2659" w:rsidP="001D2659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1D2659" w14:paraId="5A89A271" w14:textId="77777777" w:rsidTr="00CB2F9A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6DD1A52" w14:textId="45405CC5" w:rsidR="001D2659" w:rsidRPr="004D026E" w:rsidRDefault="001D2659" w:rsidP="001D2659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修改时间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B4797A6" w14:textId="377BEC05" w:rsidR="001D2659" w:rsidRPr="0068506A" w:rsidRDefault="003B3476" w:rsidP="001D2659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140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491AFAC" w14:textId="684F041F" w:rsidR="001D2659" w:rsidRPr="0068506A" w:rsidRDefault="001D2659" w:rsidP="001D2659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Date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0D1068" w14:textId="29752358" w:rsidR="001D2659" w:rsidRPr="0068506A" w:rsidRDefault="001D2659" w:rsidP="001D2659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&lt;&gt;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3B4517" w14:textId="38A84B6E" w:rsidR="001D2659" w:rsidRPr="0068506A" w:rsidRDefault="001D2659" w:rsidP="001D2659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D65EFE" w14:textId="252A9950" w:rsidR="001D2659" w:rsidRPr="0068506A" w:rsidRDefault="001D2659" w:rsidP="001D2659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0715BB" w14:textId="07154DE9" w:rsidR="001D2659" w:rsidRPr="0068506A" w:rsidRDefault="001D2659" w:rsidP="001D2659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D99081" w14:textId="77777777" w:rsidR="001D2659" w:rsidRPr="0068506A" w:rsidRDefault="001D2659" w:rsidP="001D2659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1D2659" w14:paraId="2253D48E" w14:textId="77777777" w:rsidTr="00CB2F9A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D29B35F" w14:textId="6EFD49BB" w:rsidR="001D2659" w:rsidRPr="00901687" w:rsidRDefault="001D2659" w:rsidP="001D2659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8"/>
                <w:szCs w:val="18"/>
                <w:lang w:eastAsia="zh-CN"/>
              </w:rPr>
            </w:pPr>
            <w:r w:rsidRPr="009016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8"/>
                <w:szCs w:val="18"/>
                <w:lang w:eastAsia="zh-CN"/>
              </w:rPr>
              <w:t>修改人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3D33A0C" w14:textId="465273EC" w:rsidR="001D2659" w:rsidRPr="00901687" w:rsidRDefault="003B3476" w:rsidP="001D2659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9016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80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966C5FD" w14:textId="47AD5242" w:rsidR="001D2659" w:rsidRPr="00901687" w:rsidRDefault="001D2659" w:rsidP="001D2659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9016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Str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C6367A" w14:textId="70D8AFA4" w:rsidR="001D2659" w:rsidRPr="0068506A" w:rsidRDefault="001D2659" w:rsidP="001D2659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&lt;&gt;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24CFAC" w14:textId="4B16DF0E" w:rsidR="001D2659" w:rsidRPr="0068506A" w:rsidRDefault="001D2659" w:rsidP="001D2659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3FBBCC" w14:textId="03C34D79" w:rsidR="001D2659" w:rsidRPr="0068506A" w:rsidRDefault="001D2659" w:rsidP="001D2659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14516F" w14:textId="60DB70D3" w:rsidR="001D2659" w:rsidRPr="0068506A" w:rsidRDefault="001D2659" w:rsidP="001D2659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84DE60" w14:textId="77777777" w:rsidR="001D2659" w:rsidRPr="0068506A" w:rsidRDefault="001D2659" w:rsidP="001D2659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1D2659" w14:paraId="4C8A9A0D" w14:textId="77777777" w:rsidTr="00CB2F9A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50E1099" w14:textId="759428CE" w:rsidR="001D2659" w:rsidRPr="00901687" w:rsidRDefault="001D2659" w:rsidP="001D2659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8"/>
                <w:szCs w:val="18"/>
                <w:lang w:eastAsia="zh-CN"/>
              </w:rPr>
            </w:pPr>
            <w:r w:rsidRPr="009016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8"/>
                <w:szCs w:val="18"/>
                <w:lang w:eastAsia="zh-CN"/>
              </w:rPr>
              <w:t>创建时间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79F7C3A" w14:textId="55F56A3F" w:rsidR="001D2659" w:rsidRPr="00901687" w:rsidRDefault="003B3476" w:rsidP="001D2659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9016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140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C6D6ADB" w14:textId="58FD945F" w:rsidR="001D2659" w:rsidRPr="00901687" w:rsidRDefault="001D2659" w:rsidP="001D2659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9016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Date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A9065C" w14:textId="43D72C66" w:rsidR="001D2659" w:rsidRPr="0068506A" w:rsidRDefault="001D2659" w:rsidP="001D2659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&lt;&gt;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65D71B" w14:textId="0000C005" w:rsidR="001D2659" w:rsidRPr="0068506A" w:rsidRDefault="001D2659" w:rsidP="001D2659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F9FEEC" w14:textId="3437334B" w:rsidR="001D2659" w:rsidRPr="0068506A" w:rsidRDefault="001D2659" w:rsidP="001D2659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B594F3" w14:textId="74199E87" w:rsidR="001D2659" w:rsidRPr="0068506A" w:rsidRDefault="001D2659" w:rsidP="001D2659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2019CD" w14:textId="77777777" w:rsidR="001D2659" w:rsidRPr="0068506A" w:rsidRDefault="001D2659" w:rsidP="001D2659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1D2659" w14:paraId="5B07697F" w14:textId="77777777" w:rsidTr="00CB2F9A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C44B09F" w14:textId="219622DE" w:rsidR="001D2659" w:rsidRPr="00901687" w:rsidRDefault="001D2659" w:rsidP="001D2659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8"/>
                <w:szCs w:val="18"/>
                <w:lang w:eastAsia="zh-CN"/>
              </w:rPr>
            </w:pPr>
            <w:r w:rsidRPr="009016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8"/>
                <w:szCs w:val="18"/>
                <w:lang w:eastAsia="zh-CN"/>
              </w:rPr>
              <w:t>创建人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238C409" w14:textId="42C8ADD3" w:rsidR="001D2659" w:rsidRPr="00901687" w:rsidRDefault="003B3476" w:rsidP="001D2659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9016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80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6C58C47" w14:textId="3DA068A6" w:rsidR="001D2659" w:rsidRPr="00901687" w:rsidRDefault="001D2659" w:rsidP="001D2659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9016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Str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A32EC5" w14:textId="30CF2EC8" w:rsidR="001D2659" w:rsidRPr="0068506A" w:rsidRDefault="001D2659" w:rsidP="001D2659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&lt;&gt;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463780" w14:textId="0A9501D5" w:rsidR="001D2659" w:rsidRPr="0068506A" w:rsidRDefault="001D2659" w:rsidP="001D2659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CBED9C" w14:textId="0B7A6609" w:rsidR="001D2659" w:rsidRPr="0068506A" w:rsidRDefault="001D2659" w:rsidP="001D2659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6757C9" w14:textId="1C622A6B" w:rsidR="001D2659" w:rsidRPr="0068506A" w:rsidRDefault="001D2659" w:rsidP="001D2659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9F72E5" w14:textId="77777777" w:rsidR="001D2659" w:rsidRPr="0068506A" w:rsidRDefault="001D2659" w:rsidP="001D2659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</w:tbl>
    <w:p w14:paraId="2138891E" w14:textId="77777777" w:rsidR="003D46A9" w:rsidRDefault="003D46A9" w:rsidP="00E67C25">
      <w:pPr>
        <w:ind w:left="720"/>
      </w:pPr>
    </w:p>
    <w:p w14:paraId="78BFA020" w14:textId="77777777" w:rsidR="00CE19AF" w:rsidRDefault="00CE19AF" w:rsidP="00E67C25">
      <w:pPr>
        <w:ind w:left="720"/>
      </w:pPr>
    </w:p>
    <w:p w14:paraId="74E3388E" w14:textId="77777777" w:rsidR="0004466E" w:rsidRDefault="0004466E" w:rsidP="00E67C25">
      <w:pPr>
        <w:ind w:left="720"/>
      </w:pPr>
    </w:p>
    <w:p w14:paraId="52BCDCDF" w14:textId="353939C0" w:rsidR="00CB2F9A" w:rsidRDefault="00CB2F9A" w:rsidP="00CB2F9A">
      <w:pPr>
        <w:pStyle w:val="Heading2"/>
        <w:ind w:left="0" w:firstLine="0"/>
        <w:rPr>
          <w:rFonts w:ascii="Arial Unicode MS" w:eastAsia="Arial Unicode MS" w:hAnsi="Arial Unicode MS" w:cs="Arial Unicode MS"/>
          <w:bCs/>
          <w:i w:val="0"/>
          <w:iCs/>
          <w:lang w:eastAsia="zh-HK"/>
        </w:rPr>
      </w:pPr>
      <w:bookmarkStart w:id="43" w:name="_Toc478575199"/>
      <w:r>
        <w:rPr>
          <w:rFonts w:ascii="微软雅黑" w:eastAsia="微软雅黑" w:hAnsi="微软雅黑" w:cs="微软雅黑" w:hint="eastAsia"/>
          <w:bCs/>
          <w:i w:val="0"/>
          <w:iCs/>
          <w:lang w:eastAsia="zh-CN"/>
        </w:rPr>
        <w:t>地区管理</w:t>
      </w:r>
      <w:bookmarkEnd w:id="43"/>
    </w:p>
    <w:p w14:paraId="3F15632A" w14:textId="77777777" w:rsidR="00CE19AF" w:rsidRDefault="00CE19AF" w:rsidP="00E67C25">
      <w:pPr>
        <w:ind w:left="720"/>
      </w:pPr>
    </w:p>
    <w:p w14:paraId="328A2949" w14:textId="77777777" w:rsidR="00CE19AF" w:rsidRDefault="00CE19AF" w:rsidP="00E67C25">
      <w:pPr>
        <w:ind w:left="720"/>
      </w:pPr>
    </w:p>
    <w:p w14:paraId="27C7F6B3" w14:textId="17F70DE3" w:rsidR="00CB2F9A" w:rsidRPr="00F3231D" w:rsidRDefault="00CB2F9A" w:rsidP="00CB2F9A">
      <w:pPr>
        <w:pStyle w:val="Heading3"/>
        <w:rPr>
          <w:rFonts w:ascii="Arial Unicode MS" w:eastAsia="Arial Unicode MS" w:hAnsi="Arial Unicode MS" w:cs="Arial Unicode MS"/>
          <w:i w:val="0"/>
          <w:lang w:eastAsia="zh-CN"/>
        </w:rPr>
      </w:pPr>
      <w:bookmarkStart w:id="44" w:name="_Toc478575200"/>
      <w:r>
        <w:rPr>
          <w:rFonts w:ascii="微软雅黑" w:eastAsia="微软雅黑" w:hAnsi="微软雅黑" w:cs="微软雅黑" w:hint="eastAsia"/>
          <w:i w:val="0"/>
          <w:lang w:eastAsia="zh-CN"/>
        </w:rPr>
        <w:t>地区列表</w:t>
      </w:r>
      <w:bookmarkEnd w:id="44"/>
    </w:p>
    <w:tbl>
      <w:tblPr>
        <w:tblW w:w="8615" w:type="dxa"/>
        <w:tblInd w:w="565" w:type="dxa"/>
        <w:tblLayout w:type="fixed"/>
        <w:tblLook w:val="0000" w:firstRow="0" w:lastRow="0" w:firstColumn="0" w:lastColumn="0" w:noHBand="0" w:noVBand="0"/>
      </w:tblPr>
      <w:tblGrid>
        <w:gridCol w:w="1276"/>
        <w:gridCol w:w="709"/>
        <w:gridCol w:w="709"/>
        <w:gridCol w:w="49"/>
        <w:gridCol w:w="659"/>
        <w:gridCol w:w="75"/>
        <w:gridCol w:w="634"/>
        <w:gridCol w:w="100"/>
        <w:gridCol w:w="609"/>
        <w:gridCol w:w="125"/>
        <w:gridCol w:w="584"/>
        <w:gridCol w:w="150"/>
        <w:gridCol w:w="734"/>
        <w:gridCol w:w="734"/>
        <w:gridCol w:w="734"/>
        <w:gridCol w:w="734"/>
      </w:tblGrid>
      <w:tr w:rsidR="00CB2F9A" w:rsidRPr="00BE0919" w14:paraId="747B31FC" w14:textId="77777777" w:rsidTr="00CB2F9A">
        <w:trPr>
          <w:cantSplit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14:paraId="3D4FE6AD" w14:textId="77777777" w:rsidR="00CB2F9A" w:rsidRPr="00CD346B" w:rsidRDefault="00CB2F9A" w:rsidP="00CB2F9A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微软雅黑" w:eastAsia="微软雅黑" w:hAnsi="微软雅黑" w:cs="微软雅黑" w:hint="eastAsia"/>
              </w:rPr>
              <w:t>页</w:t>
            </w:r>
            <w:r>
              <w:rPr>
                <w:rFonts w:ascii="Arial Unicode MS" w:eastAsia="Arial Unicode MS" w:hAnsi="Arial Unicode MS" w:cs="Arial Unicode MS" w:hint="eastAsia"/>
              </w:rPr>
              <w:t>面名称</w:t>
            </w:r>
          </w:p>
        </w:tc>
        <w:tc>
          <w:tcPr>
            <w:tcW w:w="7339" w:type="dxa"/>
            <w:gridSpan w:val="1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D5156C9" w14:textId="4EED324E" w:rsidR="00CB2F9A" w:rsidRPr="00BE0919" w:rsidRDefault="00CB2F9A" w:rsidP="00CB2F9A">
            <w:pPr>
              <w:pStyle w:val="a4"/>
              <w:snapToGrid w:val="0"/>
              <w:spacing w:after="120"/>
              <w:ind w:right="200"/>
              <w:jc w:val="left"/>
              <w:rPr>
                <w:rFonts w:ascii="微软雅黑" w:eastAsia="微软雅黑" w:hAnsi="微软雅黑"/>
                <w:sz w:val="20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0"/>
                <w:lang w:eastAsia="zh-CN"/>
              </w:rPr>
              <w:t>地区列表</w:t>
            </w:r>
          </w:p>
        </w:tc>
      </w:tr>
      <w:tr w:rsidR="00CB2F9A" w14:paraId="1067B097" w14:textId="77777777" w:rsidTr="00CB2F9A">
        <w:trPr>
          <w:cantSplit/>
          <w:trHeight w:val="381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14:paraId="35399000" w14:textId="77777777" w:rsidR="00CB2F9A" w:rsidRDefault="00CB2F9A" w:rsidP="00CB2F9A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 w:hint="eastAsia"/>
              </w:rPr>
              <w:t>描述</w:t>
            </w:r>
          </w:p>
        </w:tc>
        <w:tc>
          <w:tcPr>
            <w:tcW w:w="7339" w:type="dxa"/>
            <w:gridSpan w:val="1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C5628C9" w14:textId="4E84AE12" w:rsidR="00CB2F9A" w:rsidRDefault="00CB2F9A" w:rsidP="00CB2F9A">
            <w:pPr>
              <w:pStyle w:val="a4"/>
              <w:snapToGrid w:val="0"/>
              <w:spacing w:after="120"/>
              <w:ind w:right="200"/>
              <w:jc w:val="left"/>
              <w:rPr>
                <w:rFonts w:ascii="微软雅黑" w:eastAsia="微软雅黑" w:hAnsi="微软雅黑"/>
                <w:sz w:val="20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0"/>
                <w:lang w:eastAsia="zh-CN"/>
              </w:rPr>
              <w:t>显示所有地区信息</w:t>
            </w:r>
          </w:p>
        </w:tc>
      </w:tr>
      <w:tr w:rsidR="00CB2F9A" w:rsidRPr="00BE0919" w14:paraId="3F163136" w14:textId="77777777" w:rsidTr="00CB2F9A">
        <w:trPr>
          <w:cantSplit/>
          <w:trHeight w:val="381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14:paraId="74EE5736" w14:textId="77777777" w:rsidR="00CB2F9A" w:rsidRPr="00CD346B" w:rsidRDefault="00CB2F9A" w:rsidP="00CB2F9A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 w:hint="eastAsia"/>
              </w:rPr>
              <w:t>页面类型</w:t>
            </w:r>
          </w:p>
        </w:tc>
        <w:tc>
          <w:tcPr>
            <w:tcW w:w="7339" w:type="dxa"/>
            <w:gridSpan w:val="1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694A1F5" w14:textId="77777777" w:rsidR="00CB2F9A" w:rsidRPr="00BE0919" w:rsidRDefault="00CB2F9A" w:rsidP="00CB2F9A">
            <w:pPr>
              <w:pStyle w:val="a4"/>
              <w:snapToGrid w:val="0"/>
              <w:spacing w:after="120"/>
              <w:ind w:right="200"/>
              <w:jc w:val="left"/>
              <w:rPr>
                <w:rFonts w:ascii="微软雅黑" w:eastAsia="微软雅黑" w:hAnsi="微软雅黑"/>
                <w:sz w:val="20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0"/>
                <w:lang w:eastAsia="zh-CN"/>
              </w:rPr>
              <w:t>列表</w:t>
            </w:r>
          </w:p>
        </w:tc>
      </w:tr>
      <w:tr w:rsidR="00CB2F9A" w:rsidRPr="004D026E" w14:paraId="0C4F37DA" w14:textId="77777777" w:rsidTr="00CB2F9A">
        <w:trPr>
          <w:cantSplit/>
          <w:trHeight w:val="353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14:paraId="516AAC2C" w14:textId="77777777" w:rsidR="00CB2F9A" w:rsidRPr="00CD346B" w:rsidRDefault="00CB2F9A" w:rsidP="00CB2F9A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lang w:eastAsia="zh-HK"/>
              </w:rPr>
            </w:pPr>
            <w:r>
              <w:rPr>
                <w:rFonts w:ascii="Arial Unicode MS" w:eastAsia="Arial Unicode MS" w:hAnsi="Arial Unicode MS" w:cs="Arial Unicode MS" w:hint="eastAsia"/>
                <w:lang w:eastAsia="zh-HK"/>
              </w:rPr>
              <w:t>工具栏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5BFFBC" w14:textId="77777777" w:rsidR="00CB2F9A" w:rsidRPr="004D026E" w:rsidRDefault="00CB2F9A" w:rsidP="00CB2F9A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</w:p>
        </w:tc>
        <w:tc>
          <w:tcPr>
            <w:tcW w:w="75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86E8A6A" w14:textId="77777777" w:rsidR="00CB2F9A" w:rsidRPr="004D026E" w:rsidRDefault="00CB2F9A" w:rsidP="00CB2F9A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</w:p>
        </w:tc>
        <w:tc>
          <w:tcPr>
            <w:tcW w:w="7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C0EA6A" w14:textId="77777777" w:rsidR="00CB2F9A" w:rsidRPr="004D026E" w:rsidRDefault="00CB2F9A" w:rsidP="00CB2F9A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</w:p>
        </w:tc>
        <w:tc>
          <w:tcPr>
            <w:tcW w:w="7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AED992F" w14:textId="77777777" w:rsidR="00CB2F9A" w:rsidRPr="004D026E" w:rsidRDefault="00CB2F9A" w:rsidP="00CB2F9A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</w:p>
        </w:tc>
        <w:tc>
          <w:tcPr>
            <w:tcW w:w="7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81A6E26" w14:textId="77777777" w:rsidR="00CB2F9A" w:rsidRPr="004D026E" w:rsidRDefault="00CB2F9A" w:rsidP="00CB2F9A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  <w:lang w:eastAsia="zh-CN"/>
              </w:rPr>
              <w:t>详</w:t>
            </w:r>
          </w:p>
        </w:tc>
        <w:tc>
          <w:tcPr>
            <w:tcW w:w="7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9008BFC" w14:textId="77777777" w:rsidR="00CB2F9A" w:rsidRPr="004D026E" w:rsidRDefault="00CB2F9A" w:rsidP="00CB2F9A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  <w:r w:rsidRPr="009C660F">
              <w:rPr>
                <w:rFonts w:ascii="微软雅黑" w:eastAsia="微软雅黑" w:hAnsi="微软雅黑" w:hint="eastAsia"/>
                <w:sz w:val="16"/>
                <w:szCs w:val="16"/>
                <w:lang w:eastAsia="zh-CN"/>
              </w:rPr>
              <w:t>增</w:t>
            </w:r>
          </w:p>
        </w:tc>
        <w:tc>
          <w:tcPr>
            <w:tcW w:w="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50716C4" w14:textId="77777777" w:rsidR="00CB2F9A" w:rsidRPr="004D026E" w:rsidRDefault="00CB2F9A" w:rsidP="00CB2F9A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  <w:lang w:eastAsia="zh-CN"/>
              </w:rPr>
              <w:t>改</w:t>
            </w:r>
          </w:p>
        </w:tc>
        <w:tc>
          <w:tcPr>
            <w:tcW w:w="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C013D56" w14:textId="77777777" w:rsidR="00CB2F9A" w:rsidRPr="004D026E" w:rsidRDefault="00CB2F9A" w:rsidP="00CB2F9A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  <w:r w:rsidRPr="009C660F">
              <w:rPr>
                <w:rFonts w:ascii="微软雅黑" w:eastAsia="微软雅黑" w:hAnsi="微软雅黑" w:hint="eastAsia"/>
                <w:sz w:val="16"/>
                <w:szCs w:val="16"/>
                <w:lang w:eastAsia="zh-CN"/>
              </w:rPr>
              <w:t>删</w:t>
            </w:r>
          </w:p>
        </w:tc>
        <w:tc>
          <w:tcPr>
            <w:tcW w:w="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69AE7CE" w14:textId="77777777" w:rsidR="00CB2F9A" w:rsidRPr="004D026E" w:rsidRDefault="00CB2F9A" w:rsidP="00CB2F9A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  <w:lang w:eastAsia="zh-CN"/>
              </w:rPr>
              <w:t>设</w:t>
            </w:r>
          </w:p>
        </w:tc>
        <w:tc>
          <w:tcPr>
            <w:tcW w:w="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BBA253" w14:textId="77777777" w:rsidR="00CB2F9A" w:rsidRPr="004D026E" w:rsidRDefault="00CB2F9A" w:rsidP="00CB2F9A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  <w:lang w:eastAsia="zh-CN"/>
              </w:rPr>
              <w:t>查</w:t>
            </w:r>
          </w:p>
        </w:tc>
      </w:tr>
      <w:tr w:rsidR="00CB2F9A" w:rsidRPr="003C5BB6" w14:paraId="6430654B" w14:textId="77777777" w:rsidTr="00CB2F9A">
        <w:trPr>
          <w:cantSplit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 w:themeFill="background1" w:themeFillShade="F2"/>
            <w:vAlign w:val="center"/>
          </w:tcPr>
          <w:p w14:paraId="561E56AC" w14:textId="77777777" w:rsidR="00CB2F9A" w:rsidRDefault="00CB2F9A" w:rsidP="00CB2F9A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Cs w:val="0"/>
                <w:iCs/>
                <w:sz w:val="20"/>
                <w:lang w:eastAsia="zh-CN"/>
              </w:rPr>
            </w:pPr>
            <w:r>
              <w:rPr>
                <w:rFonts w:ascii="Arial Unicode MS" w:eastAsia="Arial Unicode MS" w:hAnsi="Arial Unicode MS" w:cs="Arial Unicode MS" w:hint="eastAsia"/>
                <w:bCs w:val="0"/>
                <w:iCs/>
                <w:sz w:val="20"/>
                <w:lang w:eastAsia="zh-CN"/>
              </w:rPr>
              <w:t>其它要求</w:t>
            </w:r>
          </w:p>
        </w:tc>
        <w:tc>
          <w:tcPr>
            <w:tcW w:w="7339" w:type="dxa"/>
            <w:gridSpan w:val="1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4EFF254" w14:textId="77777777" w:rsidR="00CB2F9A" w:rsidRPr="003C5BB6" w:rsidRDefault="00CB2F9A" w:rsidP="00CB2F9A">
            <w:pPr>
              <w:pStyle w:val="a4"/>
              <w:snapToGrid w:val="0"/>
              <w:spacing w:after="120"/>
              <w:ind w:right="200"/>
              <w:jc w:val="left"/>
              <w:rPr>
                <w:rFonts w:ascii="微软雅黑" w:eastAsia="微软雅黑" w:hAnsi="微软雅黑"/>
                <w:iCs/>
                <w:kern w:val="0"/>
                <w:sz w:val="20"/>
                <w:lang w:eastAsia="zh-CN"/>
              </w:rPr>
            </w:pPr>
          </w:p>
        </w:tc>
      </w:tr>
      <w:tr w:rsidR="00CB2F9A" w:rsidRPr="0057535E" w14:paraId="1A2A826A" w14:textId="77777777" w:rsidTr="00CB2F9A">
        <w:trPr>
          <w:cantSplit/>
          <w:trHeight w:val="450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14:paraId="2FAAD3DA" w14:textId="77777777" w:rsidR="00CB2F9A" w:rsidRPr="0057535E" w:rsidRDefault="00CB2F9A" w:rsidP="00CB2F9A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列名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14:paraId="478E115C" w14:textId="77777777" w:rsidR="00CB2F9A" w:rsidRPr="0057535E" w:rsidRDefault="00CB2F9A" w:rsidP="00CB2F9A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宽度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14:paraId="303CD4FC" w14:textId="77777777" w:rsidR="00CB2F9A" w:rsidRPr="0057535E" w:rsidRDefault="00CB2F9A" w:rsidP="00CB2F9A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显示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28C383DE" w14:textId="77777777" w:rsidR="00CB2F9A" w:rsidRPr="0057535E" w:rsidRDefault="00CB2F9A" w:rsidP="00CB2F9A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排序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6FA69797" w14:textId="77777777" w:rsidR="00CB2F9A" w:rsidRPr="0057535E" w:rsidRDefault="00CB2F9A" w:rsidP="00CB2F9A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搜索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651261AE" w14:textId="77777777" w:rsidR="00CB2F9A" w:rsidRPr="0057535E" w:rsidRDefault="00CB2F9A" w:rsidP="00CB2F9A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新增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0D3A4AB9" w14:textId="77777777" w:rsidR="00CB2F9A" w:rsidRPr="0057535E" w:rsidRDefault="00CB2F9A" w:rsidP="00CB2F9A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编辑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10514E03" w14:textId="77777777" w:rsidR="00CB2F9A" w:rsidRPr="0057535E" w:rsidRDefault="00CB2F9A" w:rsidP="00CB2F9A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约束</w:t>
            </w:r>
            <w:r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备注</w:t>
            </w:r>
          </w:p>
        </w:tc>
      </w:tr>
      <w:tr w:rsidR="00CB2F9A" w:rsidRPr="0068506A" w14:paraId="219B893B" w14:textId="77777777" w:rsidTr="00CB2F9A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BD9CE42" w14:textId="5CBAA572" w:rsidR="00CB2F9A" w:rsidRPr="004D026E" w:rsidRDefault="00CE0588" w:rsidP="00CB2F9A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地区</w:t>
            </w:r>
            <w:r w:rsidR="00CB2F9A"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编号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DCAAB32" w14:textId="59FA6050" w:rsidR="00CB2F9A" w:rsidRPr="0068506A" w:rsidRDefault="00315D08" w:rsidP="00CB2F9A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140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3166254" w14:textId="77777777" w:rsidR="00CB2F9A" w:rsidRPr="0068506A" w:rsidRDefault="00CB2F9A" w:rsidP="00CB2F9A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Str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C6D6BC" w14:textId="77777777" w:rsidR="00CB2F9A" w:rsidRPr="0068506A" w:rsidRDefault="00CB2F9A" w:rsidP="00CB2F9A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&lt;&gt;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288FD7" w14:textId="77777777" w:rsidR="00CB2F9A" w:rsidRPr="0068506A" w:rsidRDefault="00CB2F9A" w:rsidP="00CB2F9A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22F5A7" w14:textId="77777777" w:rsidR="00CB2F9A" w:rsidRPr="0068506A" w:rsidRDefault="00CB2F9A" w:rsidP="00CB2F9A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36C7F6" w14:textId="77777777" w:rsidR="00CB2F9A" w:rsidRPr="0068506A" w:rsidRDefault="00CB2F9A" w:rsidP="00CB2F9A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A1D5FF" w14:textId="77777777" w:rsidR="00CB2F9A" w:rsidRPr="0068506A" w:rsidRDefault="00CB2F9A" w:rsidP="00CB2F9A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</w:p>
        </w:tc>
      </w:tr>
      <w:tr w:rsidR="00CE0588" w:rsidRPr="0068506A" w14:paraId="6F4F5FF3" w14:textId="77777777" w:rsidTr="00CB2F9A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6EC5DFE" w14:textId="4C6B0D1E" w:rsidR="00CE0588" w:rsidRPr="00901687" w:rsidRDefault="00CE0588" w:rsidP="00CE0588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8"/>
                <w:szCs w:val="18"/>
                <w:lang w:eastAsia="zh-CN"/>
              </w:rPr>
            </w:pPr>
            <w:r w:rsidRPr="009016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8"/>
                <w:szCs w:val="18"/>
                <w:lang w:eastAsia="zh-CN"/>
              </w:rPr>
              <w:t>洲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4DED702" w14:textId="3FCB90D5" w:rsidR="00CE0588" w:rsidRPr="00901687" w:rsidRDefault="00315D08" w:rsidP="00CE0588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9016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80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3EB1343" w14:textId="77777777" w:rsidR="00CE0588" w:rsidRPr="00901687" w:rsidRDefault="00CE0588" w:rsidP="00CE0588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9016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Str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4EB946" w14:textId="5AF88B1E" w:rsidR="00CE0588" w:rsidRPr="0068506A" w:rsidRDefault="00CE0588" w:rsidP="00CE0588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26744A" w14:textId="35E3D741" w:rsidR="00CE0588" w:rsidRPr="0068506A" w:rsidRDefault="00CE0588" w:rsidP="00CE0588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SEL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482E1F" w14:textId="35BB96B1" w:rsidR="00CE0588" w:rsidRPr="0068506A" w:rsidRDefault="00CE0588" w:rsidP="00CE0588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ISEL</w:t>
            </w: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*</w:t>
            </w: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)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1E4309" w14:textId="14F2BDCD" w:rsidR="00CE0588" w:rsidRPr="0068506A" w:rsidRDefault="00CE0588" w:rsidP="00CE0588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ISEL</w:t>
            </w: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*</w:t>
            </w: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)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FEA011" w14:textId="77777777" w:rsidR="00CE0588" w:rsidRPr="0068506A" w:rsidRDefault="00CE0588" w:rsidP="00CE0588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</w:p>
        </w:tc>
      </w:tr>
      <w:tr w:rsidR="00CE0588" w:rsidRPr="0068506A" w14:paraId="56A6BCF7" w14:textId="77777777" w:rsidTr="00F96995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320DAD2" w14:textId="6AE7E347" w:rsidR="00CE0588" w:rsidRDefault="00CE0588" w:rsidP="00CE0588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国家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E7799B5" w14:textId="1AE5DE95" w:rsidR="00CE0588" w:rsidRPr="0068506A" w:rsidRDefault="00315D08" w:rsidP="00CE0588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80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D50926A" w14:textId="020F668C" w:rsidR="00CE0588" w:rsidRPr="0068506A" w:rsidRDefault="00206886" w:rsidP="00CE0588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 w:rsidRPr="00F96995">
              <w:rPr>
                <w:rFonts w:ascii="微软雅黑" w:eastAsia="微软雅黑" w:hAnsi="微软雅黑" w:hint="eastAsia"/>
                <w:b w:val="0"/>
                <w:color w:val="FFFFFF" w:themeColor="background1"/>
                <w:sz w:val="16"/>
                <w:szCs w:val="16"/>
                <w:lang w:eastAsia="zh-CN"/>
              </w:rPr>
              <w:t>Img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0DC84B" w14:textId="5CE549C6" w:rsidR="00CE0588" w:rsidRPr="0068506A" w:rsidRDefault="00CE0588" w:rsidP="00CE0588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C9D2A4" w14:textId="084E2A9B" w:rsidR="00CE0588" w:rsidRPr="0068506A" w:rsidRDefault="00CE0588" w:rsidP="00CE0588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SEL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A2BEE9" w14:textId="77777777" w:rsidR="00CE0588" w:rsidRPr="0068506A" w:rsidRDefault="00CE0588" w:rsidP="00CE0588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SEL(</w:t>
            </w: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*</w:t>
            </w: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)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82C89C" w14:textId="16D60181" w:rsidR="00CE0588" w:rsidRPr="0068506A" w:rsidRDefault="00CE0588" w:rsidP="00CE0588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SEL(</w:t>
            </w: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*</w:t>
            </w: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)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56EBF4" w14:textId="5FD1507C" w:rsidR="00CE0588" w:rsidRPr="0068506A" w:rsidRDefault="00F96995" w:rsidP="00CE0588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color w:val="FFFFFF" w:themeColor="background1"/>
                <w:sz w:val="16"/>
                <w:szCs w:val="16"/>
                <w:highlight w:val="blue"/>
                <w:lang w:eastAsia="zh-CN"/>
              </w:rPr>
              <w:t>国家</w:t>
            </w:r>
          </w:p>
        </w:tc>
      </w:tr>
      <w:tr w:rsidR="00CE0588" w:rsidRPr="0068506A" w14:paraId="3CDA8897" w14:textId="77777777" w:rsidTr="00CB2F9A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5AC3AF4" w14:textId="18EED96D" w:rsidR="00CE0588" w:rsidRDefault="00CE0588" w:rsidP="00CE0588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地区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B5E79B5" w14:textId="19A7A60D" w:rsidR="00CE0588" w:rsidRPr="0068506A" w:rsidRDefault="00315D08" w:rsidP="00CE0588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80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26FF125" w14:textId="77777777" w:rsidR="00CE0588" w:rsidRPr="0068506A" w:rsidRDefault="00CE0588" w:rsidP="00CE0588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Str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82CA7F" w14:textId="7058E2EF" w:rsidR="00CE0588" w:rsidRPr="0068506A" w:rsidRDefault="00CE0588" w:rsidP="00CE0588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9F2A82" w14:textId="1158A658" w:rsidR="00CE0588" w:rsidRPr="0068506A" w:rsidRDefault="00CE0588" w:rsidP="00CE0588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SEL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2E6278" w14:textId="08BE1863" w:rsidR="00CE0588" w:rsidRPr="0068506A" w:rsidRDefault="00CE0588" w:rsidP="00CE0588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SEL(</w:t>
            </w: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*</w:t>
            </w: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)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8453A2" w14:textId="6448B9E9" w:rsidR="00CE0588" w:rsidRPr="0068506A" w:rsidRDefault="00CE0588" w:rsidP="00CE0588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SEL(</w:t>
            </w: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*</w:t>
            </w: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)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8956F9" w14:textId="77777777" w:rsidR="00CE0588" w:rsidRPr="0068506A" w:rsidRDefault="00CE0588" w:rsidP="00CE0588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</w:p>
        </w:tc>
      </w:tr>
      <w:tr w:rsidR="00CE0588" w:rsidRPr="0068506A" w14:paraId="4D990A1E" w14:textId="77777777" w:rsidTr="00CB2F9A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A0F07E5" w14:textId="732D69D3" w:rsidR="00CE0588" w:rsidRDefault="00CE0588" w:rsidP="00CE0588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城市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DAEB20F" w14:textId="1C7F47E5" w:rsidR="00CE0588" w:rsidRPr="0068506A" w:rsidRDefault="00315D08" w:rsidP="00CE0588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80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1F1C96E" w14:textId="1D4158D2" w:rsidR="00CE0588" w:rsidRDefault="00CE0588" w:rsidP="00CE0588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Str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C97507" w14:textId="1D06E09D" w:rsidR="00CE0588" w:rsidRDefault="00CE0588" w:rsidP="00CE0588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9B4EE2" w14:textId="4F0AEB31" w:rsidR="00CE0588" w:rsidRDefault="00CE0588" w:rsidP="00CE0588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SEL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2DF691" w14:textId="3A4C964A" w:rsidR="00CE0588" w:rsidRDefault="00CE0588" w:rsidP="00CE0588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SEL(</w:t>
            </w: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*</w:t>
            </w: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)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58D092" w14:textId="551115A8" w:rsidR="00CE0588" w:rsidRDefault="00CE0588" w:rsidP="00CE0588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SEL(</w:t>
            </w: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*</w:t>
            </w: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)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465E35" w14:textId="77777777" w:rsidR="00CE0588" w:rsidRPr="0068506A" w:rsidRDefault="00CE0588" w:rsidP="00CE0588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</w:p>
        </w:tc>
      </w:tr>
      <w:tr w:rsidR="00CE0588" w:rsidRPr="0068506A" w14:paraId="54BD379C" w14:textId="77777777" w:rsidTr="00CB2F9A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42DB155" w14:textId="2C4E1D97" w:rsidR="00CE0588" w:rsidRPr="00901687" w:rsidRDefault="00CE0588" w:rsidP="00CE0588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8"/>
                <w:szCs w:val="18"/>
                <w:lang w:eastAsia="zh-CN"/>
              </w:rPr>
            </w:pPr>
            <w:r w:rsidRPr="009016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8"/>
                <w:szCs w:val="18"/>
                <w:lang w:eastAsia="zh-CN"/>
              </w:rPr>
              <w:t>国家电话代码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7F8E6A4" w14:textId="5C814E93" w:rsidR="00CE0588" w:rsidRPr="00901687" w:rsidRDefault="00315D08" w:rsidP="00CE0588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9016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80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2B4F679" w14:textId="3785C036" w:rsidR="00CE0588" w:rsidRPr="00901687" w:rsidRDefault="00CE0588" w:rsidP="00CE0588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9016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Num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605214" w14:textId="397E636C" w:rsidR="00CE0588" w:rsidRDefault="00CE0588" w:rsidP="00CE0588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39A61B" w14:textId="48215966" w:rsidR="00CE0588" w:rsidRDefault="00CE0588" w:rsidP="00CE0588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A60F4F" w14:textId="08657F46" w:rsidR="00CE0588" w:rsidRDefault="00CE0588" w:rsidP="00CE0588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IN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A617B3" w14:textId="0B78AB19" w:rsidR="00CE0588" w:rsidRDefault="00CE0588" w:rsidP="00CE0588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IN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E816BE" w14:textId="77777777" w:rsidR="00CE0588" w:rsidRPr="0068506A" w:rsidRDefault="00CE0588" w:rsidP="00CE0588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</w:p>
        </w:tc>
      </w:tr>
      <w:tr w:rsidR="00CE0588" w:rsidRPr="0068506A" w14:paraId="71EA3928" w14:textId="77777777" w:rsidTr="00CB2F9A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D466C8F" w14:textId="6046D251" w:rsidR="00CE0588" w:rsidRPr="00901687" w:rsidRDefault="00CE0588" w:rsidP="00CE0588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8"/>
                <w:szCs w:val="18"/>
                <w:lang w:eastAsia="zh-CN"/>
              </w:rPr>
            </w:pPr>
            <w:r w:rsidRPr="009016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8"/>
                <w:szCs w:val="18"/>
                <w:lang w:eastAsia="zh-CN"/>
              </w:rPr>
              <w:t>移动国家码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1BF5A94" w14:textId="24870D2C" w:rsidR="00CE0588" w:rsidRPr="00901687" w:rsidRDefault="00315D08" w:rsidP="00CE0588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9016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80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502B530" w14:textId="58B2954C" w:rsidR="00CE0588" w:rsidRPr="00901687" w:rsidRDefault="00CE0588" w:rsidP="00CE0588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9016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Num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EDA89D" w14:textId="40B8FF8D" w:rsidR="00CE0588" w:rsidRDefault="00CE0588" w:rsidP="00CE0588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6A4F05" w14:textId="48EC1CD0" w:rsidR="00CE0588" w:rsidRDefault="00CE0588" w:rsidP="00CE0588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6677AA" w14:textId="23DB2F48" w:rsidR="00CE0588" w:rsidRDefault="00CE0588" w:rsidP="00CE0588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SEL(</w:t>
            </w: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*</w:t>
            </w: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)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09908B" w14:textId="2F488220" w:rsidR="00CE0588" w:rsidRDefault="00CE0588" w:rsidP="00CE0588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SEL(</w:t>
            </w: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*</w:t>
            </w: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)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FB11E5" w14:textId="77777777" w:rsidR="00CE0588" w:rsidRPr="0068506A" w:rsidRDefault="00CE0588" w:rsidP="00CE0588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</w:p>
        </w:tc>
      </w:tr>
      <w:tr w:rsidR="00CE0588" w:rsidRPr="0068506A" w14:paraId="24B80E7D" w14:textId="77777777" w:rsidTr="00CE0588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4C0F3AA" w14:textId="2170CD25" w:rsidR="00CE0588" w:rsidRDefault="00CE0588" w:rsidP="00CE0588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状态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95092E2" w14:textId="495D24E8" w:rsidR="00CE0588" w:rsidRPr="0068506A" w:rsidRDefault="00315D08" w:rsidP="00CE0588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60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31F9E92" w14:textId="502C9841" w:rsidR="00CE0588" w:rsidRPr="00CE0588" w:rsidRDefault="00CE0588" w:rsidP="00CE0588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FFFFFF" w:themeColor="background1"/>
                <w:sz w:val="16"/>
                <w:szCs w:val="16"/>
                <w:lang w:eastAsia="zh-CN"/>
              </w:rPr>
            </w:pPr>
            <w:r w:rsidRPr="00CE0588">
              <w:rPr>
                <w:rFonts w:ascii="微软雅黑" w:eastAsia="微软雅黑" w:hAnsi="微软雅黑" w:hint="eastAsia"/>
                <w:b w:val="0"/>
                <w:color w:val="FFFFFF" w:themeColor="background1"/>
                <w:sz w:val="16"/>
                <w:szCs w:val="16"/>
                <w:lang w:eastAsia="zh-CN"/>
              </w:rPr>
              <w:t>Str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134944" w14:textId="66285AB1" w:rsidR="00CE0588" w:rsidRDefault="00CE0588" w:rsidP="00CE0588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EE83DB" w14:textId="52CC8CDC" w:rsidR="00CE0588" w:rsidRDefault="00CE0588" w:rsidP="00CE0588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452D57" w14:textId="2A36E6BD" w:rsidR="00CE0588" w:rsidRDefault="00CE0588" w:rsidP="00CE0588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SEL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E95911" w14:textId="0BB4C744" w:rsidR="00CE0588" w:rsidRDefault="00CE0588" w:rsidP="00CE0588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SEL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0AC1C2" w14:textId="48E9EF66" w:rsidR="00CE0588" w:rsidRPr="00CE0588" w:rsidRDefault="00CE0588" w:rsidP="00CE0588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FFFFFF" w:themeColor="background1"/>
                <w:sz w:val="16"/>
                <w:szCs w:val="16"/>
                <w:lang w:eastAsia="zh-CN"/>
              </w:rPr>
            </w:pPr>
            <w:r w:rsidRPr="00CE0588">
              <w:rPr>
                <w:rFonts w:ascii="微软雅黑" w:eastAsia="微软雅黑" w:hAnsi="微软雅黑" w:hint="eastAsia"/>
                <w:b w:val="0"/>
                <w:color w:val="FFFFFF" w:themeColor="background1"/>
                <w:sz w:val="16"/>
                <w:szCs w:val="16"/>
                <w:highlight w:val="darkGreen"/>
                <w:lang w:eastAsia="zh-CN"/>
              </w:rPr>
              <w:t>开通</w:t>
            </w:r>
            <w:r w:rsidRPr="00CE0588">
              <w:rPr>
                <w:rFonts w:ascii="微软雅黑" w:eastAsia="微软雅黑" w:hAnsi="微软雅黑" w:hint="eastAsia"/>
                <w:b w:val="0"/>
                <w:color w:val="FFFFFF" w:themeColor="background1"/>
                <w:sz w:val="16"/>
                <w:szCs w:val="16"/>
                <w:lang w:eastAsia="zh-CN"/>
              </w:rPr>
              <w:t xml:space="preserve"> / </w:t>
            </w:r>
            <w:r w:rsidRPr="00CE0588">
              <w:rPr>
                <w:rFonts w:ascii="微软雅黑" w:eastAsia="微软雅黑" w:hAnsi="微软雅黑" w:hint="eastAsia"/>
                <w:b w:val="0"/>
                <w:color w:val="FFFFFF" w:themeColor="background1"/>
                <w:sz w:val="16"/>
                <w:szCs w:val="16"/>
                <w:highlight w:val="red"/>
                <w:lang w:eastAsia="zh-CN"/>
              </w:rPr>
              <w:t>未开通</w:t>
            </w:r>
          </w:p>
        </w:tc>
      </w:tr>
      <w:tr w:rsidR="00CE0588" w:rsidRPr="0068506A" w14:paraId="42BB6E48" w14:textId="77777777" w:rsidTr="00CB2F9A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6B6E5B2" w14:textId="3AE9EBCB" w:rsidR="00CE0588" w:rsidRPr="00901687" w:rsidRDefault="00CE0588" w:rsidP="00CE0588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8"/>
                <w:szCs w:val="18"/>
                <w:lang w:eastAsia="zh-CN"/>
              </w:rPr>
            </w:pPr>
            <w:r w:rsidRPr="009016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8"/>
                <w:szCs w:val="18"/>
                <w:lang w:eastAsia="zh-CN"/>
              </w:rPr>
              <w:t>备注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196932A" w14:textId="52CF82A0" w:rsidR="00CE0588" w:rsidRPr="00901687" w:rsidRDefault="00315D08" w:rsidP="00CE0588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9016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140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8988043" w14:textId="77777777" w:rsidR="00CE0588" w:rsidRPr="00901687" w:rsidRDefault="00CE0588" w:rsidP="00CE0588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9016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Str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7D4130" w14:textId="7B610B77" w:rsidR="00CE0588" w:rsidRPr="0068506A" w:rsidRDefault="00CE0588" w:rsidP="00CE0588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3AA6C7" w14:textId="77777777" w:rsidR="00CE0588" w:rsidRPr="0068506A" w:rsidRDefault="00CE0588" w:rsidP="00CE0588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1D000E" w14:textId="4BD9D462" w:rsidR="00CE0588" w:rsidRPr="0068506A" w:rsidRDefault="00CE0588" w:rsidP="00CE0588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IN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97D1CE" w14:textId="79C4419F" w:rsidR="00CE0588" w:rsidRPr="0068506A" w:rsidRDefault="00CE0588" w:rsidP="00CE0588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IN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58B8EF" w14:textId="77777777" w:rsidR="00CE0588" w:rsidRPr="0068506A" w:rsidRDefault="00CE0588" w:rsidP="00CE0588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</w:p>
        </w:tc>
      </w:tr>
      <w:tr w:rsidR="00CE0588" w:rsidRPr="0068506A" w14:paraId="7686D072" w14:textId="77777777" w:rsidTr="00CB2F9A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B82A89C" w14:textId="77777777" w:rsidR="00CE0588" w:rsidRPr="00901687" w:rsidRDefault="00CE0588" w:rsidP="00CE0588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8"/>
                <w:szCs w:val="18"/>
                <w:lang w:eastAsia="zh-CN"/>
              </w:rPr>
            </w:pPr>
            <w:r w:rsidRPr="009016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8"/>
                <w:szCs w:val="18"/>
                <w:lang w:eastAsia="zh-CN"/>
              </w:rPr>
              <w:t>修改时间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E8B2417" w14:textId="3506B38D" w:rsidR="00CE0588" w:rsidRPr="00901687" w:rsidRDefault="00315D08" w:rsidP="00CE0588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9016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140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AF461C5" w14:textId="77777777" w:rsidR="00CE0588" w:rsidRPr="00901687" w:rsidRDefault="00CE0588" w:rsidP="00CE0588">
            <w:pPr>
              <w:pStyle w:val="a5"/>
              <w:snapToGrid w:val="0"/>
              <w:rPr>
                <w:rFonts w:ascii="微软雅黑" w:eastAsia="微软雅黑" w:hAnsi="微软雅黑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9016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Date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578D1F" w14:textId="7FDA7ED8" w:rsidR="00CE0588" w:rsidRPr="0068506A" w:rsidRDefault="00CE0588" w:rsidP="00CE0588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CDADD5" w14:textId="77777777" w:rsidR="00CE0588" w:rsidRPr="0068506A" w:rsidRDefault="00CE0588" w:rsidP="00CE0588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92C0D6" w14:textId="77777777" w:rsidR="00CE0588" w:rsidRPr="0068506A" w:rsidRDefault="00CE0588" w:rsidP="00CE0588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FCA043" w14:textId="77777777" w:rsidR="00CE0588" w:rsidRPr="0068506A" w:rsidRDefault="00CE0588" w:rsidP="00CE0588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9D3854" w14:textId="77777777" w:rsidR="00CE0588" w:rsidRPr="0068506A" w:rsidRDefault="00CE0588" w:rsidP="00CE0588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CE0588" w:rsidRPr="0068506A" w14:paraId="5D2D3830" w14:textId="77777777" w:rsidTr="00CB2F9A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CF78EC4" w14:textId="77777777" w:rsidR="00CE0588" w:rsidRPr="00901687" w:rsidRDefault="00CE0588" w:rsidP="00CE0588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8"/>
                <w:szCs w:val="18"/>
                <w:lang w:eastAsia="zh-CN"/>
              </w:rPr>
            </w:pPr>
            <w:r w:rsidRPr="009016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8"/>
                <w:szCs w:val="18"/>
                <w:lang w:eastAsia="zh-CN"/>
              </w:rPr>
              <w:t>修改人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02CB7AA" w14:textId="6D9748FA" w:rsidR="00CE0588" w:rsidRPr="00901687" w:rsidRDefault="00315D08" w:rsidP="00CE0588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9016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80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E8ED305" w14:textId="77777777" w:rsidR="00CE0588" w:rsidRPr="00901687" w:rsidRDefault="00CE0588" w:rsidP="00CE0588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9016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Str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422DA1" w14:textId="6A9E86DA" w:rsidR="00CE0588" w:rsidRPr="0068506A" w:rsidRDefault="00CE0588" w:rsidP="00CE0588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DD1F8D" w14:textId="77777777" w:rsidR="00CE0588" w:rsidRPr="0068506A" w:rsidRDefault="00CE0588" w:rsidP="00CE0588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10488D" w14:textId="77777777" w:rsidR="00CE0588" w:rsidRPr="0068506A" w:rsidRDefault="00CE0588" w:rsidP="00CE0588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BC2B75" w14:textId="77777777" w:rsidR="00CE0588" w:rsidRPr="0068506A" w:rsidRDefault="00CE0588" w:rsidP="00CE0588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DBE001" w14:textId="77777777" w:rsidR="00CE0588" w:rsidRPr="0068506A" w:rsidRDefault="00CE0588" w:rsidP="00CE0588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CE0588" w:rsidRPr="0068506A" w14:paraId="35C57F91" w14:textId="77777777" w:rsidTr="00CB2F9A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AD181A0" w14:textId="77777777" w:rsidR="00CE0588" w:rsidRPr="004D026E" w:rsidRDefault="00CE0588" w:rsidP="00CE0588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创建时间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2669817" w14:textId="49B31900" w:rsidR="00CE0588" w:rsidRPr="0068506A" w:rsidRDefault="00315D08" w:rsidP="00CE0588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140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4E57056" w14:textId="77777777" w:rsidR="00CE0588" w:rsidRPr="0068506A" w:rsidRDefault="00CE0588" w:rsidP="00CE0588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Date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13861C" w14:textId="79190B24" w:rsidR="00CE0588" w:rsidRPr="0068506A" w:rsidRDefault="00CE0588" w:rsidP="00CE0588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0CA52F" w14:textId="77777777" w:rsidR="00CE0588" w:rsidRPr="0068506A" w:rsidRDefault="00CE0588" w:rsidP="00CE0588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29BAB7" w14:textId="77777777" w:rsidR="00CE0588" w:rsidRPr="0068506A" w:rsidRDefault="00CE0588" w:rsidP="00CE0588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ECD2A0" w14:textId="77777777" w:rsidR="00CE0588" w:rsidRPr="0068506A" w:rsidRDefault="00CE0588" w:rsidP="00CE0588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591D4A" w14:textId="77777777" w:rsidR="00CE0588" w:rsidRPr="0068506A" w:rsidRDefault="00CE0588" w:rsidP="00CE0588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CE0588" w:rsidRPr="0068506A" w14:paraId="51DCF972" w14:textId="77777777" w:rsidTr="00CB2F9A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4BBB5CA" w14:textId="77777777" w:rsidR="00CE0588" w:rsidRPr="00901687" w:rsidRDefault="00CE0588" w:rsidP="00CE0588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8"/>
                <w:szCs w:val="18"/>
                <w:lang w:eastAsia="zh-CN"/>
              </w:rPr>
            </w:pPr>
            <w:r w:rsidRPr="009016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8"/>
                <w:szCs w:val="18"/>
                <w:lang w:eastAsia="zh-CN"/>
              </w:rPr>
              <w:t>创建人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039F799" w14:textId="681C4A25" w:rsidR="00CE0588" w:rsidRPr="00901687" w:rsidRDefault="00315D08" w:rsidP="00CE0588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9016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80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ADC941B" w14:textId="77777777" w:rsidR="00CE0588" w:rsidRPr="00901687" w:rsidRDefault="00CE0588" w:rsidP="00CE0588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9016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Str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2A9C62" w14:textId="712E3FAE" w:rsidR="00CE0588" w:rsidRPr="0068506A" w:rsidRDefault="00CE0588" w:rsidP="00CE0588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BE4DDE" w14:textId="77777777" w:rsidR="00CE0588" w:rsidRPr="0068506A" w:rsidRDefault="00CE0588" w:rsidP="00CE0588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BE17A4" w14:textId="77777777" w:rsidR="00CE0588" w:rsidRPr="0068506A" w:rsidRDefault="00CE0588" w:rsidP="00CE0588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9DA7D4" w14:textId="77777777" w:rsidR="00CE0588" w:rsidRPr="0068506A" w:rsidRDefault="00CE0588" w:rsidP="00CE0588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3C1ACD" w14:textId="77777777" w:rsidR="00CE0588" w:rsidRPr="0068506A" w:rsidRDefault="00CE0588" w:rsidP="00CE0588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</w:tbl>
    <w:p w14:paraId="255A757D" w14:textId="77777777" w:rsidR="00CB2F9A" w:rsidRDefault="00CB2F9A" w:rsidP="00CB2F9A">
      <w:pPr>
        <w:rPr>
          <w:rFonts w:ascii="Arial Unicode MS" w:eastAsia="Arial Unicode MS" w:hAnsi="Arial Unicode MS" w:cs="Arial Unicode MS"/>
          <w:iCs/>
          <w:lang w:eastAsia="zh-CN"/>
        </w:rPr>
      </w:pPr>
    </w:p>
    <w:p w14:paraId="1A5A058B" w14:textId="16B46668" w:rsidR="00CB2F9A" w:rsidRDefault="00CB2F9A" w:rsidP="00CB2F9A">
      <w:pPr>
        <w:pStyle w:val="Heading2"/>
        <w:ind w:left="0" w:firstLine="0"/>
        <w:rPr>
          <w:rFonts w:ascii="Arial Unicode MS" w:eastAsia="Arial Unicode MS" w:hAnsi="Arial Unicode MS" w:cs="Arial Unicode MS"/>
          <w:bCs/>
          <w:i w:val="0"/>
          <w:iCs/>
          <w:lang w:eastAsia="zh-HK"/>
        </w:rPr>
      </w:pPr>
      <w:bookmarkStart w:id="45" w:name="_Toc478575201"/>
      <w:r>
        <w:rPr>
          <w:rFonts w:ascii="微软雅黑" w:eastAsia="微软雅黑" w:hAnsi="微软雅黑" w:cs="微软雅黑" w:hint="eastAsia"/>
          <w:bCs/>
          <w:i w:val="0"/>
          <w:iCs/>
          <w:lang w:eastAsia="zh-CN"/>
        </w:rPr>
        <w:t>供应商管理</w:t>
      </w:r>
      <w:bookmarkEnd w:id="45"/>
    </w:p>
    <w:p w14:paraId="0A9363C4" w14:textId="77777777" w:rsidR="00CB2F9A" w:rsidRPr="008F43F2" w:rsidRDefault="00CB2F9A" w:rsidP="00CB2F9A"/>
    <w:p w14:paraId="53670781" w14:textId="2598516E" w:rsidR="00CB2F9A" w:rsidRPr="008F43F2" w:rsidRDefault="00CB2F9A" w:rsidP="00CB2F9A">
      <w:pPr>
        <w:pStyle w:val="Heading3"/>
        <w:rPr>
          <w:rFonts w:ascii="Arial Unicode MS" w:eastAsia="Arial Unicode MS" w:hAnsi="Arial Unicode MS" w:cs="Arial Unicode MS"/>
          <w:i w:val="0"/>
          <w:lang w:eastAsia="zh-CN"/>
        </w:rPr>
      </w:pPr>
      <w:bookmarkStart w:id="46" w:name="_Toc478575202"/>
      <w:r>
        <w:rPr>
          <w:rFonts w:ascii="微软雅黑" w:eastAsia="微软雅黑" w:hAnsi="微软雅黑" w:cs="微软雅黑" w:hint="eastAsia"/>
          <w:i w:val="0"/>
          <w:lang w:eastAsia="zh-CN"/>
        </w:rPr>
        <w:t>供应商列表</w:t>
      </w:r>
      <w:bookmarkEnd w:id="46"/>
    </w:p>
    <w:tbl>
      <w:tblPr>
        <w:tblW w:w="8615" w:type="dxa"/>
        <w:tblInd w:w="565" w:type="dxa"/>
        <w:tblLayout w:type="fixed"/>
        <w:tblLook w:val="0000" w:firstRow="0" w:lastRow="0" w:firstColumn="0" w:lastColumn="0" w:noHBand="0" w:noVBand="0"/>
      </w:tblPr>
      <w:tblGrid>
        <w:gridCol w:w="1276"/>
        <w:gridCol w:w="709"/>
        <w:gridCol w:w="709"/>
        <w:gridCol w:w="49"/>
        <w:gridCol w:w="659"/>
        <w:gridCol w:w="75"/>
        <w:gridCol w:w="634"/>
        <w:gridCol w:w="100"/>
        <w:gridCol w:w="609"/>
        <w:gridCol w:w="125"/>
        <w:gridCol w:w="584"/>
        <w:gridCol w:w="150"/>
        <w:gridCol w:w="734"/>
        <w:gridCol w:w="734"/>
        <w:gridCol w:w="734"/>
        <w:gridCol w:w="734"/>
      </w:tblGrid>
      <w:tr w:rsidR="00CB2F9A" w14:paraId="3985461E" w14:textId="77777777" w:rsidTr="00CB2F9A">
        <w:trPr>
          <w:cantSplit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14:paraId="3297CDA2" w14:textId="77777777" w:rsidR="00CB2F9A" w:rsidRPr="00CD346B" w:rsidRDefault="00CB2F9A" w:rsidP="00CB2F9A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 w:hint="eastAsia"/>
              </w:rPr>
              <w:t>页面名称</w:t>
            </w:r>
          </w:p>
        </w:tc>
        <w:tc>
          <w:tcPr>
            <w:tcW w:w="7339" w:type="dxa"/>
            <w:gridSpan w:val="1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B89DAA" w14:textId="67EC0D38" w:rsidR="00CB2F9A" w:rsidRPr="00BE0919" w:rsidRDefault="00CB2F9A" w:rsidP="00CB2F9A">
            <w:pPr>
              <w:pStyle w:val="a4"/>
              <w:snapToGrid w:val="0"/>
              <w:spacing w:after="120"/>
              <w:ind w:right="200"/>
              <w:jc w:val="left"/>
              <w:rPr>
                <w:rFonts w:ascii="微软雅黑" w:eastAsia="微软雅黑" w:hAnsi="微软雅黑"/>
                <w:sz w:val="20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0"/>
                <w:lang w:eastAsia="zh-CN"/>
              </w:rPr>
              <w:t>供应商列表</w:t>
            </w:r>
          </w:p>
        </w:tc>
      </w:tr>
      <w:tr w:rsidR="00CB2F9A" w14:paraId="46CC95C2" w14:textId="77777777" w:rsidTr="00CB2F9A">
        <w:trPr>
          <w:cantSplit/>
          <w:trHeight w:val="381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14:paraId="48DFD20D" w14:textId="77777777" w:rsidR="00CB2F9A" w:rsidRDefault="00CB2F9A" w:rsidP="00CB2F9A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 w:hint="eastAsia"/>
              </w:rPr>
              <w:t>描述</w:t>
            </w:r>
          </w:p>
        </w:tc>
        <w:tc>
          <w:tcPr>
            <w:tcW w:w="7339" w:type="dxa"/>
            <w:gridSpan w:val="1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D8A1ECE" w14:textId="33436241" w:rsidR="00CB2F9A" w:rsidRDefault="00CB2F9A" w:rsidP="00CB2F9A">
            <w:pPr>
              <w:pStyle w:val="a4"/>
              <w:snapToGrid w:val="0"/>
              <w:spacing w:after="120"/>
              <w:ind w:right="200"/>
              <w:jc w:val="left"/>
              <w:rPr>
                <w:rFonts w:ascii="微软雅黑" w:eastAsia="微软雅黑" w:hAnsi="微软雅黑"/>
                <w:sz w:val="20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0"/>
                <w:lang w:eastAsia="zh-CN"/>
              </w:rPr>
              <w:t>显示所有供应商信息</w:t>
            </w:r>
          </w:p>
        </w:tc>
      </w:tr>
      <w:tr w:rsidR="00CB2F9A" w14:paraId="704134D9" w14:textId="77777777" w:rsidTr="00CB2F9A">
        <w:trPr>
          <w:cantSplit/>
          <w:trHeight w:val="381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14:paraId="319A13E9" w14:textId="77777777" w:rsidR="00CB2F9A" w:rsidRPr="00CD346B" w:rsidRDefault="00CB2F9A" w:rsidP="00CB2F9A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 w:hint="eastAsia"/>
              </w:rPr>
              <w:t>页面类型</w:t>
            </w:r>
          </w:p>
        </w:tc>
        <w:tc>
          <w:tcPr>
            <w:tcW w:w="7339" w:type="dxa"/>
            <w:gridSpan w:val="1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EFAA2B7" w14:textId="77777777" w:rsidR="00CB2F9A" w:rsidRPr="00BE0919" w:rsidRDefault="00CB2F9A" w:rsidP="00CB2F9A">
            <w:pPr>
              <w:pStyle w:val="a4"/>
              <w:snapToGrid w:val="0"/>
              <w:spacing w:after="120"/>
              <w:ind w:right="200"/>
              <w:jc w:val="left"/>
              <w:rPr>
                <w:rFonts w:ascii="微软雅黑" w:eastAsia="微软雅黑" w:hAnsi="微软雅黑"/>
                <w:sz w:val="20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0"/>
                <w:lang w:eastAsia="zh-CN"/>
              </w:rPr>
              <w:t>列表</w:t>
            </w:r>
          </w:p>
        </w:tc>
      </w:tr>
      <w:tr w:rsidR="00CB2F9A" w14:paraId="25D5D8C1" w14:textId="77777777" w:rsidTr="00CB2F9A">
        <w:trPr>
          <w:cantSplit/>
          <w:trHeight w:val="353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14:paraId="1095581B" w14:textId="77777777" w:rsidR="00CB2F9A" w:rsidRPr="00CD346B" w:rsidRDefault="00CB2F9A" w:rsidP="00CB2F9A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lang w:eastAsia="zh-HK"/>
              </w:rPr>
            </w:pPr>
            <w:r>
              <w:rPr>
                <w:rFonts w:ascii="Arial Unicode MS" w:eastAsia="Arial Unicode MS" w:hAnsi="Arial Unicode MS" w:cs="Arial Unicode MS" w:hint="eastAsia"/>
                <w:lang w:eastAsia="zh-HK"/>
              </w:rPr>
              <w:t>工具栏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C61AD3E" w14:textId="77777777" w:rsidR="00CB2F9A" w:rsidRPr="004D026E" w:rsidRDefault="00CB2F9A" w:rsidP="00CB2F9A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</w:p>
        </w:tc>
        <w:tc>
          <w:tcPr>
            <w:tcW w:w="75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A400E85" w14:textId="77777777" w:rsidR="00CB2F9A" w:rsidRPr="004D026E" w:rsidRDefault="00CB2F9A" w:rsidP="00CB2F9A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</w:p>
        </w:tc>
        <w:tc>
          <w:tcPr>
            <w:tcW w:w="7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679ECD7" w14:textId="77777777" w:rsidR="00CB2F9A" w:rsidRPr="004D026E" w:rsidRDefault="00CB2F9A" w:rsidP="00CB2F9A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</w:p>
        </w:tc>
        <w:tc>
          <w:tcPr>
            <w:tcW w:w="7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7FDCDA" w14:textId="77777777" w:rsidR="00CB2F9A" w:rsidRPr="004D026E" w:rsidRDefault="00CB2F9A" w:rsidP="00CB2F9A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</w:p>
        </w:tc>
        <w:tc>
          <w:tcPr>
            <w:tcW w:w="7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A4894DA" w14:textId="77777777" w:rsidR="00CB2F9A" w:rsidRPr="004D026E" w:rsidRDefault="00CB2F9A" w:rsidP="00CB2F9A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  <w:lang w:eastAsia="zh-CN"/>
              </w:rPr>
              <w:t>详</w:t>
            </w:r>
          </w:p>
        </w:tc>
        <w:tc>
          <w:tcPr>
            <w:tcW w:w="7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D833A34" w14:textId="77777777" w:rsidR="00CB2F9A" w:rsidRPr="004D026E" w:rsidRDefault="00CB2F9A" w:rsidP="00CB2F9A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  <w:r w:rsidRPr="009C660F">
              <w:rPr>
                <w:rFonts w:ascii="微软雅黑" w:eastAsia="微软雅黑" w:hAnsi="微软雅黑" w:hint="eastAsia"/>
                <w:sz w:val="16"/>
                <w:szCs w:val="16"/>
                <w:lang w:eastAsia="zh-CN"/>
              </w:rPr>
              <w:t>增</w:t>
            </w:r>
          </w:p>
        </w:tc>
        <w:tc>
          <w:tcPr>
            <w:tcW w:w="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E5C898B" w14:textId="77777777" w:rsidR="00CB2F9A" w:rsidRPr="004D026E" w:rsidRDefault="00CB2F9A" w:rsidP="00CB2F9A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  <w:lang w:eastAsia="zh-CN"/>
              </w:rPr>
              <w:t>改</w:t>
            </w:r>
          </w:p>
        </w:tc>
        <w:tc>
          <w:tcPr>
            <w:tcW w:w="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F15A397" w14:textId="77777777" w:rsidR="00CB2F9A" w:rsidRPr="004D026E" w:rsidRDefault="00CB2F9A" w:rsidP="00CB2F9A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  <w:r w:rsidRPr="009C660F">
              <w:rPr>
                <w:rFonts w:ascii="微软雅黑" w:eastAsia="微软雅黑" w:hAnsi="微软雅黑" w:hint="eastAsia"/>
                <w:sz w:val="16"/>
                <w:szCs w:val="16"/>
                <w:lang w:eastAsia="zh-CN"/>
              </w:rPr>
              <w:t>删</w:t>
            </w:r>
          </w:p>
        </w:tc>
        <w:tc>
          <w:tcPr>
            <w:tcW w:w="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C31A8B4" w14:textId="77777777" w:rsidR="00CB2F9A" w:rsidRPr="004D026E" w:rsidRDefault="00CB2F9A" w:rsidP="00CB2F9A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  <w:lang w:eastAsia="zh-CN"/>
              </w:rPr>
              <w:t>设</w:t>
            </w:r>
          </w:p>
        </w:tc>
        <w:tc>
          <w:tcPr>
            <w:tcW w:w="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821DADB" w14:textId="77777777" w:rsidR="00CB2F9A" w:rsidRPr="004D026E" w:rsidRDefault="00CB2F9A" w:rsidP="00CB2F9A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  <w:lang w:eastAsia="zh-CN"/>
              </w:rPr>
              <w:t>查</w:t>
            </w:r>
          </w:p>
        </w:tc>
      </w:tr>
      <w:tr w:rsidR="00CB2F9A" w:rsidRPr="00A61E16" w14:paraId="1EE8D206" w14:textId="77777777" w:rsidTr="00CB2F9A">
        <w:trPr>
          <w:cantSplit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 w:themeFill="background1" w:themeFillShade="F2"/>
            <w:vAlign w:val="center"/>
          </w:tcPr>
          <w:p w14:paraId="17E92BBF" w14:textId="77777777" w:rsidR="00CB2F9A" w:rsidRDefault="00CB2F9A" w:rsidP="00CB2F9A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Cs w:val="0"/>
                <w:iCs/>
                <w:sz w:val="20"/>
                <w:lang w:eastAsia="zh-CN"/>
              </w:rPr>
            </w:pPr>
            <w:r>
              <w:rPr>
                <w:rFonts w:ascii="Arial Unicode MS" w:eastAsia="Arial Unicode MS" w:hAnsi="Arial Unicode MS" w:cs="Arial Unicode MS" w:hint="eastAsia"/>
                <w:bCs w:val="0"/>
                <w:iCs/>
                <w:sz w:val="20"/>
                <w:lang w:eastAsia="zh-CN"/>
              </w:rPr>
              <w:t>其它要求</w:t>
            </w:r>
          </w:p>
        </w:tc>
        <w:tc>
          <w:tcPr>
            <w:tcW w:w="7339" w:type="dxa"/>
            <w:gridSpan w:val="1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7400ABD" w14:textId="77777777" w:rsidR="00CB2F9A" w:rsidRPr="003C5BB6" w:rsidRDefault="00CB2F9A" w:rsidP="00CB2F9A">
            <w:pPr>
              <w:pStyle w:val="a4"/>
              <w:snapToGrid w:val="0"/>
              <w:spacing w:after="120"/>
              <w:ind w:right="200"/>
              <w:jc w:val="left"/>
              <w:rPr>
                <w:rFonts w:ascii="微软雅黑" w:eastAsia="微软雅黑" w:hAnsi="微软雅黑"/>
                <w:iCs/>
                <w:kern w:val="0"/>
                <w:sz w:val="20"/>
                <w:lang w:eastAsia="zh-CN"/>
              </w:rPr>
            </w:pPr>
          </w:p>
        </w:tc>
      </w:tr>
      <w:tr w:rsidR="00CB2F9A" w14:paraId="5541B385" w14:textId="77777777" w:rsidTr="00CB2F9A">
        <w:trPr>
          <w:cantSplit/>
          <w:trHeight w:val="450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14:paraId="64CDF017" w14:textId="77777777" w:rsidR="00CB2F9A" w:rsidRPr="0057535E" w:rsidRDefault="00CB2F9A" w:rsidP="00CB2F9A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列名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14:paraId="4B80A03C" w14:textId="77777777" w:rsidR="00CB2F9A" w:rsidRPr="0057535E" w:rsidRDefault="00CB2F9A" w:rsidP="00CB2F9A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宽度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14:paraId="208FFDA2" w14:textId="77777777" w:rsidR="00CB2F9A" w:rsidRPr="0057535E" w:rsidRDefault="00CB2F9A" w:rsidP="00CB2F9A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显示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4F01EF8A" w14:textId="77777777" w:rsidR="00CB2F9A" w:rsidRPr="0057535E" w:rsidRDefault="00CB2F9A" w:rsidP="00CB2F9A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排序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184F6A1C" w14:textId="77777777" w:rsidR="00CB2F9A" w:rsidRPr="0057535E" w:rsidRDefault="00CB2F9A" w:rsidP="00CB2F9A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搜索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39A67A01" w14:textId="77777777" w:rsidR="00CB2F9A" w:rsidRPr="0057535E" w:rsidRDefault="00CB2F9A" w:rsidP="00CB2F9A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新增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42A35D4B" w14:textId="77777777" w:rsidR="00CB2F9A" w:rsidRPr="0057535E" w:rsidRDefault="00CB2F9A" w:rsidP="00CB2F9A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编辑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103ED36D" w14:textId="77777777" w:rsidR="00CB2F9A" w:rsidRPr="0057535E" w:rsidRDefault="00CB2F9A" w:rsidP="00CB2F9A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约束</w:t>
            </w:r>
            <w:r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备注</w:t>
            </w:r>
          </w:p>
        </w:tc>
      </w:tr>
      <w:tr w:rsidR="005001A0" w14:paraId="21ED2B31" w14:textId="77777777" w:rsidTr="00CB2F9A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490D4A0" w14:textId="459AEF77" w:rsidR="005001A0" w:rsidRPr="004D026E" w:rsidRDefault="005001A0" w:rsidP="005001A0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供应商ID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339D9C3" w14:textId="35A39E92" w:rsidR="005001A0" w:rsidRPr="0068506A" w:rsidRDefault="00BC50D8" w:rsidP="005001A0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140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D63ED4C" w14:textId="77777777" w:rsidR="005001A0" w:rsidRPr="0068506A" w:rsidRDefault="005001A0" w:rsidP="005001A0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S</w:t>
            </w: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tr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93662F" w14:textId="77777777" w:rsidR="005001A0" w:rsidRPr="0068506A" w:rsidRDefault="005001A0" w:rsidP="005001A0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&lt;&gt;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C3F05F" w14:textId="70F6A542" w:rsidR="005001A0" w:rsidRPr="0068506A" w:rsidRDefault="005001A0" w:rsidP="005001A0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E91114" w14:textId="4C08EBED" w:rsidR="005001A0" w:rsidRPr="0068506A" w:rsidRDefault="005001A0" w:rsidP="005001A0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IN</w:t>
            </w: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(</w:t>
            </w: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*</w:t>
            </w: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)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40F852" w14:textId="01038128" w:rsidR="005001A0" w:rsidRPr="0068506A" w:rsidRDefault="005001A0" w:rsidP="005001A0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 w:rsidRPr="005001A0">
              <w:rPr>
                <w:rFonts w:ascii="微软雅黑" w:eastAsia="微软雅黑" w:hAnsi="微软雅黑"/>
                <w:b w:val="0"/>
                <w:color w:val="A6A6A6" w:themeColor="background1" w:themeShade="A6"/>
                <w:sz w:val="16"/>
                <w:szCs w:val="16"/>
                <w:lang w:eastAsia="zh-CN"/>
              </w:rPr>
              <w:t>IN</w:t>
            </w:r>
            <w:r w:rsidRPr="005001A0">
              <w:rPr>
                <w:rFonts w:ascii="微软雅黑" w:eastAsia="微软雅黑" w:hAnsi="微软雅黑" w:hint="eastAsia"/>
                <w:b w:val="0"/>
                <w:color w:val="A6A6A6" w:themeColor="background1" w:themeShade="A6"/>
                <w:sz w:val="16"/>
                <w:szCs w:val="16"/>
                <w:lang w:eastAsia="zh-CN"/>
              </w:rPr>
              <w:t>(</w:t>
            </w:r>
            <w:r w:rsidRPr="005001A0">
              <w:rPr>
                <w:rFonts w:ascii="微软雅黑" w:eastAsia="微软雅黑" w:hAnsi="微软雅黑"/>
                <w:b w:val="0"/>
                <w:color w:val="A6A6A6" w:themeColor="background1" w:themeShade="A6"/>
                <w:sz w:val="16"/>
                <w:szCs w:val="16"/>
                <w:lang w:eastAsia="zh-CN"/>
              </w:rPr>
              <w:t>*</w:t>
            </w:r>
            <w:r w:rsidRPr="005001A0">
              <w:rPr>
                <w:rFonts w:ascii="微软雅黑" w:eastAsia="微软雅黑" w:hAnsi="微软雅黑" w:hint="eastAsia"/>
                <w:b w:val="0"/>
                <w:color w:val="A6A6A6" w:themeColor="background1" w:themeShade="A6"/>
                <w:sz w:val="16"/>
                <w:szCs w:val="16"/>
                <w:lang w:eastAsia="zh-CN"/>
              </w:rPr>
              <w:t>)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832346" w14:textId="77777777" w:rsidR="005001A0" w:rsidRPr="0068506A" w:rsidRDefault="005001A0" w:rsidP="005001A0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</w:p>
        </w:tc>
      </w:tr>
      <w:tr w:rsidR="005001A0" w14:paraId="3E7893E0" w14:textId="77777777" w:rsidTr="00CB2F9A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29ECCD2" w14:textId="79AAB48D" w:rsidR="005001A0" w:rsidRPr="004D026E" w:rsidRDefault="005001A0" w:rsidP="005001A0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供应商名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1245BD9" w14:textId="31DCC090" w:rsidR="005001A0" w:rsidRPr="0068506A" w:rsidRDefault="00315D08" w:rsidP="005001A0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140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AE45938" w14:textId="12428362" w:rsidR="005001A0" w:rsidRPr="0068506A" w:rsidRDefault="005001A0" w:rsidP="005001A0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Str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3F7477" w14:textId="56BF1754" w:rsidR="005001A0" w:rsidRPr="0068506A" w:rsidRDefault="005001A0" w:rsidP="005001A0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63B8C5" w14:textId="3575D5A6" w:rsidR="005001A0" w:rsidRPr="0068506A" w:rsidRDefault="005001A0" w:rsidP="005001A0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B4389B" w14:textId="77777777" w:rsidR="005001A0" w:rsidRPr="0068506A" w:rsidRDefault="005001A0" w:rsidP="005001A0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IN(</w:t>
            </w: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*</w:t>
            </w: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)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EC6063" w14:textId="59E4BE84" w:rsidR="005001A0" w:rsidRPr="0068506A" w:rsidRDefault="005001A0" w:rsidP="005001A0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IN(</w:t>
            </w: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*</w:t>
            </w: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)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3A73C8" w14:textId="77777777" w:rsidR="005001A0" w:rsidRPr="0068506A" w:rsidRDefault="005001A0" w:rsidP="005001A0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</w:p>
        </w:tc>
      </w:tr>
      <w:tr w:rsidR="005001A0" w14:paraId="4774C808" w14:textId="77777777" w:rsidTr="00CB2F9A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2CDD882" w14:textId="4BEED753" w:rsidR="005001A0" w:rsidRDefault="005001A0" w:rsidP="005001A0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联系电话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DF7CECB" w14:textId="6C9D9E17" w:rsidR="005001A0" w:rsidRPr="0068506A" w:rsidRDefault="00BC50D8" w:rsidP="005001A0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14</w:t>
            </w:r>
            <w:r w:rsidR="00315D08"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6C4F3DF" w14:textId="77777777" w:rsidR="005001A0" w:rsidRPr="0068506A" w:rsidRDefault="005001A0" w:rsidP="005001A0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Str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CC9FB6" w14:textId="28377C4E" w:rsidR="005001A0" w:rsidRPr="0068506A" w:rsidRDefault="005001A0" w:rsidP="005001A0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17B999" w14:textId="39F21279" w:rsidR="005001A0" w:rsidRPr="0068506A" w:rsidRDefault="005001A0" w:rsidP="005001A0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IN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37EA11" w14:textId="525F39CB" w:rsidR="005001A0" w:rsidRPr="0068506A" w:rsidRDefault="005001A0" w:rsidP="005001A0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IN(</w:t>
            </w: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*</w:t>
            </w: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)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1B4C97" w14:textId="08460055" w:rsidR="005001A0" w:rsidRPr="0068506A" w:rsidRDefault="005001A0" w:rsidP="005001A0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IN(</w:t>
            </w: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*</w:t>
            </w: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)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562276" w14:textId="77777777" w:rsidR="005001A0" w:rsidRPr="0068506A" w:rsidRDefault="005001A0" w:rsidP="005001A0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</w:p>
        </w:tc>
      </w:tr>
      <w:tr w:rsidR="005001A0" w14:paraId="344985F5" w14:textId="77777777" w:rsidTr="005001A0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62AB977" w14:textId="07F43E94" w:rsidR="005001A0" w:rsidRDefault="005001A0" w:rsidP="005001A0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供应商级别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019ECEA" w14:textId="405D5877" w:rsidR="005001A0" w:rsidRPr="0068506A" w:rsidRDefault="00315D08" w:rsidP="005001A0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60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DA288F3" w14:textId="2E8712FF" w:rsidR="005001A0" w:rsidRPr="0068506A" w:rsidRDefault="005001A0" w:rsidP="005001A0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Num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6CB81A" w14:textId="3715BA64" w:rsidR="005001A0" w:rsidRPr="0068506A" w:rsidRDefault="005001A0" w:rsidP="005001A0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DFB7E1" w14:textId="6AA90C01" w:rsidR="005001A0" w:rsidRPr="0068506A" w:rsidRDefault="005001A0" w:rsidP="005001A0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9E0515" w14:textId="0B9E2B1C" w:rsidR="005001A0" w:rsidRPr="0068506A" w:rsidRDefault="005001A0" w:rsidP="005001A0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IN(</w:t>
            </w: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*</w:t>
            </w: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)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35E85F" w14:textId="6522396C" w:rsidR="005001A0" w:rsidRPr="0068506A" w:rsidRDefault="005001A0" w:rsidP="005001A0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IN(</w:t>
            </w: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*</w:t>
            </w: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)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205429" w14:textId="5AEAF355" w:rsidR="005001A0" w:rsidRPr="0068506A" w:rsidRDefault="005001A0" w:rsidP="005001A0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</w:p>
        </w:tc>
      </w:tr>
      <w:tr w:rsidR="005001A0" w14:paraId="6C149B36" w14:textId="77777777" w:rsidTr="005001A0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3A4D269" w14:textId="762BCD70" w:rsidR="005001A0" w:rsidRDefault="005001A0" w:rsidP="005001A0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状态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528C7C8" w14:textId="07796A89" w:rsidR="005001A0" w:rsidRPr="0068506A" w:rsidRDefault="00315D08" w:rsidP="005001A0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60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88521FD" w14:textId="77777777" w:rsidR="005001A0" w:rsidRPr="0068506A" w:rsidRDefault="005001A0" w:rsidP="005001A0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 w:rsidRPr="005001A0">
              <w:rPr>
                <w:rFonts w:ascii="微软雅黑" w:eastAsia="微软雅黑" w:hAnsi="微软雅黑" w:hint="eastAsia"/>
                <w:b w:val="0"/>
                <w:color w:val="FFFFFF" w:themeColor="background1"/>
                <w:sz w:val="16"/>
                <w:szCs w:val="16"/>
                <w:lang w:eastAsia="zh-CN"/>
              </w:rPr>
              <w:t>Str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75DB0C" w14:textId="5DC6731E" w:rsidR="005001A0" w:rsidRPr="0068506A" w:rsidRDefault="005001A0" w:rsidP="005001A0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614A08" w14:textId="1B084601" w:rsidR="005001A0" w:rsidRPr="0068506A" w:rsidRDefault="005001A0" w:rsidP="005001A0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61D33F" w14:textId="1412696F" w:rsidR="005001A0" w:rsidRPr="0068506A" w:rsidRDefault="005001A0" w:rsidP="005001A0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SEL(*)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F1F685" w14:textId="77E87065" w:rsidR="005001A0" w:rsidRPr="0068506A" w:rsidRDefault="005001A0" w:rsidP="005001A0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SEL(*)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8B4CF8" w14:textId="0C3C5CC4" w:rsidR="005001A0" w:rsidRPr="0068506A" w:rsidRDefault="005001A0" w:rsidP="005001A0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 w:rsidRPr="005001A0">
              <w:rPr>
                <w:rFonts w:ascii="微软雅黑" w:eastAsia="微软雅黑" w:hAnsi="微软雅黑" w:hint="eastAsia"/>
                <w:b w:val="0"/>
                <w:color w:val="FFFFFF" w:themeColor="background1"/>
                <w:sz w:val="16"/>
                <w:szCs w:val="16"/>
                <w:highlight w:val="darkGreen"/>
                <w:lang w:eastAsia="zh-CN"/>
              </w:rPr>
              <w:t>正常</w:t>
            </w:r>
            <w:r w:rsidRPr="005001A0">
              <w:rPr>
                <w:rFonts w:ascii="微软雅黑" w:eastAsia="微软雅黑" w:hAnsi="微软雅黑" w:hint="eastAsia"/>
                <w:b w:val="0"/>
                <w:color w:val="FFFFFF" w:themeColor="background1"/>
                <w:sz w:val="16"/>
                <w:szCs w:val="16"/>
                <w:lang w:eastAsia="zh-CN"/>
              </w:rPr>
              <w:t xml:space="preserve"> / </w:t>
            </w:r>
            <w:r w:rsidRPr="005001A0">
              <w:rPr>
                <w:rFonts w:ascii="微软雅黑" w:eastAsia="微软雅黑" w:hAnsi="微软雅黑" w:hint="eastAsia"/>
                <w:b w:val="0"/>
                <w:color w:val="FFFFFF" w:themeColor="background1"/>
                <w:sz w:val="16"/>
                <w:szCs w:val="16"/>
                <w:highlight w:val="red"/>
                <w:lang w:eastAsia="zh-CN"/>
              </w:rPr>
              <w:t>禁用</w:t>
            </w:r>
          </w:p>
        </w:tc>
      </w:tr>
      <w:tr w:rsidR="005001A0" w14:paraId="44C117F8" w14:textId="77777777" w:rsidTr="00CB2F9A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2E54903" w14:textId="77777777" w:rsidR="005001A0" w:rsidRPr="004D026E" w:rsidRDefault="005001A0" w:rsidP="005001A0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修改时间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12EC80A" w14:textId="64100FB4" w:rsidR="005001A0" w:rsidRPr="0068506A" w:rsidRDefault="00315D08" w:rsidP="005001A0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140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ABCFA35" w14:textId="77777777" w:rsidR="005001A0" w:rsidRPr="0068506A" w:rsidRDefault="005001A0" w:rsidP="005001A0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Date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D77D2D" w14:textId="2B2E68C4" w:rsidR="005001A0" w:rsidRPr="0068506A" w:rsidRDefault="005001A0" w:rsidP="005001A0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E9EA7B" w14:textId="77777777" w:rsidR="005001A0" w:rsidRPr="0068506A" w:rsidRDefault="005001A0" w:rsidP="005001A0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D5674B" w14:textId="77777777" w:rsidR="005001A0" w:rsidRPr="0068506A" w:rsidRDefault="005001A0" w:rsidP="005001A0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E896C4" w14:textId="77777777" w:rsidR="005001A0" w:rsidRPr="0068506A" w:rsidRDefault="005001A0" w:rsidP="005001A0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ECB3F8" w14:textId="77777777" w:rsidR="005001A0" w:rsidRPr="0068506A" w:rsidRDefault="005001A0" w:rsidP="005001A0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5001A0" w14:paraId="27696578" w14:textId="77777777" w:rsidTr="00CB2F9A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EC16DFE" w14:textId="77777777" w:rsidR="005001A0" w:rsidRPr="00901687" w:rsidRDefault="005001A0" w:rsidP="005001A0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8"/>
                <w:szCs w:val="18"/>
                <w:lang w:eastAsia="zh-CN"/>
              </w:rPr>
            </w:pPr>
            <w:r w:rsidRPr="009016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8"/>
                <w:szCs w:val="18"/>
                <w:lang w:eastAsia="zh-CN"/>
              </w:rPr>
              <w:t>修改人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DA58E81" w14:textId="1A0D6172" w:rsidR="005001A0" w:rsidRPr="00901687" w:rsidRDefault="00315D08" w:rsidP="005001A0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9016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140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358AD8C" w14:textId="77777777" w:rsidR="005001A0" w:rsidRPr="00901687" w:rsidRDefault="005001A0" w:rsidP="005001A0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9016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Str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06C707" w14:textId="5D01EE52" w:rsidR="005001A0" w:rsidRPr="0068506A" w:rsidRDefault="005001A0" w:rsidP="005001A0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0E1211" w14:textId="77777777" w:rsidR="005001A0" w:rsidRPr="0068506A" w:rsidRDefault="005001A0" w:rsidP="005001A0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D7C456" w14:textId="77777777" w:rsidR="005001A0" w:rsidRPr="0068506A" w:rsidRDefault="005001A0" w:rsidP="005001A0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93C686" w14:textId="77777777" w:rsidR="005001A0" w:rsidRPr="0068506A" w:rsidRDefault="005001A0" w:rsidP="005001A0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33CDC2" w14:textId="77777777" w:rsidR="005001A0" w:rsidRPr="0068506A" w:rsidRDefault="005001A0" w:rsidP="005001A0">
            <w:pPr>
              <w:pStyle w:val="a5"/>
              <w:snapToGrid w:val="0"/>
              <w:jc w:val="center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5001A0" w14:paraId="28AF7E2E" w14:textId="77777777" w:rsidTr="00CB2F9A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16665D8" w14:textId="77777777" w:rsidR="005001A0" w:rsidRPr="00901687" w:rsidRDefault="005001A0" w:rsidP="005001A0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8"/>
                <w:szCs w:val="18"/>
                <w:lang w:eastAsia="zh-CN"/>
              </w:rPr>
            </w:pPr>
            <w:r w:rsidRPr="009016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8"/>
                <w:szCs w:val="18"/>
                <w:lang w:eastAsia="zh-CN"/>
              </w:rPr>
              <w:t>创建时间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05DBA41" w14:textId="51D8388C" w:rsidR="005001A0" w:rsidRPr="00901687" w:rsidRDefault="00315D08" w:rsidP="005001A0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9016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140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6BF1E96" w14:textId="77777777" w:rsidR="005001A0" w:rsidRPr="00901687" w:rsidRDefault="005001A0" w:rsidP="005001A0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9016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Date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054B91" w14:textId="28B8F32E" w:rsidR="005001A0" w:rsidRPr="0068506A" w:rsidRDefault="005001A0" w:rsidP="005001A0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30C2CE" w14:textId="77777777" w:rsidR="005001A0" w:rsidRPr="0068506A" w:rsidRDefault="005001A0" w:rsidP="005001A0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AE3D77" w14:textId="77777777" w:rsidR="005001A0" w:rsidRPr="0068506A" w:rsidRDefault="005001A0" w:rsidP="005001A0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78D5E5" w14:textId="77777777" w:rsidR="005001A0" w:rsidRPr="0068506A" w:rsidRDefault="005001A0" w:rsidP="005001A0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B29FF6" w14:textId="77777777" w:rsidR="005001A0" w:rsidRPr="0068506A" w:rsidRDefault="005001A0" w:rsidP="005001A0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5001A0" w14:paraId="54112DEE" w14:textId="77777777" w:rsidTr="00CB2F9A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F886E12" w14:textId="77777777" w:rsidR="005001A0" w:rsidRPr="00901687" w:rsidRDefault="005001A0" w:rsidP="005001A0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8"/>
                <w:szCs w:val="18"/>
                <w:lang w:eastAsia="zh-CN"/>
              </w:rPr>
            </w:pPr>
            <w:r w:rsidRPr="009016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8"/>
                <w:szCs w:val="18"/>
                <w:lang w:eastAsia="zh-CN"/>
              </w:rPr>
              <w:t>创建人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FF38DB1" w14:textId="2DB13DEF" w:rsidR="005001A0" w:rsidRPr="00901687" w:rsidRDefault="00315D08" w:rsidP="005001A0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9016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140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D8FA189" w14:textId="77777777" w:rsidR="005001A0" w:rsidRPr="00901687" w:rsidRDefault="005001A0" w:rsidP="005001A0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9016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Str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34BD44" w14:textId="1FCFAF6C" w:rsidR="005001A0" w:rsidRPr="0068506A" w:rsidRDefault="005001A0" w:rsidP="005001A0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4DB1E5" w14:textId="77777777" w:rsidR="005001A0" w:rsidRPr="0068506A" w:rsidRDefault="005001A0" w:rsidP="005001A0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AE7003" w14:textId="77777777" w:rsidR="005001A0" w:rsidRPr="0068506A" w:rsidRDefault="005001A0" w:rsidP="005001A0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0C0A6B" w14:textId="77777777" w:rsidR="005001A0" w:rsidRPr="0068506A" w:rsidRDefault="005001A0" w:rsidP="005001A0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F870EF" w14:textId="77777777" w:rsidR="005001A0" w:rsidRPr="0068506A" w:rsidRDefault="005001A0" w:rsidP="005001A0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</w:tbl>
    <w:p w14:paraId="795EA5FD" w14:textId="77777777" w:rsidR="00CE19AF" w:rsidRDefault="00CE19AF" w:rsidP="00E67C25">
      <w:pPr>
        <w:ind w:left="720"/>
      </w:pPr>
    </w:p>
    <w:p w14:paraId="3F12DE43" w14:textId="77777777" w:rsidR="00CE19AF" w:rsidRDefault="00CE19AF" w:rsidP="00E67C25">
      <w:pPr>
        <w:ind w:left="720"/>
      </w:pPr>
    </w:p>
    <w:p w14:paraId="55017274" w14:textId="564F9617" w:rsidR="00CB2F9A" w:rsidRDefault="00CB2F9A" w:rsidP="00CB2F9A">
      <w:pPr>
        <w:pStyle w:val="Heading2"/>
        <w:ind w:left="0" w:firstLine="0"/>
        <w:rPr>
          <w:rFonts w:ascii="微软雅黑" w:eastAsia="微软雅黑" w:hAnsi="微软雅黑" w:cs="微软雅黑"/>
          <w:bCs/>
          <w:i w:val="0"/>
          <w:iCs/>
          <w:lang w:eastAsia="zh-CN"/>
        </w:rPr>
      </w:pPr>
      <w:bookmarkStart w:id="47" w:name="_Toc478575203"/>
      <w:r>
        <w:rPr>
          <w:rFonts w:ascii="微软雅黑" w:eastAsia="微软雅黑" w:hAnsi="微软雅黑" w:cs="微软雅黑" w:hint="eastAsia"/>
          <w:bCs/>
          <w:i w:val="0"/>
          <w:iCs/>
          <w:lang w:eastAsia="zh-CN"/>
        </w:rPr>
        <w:t>代理商管理</w:t>
      </w:r>
      <w:bookmarkEnd w:id="47"/>
    </w:p>
    <w:p w14:paraId="463DC972" w14:textId="77777777" w:rsidR="00F3231D" w:rsidRPr="00F3231D" w:rsidRDefault="00F3231D" w:rsidP="00F3231D">
      <w:pPr>
        <w:rPr>
          <w:rFonts w:eastAsiaTheme="minorEastAsia"/>
          <w:lang w:eastAsia="zh-CN"/>
        </w:rPr>
      </w:pPr>
    </w:p>
    <w:p w14:paraId="7E07A0AC" w14:textId="4B3AD2D0" w:rsidR="00E00047" w:rsidRDefault="00E00047" w:rsidP="00E00047">
      <w:pPr>
        <w:pStyle w:val="Heading3"/>
        <w:rPr>
          <w:rFonts w:ascii="微软雅黑" w:eastAsia="微软雅黑" w:hAnsi="微软雅黑" w:cs="微软雅黑"/>
          <w:i w:val="0"/>
          <w:lang w:eastAsia="zh-CN"/>
        </w:rPr>
      </w:pPr>
      <w:bookmarkStart w:id="48" w:name="_Toc478575204"/>
      <w:r>
        <w:rPr>
          <w:rFonts w:ascii="微软雅黑" w:eastAsia="微软雅黑" w:hAnsi="微软雅黑" w:cs="微软雅黑" w:hint="eastAsia"/>
          <w:i w:val="0"/>
          <w:lang w:eastAsia="zh-CN"/>
        </w:rPr>
        <w:t>概要信息</w:t>
      </w:r>
      <w:bookmarkEnd w:id="48"/>
    </w:p>
    <w:p w14:paraId="2AB66056" w14:textId="6B4A7F21" w:rsidR="000533DD" w:rsidRDefault="000533DD" w:rsidP="000533DD">
      <w:pPr>
        <w:rPr>
          <w:rFonts w:eastAsiaTheme="minorEastAsia"/>
          <w:lang w:eastAsia="zh-CN"/>
        </w:rPr>
      </w:pPr>
    </w:p>
    <w:p w14:paraId="23FBFE57" w14:textId="7D9AA346" w:rsidR="000533DD" w:rsidRDefault="000533DD" w:rsidP="000533DD">
      <w:pPr>
        <w:rPr>
          <w:rFonts w:eastAsiaTheme="minorEastAsia"/>
          <w:lang w:eastAsia="zh-CN"/>
        </w:rPr>
      </w:pPr>
    </w:p>
    <w:p w14:paraId="3076C258" w14:textId="510CA4AA" w:rsidR="00857842" w:rsidRDefault="00857842" w:rsidP="000533DD">
      <w:pPr>
        <w:rPr>
          <w:rFonts w:eastAsiaTheme="minorEastAsia"/>
          <w:lang w:eastAsia="zh-CN"/>
        </w:rPr>
      </w:pPr>
    </w:p>
    <w:p w14:paraId="6D15FF92" w14:textId="50B0A7B7" w:rsidR="00857842" w:rsidRDefault="00857842" w:rsidP="000533DD">
      <w:pPr>
        <w:rPr>
          <w:rFonts w:eastAsiaTheme="minorEastAsia"/>
          <w:lang w:eastAsia="zh-CN"/>
        </w:rPr>
      </w:pPr>
    </w:p>
    <w:p w14:paraId="241F01BB" w14:textId="77777777" w:rsidR="00857842" w:rsidRPr="000533DD" w:rsidRDefault="00857842" w:rsidP="000533DD">
      <w:pPr>
        <w:rPr>
          <w:rFonts w:eastAsiaTheme="minorEastAsia"/>
          <w:lang w:eastAsia="zh-CN"/>
        </w:rPr>
      </w:pPr>
    </w:p>
    <w:p w14:paraId="4A92BF92" w14:textId="14D9BCAD" w:rsidR="00E00047" w:rsidRDefault="00E00047" w:rsidP="00E00047">
      <w:pPr>
        <w:pStyle w:val="Heading3"/>
        <w:rPr>
          <w:rFonts w:ascii="微软雅黑" w:eastAsia="微软雅黑" w:hAnsi="微软雅黑" w:cs="微软雅黑"/>
          <w:i w:val="0"/>
          <w:lang w:eastAsia="zh-CN"/>
        </w:rPr>
      </w:pPr>
      <w:bookmarkStart w:id="49" w:name="_Toc478575205"/>
      <w:r>
        <w:rPr>
          <w:rFonts w:ascii="微软雅黑" w:eastAsia="微软雅黑" w:hAnsi="微软雅黑" w:cs="微软雅黑" w:hint="eastAsia"/>
          <w:i w:val="0"/>
          <w:lang w:eastAsia="zh-CN"/>
        </w:rPr>
        <w:t>代理商列表</w:t>
      </w:r>
      <w:bookmarkEnd w:id="49"/>
    </w:p>
    <w:tbl>
      <w:tblPr>
        <w:tblW w:w="8615" w:type="dxa"/>
        <w:tblInd w:w="565" w:type="dxa"/>
        <w:tblLayout w:type="fixed"/>
        <w:tblLook w:val="0000" w:firstRow="0" w:lastRow="0" w:firstColumn="0" w:lastColumn="0" w:noHBand="0" w:noVBand="0"/>
      </w:tblPr>
      <w:tblGrid>
        <w:gridCol w:w="1276"/>
        <w:gridCol w:w="709"/>
        <w:gridCol w:w="709"/>
        <w:gridCol w:w="49"/>
        <w:gridCol w:w="659"/>
        <w:gridCol w:w="75"/>
        <w:gridCol w:w="634"/>
        <w:gridCol w:w="100"/>
        <w:gridCol w:w="609"/>
        <w:gridCol w:w="125"/>
        <w:gridCol w:w="584"/>
        <w:gridCol w:w="150"/>
        <w:gridCol w:w="734"/>
        <w:gridCol w:w="734"/>
        <w:gridCol w:w="734"/>
        <w:gridCol w:w="734"/>
      </w:tblGrid>
      <w:tr w:rsidR="000533DD" w:rsidRPr="00BE0919" w14:paraId="049B592B" w14:textId="77777777" w:rsidTr="00696B6C">
        <w:trPr>
          <w:cantSplit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14:paraId="6B164E13" w14:textId="77777777" w:rsidR="000533DD" w:rsidRPr="00CD346B" w:rsidRDefault="000533DD" w:rsidP="00696B6C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 w:hint="eastAsia"/>
              </w:rPr>
              <w:t>页面名称</w:t>
            </w:r>
          </w:p>
        </w:tc>
        <w:tc>
          <w:tcPr>
            <w:tcW w:w="7339" w:type="dxa"/>
            <w:gridSpan w:val="1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BE1794" w14:textId="77777777" w:rsidR="000533DD" w:rsidRPr="00BE0919" w:rsidRDefault="000533DD" w:rsidP="00696B6C">
            <w:pPr>
              <w:pStyle w:val="a4"/>
              <w:snapToGrid w:val="0"/>
              <w:spacing w:after="120"/>
              <w:ind w:right="200"/>
              <w:jc w:val="left"/>
              <w:rPr>
                <w:rFonts w:ascii="微软雅黑" w:eastAsia="微软雅黑" w:hAnsi="微软雅黑"/>
                <w:sz w:val="20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0"/>
                <w:lang w:eastAsia="zh-CN"/>
              </w:rPr>
              <w:t>代理商列表</w:t>
            </w:r>
          </w:p>
        </w:tc>
      </w:tr>
      <w:tr w:rsidR="000533DD" w14:paraId="3C70C714" w14:textId="77777777" w:rsidTr="00696B6C">
        <w:trPr>
          <w:cantSplit/>
          <w:trHeight w:val="381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14:paraId="56B87646" w14:textId="77777777" w:rsidR="000533DD" w:rsidRDefault="000533DD" w:rsidP="00696B6C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 w:hint="eastAsia"/>
              </w:rPr>
              <w:t>描述</w:t>
            </w:r>
          </w:p>
        </w:tc>
        <w:tc>
          <w:tcPr>
            <w:tcW w:w="7339" w:type="dxa"/>
            <w:gridSpan w:val="1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D9E4959" w14:textId="77777777" w:rsidR="000533DD" w:rsidRDefault="000533DD" w:rsidP="00696B6C">
            <w:pPr>
              <w:pStyle w:val="a4"/>
              <w:snapToGrid w:val="0"/>
              <w:spacing w:after="120"/>
              <w:ind w:right="200"/>
              <w:jc w:val="left"/>
              <w:rPr>
                <w:rFonts w:ascii="微软雅黑" w:eastAsia="微软雅黑" w:hAnsi="微软雅黑"/>
                <w:sz w:val="20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0"/>
                <w:lang w:eastAsia="zh-CN"/>
              </w:rPr>
              <w:t>显示所有代理商信息</w:t>
            </w:r>
          </w:p>
        </w:tc>
      </w:tr>
      <w:tr w:rsidR="000533DD" w:rsidRPr="00BE0919" w14:paraId="65FAD9B3" w14:textId="77777777" w:rsidTr="00696B6C">
        <w:trPr>
          <w:cantSplit/>
          <w:trHeight w:val="381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14:paraId="4D922BE6" w14:textId="77777777" w:rsidR="000533DD" w:rsidRPr="00CD346B" w:rsidRDefault="000533DD" w:rsidP="00696B6C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 w:hint="eastAsia"/>
              </w:rPr>
              <w:t>页面类型</w:t>
            </w:r>
          </w:p>
        </w:tc>
        <w:tc>
          <w:tcPr>
            <w:tcW w:w="7339" w:type="dxa"/>
            <w:gridSpan w:val="1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BAAE407" w14:textId="77777777" w:rsidR="000533DD" w:rsidRPr="00BE0919" w:rsidRDefault="000533DD" w:rsidP="00696B6C">
            <w:pPr>
              <w:pStyle w:val="a4"/>
              <w:snapToGrid w:val="0"/>
              <w:spacing w:after="120"/>
              <w:ind w:right="200"/>
              <w:jc w:val="left"/>
              <w:rPr>
                <w:rFonts w:ascii="微软雅黑" w:eastAsia="微软雅黑" w:hAnsi="微软雅黑"/>
                <w:sz w:val="20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0"/>
                <w:lang w:eastAsia="zh-CN"/>
              </w:rPr>
              <w:t>列表</w:t>
            </w:r>
          </w:p>
        </w:tc>
      </w:tr>
      <w:tr w:rsidR="000533DD" w:rsidRPr="004D026E" w14:paraId="616AF48E" w14:textId="77777777" w:rsidTr="00696B6C">
        <w:trPr>
          <w:cantSplit/>
          <w:trHeight w:val="353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14:paraId="637E9D4A" w14:textId="77777777" w:rsidR="000533DD" w:rsidRPr="00CD346B" w:rsidRDefault="000533DD" w:rsidP="00696B6C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lang w:eastAsia="zh-HK"/>
              </w:rPr>
            </w:pPr>
            <w:r>
              <w:rPr>
                <w:rFonts w:ascii="Arial Unicode MS" w:eastAsia="Arial Unicode MS" w:hAnsi="Arial Unicode MS" w:cs="Arial Unicode MS" w:hint="eastAsia"/>
                <w:lang w:eastAsia="zh-HK"/>
              </w:rPr>
              <w:t>工具栏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6503FE" w14:textId="77777777" w:rsidR="000533DD" w:rsidRPr="004D026E" w:rsidRDefault="000533DD" w:rsidP="00696B6C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</w:p>
        </w:tc>
        <w:tc>
          <w:tcPr>
            <w:tcW w:w="75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D56CE29" w14:textId="77777777" w:rsidR="000533DD" w:rsidRPr="004D026E" w:rsidRDefault="000533DD" w:rsidP="00696B6C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</w:p>
        </w:tc>
        <w:tc>
          <w:tcPr>
            <w:tcW w:w="7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62FDF26" w14:textId="77777777" w:rsidR="000533DD" w:rsidRPr="004D026E" w:rsidRDefault="000533DD" w:rsidP="00696B6C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</w:p>
        </w:tc>
        <w:tc>
          <w:tcPr>
            <w:tcW w:w="7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5908FFE" w14:textId="77777777" w:rsidR="000533DD" w:rsidRPr="004D026E" w:rsidRDefault="000533DD" w:rsidP="00696B6C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</w:p>
        </w:tc>
        <w:tc>
          <w:tcPr>
            <w:tcW w:w="7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5F0DF4A" w14:textId="77777777" w:rsidR="000533DD" w:rsidRPr="004D026E" w:rsidRDefault="000533DD" w:rsidP="00696B6C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  <w:lang w:eastAsia="zh-CN"/>
              </w:rPr>
              <w:t>详</w:t>
            </w:r>
          </w:p>
        </w:tc>
        <w:tc>
          <w:tcPr>
            <w:tcW w:w="7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B2CF76" w14:textId="77777777" w:rsidR="000533DD" w:rsidRPr="004D026E" w:rsidRDefault="000533DD" w:rsidP="00696B6C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  <w:r w:rsidRPr="009C660F">
              <w:rPr>
                <w:rFonts w:ascii="微软雅黑" w:eastAsia="微软雅黑" w:hAnsi="微软雅黑" w:hint="eastAsia"/>
                <w:sz w:val="16"/>
                <w:szCs w:val="16"/>
                <w:lang w:eastAsia="zh-CN"/>
              </w:rPr>
              <w:t>增</w:t>
            </w:r>
          </w:p>
        </w:tc>
        <w:tc>
          <w:tcPr>
            <w:tcW w:w="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ACD9079" w14:textId="77777777" w:rsidR="000533DD" w:rsidRPr="004D026E" w:rsidRDefault="000533DD" w:rsidP="00696B6C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  <w:lang w:eastAsia="zh-CN"/>
              </w:rPr>
              <w:t>改</w:t>
            </w:r>
          </w:p>
        </w:tc>
        <w:tc>
          <w:tcPr>
            <w:tcW w:w="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B2C4B0D" w14:textId="77777777" w:rsidR="000533DD" w:rsidRPr="004D026E" w:rsidRDefault="000533DD" w:rsidP="00696B6C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  <w:r w:rsidRPr="009C660F">
              <w:rPr>
                <w:rFonts w:ascii="微软雅黑" w:eastAsia="微软雅黑" w:hAnsi="微软雅黑" w:hint="eastAsia"/>
                <w:sz w:val="16"/>
                <w:szCs w:val="16"/>
                <w:lang w:eastAsia="zh-CN"/>
              </w:rPr>
              <w:t>删</w:t>
            </w:r>
          </w:p>
        </w:tc>
        <w:tc>
          <w:tcPr>
            <w:tcW w:w="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D47E414" w14:textId="77777777" w:rsidR="000533DD" w:rsidRPr="004D026E" w:rsidRDefault="000533DD" w:rsidP="00696B6C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  <w:lang w:eastAsia="zh-CN"/>
              </w:rPr>
              <w:t>设</w:t>
            </w:r>
          </w:p>
        </w:tc>
        <w:tc>
          <w:tcPr>
            <w:tcW w:w="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A058924" w14:textId="77777777" w:rsidR="000533DD" w:rsidRPr="004D026E" w:rsidRDefault="000533DD" w:rsidP="00696B6C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  <w:lang w:eastAsia="zh-CN"/>
              </w:rPr>
              <w:t>查</w:t>
            </w:r>
          </w:p>
        </w:tc>
      </w:tr>
      <w:tr w:rsidR="000533DD" w:rsidRPr="003C5BB6" w14:paraId="72E8AD9F" w14:textId="77777777" w:rsidTr="00696B6C">
        <w:trPr>
          <w:cantSplit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 w:themeFill="background1" w:themeFillShade="F2"/>
            <w:vAlign w:val="center"/>
          </w:tcPr>
          <w:p w14:paraId="5F34DA8E" w14:textId="77777777" w:rsidR="000533DD" w:rsidRDefault="000533DD" w:rsidP="00696B6C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Cs w:val="0"/>
                <w:iCs/>
                <w:sz w:val="20"/>
                <w:lang w:eastAsia="zh-CN"/>
              </w:rPr>
            </w:pPr>
            <w:r>
              <w:rPr>
                <w:rFonts w:ascii="Arial Unicode MS" w:eastAsia="Arial Unicode MS" w:hAnsi="Arial Unicode MS" w:cs="Arial Unicode MS" w:hint="eastAsia"/>
                <w:bCs w:val="0"/>
                <w:iCs/>
                <w:sz w:val="20"/>
                <w:lang w:eastAsia="zh-CN"/>
              </w:rPr>
              <w:t>其它要求</w:t>
            </w:r>
          </w:p>
        </w:tc>
        <w:tc>
          <w:tcPr>
            <w:tcW w:w="7339" w:type="dxa"/>
            <w:gridSpan w:val="1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9B153CE" w14:textId="77777777" w:rsidR="000533DD" w:rsidRPr="003C5BB6" w:rsidRDefault="000533DD" w:rsidP="00696B6C">
            <w:pPr>
              <w:pStyle w:val="a4"/>
              <w:snapToGrid w:val="0"/>
              <w:spacing w:after="120"/>
              <w:ind w:right="200"/>
              <w:jc w:val="left"/>
              <w:rPr>
                <w:rFonts w:ascii="微软雅黑" w:eastAsia="微软雅黑" w:hAnsi="微软雅黑"/>
                <w:iCs/>
                <w:kern w:val="0"/>
                <w:sz w:val="20"/>
                <w:lang w:eastAsia="zh-CN"/>
              </w:rPr>
            </w:pPr>
          </w:p>
        </w:tc>
      </w:tr>
      <w:tr w:rsidR="000533DD" w:rsidRPr="0057535E" w14:paraId="0733963D" w14:textId="77777777" w:rsidTr="00696B6C">
        <w:trPr>
          <w:cantSplit/>
          <w:trHeight w:val="450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14:paraId="635997E8" w14:textId="77777777" w:rsidR="000533DD" w:rsidRPr="0057535E" w:rsidRDefault="000533DD" w:rsidP="00696B6C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列名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14:paraId="7F2595E4" w14:textId="77777777" w:rsidR="000533DD" w:rsidRPr="0057535E" w:rsidRDefault="000533DD" w:rsidP="00696B6C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宽度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14:paraId="5FF43A45" w14:textId="77777777" w:rsidR="000533DD" w:rsidRPr="0057535E" w:rsidRDefault="000533DD" w:rsidP="00696B6C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显示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376C5F61" w14:textId="77777777" w:rsidR="000533DD" w:rsidRPr="0057535E" w:rsidRDefault="000533DD" w:rsidP="00696B6C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排序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5393DECF" w14:textId="77777777" w:rsidR="000533DD" w:rsidRPr="0057535E" w:rsidRDefault="000533DD" w:rsidP="00696B6C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搜索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6AD78B7B" w14:textId="77777777" w:rsidR="000533DD" w:rsidRPr="0057535E" w:rsidRDefault="000533DD" w:rsidP="00696B6C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新增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6A0ED72E" w14:textId="77777777" w:rsidR="000533DD" w:rsidRPr="0057535E" w:rsidRDefault="000533DD" w:rsidP="00696B6C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编辑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5661F652" w14:textId="77777777" w:rsidR="000533DD" w:rsidRPr="0057535E" w:rsidRDefault="000533DD" w:rsidP="00696B6C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约束</w:t>
            </w:r>
            <w:r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备注</w:t>
            </w:r>
          </w:p>
        </w:tc>
      </w:tr>
      <w:tr w:rsidR="000533DD" w:rsidRPr="0068506A" w14:paraId="73502F3A" w14:textId="77777777" w:rsidTr="00696B6C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1174B98" w14:textId="12ACC0F8" w:rsidR="000533DD" w:rsidRPr="004D026E" w:rsidRDefault="000533DD" w:rsidP="00696B6C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代理商编号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5BBF137" w14:textId="2710992F" w:rsidR="000533DD" w:rsidRPr="0068506A" w:rsidRDefault="00F77C87" w:rsidP="00696B6C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14</w:t>
            </w:r>
            <w:r w:rsidR="00315D08"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621B382" w14:textId="1E08961E" w:rsidR="000533DD" w:rsidRPr="0068506A" w:rsidRDefault="000533DD" w:rsidP="00696B6C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Str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F0449C" w14:textId="4E4F1734" w:rsidR="000533DD" w:rsidRPr="0068506A" w:rsidRDefault="0068333C" w:rsidP="00696B6C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&lt;&gt;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851254" w14:textId="4DF0B592" w:rsidR="000533DD" w:rsidRPr="0068506A" w:rsidRDefault="0068333C" w:rsidP="00696B6C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1CEB86" w14:textId="07744EC0" w:rsidR="000533DD" w:rsidRPr="0068506A" w:rsidRDefault="0068333C" w:rsidP="00696B6C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842057" w14:textId="202F6D29" w:rsidR="000533DD" w:rsidRPr="0068506A" w:rsidRDefault="00A91833" w:rsidP="00696B6C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D966FA" w14:textId="77777777" w:rsidR="000533DD" w:rsidRPr="0068506A" w:rsidRDefault="000533DD" w:rsidP="00696B6C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</w:p>
        </w:tc>
      </w:tr>
      <w:tr w:rsidR="00A91833" w:rsidRPr="0068506A" w14:paraId="0626F930" w14:textId="77777777" w:rsidTr="00696B6C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630BCED" w14:textId="13BF2997" w:rsidR="00A91833" w:rsidRPr="004D026E" w:rsidRDefault="00A91833" w:rsidP="00A91833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用户名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6CCCFD9" w14:textId="7218D82E" w:rsidR="00A91833" w:rsidRPr="0068506A" w:rsidRDefault="00315D08" w:rsidP="00A91833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110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A4EAC6C" w14:textId="09C0EEC3" w:rsidR="00A91833" w:rsidRPr="0068506A" w:rsidRDefault="00A91833" w:rsidP="00A91833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Str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3976FD" w14:textId="5DEA43E6" w:rsidR="00A91833" w:rsidRPr="0068506A" w:rsidRDefault="00A91833" w:rsidP="00A91833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9693E3" w14:textId="67341578" w:rsidR="00A91833" w:rsidRPr="0068506A" w:rsidRDefault="000151B8" w:rsidP="00A91833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IN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B44C59" w14:textId="29DD533D" w:rsidR="00A91833" w:rsidRPr="0068506A" w:rsidRDefault="00A91833" w:rsidP="00A91833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IN(</w:t>
            </w: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*</w:t>
            </w: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)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E1C6DA" w14:textId="428A275A" w:rsidR="00A91833" w:rsidRPr="0068506A" w:rsidRDefault="00A91833" w:rsidP="00A91833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 w:rsidRPr="00A91833">
              <w:rPr>
                <w:rFonts w:ascii="微软雅黑" w:eastAsia="微软雅黑" w:hAnsi="微软雅黑" w:hint="eastAsia"/>
                <w:b w:val="0"/>
                <w:color w:val="A6A6A6" w:themeColor="background1" w:themeShade="A6"/>
                <w:sz w:val="16"/>
                <w:szCs w:val="16"/>
                <w:lang w:eastAsia="zh-CN"/>
              </w:rPr>
              <w:t>IN(</w:t>
            </w:r>
            <w:r w:rsidRPr="00A91833">
              <w:rPr>
                <w:rFonts w:ascii="微软雅黑" w:eastAsia="微软雅黑" w:hAnsi="微软雅黑"/>
                <w:b w:val="0"/>
                <w:color w:val="A6A6A6" w:themeColor="background1" w:themeShade="A6"/>
                <w:sz w:val="16"/>
                <w:szCs w:val="16"/>
                <w:lang w:eastAsia="zh-CN"/>
              </w:rPr>
              <w:t>*</w:t>
            </w:r>
            <w:r w:rsidRPr="00A91833">
              <w:rPr>
                <w:rFonts w:ascii="微软雅黑" w:eastAsia="微软雅黑" w:hAnsi="微软雅黑" w:hint="eastAsia"/>
                <w:b w:val="0"/>
                <w:color w:val="A6A6A6" w:themeColor="background1" w:themeShade="A6"/>
                <w:sz w:val="16"/>
                <w:szCs w:val="16"/>
                <w:lang w:eastAsia="zh-CN"/>
              </w:rPr>
              <w:t>)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966ED6" w14:textId="77777777" w:rsidR="00A91833" w:rsidRPr="0068506A" w:rsidRDefault="00A91833" w:rsidP="00A91833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</w:p>
        </w:tc>
      </w:tr>
      <w:tr w:rsidR="00A91833" w:rsidRPr="0068506A" w14:paraId="72A68C2E" w14:textId="77777777" w:rsidTr="00696B6C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0325A11" w14:textId="4E0DD65E" w:rsidR="00A91833" w:rsidRPr="00901687" w:rsidRDefault="00A91833" w:rsidP="00A91833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8"/>
                <w:szCs w:val="18"/>
                <w:lang w:eastAsia="zh-CN"/>
              </w:rPr>
            </w:pPr>
            <w:r w:rsidRPr="009016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8"/>
                <w:szCs w:val="18"/>
                <w:lang w:eastAsia="zh-CN"/>
              </w:rPr>
              <w:t>级别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6B5F76C" w14:textId="1F4428F9" w:rsidR="00A91833" w:rsidRPr="00901687" w:rsidRDefault="00315D08" w:rsidP="00A91833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9016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60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DE1BB62" w14:textId="1BF208FE" w:rsidR="00A91833" w:rsidRPr="00901687" w:rsidRDefault="00A91833" w:rsidP="00A91833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9016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Str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DE6D93" w14:textId="181748DB" w:rsidR="00A91833" w:rsidRPr="0068506A" w:rsidRDefault="00A91833" w:rsidP="00A91833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1E8B79" w14:textId="39E90C52" w:rsidR="00A91833" w:rsidRPr="0068506A" w:rsidRDefault="000151B8" w:rsidP="00A91833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SEL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D99073" w14:textId="1C1A6D44" w:rsidR="00A91833" w:rsidRPr="0068506A" w:rsidRDefault="00A91833" w:rsidP="00A91833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877068" w14:textId="2A26E7CC" w:rsidR="00A91833" w:rsidRPr="0068506A" w:rsidRDefault="00A91833" w:rsidP="00A91833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DFCD67" w14:textId="77777777" w:rsidR="00B13499" w:rsidRDefault="00B13499" w:rsidP="00B13499">
            <w:r>
              <w:rPr>
                <w:rFonts w:ascii="微软雅黑" w:eastAsia="微软雅黑" w:hAnsi="微软雅黑" w:hint="eastAsia"/>
                <w:b/>
                <w:sz w:val="16"/>
                <w:szCs w:val="16"/>
                <w:lang w:eastAsia="zh-CN"/>
              </w:rPr>
              <w:t>一级</w:t>
            </w:r>
            <w:r>
              <w:rPr>
                <w:rFonts w:ascii="微软雅黑" w:eastAsia="微软雅黑" w:hAnsi="微软雅黑" w:hint="eastAsia"/>
                <w:b/>
                <w:sz w:val="16"/>
                <w:szCs w:val="16"/>
              </w:rPr>
              <w:t xml:space="preserve"> / 二</w:t>
            </w:r>
            <w:r>
              <w:rPr>
                <w:rFonts w:ascii="微软雅黑" w:eastAsia="微软雅黑" w:hAnsi="微软雅黑" w:hint="eastAsia"/>
                <w:b/>
                <w:sz w:val="16"/>
                <w:szCs w:val="16"/>
                <w:lang w:eastAsia="zh-CN"/>
              </w:rPr>
              <w:t>级</w:t>
            </w:r>
            <w:r>
              <w:rPr>
                <w:rFonts w:ascii="微软雅黑" w:eastAsia="微软雅黑" w:hAnsi="微软雅黑" w:hint="eastAsia"/>
                <w:b/>
                <w:sz w:val="16"/>
                <w:szCs w:val="16"/>
              </w:rPr>
              <w:t xml:space="preserve"> / 三</w:t>
            </w:r>
            <w:r>
              <w:rPr>
                <w:rFonts w:ascii="微软雅黑" w:eastAsia="微软雅黑" w:hAnsi="微软雅黑" w:hint="eastAsia"/>
                <w:b/>
                <w:sz w:val="16"/>
                <w:szCs w:val="16"/>
                <w:lang w:eastAsia="zh-CN"/>
              </w:rPr>
              <w:t>级</w:t>
            </w:r>
            <w:r>
              <w:rPr>
                <w:rFonts w:ascii="微软雅黑" w:eastAsia="微软雅黑" w:hAnsi="微软雅黑" w:hint="eastAsia"/>
                <w:b/>
                <w:sz w:val="16"/>
                <w:szCs w:val="16"/>
              </w:rPr>
              <w:t xml:space="preserve"> / 四</w:t>
            </w:r>
            <w:r>
              <w:rPr>
                <w:rFonts w:ascii="微软雅黑" w:eastAsia="微软雅黑" w:hAnsi="微软雅黑" w:hint="eastAsia"/>
                <w:b/>
                <w:sz w:val="16"/>
                <w:szCs w:val="16"/>
                <w:lang w:eastAsia="zh-CN"/>
              </w:rPr>
              <w:t>级</w:t>
            </w:r>
            <w:r>
              <w:rPr>
                <w:rFonts w:ascii="微软雅黑" w:eastAsia="微软雅黑" w:hAnsi="微软雅黑" w:hint="eastAsia"/>
                <w:b/>
                <w:sz w:val="16"/>
                <w:szCs w:val="16"/>
              </w:rPr>
              <w:t xml:space="preserve"> / 五</w:t>
            </w:r>
            <w:r>
              <w:rPr>
                <w:rFonts w:ascii="微软雅黑" w:eastAsia="微软雅黑" w:hAnsi="微软雅黑" w:hint="eastAsia"/>
                <w:b/>
                <w:sz w:val="16"/>
                <w:szCs w:val="16"/>
                <w:lang w:eastAsia="zh-CN"/>
              </w:rPr>
              <w:t>级</w:t>
            </w:r>
            <w:r>
              <w:rPr>
                <w:rFonts w:ascii="微软雅黑" w:eastAsia="微软雅黑" w:hAnsi="微软雅黑" w:hint="eastAsia"/>
                <w:b/>
                <w:sz w:val="16"/>
                <w:szCs w:val="16"/>
              </w:rPr>
              <w:t>/ 六</w:t>
            </w:r>
            <w:r>
              <w:rPr>
                <w:rFonts w:ascii="微软雅黑" w:eastAsia="微软雅黑" w:hAnsi="微软雅黑" w:hint="eastAsia"/>
                <w:b/>
                <w:sz w:val="16"/>
                <w:szCs w:val="16"/>
                <w:lang w:eastAsia="zh-CN"/>
              </w:rPr>
              <w:t>级</w:t>
            </w:r>
            <w:r>
              <w:rPr>
                <w:rFonts w:ascii="微软雅黑" w:eastAsia="微软雅黑" w:hAnsi="微软雅黑" w:hint="eastAsia"/>
                <w:b/>
                <w:sz w:val="16"/>
                <w:szCs w:val="16"/>
              </w:rPr>
              <w:t xml:space="preserve"> / 七</w:t>
            </w:r>
            <w:r>
              <w:rPr>
                <w:rFonts w:ascii="微软雅黑" w:eastAsia="微软雅黑" w:hAnsi="微软雅黑" w:hint="eastAsia"/>
                <w:b/>
                <w:sz w:val="16"/>
                <w:szCs w:val="16"/>
                <w:lang w:eastAsia="zh-CN"/>
              </w:rPr>
              <w:t>级</w:t>
            </w:r>
            <w:r>
              <w:rPr>
                <w:rFonts w:ascii="微软雅黑" w:eastAsia="微软雅黑" w:hAnsi="微软雅黑" w:hint="eastAsia"/>
                <w:b/>
                <w:sz w:val="16"/>
                <w:szCs w:val="16"/>
              </w:rPr>
              <w:t xml:space="preserve"> / 八</w:t>
            </w:r>
            <w:r>
              <w:rPr>
                <w:rFonts w:ascii="微软雅黑" w:eastAsia="微软雅黑" w:hAnsi="微软雅黑" w:hint="eastAsia"/>
                <w:b/>
                <w:sz w:val="16"/>
                <w:szCs w:val="16"/>
                <w:lang w:eastAsia="zh-CN"/>
              </w:rPr>
              <w:t>级</w:t>
            </w:r>
            <w:r>
              <w:rPr>
                <w:rFonts w:ascii="微软雅黑" w:eastAsia="微软雅黑" w:hAnsi="微软雅黑" w:hint="eastAsia"/>
                <w:b/>
                <w:sz w:val="16"/>
                <w:szCs w:val="16"/>
              </w:rPr>
              <w:t xml:space="preserve"> / 九</w:t>
            </w:r>
            <w:r>
              <w:rPr>
                <w:rFonts w:ascii="微软雅黑" w:eastAsia="微软雅黑" w:hAnsi="微软雅黑" w:hint="eastAsia"/>
                <w:b/>
                <w:sz w:val="16"/>
                <w:szCs w:val="16"/>
                <w:lang w:eastAsia="zh-CN"/>
              </w:rPr>
              <w:t>级</w:t>
            </w:r>
            <w:r>
              <w:rPr>
                <w:rFonts w:ascii="微软雅黑" w:eastAsia="微软雅黑" w:hAnsi="微软雅黑" w:hint="eastAsia"/>
                <w:b/>
                <w:sz w:val="16"/>
                <w:szCs w:val="16"/>
              </w:rPr>
              <w:t xml:space="preserve"> / 十</w:t>
            </w:r>
            <w:r>
              <w:rPr>
                <w:rFonts w:ascii="微软雅黑" w:eastAsia="微软雅黑" w:hAnsi="微软雅黑" w:hint="eastAsia"/>
                <w:b/>
                <w:sz w:val="16"/>
                <w:szCs w:val="16"/>
                <w:lang w:eastAsia="zh-CN"/>
              </w:rPr>
              <w:t>级</w:t>
            </w:r>
            <w:r>
              <w:rPr>
                <w:rFonts w:ascii="微软雅黑" w:eastAsia="微软雅黑" w:hAnsi="微软雅黑" w:hint="eastAsia"/>
                <w:b/>
                <w:sz w:val="16"/>
                <w:szCs w:val="16"/>
              </w:rPr>
              <w:t xml:space="preserve"> / 十一</w:t>
            </w:r>
            <w:r>
              <w:rPr>
                <w:rFonts w:ascii="微软雅黑" w:eastAsia="微软雅黑" w:hAnsi="微软雅黑" w:hint="eastAsia"/>
                <w:b/>
                <w:sz w:val="16"/>
                <w:szCs w:val="16"/>
                <w:lang w:eastAsia="zh-CN"/>
              </w:rPr>
              <w:t>级</w:t>
            </w:r>
            <w:r>
              <w:rPr>
                <w:rFonts w:ascii="微软雅黑" w:eastAsia="微软雅黑" w:hAnsi="微软雅黑" w:hint="eastAsia"/>
                <w:b/>
                <w:sz w:val="16"/>
                <w:szCs w:val="16"/>
              </w:rPr>
              <w:t xml:space="preserve"> / 十二</w:t>
            </w:r>
            <w:r>
              <w:rPr>
                <w:rFonts w:ascii="微软雅黑" w:eastAsia="微软雅黑" w:hAnsi="微软雅黑" w:hint="eastAsia"/>
                <w:b/>
                <w:sz w:val="16"/>
                <w:szCs w:val="16"/>
                <w:lang w:eastAsia="zh-CN"/>
              </w:rPr>
              <w:t>级</w:t>
            </w:r>
            <w:r>
              <w:rPr>
                <w:rFonts w:ascii="微软雅黑" w:eastAsia="微软雅黑" w:hAnsi="微软雅黑" w:hint="eastAsia"/>
                <w:b/>
                <w:sz w:val="16"/>
                <w:szCs w:val="16"/>
              </w:rPr>
              <w:t xml:space="preserve"> / 十三</w:t>
            </w:r>
            <w:r>
              <w:rPr>
                <w:rFonts w:ascii="微软雅黑" w:eastAsia="微软雅黑" w:hAnsi="微软雅黑" w:hint="eastAsia"/>
                <w:b/>
                <w:sz w:val="16"/>
                <w:szCs w:val="16"/>
                <w:lang w:eastAsia="zh-CN"/>
              </w:rPr>
              <w:t>级</w:t>
            </w:r>
            <w:r>
              <w:rPr>
                <w:rFonts w:ascii="微软雅黑" w:eastAsia="微软雅黑" w:hAnsi="微软雅黑" w:hint="eastAsia"/>
                <w:b/>
                <w:sz w:val="16"/>
                <w:szCs w:val="16"/>
              </w:rPr>
              <w:t xml:space="preserve"> / 十四</w:t>
            </w:r>
            <w:r>
              <w:rPr>
                <w:rFonts w:ascii="微软雅黑" w:eastAsia="微软雅黑" w:hAnsi="微软雅黑" w:hint="eastAsia"/>
                <w:b/>
                <w:sz w:val="16"/>
                <w:szCs w:val="16"/>
                <w:lang w:eastAsia="zh-CN"/>
              </w:rPr>
              <w:t>级</w:t>
            </w:r>
            <w:r>
              <w:rPr>
                <w:rFonts w:ascii="微软雅黑" w:eastAsia="微软雅黑" w:hAnsi="微软雅黑" w:hint="eastAsia"/>
                <w:b/>
                <w:sz w:val="16"/>
                <w:szCs w:val="16"/>
              </w:rPr>
              <w:t xml:space="preserve"> / 十五</w:t>
            </w:r>
            <w:r>
              <w:rPr>
                <w:rFonts w:ascii="微软雅黑" w:eastAsia="微软雅黑" w:hAnsi="微软雅黑" w:hint="eastAsia"/>
                <w:b/>
                <w:sz w:val="16"/>
                <w:szCs w:val="16"/>
                <w:lang w:eastAsia="zh-CN"/>
              </w:rPr>
              <w:t>级</w:t>
            </w:r>
            <w:r>
              <w:rPr>
                <w:rFonts w:ascii="微软雅黑" w:eastAsia="微软雅黑" w:hAnsi="微软雅黑" w:hint="eastAsia"/>
                <w:b/>
                <w:sz w:val="16"/>
                <w:szCs w:val="16"/>
              </w:rPr>
              <w:t xml:space="preserve"> / 十六</w:t>
            </w:r>
            <w:r>
              <w:rPr>
                <w:rFonts w:ascii="微软雅黑" w:eastAsia="微软雅黑" w:hAnsi="微软雅黑" w:hint="eastAsia"/>
                <w:b/>
                <w:sz w:val="16"/>
                <w:szCs w:val="16"/>
                <w:lang w:eastAsia="zh-CN"/>
              </w:rPr>
              <w:t>级</w:t>
            </w:r>
            <w:r>
              <w:rPr>
                <w:rFonts w:ascii="微软雅黑" w:eastAsia="微软雅黑" w:hAnsi="微软雅黑" w:hint="eastAsia"/>
                <w:b/>
                <w:sz w:val="16"/>
                <w:szCs w:val="16"/>
              </w:rPr>
              <w:t xml:space="preserve"> / 十七</w:t>
            </w:r>
            <w:r>
              <w:rPr>
                <w:rFonts w:ascii="微软雅黑" w:eastAsia="微软雅黑" w:hAnsi="微软雅黑" w:hint="eastAsia"/>
                <w:b/>
                <w:sz w:val="16"/>
                <w:szCs w:val="16"/>
                <w:lang w:eastAsia="zh-CN"/>
              </w:rPr>
              <w:t>级</w:t>
            </w:r>
            <w:r>
              <w:rPr>
                <w:rFonts w:ascii="微软雅黑" w:eastAsia="微软雅黑" w:hAnsi="微软雅黑" w:hint="eastAsia"/>
                <w:b/>
                <w:sz w:val="16"/>
                <w:szCs w:val="16"/>
              </w:rPr>
              <w:t xml:space="preserve"> / 十八</w:t>
            </w:r>
            <w:r>
              <w:rPr>
                <w:rFonts w:ascii="微软雅黑" w:eastAsia="微软雅黑" w:hAnsi="微软雅黑" w:hint="eastAsia"/>
                <w:b/>
                <w:sz w:val="16"/>
                <w:szCs w:val="16"/>
                <w:lang w:eastAsia="zh-CN"/>
              </w:rPr>
              <w:t>级</w:t>
            </w:r>
            <w:r>
              <w:rPr>
                <w:rFonts w:ascii="微软雅黑" w:eastAsia="微软雅黑" w:hAnsi="微软雅黑" w:hint="eastAsia"/>
                <w:b/>
                <w:sz w:val="16"/>
                <w:szCs w:val="16"/>
              </w:rPr>
              <w:t xml:space="preserve"> / 十九</w:t>
            </w:r>
            <w:r>
              <w:rPr>
                <w:rFonts w:ascii="微软雅黑" w:eastAsia="微软雅黑" w:hAnsi="微软雅黑" w:hint="eastAsia"/>
                <w:b/>
                <w:sz w:val="16"/>
                <w:szCs w:val="16"/>
                <w:lang w:eastAsia="zh-CN"/>
              </w:rPr>
              <w:t>级</w:t>
            </w:r>
            <w:r>
              <w:rPr>
                <w:rFonts w:ascii="微软雅黑" w:eastAsia="微软雅黑" w:hAnsi="微软雅黑" w:hint="eastAsia"/>
                <w:b/>
                <w:sz w:val="16"/>
                <w:szCs w:val="16"/>
              </w:rPr>
              <w:t xml:space="preserve"> / 二十</w:t>
            </w:r>
            <w:r>
              <w:rPr>
                <w:rFonts w:ascii="微软雅黑" w:eastAsia="微软雅黑" w:hAnsi="微软雅黑" w:hint="eastAsia"/>
                <w:b/>
                <w:sz w:val="16"/>
                <w:szCs w:val="16"/>
                <w:lang w:eastAsia="zh-CN"/>
              </w:rPr>
              <w:t>级</w:t>
            </w:r>
            <w:r>
              <w:rPr>
                <w:rFonts w:ascii="微软雅黑" w:eastAsia="微软雅黑" w:hAnsi="微软雅黑" w:hint="eastAsia"/>
                <w:b/>
                <w:sz w:val="16"/>
                <w:szCs w:val="16"/>
              </w:rPr>
              <w:t xml:space="preserve"> </w:t>
            </w:r>
          </w:p>
          <w:p w14:paraId="0CF01D73" w14:textId="129193CD" w:rsidR="00A91833" w:rsidRPr="0068506A" w:rsidRDefault="00A91833" w:rsidP="00A91833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</w:p>
        </w:tc>
      </w:tr>
      <w:tr w:rsidR="00A91833" w:rsidRPr="0068506A" w14:paraId="12CFDB08" w14:textId="77777777" w:rsidTr="00696B6C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A5CC4E2" w14:textId="18570B8D" w:rsidR="00A91833" w:rsidRPr="00901687" w:rsidRDefault="00A91833" w:rsidP="00A91833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8"/>
                <w:szCs w:val="18"/>
                <w:lang w:eastAsia="zh-CN"/>
              </w:rPr>
            </w:pPr>
            <w:r w:rsidRPr="009016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8"/>
                <w:szCs w:val="18"/>
                <w:lang w:eastAsia="zh-CN"/>
              </w:rPr>
              <w:t>名称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3F9FBD3" w14:textId="0F369CB6" w:rsidR="00A91833" w:rsidRPr="00901687" w:rsidRDefault="00315D08" w:rsidP="00A91833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9016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110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83EB2E2" w14:textId="72AC76B6" w:rsidR="00A91833" w:rsidRPr="00901687" w:rsidRDefault="00A91833" w:rsidP="00A91833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9016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Str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614AC9" w14:textId="68C9662D" w:rsidR="00A91833" w:rsidRPr="0068506A" w:rsidRDefault="00A91833" w:rsidP="00A91833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7EF430" w14:textId="66BED66C" w:rsidR="00A91833" w:rsidRPr="0068506A" w:rsidRDefault="000151B8" w:rsidP="00A91833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IN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6A8FE2" w14:textId="7594E0F7" w:rsidR="00A91833" w:rsidRPr="0068506A" w:rsidRDefault="00A91833" w:rsidP="00A91833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IN(</w:t>
            </w: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*</w:t>
            </w: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)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1E9EA7" w14:textId="34C27F09" w:rsidR="00A91833" w:rsidRPr="0068506A" w:rsidRDefault="00A91833" w:rsidP="00A91833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IN(</w:t>
            </w: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*</w:t>
            </w: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)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B9466F" w14:textId="77777777" w:rsidR="00A91833" w:rsidRPr="0068506A" w:rsidRDefault="00A91833" w:rsidP="00A91833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</w:p>
        </w:tc>
      </w:tr>
      <w:tr w:rsidR="00A91833" w:rsidRPr="0068506A" w14:paraId="48CECA36" w14:textId="77777777" w:rsidTr="00696B6C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B12790E" w14:textId="25B2E492" w:rsidR="00A91833" w:rsidRPr="00901687" w:rsidRDefault="00A91833" w:rsidP="00A91833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8"/>
                <w:szCs w:val="18"/>
                <w:lang w:eastAsia="zh-CN"/>
              </w:rPr>
            </w:pPr>
            <w:r w:rsidRPr="009016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8"/>
                <w:szCs w:val="18"/>
                <w:lang w:eastAsia="zh-CN"/>
              </w:rPr>
              <w:t>联系电话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EBADBF0" w14:textId="3362CDE6" w:rsidR="00A91833" w:rsidRPr="00901687" w:rsidRDefault="00315D08" w:rsidP="00A91833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9016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110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1945577" w14:textId="2393E2FB" w:rsidR="00A91833" w:rsidRPr="00901687" w:rsidRDefault="00A91833" w:rsidP="00A91833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9016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Num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9F7073" w14:textId="0C12F81E" w:rsidR="00A91833" w:rsidRPr="0068506A" w:rsidRDefault="00A91833" w:rsidP="00A91833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A9CACA" w14:textId="66F5ED07" w:rsidR="00A91833" w:rsidRPr="0068506A" w:rsidRDefault="000151B8" w:rsidP="00A91833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IN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D572A5" w14:textId="035223D7" w:rsidR="00A91833" w:rsidRPr="0068506A" w:rsidRDefault="00A91833" w:rsidP="00A91833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IN(*)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9C2289" w14:textId="249044A7" w:rsidR="00A91833" w:rsidRPr="0068506A" w:rsidRDefault="00A91833" w:rsidP="00A91833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IN(*)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E5A3EF" w14:textId="77777777" w:rsidR="00A91833" w:rsidRPr="0068506A" w:rsidRDefault="00A91833" w:rsidP="00A91833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</w:p>
        </w:tc>
      </w:tr>
      <w:tr w:rsidR="00A91833" w:rsidRPr="0068506A" w14:paraId="05307409" w14:textId="77777777" w:rsidTr="00086D63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03050E9" w14:textId="091D6265" w:rsidR="00A91833" w:rsidRPr="004D026E" w:rsidRDefault="00A91833" w:rsidP="00A91833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状态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89CC593" w14:textId="49A0FA26" w:rsidR="00A91833" w:rsidRPr="0068506A" w:rsidRDefault="00315D08" w:rsidP="00A91833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60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1546474" w14:textId="787C8BDE" w:rsidR="00A91833" w:rsidRPr="0068506A" w:rsidRDefault="00A91833" w:rsidP="00A91833">
            <w:pPr>
              <w:pStyle w:val="a5"/>
              <w:snapToGrid w:val="0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  <w:r w:rsidRPr="009B1D19">
              <w:rPr>
                <w:rFonts w:ascii="微软雅黑" w:eastAsia="微软雅黑" w:hAnsi="微软雅黑" w:hint="eastAsia"/>
                <w:b w:val="0"/>
                <w:color w:val="FFFFFF" w:themeColor="background1"/>
                <w:sz w:val="16"/>
                <w:szCs w:val="16"/>
                <w:lang w:eastAsia="zh-CN"/>
              </w:rPr>
              <w:t>Str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9E9DFE" w14:textId="32DA484C" w:rsidR="00A91833" w:rsidRPr="0068506A" w:rsidRDefault="00A91833" w:rsidP="00A91833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1FE9AC" w14:textId="5F2630BE" w:rsidR="00A91833" w:rsidRPr="0068506A" w:rsidRDefault="000151B8" w:rsidP="00A91833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  <w:t>SEL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544181" w14:textId="1580152E" w:rsidR="00A91833" w:rsidRPr="0068506A" w:rsidRDefault="00A91833" w:rsidP="00A91833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SEL(</w:t>
            </w:r>
            <w:r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  <w:t>*</w:t>
            </w: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)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61B96B" w14:textId="4DA67FFA" w:rsidR="00A91833" w:rsidRPr="0068506A" w:rsidRDefault="00A91833" w:rsidP="00A91833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SEL(</w:t>
            </w:r>
            <w:r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  <w:t>*</w:t>
            </w: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)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13299F" w14:textId="4F12D91C" w:rsidR="00A91833" w:rsidRPr="0068506A" w:rsidRDefault="00086D63" w:rsidP="00A91833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 w:rsidRPr="00086D63">
              <w:rPr>
                <w:rFonts w:ascii="微软雅黑" w:eastAsia="微软雅黑" w:hAnsi="微软雅黑" w:hint="eastAsia"/>
                <w:b w:val="0"/>
                <w:bCs w:val="0"/>
                <w:color w:val="FFFFFF" w:themeColor="background1"/>
                <w:sz w:val="16"/>
                <w:szCs w:val="16"/>
                <w:highlight w:val="darkGreen"/>
                <w:lang w:eastAsia="zh-CN"/>
              </w:rPr>
              <w:t>正常</w:t>
            </w:r>
            <w:r w:rsidRPr="00086D63">
              <w:rPr>
                <w:rFonts w:ascii="微软雅黑" w:eastAsia="微软雅黑" w:hAnsi="微软雅黑" w:hint="eastAsia"/>
                <w:b w:val="0"/>
                <w:bCs w:val="0"/>
                <w:color w:val="FFFFFF" w:themeColor="background1"/>
                <w:sz w:val="16"/>
                <w:szCs w:val="16"/>
                <w:lang w:eastAsia="zh-CN"/>
              </w:rPr>
              <w:t>/</w:t>
            </w:r>
            <w:r w:rsidR="00A62DCE"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/</w:t>
            </w:r>
            <w:r w:rsidRPr="00086D63">
              <w:rPr>
                <w:rFonts w:ascii="微软雅黑" w:eastAsia="微软雅黑" w:hAnsi="微软雅黑" w:hint="eastAsia"/>
                <w:b w:val="0"/>
                <w:bCs w:val="0"/>
                <w:color w:val="FFFFFF" w:themeColor="background1"/>
                <w:sz w:val="16"/>
                <w:szCs w:val="16"/>
                <w:highlight w:val="red"/>
                <w:lang w:eastAsia="zh-CN"/>
              </w:rPr>
              <w:t>禁用</w:t>
            </w:r>
            <w:r w:rsidR="00A62DCE">
              <w:rPr>
                <w:rFonts w:ascii="微软雅黑" w:eastAsia="微软雅黑" w:hAnsi="微软雅黑" w:hint="eastAsia"/>
                <w:b w:val="0"/>
                <w:bCs w:val="0"/>
                <w:color w:val="FFFFFF" w:themeColor="background1"/>
                <w:sz w:val="16"/>
                <w:szCs w:val="16"/>
                <w:lang w:eastAsia="zh-CN"/>
              </w:rPr>
              <w:t xml:space="preserve">  </w:t>
            </w:r>
          </w:p>
        </w:tc>
      </w:tr>
      <w:tr w:rsidR="00A91833" w:rsidRPr="0068506A" w14:paraId="71B177E7" w14:textId="77777777" w:rsidTr="00696B6C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EE02462" w14:textId="2D297962" w:rsidR="00A91833" w:rsidRPr="004D026E" w:rsidRDefault="00A91833" w:rsidP="00A91833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余额（元）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7E09665" w14:textId="663DA44D" w:rsidR="00A91833" w:rsidRPr="0068506A" w:rsidRDefault="00F77C87" w:rsidP="00A91833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80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DF695E1" w14:textId="1B31A102" w:rsidR="00A91833" w:rsidRPr="0068506A" w:rsidRDefault="00A91833" w:rsidP="00A91833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Num</w:t>
            </w: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(.2)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E0B5DF" w14:textId="5E64B551" w:rsidR="00A91833" w:rsidRPr="0068506A" w:rsidRDefault="00A91833" w:rsidP="00A91833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AE23C0" w14:textId="031292CF" w:rsidR="00A91833" w:rsidRPr="0068506A" w:rsidRDefault="00A91833" w:rsidP="00A91833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9E3A44" w14:textId="6CA866F0" w:rsidR="00A91833" w:rsidRPr="0068506A" w:rsidRDefault="00A91833" w:rsidP="00A91833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IN(</w:t>
            </w:r>
            <w:r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  <w:t>*</w:t>
            </w: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)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2E216A" w14:textId="07887456" w:rsidR="00A91833" w:rsidRPr="0068506A" w:rsidRDefault="00A91833" w:rsidP="00A91833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IN(</w:t>
            </w:r>
            <w:r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  <w:t>*</w:t>
            </w: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)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C4A9C2" w14:textId="324696D6" w:rsidR="00A91833" w:rsidRPr="0068506A" w:rsidRDefault="00A62DCE" w:rsidP="00A91833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/</w:t>
            </w:r>
          </w:p>
        </w:tc>
      </w:tr>
      <w:tr w:rsidR="00A91833" w:rsidRPr="0068506A" w14:paraId="1D2BF296" w14:textId="77777777" w:rsidTr="00696B6C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051BFA5" w14:textId="188AA363" w:rsidR="00A91833" w:rsidRPr="004D026E" w:rsidRDefault="00A91833" w:rsidP="00A91833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信用额度（元）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B31F7FB" w14:textId="023E577D" w:rsidR="00A91833" w:rsidRPr="0068506A" w:rsidRDefault="00F77C87" w:rsidP="00A91833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80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7032642" w14:textId="0A1F97B4" w:rsidR="00A91833" w:rsidRPr="0068506A" w:rsidRDefault="00A91833" w:rsidP="00A91833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Num</w:t>
            </w: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(.2)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DF9627" w14:textId="7A015B52" w:rsidR="00A91833" w:rsidRPr="0068506A" w:rsidRDefault="00A91833" w:rsidP="00A91833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9050C0" w14:textId="20696FA3" w:rsidR="00A91833" w:rsidRPr="0068506A" w:rsidRDefault="00A91833" w:rsidP="00A91833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76B5E2" w14:textId="02BA73DF" w:rsidR="00A91833" w:rsidRPr="0068506A" w:rsidRDefault="00A91833" w:rsidP="00A91833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IN(</w:t>
            </w:r>
            <w:r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  <w:t>*</w:t>
            </w: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)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2C7AAA" w14:textId="18E3CAE8" w:rsidR="00A91833" w:rsidRPr="0068506A" w:rsidRDefault="00A91833" w:rsidP="00A91833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IN(</w:t>
            </w:r>
            <w:r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  <w:t>*</w:t>
            </w: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)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6AA440" w14:textId="77777777" w:rsidR="00A91833" w:rsidRPr="00086D63" w:rsidRDefault="00A91833" w:rsidP="00A91833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color w:val="FFFFFF" w:themeColor="background1"/>
                <w:sz w:val="16"/>
                <w:szCs w:val="16"/>
                <w:lang w:eastAsia="zh-CN"/>
              </w:rPr>
            </w:pPr>
          </w:p>
        </w:tc>
      </w:tr>
      <w:tr w:rsidR="00A91833" w:rsidRPr="0068506A" w14:paraId="2AE8E8D8" w14:textId="77777777" w:rsidTr="00696B6C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6FB769E" w14:textId="383A6E3F" w:rsidR="00A91833" w:rsidRPr="00901687" w:rsidRDefault="00A91833" w:rsidP="00A91833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8"/>
                <w:szCs w:val="18"/>
                <w:lang w:eastAsia="zh-CN"/>
              </w:rPr>
            </w:pPr>
            <w:r w:rsidRPr="009016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8"/>
                <w:szCs w:val="18"/>
                <w:lang w:eastAsia="zh-CN"/>
              </w:rPr>
              <w:t>折扣（%）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80280BC" w14:textId="72E6E9A0" w:rsidR="00A91833" w:rsidRPr="00901687" w:rsidRDefault="00BC50D8" w:rsidP="00A91833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9016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60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311975E" w14:textId="732581A7" w:rsidR="00A91833" w:rsidRPr="00901687" w:rsidRDefault="000F1DBB" w:rsidP="00A91833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9016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Str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E8E0A5" w14:textId="211949B5" w:rsidR="00A91833" w:rsidRDefault="00A91833" w:rsidP="00A91833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FED834" w14:textId="07EC926A" w:rsidR="00A91833" w:rsidRDefault="00A91833" w:rsidP="00A91833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B940EB" w14:textId="76BCF2BC" w:rsidR="00A91833" w:rsidRDefault="00A91833" w:rsidP="00A91833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SEL(</w:t>
            </w:r>
            <w:r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  <w:t>*</w:t>
            </w: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)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FC654B" w14:textId="75EBDA94" w:rsidR="00A91833" w:rsidRDefault="00A91833" w:rsidP="00A91833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SEL(</w:t>
            </w:r>
            <w:r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  <w:t>*</w:t>
            </w: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)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C6B3B4" w14:textId="69792123" w:rsidR="00A91833" w:rsidRPr="0068506A" w:rsidRDefault="00A62DCE" w:rsidP="00A91833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50%</w:t>
            </w:r>
            <w:r w:rsidR="005B188F"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  <w:t xml:space="preserve"> </w:t>
            </w:r>
            <w:r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  <w:t>/</w:t>
            </w:r>
            <w:r w:rsidR="005B188F"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  <w:t xml:space="preserve"> </w:t>
            </w:r>
            <w:r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  <w:t>55%</w:t>
            </w:r>
            <w:r w:rsidR="005B188F"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  <w:t xml:space="preserve"> </w:t>
            </w:r>
            <w:r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  <w:t>/</w:t>
            </w:r>
            <w:r w:rsidR="005B188F"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  <w:t xml:space="preserve"> </w:t>
            </w:r>
            <w:r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  <w:t>60%</w:t>
            </w:r>
            <w:r w:rsidR="005B188F"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  <w:t xml:space="preserve"> </w:t>
            </w:r>
            <w:r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  <w:t>/</w:t>
            </w:r>
            <w:r w:rsidR="005B188F"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  <w:t xml:space="preserve"> </w:t>
            </w:r>
            <w:r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  <w:t>65%</w:t>
            </w:r>
            <w:r w:rsidR="005B188F"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  <w:t xml:space="preserve"> </w:t>
            </w:r>
            <w:r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  <w:t>/</w:t>
            </w:r>
            <w:r w:rsidR="005B188F"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  <w:t xml:space="preserve"> </w:t>
            </w:r>
            <w:r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  <w:t>70%</w:t>
            </w:r>
            <w:r w:rsidR="005B188F"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  <w:t xml:space="preserve"> </w:t>
            </w:r>
            <w:r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  <w:t>/</w:t>
            </w:r>
            <w:r w:rsidR="005B188F"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  <w:t xml:space="preserve"> </w:t>
            </w:r>
            <w:r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  <w:t>75%</w:t>
            </w:r>
            <w:r w:rsidR="005B188F"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  <w:t xml:space="preserve"> </w:t>
            </w:r>
            <w:r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  <w:t>/</w:t>
            </w:r>
            <w:r w:rsidR="005B188F"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  <w:t xml:space="preserve"> </w:t>
            </w:r>
            <w:r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  <w:t>80%</w:t>
            </w:r>
            <w:r w:rsidR="005B188F"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  <w:t xml:space="preserve"> </w:t>
            </w:r>
            <w:r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  <w:t>/</w:t>
            </w:r>
            <w:r w:rsidR="005B188F"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  <w:t xml:space="preserve"> </w:t>
            </w:r>
            <w:r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  <w:t>85%</w:t>
            </w:r>
            <w:r w:rsidR="005B188F"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  <w:t xml:space="preserve"> </w:t>
            </w:r>
            <w:r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  <w:t>/</w:t>
            </w:r>
            <w:r w:rsidR="005B188F"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  <w:t xml:space="preserve"> </w:t>
            </w:r>
            <w:r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  <w:t>90%</w:t>
            </w:r>
            <w:r w:rsidR="005B188F"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  <w:t xml:space="preserve"> </w:t>
            </w:r>
            <w:r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  <w:t>/</w:t>
            </w:r>
            <w:r w:rsidR="005B188F"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  <w:t xml:space="preserve"> </w:t>
            </w:r>
            <w:r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  <w:t>95%</w:t>
            </w:r>
            <w:r w:rsidR="005B188F"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  <w:t xml:space="preserve"> </w:t>
            </w:r>
            <w:r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  <w:t>/</w:t>
            </w:r>
            <w:r w:rsidR="005B188F"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  <w:t xml:space="preserve"> </w:t>
            </w:r>
            <w:r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  <w:t>100</w:t>
            </w: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%</w:t>
            </w:r>
          </w:p>
        </w:tc>
      </w:tr>
      <w:tr w:rsidR="00A91833" w:rsidRPr="0068506A" w14:paraId="62B1BDEB" w14:textId="77777777" w:rsidTr="00696B6C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FA8D5D4" w14:textId="3AC71CFC" w:rsidR="00A91833" w:rsidRPr="00901687" w:rsidRDefault="00A91833" w:rsidP="00A91833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8"/>
                <w:szCs w:val="18"/>
                <w:lang w:eastAsia="zh-CN"/>
              </w:rPr>
            </w:pPr>
            <w:r w:rsidRPr="009016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8"/>
                <w:szCs w:val="18"/>
                <w:lang w:eastAsia="zh-CN"/>
              </w:rPr>
              <w:t>备注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B2017D5" w14:textId="687B2D7F" w:rsidR="00A91833" w:rsidRPr="00901687" w:rsidRDefault="00F77C87" w:rsidP="00A91833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9016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11</w:t>
            </w:r>
            <w:r w:rsidR="00315D08" w:rsidRPr="009016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93F1CEB" w14:textId="4FB4207E" w:rsidR="00A91833" w:rsidRPr="00901687" w:rsidRDefault="00A91833" w:rsidP="00A91833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9016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Str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455BB4" w14:textId="77895A3C" w:rsidR="00A91833" w:rsidRDefault="00A91833" w:rsidP="00A91833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DBFDA8" w14:textId="6C62226C" w:rsidR="00A91833" w:rsidRDefault="00A91833" w:rsidP="00A91833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9ED3C7" w14:textId="4AA25A8F" w:rsidR="00A91833" w:rsidRDefault="00A91833" w:rsidP="00A91833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IN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2F202F" w14:textId="742D57B9" w:rsidR="00A91833" w:rsidRDefault="00A91833" w:rsidP="00A91833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IN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F268F9" w14:textId="77777777" w:rsidR="00A91833" w:rsidRPr="0068506A" w:rsidRDefault="00A91833" w:rsidP="00A91833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A91833" w:rsidRPr="0068506A" w14:paraId="1EC85EE8" w14:textId="77777777" w:rsidTr="00696B6C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703E252" w14:textId="0AB4E4BD" w:rsidR="00A91833" w:rsidRDefault="00A91833" w:rsidP="00A91833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修改时间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B0E0BA7" w14:textId="1AF8BF38" w:rsidR="00A91833" w:rsidRPr="0068506A" w:rsidRDefault="00315D08" w:rsidP="00A91833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140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4E1D16C" w14:textId="788FB744" w:rsidR="00A91833" w:rsidRDefault="00A91833" w:rsidP="00A91833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Date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2BE837" w14:textId="1D91E720" w:rsidR="00A91833" w:rsidRDefault="00A91833" w:rsidP="00A91833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78407F" w14:textId="33CA0028" w:rsidR="00A91833" w:rsidRDefault="00A91833" w:rsidP="00A91833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4F4304" w14:textId="76FFBA82" w:rsidR="00A91833" w:rsidRDefault="00A91833" w:rsidP="00A91833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CAEC76" w14:textId="0A8B4D12" w:rsidR="00A91833" w:rsidRDefault="00A91833" w:rsidP="00A91833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DE35F3" w14:textId="77777777" w:rsidR="00A91833" w:rsidRPr="0068506A" w:rsidRDefault="00A91833" w:rsidP="00A91833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A91833" w:rsidRPr="0068506A" w14:paraId="0033CD6D" w14:textId="77777777" w:rsidTr="00696B6C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F8CB565" w14:textId="25233AB5" w:rsidR="00A91833" w:rsidRPr="00901687" w:rsidRDefault="00A91833" w:rsidP="00A91833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8"/>
                <w:szCs w:val="18"/>
                <w:lang w:eastAsia="zh-CN"/>
              </w:rPr>
            </w:pPr>
            <w:r w:rsidRPr="009016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8"/>
                <w:szCs w:val="18"/>
                <w:lang w:eastAsia="zh-CN"/>
              </w:rPr>
              <w:t>修改人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417CE2A" w14:textId="016DE779" w:rsidR="00A91833" w:rsidRPr="00901687" w:rsidRDefault="00315D08" w:rsidP="00A91833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9016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80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04CFF5F" w14:textId="437463AB" w:rsidR="00A91833" w:rsidRPr="00901687" w:rsidRDefault="00A91833" w:rsidP="00A91833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9016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Str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ED9862" w14:textId="55BA86F0" w:rsidR="00A91833" w:rsidRDefault="00A91833" w:rsidP="00A91833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FBBC46" w14:textId="07F9AD8F" w:rsidR="00A91833" w:rsidRDefault="00A91833" w:rsidP="00A91833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729508" w14:textId="307E748D" w:rsidR="00A91833" w:rsidRDefault="00A91833" w:rsidP="00A91833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CC3850" w14:textId="1D185E91" w:rsidR="00A91833" w:rsidRDefault="00A91833" w:rsidP="00A91833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9917D4" w14:textId="77777777" w:rsidR="00A91833" w:rsidRPr="0068506A" w:rsidRDefault="00A91833" w:rsidP="00A91833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A91833" w:rsidRPr="0068506A" w14:paraId="0D0F6BFD" w14:textId="77777777" w:rsidTr="00696B6C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52428F5" w14:textId="1A491C23" w:rsidR="00A91833" w:rsidRDefault="00A91833" w:rsidP="00A91833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创建时间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744037D" w14:textId="4E9A70CD" w:rsidR="00A91833" w:rsidRPr="0068506A" w:rsidRDefault="00315D08" w:rsidP="00A91833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140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746ACFF" w14:textId="4BEF5445" w:rsidR="00A91833" w:rsidRDefault="00A91833" w:rsidP="00A91833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Date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67A3A0" w14:textId="6FD78ADD" w:rsidR="00A91833" w:rsidRDefault="00A91833" w:rsidP="00A91833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FD2E08" w14:textId="1083FEB3" w:rsidR="00A91833" w:rsidRDefault="00A91833" w:rsidP="00A91833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DBBAF3" w14:textId="2120C24A" w:rsidR="00A91833" w:rsidRDefault="00A91833" w:rsidP="00A91833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9FF882" w14:textId="4AF0AEE7" w:rsidR="00A91833" w:rsidRDefault="00A91833" w:rsidP="00A91833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0D735C" w14:textId="77777777" w:rsidR="00A91833" w:rsidRPr="0068506A" w:rsidRDefault="00A91833" w:rsidP="00A91833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A91833" w:rsidRPr="0068506A" w14:paraId="1ECD3AFC" w14:textId="77777777" w:rsidTr="00696B6C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A0614F9" w14:textId="3D6898C0" w:rsidR="00A91833" w:rsidRPr="00901687" w:rsidRDefault="00A91833" w:rsidP="00A91833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8"/>
                <w:szCs w:val="18"/>
                <w:lang w:eastAsia="zh-CN"/>
              </w:rPr>
            </w:pPr>
            <w:r w:rsidRPr="009016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8"/>
                <w:szCs w:val="18"/>
                <w:lang w:eastAsia="zh-CN"/>
              </w:rPr>
              <w:t>创建人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65F5BF1" w14:textId="464472B1" w:rsidR="00A91833" w:rsidRPr="00901687" w:rsidRDefault="00315D08" w:rsidP="00A91833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9016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80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356EAF7" w14:textId="24B16302" w:rsidR="00A91833" w:rsidRPr="00901687" w:rsidRDefault="00A91833" w:rsidP="00A91833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9016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Str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80EB56" w14:textId="3AF7383F" w:rsidR="00A91833" w:rsidRPr="0068506A" w:rsidRDefault="00A91833" w:rsidP="00A91833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D10169" w14:textId="32CED1E6" w:rsidR="00A91833" w:rsidRPr="0068506A" w:rsidRDefault="00A91833" w:rsidP="00A91833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2FD158" w14:textId="561CED28" w:rsidR="00A91833" w:rsidRPr="0068506A" w:rsidRDefault="00A91833" w:rsidP="00A91833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7ED94A" w14:textId="0E729FAC" w:rsidR="00A91833" w:rsidRPr="0068506A" w:rsidRDefault="00A91833" w:rsidP="00A91833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62A7D3" w14:textId="77777777" w:rsidR="00A91833" w:rsidRPr="0068506A" w:rsidRDefault="00A91833" w:rsidP="00A91833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</w:tbl>
    <w:p w14:paraId="002805BA" w14:textId="44EEDA6A" w:rsidR="000533DD" w:rsidRDefault="000533DD" w:rsidP="000533DD">
      <w:pPr>
        <w:rPr>
          <w:rFonts w:eastAsiaTheme="minorEastAsia"/>
          <w:lang w:eastAsia="zh-CN"/>
        </w:rPr>
      </w:pPr>
    </w:p>
    <w:p w14:paraId="1A3DE7C1" w14:textId="5A76EFD5" w:rsidR="000533DD" w:rsidRDefault="000533DD" w:rsidP="000533DD">
      <w:pPr>
        <w:rPr>
          <w:rFonts w:eastAsiaTheme="minorEastAsia"/>
          <w:lang w:eastAsia="zh-CN"/>
        </w:rPr>
      </w:pPr>
    </w:p>
    <w:p w14:paraId="1FDBA9E7" w14:textId="32C5CED2" w:rsidR="009F2D2D" w:rsidRDefault="009F2D2D" w:rsidP="000533DD">
      <w:pPr>
        <w:rPr>
          <w:rFonts w:eastAsiaTheme="minorEastAsia"/>
          <w:lang w:eastAsia="zh-CN"/>
        </w:rPr>
      </w:pPr>
    </w:p>
    <w:p w14:paraId="699C1DA3" w14:textId="77777777" w:rsidR="009F2D2D" w:rsidRPr="000533DD" w:rsidRDefault="009F2D2D" w:rsidP="000533DD">
      <w:pPr>
        <w:rPr>
          <w:rFonts w:eastAsiaTheme="minorEastAsia"/>
          <w:lang w:eastAsia="zh-CN"/>
        </w:rPr>
      </w:pPr>
    </w:p>
    <w:p w14:paraId="588C730B" w14:textId="6A03BAEC" w:rsidR="00E00047" w:rsidRDefault="00E00047" w:rsidP="00E00047">
      <w:pPr>
        <w:pStyle w:val="Heading3"/>
        <w:rPr>
          <w:rFonts w:ascii="微软雅黑" w:eastAsia="微软雅黑" w:hAnsi="微软雅黑" w:cs="微软雅黑"/>
          <w:i w:val="0"/>
          <w:lang w:eastAsia="zh-CN"/>
        </w:rPr>
      </w:pPr>
      <w:bookmarkStart w:id="50" w:name="_Toc478575206"/>
      <w:r>
        <w:rPr>
          <w:rFonts w:ascii="微软雅黑" w:eastAsia="微软雅黑" w:hAnsi="微软雅黑" w:cs="微软雅黑" w:hint="eastAsia"/>
          <w:i w:val="0"/>
          <w:lang w:eastAsia="zh-CN"/>
        </w:rPr>
        <w:t>增值记录</w:t>
      </w:r>
      <w:bookmarkEnd w:id="50"/>
    </w:p>
    <w:tbl>
      <w:tblPr>
        <w:tblW w:w="8615" w:type="dxa"/>
        <w:tblInd w:w="565" w:type="dxa"/>
        <w:tblLayout w:type="fixed"/>
        <w:tblLook w:val="0000" w:firstRow="0" w:lastRow="0" w:firstColumn="0" w:lastColumn="0" w:noHBand="0" w:noVBand="0"/>
      </w:tblPr>
      <w:tblGrid>
        <w:gridCol w:w="1276"/>
        <w:gridCol w:w="709"/>
        <w:gridCol w:w="709"/>
        <w:gridCol w:w="49"/>
        <w:gridCol w:w="659"/>
        <w:gridCol w:w="75"/>
        <w:gridCol w:w="634"/>
        <w:gridCol w:w="100"/>
        <w:gridCol w:w="609"/>
        <w:gridCol w:w="125"/>
        <w:gridCol w:w="584"/>
        <w:gridCol w:w="150"/>
        <w:gridCol w:w="734"/>
        <w:gridCol w:w="734"/>
        <w:gridCol w:w="734"/>
        <w:gridCol w:w="734"/>
      </w:tblGrid>
      <w:tr w:rsidR="000533DD" w:rsidRPr="00BE0919" w14:paraId="5A861199" w14:textId="77777777" w:rsidTr="00696B6C">
        <w:trPr>
          <w:cantSplit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14:paraId="748C461F" w14:textId="77777777" w:rsidR="000533DD" w:rsidRPr="00CD346B" w:rsidRDefault="000533DD" w:rsidP="00696B6C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 w:hint="eastAsia"/>
              </w:rPr>
              <w:t>页面名称</w:t>
            </w:r>
          </w:p>
        </w:tc>
        <w:tc>
          <w:tcPr>
            <w:tcW w:w="7339" w:type="dxa"/>
            <w:gridSpan w:val="1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46B115E" w14:textId="2FE00E39" w:rsidR="000533DD" w:rsidRPr="00BE0919" w:rsidRDefault="00E273BF" w:rsidP="00696B6C">
            <w:pPr>
              <w:pStyle w:val="a4"/>
              <w:snapToGrid w:val="0"/>
              <w:spacing w:after="120"/>
              <w:ind w:right="200"/>
              <w:jc w:val="left"/>
              <w:rPr>
                <w:rFonts w:ascii="微软雅黑" w:eastAsia="微软雅黑" w:hAnsi="微软雅黑"/>
                <w:sz w:val="20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0"/>
                <w:lang w:eastAsia="zh-CN"/>
              </w:rPr>
              <w:t>增值记录</w:t>
            </w:r>
            <w:r w:rsidR="000533DD">
              <w:rPr>
                <w:rFonts w:ascii="微软雅黑" w:eastAsia="微软雅黑" w:hAnsi="微软雅黑" w:hint="eastAsia"/>
                <w:sz w:val="20"/>
                <w:lang w:eastAsia="zh-CN"/>
              </w:rPr>
              <w:t>列表</w:t>
            </w:r>
          </w:p>
        </w:tc>
      </w:tr>
      <w:tr w:rsidR="000533DD" w14:paraId="2CA8D5B9" w14:textId="77777777" w:rsidTr="00696B6C">
        <w:trPr>
          <w:cantSplit/>
          <w:trHeight w:val="381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14:paraId="645DFB3D" w14:textId="77777777" w:rsidR="000533DD" w:rsidRDefault="000533DD" w:rsidP="00696B6C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 w:hint="eastAsia"/>
              </w:rPr>
              <w:t>描述</w:t>
            </w:r>
          </w:p>
        </w:tc>
        <w:tc>
          <w:tcPr>
            <w:tcW w:w="7339" w:type="dxa"/>
            <w:gridSpan w:val="1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7C3924" w14:textId="28A1196A" w:rsidR="000533DD" w:rsidRDefault="00E273BF" w:rsidP="00696B6C">
            <w:pPr>
              <w:pStyle w:val="a4"/>
              <w:snapToGrid w:val="0"/>
              <w:spacing w:after="120"/>
              <w:ind w:right="200"/>
              <w:jc w:val="left"/>
              <w:rPr>
                <w:rFonts w:ascii="微软雅黑" w:eastAsia="微软雅黑" w:hAnsi="微软雅黑"/>
                <w:sz w:val="20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0"/>
                <w:lang w:eastAsia="zh-CN"/>
              </w:rPr>
              <w:t>显示所有增值记录</w:t>
            </w:r>
            <w:r w:rsidR="000533DD">
              <w:rPr>
                <w:rFonts w:ascii="微软雅黑" w:eastAsia="微软雅黑" w:hAnsi="微软雅黑" w:hint="eastAsia"/>
                <w:sz w:val="20"/>
                <w:lang w:eastAsia="zh-CN"/>
              </w:rPr>
              <w:t>信息</w:t>
            </w:r>
          </w:p>
        </w:tc>
      </w:tr>
      <w:tr w:rsidR="000533DD" w:rsidRPr="00BE0919" w14:paraId="1198557A" w14:textId="77777777" w:rsidTr="00696B6C">
        <w:trPr>
          <w:cantSplit/>
          <w:trHeight w:val="381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14:paraId="641BE429" w14:textId="77777777" w:rsidR="000533DD" w:rsidRPr="00CD346B" w:rsidRDefault="000533DD" w:rsidP="00696B6C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 w:hint="eastAsia"/>
              </w:rPr>
              <w:t>页面类型</w:t>
            </w:r>
          </w:p>
        </w:tc>
        <w:tc>
          <w:tcPr>
            <w:tcW w:w="7339" w:type="dxa"/>
            <w:gridSpan w:val="1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0CDD73" w14:textId="77777777" w:rsidR="000533DD" w:rsidRPr="00BE0919" w:rsidRDefault="000533DD" w:rsidP="00696B6C">
            <w:pPr>
              <w:pStyle w:val="a4"/>
              <w:snapToGrid w:val="0"/>
              <w:spacing w:after="120"/>
              <w:ind w:right="200"/>
              <w:jc w:val="left"/>
              <w:rPr>
                <w:rFonts w:ascii="微软雅黑" w:eastAsia="微软雅黑" w:hAnsi="微软雅黑"/>
                <w:sz w:val="20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0"/>
                <w:lang w:eastAsia="zh-CN"/>
              </w:rPr>
              <w:t>列表</w:t>
            </w:r>
          </w:p>
        </w:tc>
      </w:tr>
      <w:tr w:rsidR="000533DD" w:rsidRPr="004D026E" w14:paraId="4048047A" w14:textId="77777777" w:rsidTr="00696B6C">
        <w:trPr>
          <w:cantSplit/>
          <w:trHeight w:val="353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14:paraId="1C13F4DA" w14:textId="77777777" w:rsidR="000533DD" w:rsidRPr="00CD346B" w:rsidRDefault="000533DD" w:rsidP="00696B6C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lang w:eastAsia="zh-HK"/>
              </w:rPr>
            </w:pPr>
            <w:r>
              <w:rPr>
                <w:rFonts w:ascii="Arial Unicode MS" w:eastAsia="Arial Unicode MS" w:hAnsi="Arial Unicode MS" w:cs="Arial Unicode MS" w:hint="eastAsia"/>
                <w:lang w:eastAsia="zh-HK"/>
              </w:rPr>
              <w:t>工具栏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4A50645" w14:textId="77777777" w:rsidR="000533DD" w:rsidRPr="004D026E" w:rsidRDefault="000533DD" w:rsidP="00696B6C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</w:p>
        </w:tc>
        <w:tc>
          <w:tcPr>
            <w:tcW w:w="75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9EE4BF4" w14:textId="77777777" w:rsidR="000533DD" w:rsidRPr="004D026E" w:rsidRDefault="000533DD" w:rsidP="00696B6C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</w:p>
        </w:tc>
        <w:tc>
          <w:tcPr>
            <w:tcW w:w="7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E47CAD" w14:textId="77777777" w:rsidR="000533DD" w:rsidRPr="004D026E" w:rsidRDefault="000533DD" w:rsidP="00696B6C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</w:p>
        </w:tc>
        <w:tc>
          <w:tcPr>
            <w:tcW w:w="7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8FB2B0" w14:textId="77777777" w:rsidR="000533DD" w:rsidRPr="004D026E" w:rsidRDefault="000533DD" w:rsidP="00696B6C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</w:p>
        </w:tc>
        <w:tc>
          <w:tcPr>
            <w:tcW w:w="7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8C712D6" w14:textId="77777777" w:rsidR="000533DD" w:rsidRPr="004D026E" w:rsidRDefault="000533DD" w:rsidP="00696B6C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  <w:lang w:eastAsia="zh-CN"/>
              </w:rPr>
              <w:t>详</w:t>
            </w:r>
          </w:p>
        </w:tc>
        <w:tc>
          <w:tcPr>
            <w:tcW w:w="7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82A49D3" w14:textId="77777777" w:rsidR="000533DD" w:rsidRPr="00FD200F" w:rsidRDefault="000533DD" w:rsidP="00696B6C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color w:val="A6A6A6" w:themeColor="background1" w:themeShade="A6"/>
                <w:sz w:val="16"/>
                <w:szCs w:val="16"/>
                <w:lang w:eastAsia="zh-CN"/>
              </w:rPr>
            </w:pPr>
            <w:r w:rsidRPr="00FD200F">
              <w:rPr>
                <w:rFonts w:ascii="微软雅黑" w:eastAsia="微软雅黑" w:hAnsi="微软雅黑" w:hint="eastAsia"/>
                <w:color w:val="A6A6A6" w:themeColor="background1" w:themeShade="A6"/>
                <w:sz w:val="16"/>
                <w:szCs w:val="16"/>
                <w:lang w:eastAsia="zh-CN"/>
              </w:rPr>
              <w:t>增</w:t>
            </w:r>
          </w:p>
        </w:tc>
        <w:tc>
          <w:tcPr>
            <w:tcW w:w="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5EF253" w14:textId="77777777" w:rsidR="000533DD" w:rsidRPr="00FD200F" w:rsidRDefault="000533DD" w:rsidP="00696B6C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color w:val="A6A6A6" w:themeColor="background1" w:themeShade="A6"/>
                <w:sz w:val="16"/>
                <w:szCs w:val="16"/>
                <w:lang w:eastAsia="zh-CN"/>
              </w:rPr>
            </w:pPr>
            <w:r w:rsidRPr="00FD200F">
              <w:rPr>
                <w:rFonts w:ascii="微软雅黑" w:eastAsia="微软雅黑" w:hAnsi="微软雅黑" w:hint="eastAsia"/>
                <w:color w:val="A6A6A6" w:themeColor="background1" w:themeShade="A6"/>
                <w:sz w:val="16"/>
                <w:szCs w:val="16"/>
                <w:lang w:eastAsia="zh-CN"/>
              </w:rPr>
              <w:t>改</w:t>
            </w:r>
          </w:p>
        </w:tc>
        <w:tc>
          <w:tcPr>
            <w:tcW w:w="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A834FB7" w14:textId="77777777" w:rsidR="000533DD" w:rsidRPr="00FD200F" w:rsidRDefault="000533DD" w:rsidP="00696B6C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color w:val="A6A6A6" w:themeColor="background1" w:themeShade="A6"/>
                <w:sz w:val="16"/>
                <w:szCs w:val="16"/>
                <w:lang w:eastAsia="zh-CN"/>
              </w:rPr>
            </w:pPr>
            <w:r w:rsidRPr="00FD200F">
              <w:rPr>
                <w:rFonts w:ascii="微软雅黑" w:eastAsia="微软雅黑" w:hAnsi="微软雅黑" w:hint="eastAsia"/>
                <w:color w:val="A6A6A6" w:themeColor="background1" w:themeShade="A6"/>
                <w:sz w:val="16"/>
                <w:szCs w:val="16"/>
                <w:lang w:eastAsia="zh-CN"/>
              </w:rPr>
              <w:t>删</w:t>
            </w:r>
          </w:p>
        </w:tc>
        <w:tc>
          <w:tcPr>
            <w:tcW w:w="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A95F92C" w14:textId="77777777" w:rsidR="000533DD" w:rsidRPr="004D026E" w:rsidRDefault="000533DD" w:rsidP="00696B6C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  <w:lang w:eastAsia="zh-CN"/>
              </w:rPr>
              <w:t>设</w:t>
            </w:r>
          </w:p>
        </w:tc>
        <w:tc>
          <w:tcPr>
            <w:tcW w:w="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684D0B8" w14:textId="77777777" w:rsidR="000533DD" w:rsidRPr="004D026E" w:rsidRDefault="000533DD" w:rsidP="00696B6C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  <w:lang w:eastAsia="zh-CN"/>
              </w:rPr>
              <w:t>查</w:t>
            </w:r>
          </w:p>
        </w:tc>
      </w:tr>
      <w:tr w:rsidR="000533DD" w:rsidRPr="003C5BB6" w14:paraId="243B781C" w14:textId="77777777" w:rsidTr="00696B6C">
        <w:trPr>
          <w:cantSplit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 w:themeFill="background1" w:themeFillShade="F2"/>
            <w:vAlign w:val="center"/>
          </w:tcPr>
          <w:p w14:paraId="25E089CC" w14:textId="77777777" w:rsidR="000533DD" w:rsidRDefault="000533DD" w:rsidP="00696B6C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Cs w:val="0"/>
                <w:iCs/>
                <w:sz w:val="20"/>
                <w:lang w:eastAsia="zh-CN"/>
              </w:rPr>
            </w:pPr>
            <w:r>
              <w:rPr>
                <w:rFonts w:ascii="Arial Unicode MS" w:eastAsia="Arial Unicode MS" w:hAnsi="Arial Unicode MS" w:cs="Arial Unicode MS" w:hint="eastAsia"/>
                <w:bCs w:val="0"/>
                <w:iCs/>
                <w:sz w:val="20"/>
                <w:lang w:eastAsia="zh-CN"/>
              </w:rPr>
              <w:t>其它要求</w:t>
            </w:r>
          </w:p>
        </w:tc>
        <w:tc>
          <w:tcPr>
            <w:tcW w:w="7339" w:type="dxa"/>
            <w:gridSpan w:val="1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21329E8" w14:textId="77777777" w:rsidR="000533DD" w:rsidRPr="003C5BB6" w:rsidRDefault="000533DD" w:rsidP="00696B6C">
            <w:pPr>
              <w:pStyle w:val="a4"/>
              <w:snapToGrid w:val="0"/>
              <w:spacing w:after="120"/>
              <w:ind w:right="200"/>
              <w:jc w:val="left"/>
              <w:rPr>
                <w:rFonts w:ascii="微软雅黑" w:eastAsia="微软雅黑" w:hAnsi="微软雅黑"/>
                <w:iCs/>
                <w:kern w:val="0"/>
                <w:sz w:val="20"/>
                <w:lang w:eastAsia="zh-CN"/>
              </w:rPr>
            </w:pPr>
          </w:p>
        </w:tc>
      </w:tr>
      <w:tr w:rsidR="000533DD" w:rsidRPr="0057535E" w14:paraId="7E6658EC" w14:textId="77777777" w:rsidTr="00696B6C">
        <w:trPr>
          <w:cantSplit/>
          <w:trHeight w:val="450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14:paraId="187B80F2" w14:textId="77777777" w:rsidR="000533DD" w:rsidRPr="0057535E" w:rsidRDefault="000533DD" w:rsidP="00696B6C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列名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14:paraId="550E9549" w14:textId="77777777" w:rsidR="000533DD" w:rsidRPr="0057535E" w:rsidRDefault="000533DD" w:rsidP="00696B6C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宽度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14:paraId="2B81F567" w14:textId="77777777" w:rsidR="000533DD" w:rsidRPr="0057535E" w:rsidRDefault="000533DD" w:rsidP="00696B6C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显示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33B028C4" w14:textId="77777777" w:rsidR="000533DD" w:rsidRPr="0057535E" w:rsidRDefault="000533DD" w:rsidP="00696B6C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排序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0818B176" w14:textId="77777777" w:rsidR="000533DD" w:rsidRPr="0057535E" w:rsidRDefault="000533DD" w:rsidP="00696B6C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搜索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365CAF92" w14:textId="77777777" w:rsidR="000533DD" w:rsidRPr="0057535E" w:rsidRDefault="000533DD" w:rsidP="00696B6C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新增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1CC83441" w14:textId="77777777" w:rsidR="000533DD" w:rsidRPr="0057535E" w:rsidRDefault="000533DD" w:rsidP="00696B6C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编辑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47896EA4" w14:textId="77777777" w:rsidR="000533DD" w:rsidRPr="0057535E" w:rsidRDefault="000533DD" w:rsidP="00696B6C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约束</w:t>
            </w:r>
            <w:r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备注</w:t>
            </w:r>
          </w:p>
        </w:tc>
      </w:tr>
      <w:tr w:rsidR="0079477D" w:rsidRPr="0068506A" w14:paraId="5DD616C8" w14:textId="77777777" w:rsidTr="00696B6C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76E63A6" w14:textId="28E08F41" w:rsidR="0079477D" w:rsidRPr="004D026E" w:rsidRDefault="0079477D" w:rsidP="0079477D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编号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0F1B258" w14:textId="03FFB608" w:rsidR="0079477D" w:rsidRPr="0068506A" w:rsidRDefault="00277487" w:rsidP="0079477D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80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353A80B" w14:textId="089D094D" w:rsidR="0079477D" w:rsidRPr="0068506A" w:rsidRDefault="0079477D" w:rsidP="0079477D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Str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62922C" w14:textId="4A599823" w:rsidR="0079477D" w:rsidRPr="0068506A" w:rsidRDefault="0079477D" w:rsidP="0079477D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&lt;&gt;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8E9CA4" w14:textId="4F374900" w:rsidR="0079477D" w:rsidRPr="0068506A" w:rsidRDefault="0079477D" w:rsidP="0079477D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1C26C1" w14:textId="53561657" w:rsidR="0079477D" w:rsidRPr="0068506A" w:rsidRDefault="0079477D" w:rsidP="0079477D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079887" w14:textId="0C7217FD" w:rsidR="0079477D" w:rsidRPr="0068506A" w:rsidRDefault="0079477D" w:rsidP="0079477D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73216C" w14:textId="77777777" w:rsidR="0079477D" w:rsidRPr="0068506A" w:rsidRDefault="0079477D" w:rsidP="0079477D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</w:p>
        </w:tc>
      </w:tr>
      <w:tr w:rsidR="0079477D" w:rsidRPr="0068506A" w14:paraId="126F5EC5" w14:textId="77777777" w:rsidTr="00696B6C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934DBBB" w14:textId="0157EA2A" w:rsidR="0079477D" w:rsidRPr="004D026E" w:rsidRDefault="0079477D" w:rsidP="0079477D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用户充值编号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BDE9668" w14:textId="28D078E4" w:rsidR="0079477D" w:rsidRPr="0068506A" w:rsidRDefault="00F77C87" w:rsidP="0079477D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110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53D0F31" w14:textId="53F50793" w:rsidR="0079477D" w:rsidRPr="0068506A" w:rsidRDefault="0079477D" w:rsidP="0079477D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Num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7C8492" w14:textId="7F809AE6" w:rsidR="0079477D" w:rsidRPr="0068506A" w:rsidRDefault="0079477D" w:rsidP="0079477D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F6B099" w14:textId="2A9C4AA0" w:rsidR="0079477D" w:rsidRPr="0068506A" w:rsidRDefault="0079477D" w:rsidP="0079477D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E1DC70" w14:textId="4133B894" w:rsidR="0079477D" w:rsidRPr="0068506A" w:rsidRDefault="0079477D" w:rsidP="0079477D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D27C19" w14:textId="100F0906" w:rsidR="0079477D" w:rsidRPr="0068506A" w:rsidRDefault="0079477D" w:rsidP="0079477D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EF8288" w14:textId="77777777" w:rsidR="0079477D" w:rsidRPr="0068506A" w:rsidRDefault="0079477D" w:rsidP="0079477D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</w:p>
        </w:tc>
      </w:tr>
      <w:tr w:rsidR="0079477D" w:rsidRPr="0068506A" w14:paraId="60768576" w14:textId="77777777" w:rsidTr="00696B6C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5936A5B" w14:textId="2D47A09A" w:rsidR="0079477D" w:rsidRDefault="0079477D" w:rsidP="0079477D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代理商编号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3640725" w14:textId="3F2BA51A" w:rsidR="0079477D" w:rsidRPr="0068506A" w:rsidRDefault="00F77C87" w:rsidP="0079477D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140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F72C0FF" w14:textId="5F14AA7B" w:rsidR="0079477D" w:rsidRPr="0068506A" w:rsidRDefault="0079477D" w:rsidP="0079477D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Str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62FD6E" w14:textId="3337E1F4" w:rsidR="0079477D" w:rsidRPr="0068506A" w:rsidRDefault="0079477D" w:rsidP="0079477D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A15C79" w14:textId="617D9B1B" w:rsidR="0079477D" w:rsidRPr="0068506A" w:rsidRDefault="00E278C3" w:rsidP="0079477D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SEL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655D01" w14:textId="783CCE25" w:rsidR="0079477D" w:rsidRPr="0068506A" w:rsidRDefault="0079477D" w:rsidP="0079477D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ADE167" w14:textId="2BD9EE6E" w:rsidR="0079477D" w:rsidRPr="0068506A" w:rsidRDefault="0079477D" w:rsidP="0079477D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AD17CA" w14:textId="3703D22B" w:rsidR="0079477D" w:rsidRPr="0068506A" w:rsidRDefault="0079477D" w:rsidP="0079477D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</w:p>
        </w:tc>
      </w:tr>
      <w:tr w:rsidR="0079477D" w:rsidRPr="0068506A" w14:paraId="50532FA2" w14:textId="77777777" w:rsidTr="00696B6C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DEADAFB" w14:textId="0B099431" w:rsidR="0079477D" w:rsidRDefault="0079477D" w:rsidP="0079477D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折扣（%）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5DFA439" w14:textId="640D1B7A" w:rsidR="0079477D" w:rsidRPr="0068506A" w:rsidRDefault="00277487" w:rsidP="0079477D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80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FAC2521" w14:textId="25695D66" w:rsidR="0079477D" w:rsidRPr="0068506A" w:rsidRDefault="00763CFD" w:rsidP="0079477D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Str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1937BC" w14:textId="1B24EC44" w:rsidR="0079477D" w:rsidRPr="0068506A" w:rsidRDefault="0079477D" w:rsidP="0079477D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7BEB7C" w14:textId="39242C15" w:rsidR="0079477D" w:rsidRPr="0068506A" w:rsidRDefault="00E278C3" w:rsidP="0079477D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IN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05B2C3" w14:textId="4FBD4D1D" w:rsidR="0079477D" w:rsidRPr="0068506A" w:rsidRDefault="0079477D" w:rsidP="0079477D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A7BDF5" w14:textId="629CB97A" w:rsidR="0079477D" w:rsidRPr="0068506A" w:rsidRDefault="0079477D" w:rsidP="0079477D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2F0EAF" w14:textId="77777777" w:rsidR="0079477D" w:rsidRPr="0068506A" w:rsidRDefault="0079477D" w:rsidP="0079477D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</w:p>
        </w:tc>
      </w:tr>
      <w:tr w:rsidR="0079477D" w:rsidRPr="0068506A" w14:paraId="58A4A8C3" w14:textId="77777777" w:rsidTr="00696B6C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2572E73" w14:textId="557EB87D" w:rsidR="0079477D" w:rsidRDefault="0079477D" w:rsidP="0079477D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充值金额（元）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59DA808" w14:textId="368C536C" w:rsidR="0079477D" w:rsidRPr="0068506A" w:rsidRDefault="00F77C87" w:rsidP="0079477D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80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C43DB81" w14:textId="492280E7" w:rsidR="0079477D" w:rsidRPr="0068506A" w:rsidRDefault="0079477D" w:rsidP="0079477D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Num</w:t>
            </w:r>
            <w:r w:rsidR="00763CFD"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(.2)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4897DE" w14:textId="18C01542" w:rsidR="0079477D" w:rsidRPr="0068506A" w:rsidRDefault="0079477D" w:rsidP="0079477D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F6D55F" w14:textId="72B415C7" w:rsidR="0079477D" w:rsidRPr="0068506A" w:rsidRDefault="00E278C3" w:rsidP="0079477D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IN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64806A" w14:textId="2C442C20" w:rsidR="0079477D" w:rsidRPr="0068506A" w:rsidRDefault="0079477D" w:rsidP="0079477D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9F59B9" w14:textId="318478C4" w:rsidR="0079477D" w:rsidRPr="0068506A" w:rsidRDefault="0079477D" w:rsidP="0079477D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41C162" w14:textId="77777777" w:rsidR="0079477D" w:rsidRPr="0068506A" w:rsidRDefault="0079477D" w:rsidP="0079477D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</w:p>
        </w:tc>
      </w:tr>
      <w:tr w:rsidR="00763CFD" w:rsidRPr="0068506A" w14:paraId="358F7497" w14:textId="77777777" w:rsidTr="00696B6C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FEB2AB7" w14:textId="6BDC0844" w:rsidR="00763CFD" w:rsidRPr="004D026E" w:rsidRDefault="00763CFD" w:rsidP="00763CFD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充值前金额（元）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BD27B35" w14:textId="33799077" w:rsidR="00763CFD" w:rsidRPr="0068506A" w:rsidRDefault="00F77C87" w:rsidP="00763CFD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80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4CD7A19" w14:textId="636D8563" w:rsidR="00763CFD" w:rsidRPr="0068506A" w:rsidRDefault="00763CFD" w:rsidP="00763CFD">
            <w:pPr>
              <w:pStyle w:val="a5"/>
              <w:snapToGrid w:val="0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Num</w:t>
            </w: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(.2)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D1BC64" w14:textId="7C1F622C" w:rsidR="00763CFD" w:rsidRPr="0068506A" w:rsidRDefault="00763CFD" w:rsidP="00763CFD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3521B7" w14:textId="45646665" w:rsidR="00763CFD" w:rsidRPr="0068506A" w:rsidRDefault="00E278C3" w:rsidP="00763CFD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IN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5B5E13" w14:textId="4E5D9241" w:rsidR="00763CFD" w:rsidRPr="0068506A" w:rsidRDefault="00763CFD" w:rsidP="00763CFD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34A44A" w14:textId="354A239D" w:rsidR="00763CFD" w:rsidRPr="0068506A" w:rsidRDefault="00763CFD" w:rsidP="00763CFD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8F9D3A" w14:textId="77777777" w:rsidR="00763CFD" w:rsidRPr="0068506A" w:rsidRDefault="00763CFD" w:rsidP="00763CFD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763CFD" w:rsidRPr="0068506A" w14:paraId="398BDE18" w14:textId="77777777" w:rsidTr="00696B6C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B789960" w14:textId="1FE38ED0" w:rsidR="00763CFD" w:rsidRPr="004D026E" w:rsidRDefault="00763CFD" w:rsidP="00763CFD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充值后金额（元）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CA0CD85" w14:textId="7CF47069" w:rsidR="00763CFD" w:rsidRPr="0068506A" w:rsidRDefault="00F77C87" w:rsidP="00763CFD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80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FF93264" w14:textId="7E5C1300" w:rsidR="00763CFD" w:rsidRPr="0068506A" w:rsidRDefault="00763CFD" w:rsidP="00763CFD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Num</w:t>
            </w: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(.2)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0F26AF" w14:textId="681F26A6" w:rsidR="00763CFD" w:rsidRPr="0068506A" w:rsidRDefault="00763CFD" w:rsidP="00763CFD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4BC0E5" w14:textId="7A1A7136" w:rsidR="00763CFD" w:rsidRPr="0068506A" w:rsidRDefault="00E278C3" w:rsidP="00763CFD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IN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33E94F" w14:textId="2E9AC4C3" w:rsidR="00763CFD" w:rsidRPr="0068506A" w:rsidRDefault="00763CFD" w:rsidP="00763CFD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8A468E" w14:textId="5B0FB324" w:rsidR="00763CFD" w:rsidRPr="0068506A" w:rsidRDefault="00763CFD" w:rsidP="00763CFD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C17AAC" w14:textId="77777777" w:rsidR="00763CFD" w:rsidRPr="0068506A" w:rsidRDefault="00763CFD" w:rsidP="00763CFD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763CFD" w:rsidRPr="0068506A" w14:paraId="47C1A406" w14:textId="77777777" w:rsidTr="00696B6C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5D40EBE" w14:textId="062CED78" w:rsidR="00763CFD" w:rsidRPr="00901687" w:rsidRDefault="00763CFD" w:rsidP="00763CFD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8"/>
                <w:szCs w:val="18"/>
                <w:lang w:eastAsia="zh-CN"/>
              </w:rPr>
            </w:pPr>
            <w:r w:rsidRPr="009016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8"/>
                <w:szCs w:val="18"/>
                <w:lang w:eastAsia="zh-CN"/>
              </w:rPr>
              <w:t>备注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346688F" w14:textId="788D5F84" w:rsidR="00763CFD" w:rsidRPr="00901687" w:rsidRDefault="00F77C87" w:rsidP="00763CFD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9016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110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F263879" w14:textId="4DB8091D" w:rsidR="00763CFD" w:rsidRPr="00901687" w:rsidRDefault="00763CFD" w:rsidP="00763CFD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9016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Str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5163FB" w14:textId="15596643" w:rsidR="00763CFD" w:rsidRPr="0068506A" w:rsidRDefault="00763CFD" w:rsidP="00763CFD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756EEC" w14:textId="2B12858E" w:rsidR="00763CFD" w:rsidRPr="0068506A" w:rsidRDefault="00763CFD" w:rsidP="00763CFD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2D2C4D" w14:textId="276F8AB3" w:rsidR="00763CFD" w:rsidRPr="0068506A" w:rsidRDefault="00763CFD" w:rsidP="00763CFD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095447" w14:textId="01F04A0A" w:rsidR="00763CFD" w:rsidRPr="0068506A" w:rsidRDefault="00763CFD" w:rsidP="00763CFD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F2D426" w14:textId="77777777" w:rsidR="00763CFD" w:rsidRPr="0068506A" w:rsidRDefault="00763CFD" w:rsidP="00763CFD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763CFD" w:rsidRPr="0068506A" w14:paraId="72D1089E" w14:textId="77777777" w:rsidTr="00696B6C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ABE66E6" w14:textId="03271BF1" w:rsidR="00763CFD" w:rsidRDefault="00763CFD" w:rsidP="00763CFD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修改时间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57E74E6" w14:textId="4BBA43B2" w:rsidR="00763CFD" w:rsidRPr="0068506A" w:rsidRDefault="00F77C87" w:rsidP="00763CFD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140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F57723E" w14:textId="7F2E62F5" w:rsidR="00763CFD" w:rsidRDefault="00763CFD" w:rsidP="00763CFD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Date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C6BACB" w14:textId="1B4884FB" w:rsidR="00763CFD" w:rsidRDefault="00763CFD" w:rsidP="00763CFD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F8EAC4" w14:textId="37039C3F" w:rsidR="00763CFD" w:rsidRDefault="00763CFD" w:rsidP="00763CFD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53460F" w14:textId="73F8EC00" w:rsidR="00763CFD" w:rsidRDefault="00763CFD" w:rsidP="00763CFD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B373A9" w14:textId="69210417" w:rsidR="00763CFD" w:rsidRDefault="00763CFD" w:rsidP="00763CFD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68D571" w14:textId="77777777" w:rsidR="00763CFD" w:rsidRPr="0068506A" w:rsidRDefault="00763CFD" w:rsidP="00763CFD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763CFD" w:rsidRPr="0068506A" w14:paraId="59C10757" w14:textId="77777777" w:rsidTr="00696B6C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8449AEB" w14:textId="72325DA4" w:rsidR="00763CFD" w:rsidRPr="00901687" w:rsidRDefault="00763CFD" w:rsidP="00763CFD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8"/>
                <w:szCs w:val="18"/>
                <w:lang w:eastAsia="zh-CN"/>
              </w:rPr>
            </w:pPr>
            <w:r w:rsidRPr="009016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8"/>
                <w:szCs w:val="18"/>
                <w:lang w:eastAsia="zh-CN"/>
              </w:rPr>
              <w:t>修改人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AF81D95" w14:textId="788DD2EE" w:rsidR="00763CFD" w:rsidRPr="00901687" w:rsidRDefault="00F77C87" w:rsidP="00763CFD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9016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80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B93D2C3" w14:textId="403E77EF" w:rsidR="00763CFD" w:rsidRPr="00901687" w:rsidRDefault="00763CFD" w:rsidP="00763CFD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9016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Str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0989C8" w14:textId="05A9FAC3" w:rsidR="00763CFD" w:rsidRDefault="00763CFD" w:rsidP="00763CFD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F7C31B" w14:textId="1ED31904" w:rsidR="00763CFD" w:rsidRDefault="00763CFD" w:rsidP="00763CFD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04A99D" w14:textId="34BDB5A9" w:rsidR="00763CFD" w:rsidRDefault="00763CFD" w:rsidP="00763CFD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EBDED4" w14:textId="4330671C" w:rsidR="00763CFD" w:rsidRDefault="00763CFD" w:rsidP="00763CFD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D028FB" w14:textId="77777777" w:rsidR="00763CFD" w:rsidRPr="0068506A" w:rsidRDefault="00763CFD" w:rsidP="00763CFD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763CFD" w:rsidRPr="0068506A" w14:paraId="1C3C8BC5" w14:textId="77777777" w:rsidTr="00696B6C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D436CA5" w14:textId="54F86586" w:rsidR="00763CFD" w:rsidRPr="00901687" w:rsidRDefault="00763CFD" w:rsidP="00763CFD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8"/>
                <w:szCs w:val="18"/>
                <w:lang w:eastAsia="zh-CN"/>
              </w:rPr>
            </w:pPr>
            <w:r w:rsidRPr="009016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8"/>
                <w:szCs w:val="18"/>
                <w:lang w:eastAsia="zh-CN"/>
              </w:rPr>
              <w:t>创建时间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EABE030" w14:textId="17C665FD" w:rsidR="00763CFD" w:rsidRPr="00901687" w:rsidRDefault="00F77C87" w:rsidP="00763CFD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9016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140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2C48102" w14:textId="1BA416E0" w:rsidR="00763CFD" w:rsidRPr="00901687" w:rsidRDefault="00763CFD" w:rsidP="00763CFD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9016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Date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95EF08" w14:textId="4A97D83B" w:rsidR="00763CFD" w:rsidRDefault="00763CFD" w:rsidP="00763CFD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0006C8" w14:textId="40C487F3" w:rsidR="00763CFD" w:rsidRDefault="00763CFD" w:rsidP="00763CFD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1110AE" w14:textId="50EE8552" w:rsidR="00763CFD" w:rsidRDefault="00763CFD" w:rsidP="00763CFD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B9BDF3" w14:textId="226811DC" w:rsidR="00763CFD" w:rsidRDefault="00763CFD" w:rsidP="00763CFD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B8EBD8" w14:textId="77777777" w:rsidR="00763CFD" w:rsidRPr="0068506A" w:rsidRDefault="00763CFD" w:rsidP="00763CFD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763CFD" w:rsidRPr="0068506A" w14:paraId="71F71D09" w14:textId="77777777" w:rsidTr="00696B6C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9CAD749" w14:textId="22C405E2" w:rsidR="00763CFD" w:rsidRPr="00901687" w:rsidRDefault="00763CFD" w:rsidP="00763CFD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8"/>
                <w:szCs w:val="18"/>
                <w:lang w:eastAsia="zh-CN"/>
              </w:rPr>
            </w:pPr>
            <w:r w:rsidRPr="009016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8"/>
                <w:szCs w:val="18"/>
                <w:lang w:eastAsia="zh-CN"/>
              </w:rPr>
              <w:t>创建人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5B1F9BD" w14:textId="6A74D82D" w:rsidR="00763CFD" w:rsidRPr="00901687" w:rsidRDefault="00F77C87" w:rsidP="00763CFD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9016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80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7C6A8EB" w14:textId="324D3719" w:rsidR="00763CFD" w:rsidRPr="00901687" w:rsidRDefault="00763CFD" w:rsidP="00763CFD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9016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Str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4B105F" w14:textId="08662783" w:rsidR="00763CFD" w:rsidRDefault="00763CFD" w:rsidP="00763CFD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BFCD8C" w14:textId="2D2342A6" w:rsidR="00763CFD" w:rsidRDefault="00763CFD" w:rsidP="00763CFD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3D672D" w14:textId="1AB1FA17" w:rsidR="00763CFD" w:rsidRDefault="00763CFD" w:rsidP="00763CFD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ABF1BB" w14:textId="3B7961C9" w:rsidR="00763CFD" w:rsidRDefault="00763CFD" w:rsidP="00763CFD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65583E" w14:textId="77777777" w:rsidR="00763CFD" w:rsidRPr="0068506A" w:rsidRDefault="00763CFD" w:rsidP="00763CFD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</w:tbl>
    <w:p w14:paraId="2C26F0C3" w14:textId="707361BE" w:rsidR="000533DD" w:rsidRDefault="000533DD" w:rsidP="000533DD">
      <w:pPr>
        <w:rPr>
          <w:rFonts w:eastAsiaTheme="minorEastAsia"/>
          <w:lang w:eastAsia="zh-CN"/>
        </w:rPr>
      </w:pPr>
    </w:p>
    <w:p w14:paraId="15799676" w14:textId="77777777" w:rsidR="000533DD" w:rsidRPr="000533DD" w:rsidRDefault="000533DD" w:rsidP="000533DD">
      <w:pPr>
        <w:rPr>
          <w:rFonts w:eastAsiaTheme="minorEastAsia"/>
          <w:lang w:eastAsia="zh-CN"/>
        </w:rPr>
      </w:pPr>
    </w:p>
    <w:p w14:paraId="53B3F688" w14:textId="1C68F8CE" w:rsidR="000533DD" w:rsidRPr="003E5093" w:rsidRDefault="00E00047" w:rsidP="000533DD">
      <w:pPr>
        <w:pStyle w:val="Heading3"/>
        <w:rPr>
          <w:rFonts w:ascii="微软雅黑" w:eastAsia="微软雅黑" w:hAnsi="微软雅黑" w:cs="微软雅黑"/>
          <w:i w:val="0"/>
          <w:lang w:eastAsia="zh-CN"/>
        </w:rPr>
      </w:pPr>
      <w:bookmarkStart w:id="51" w:name="_Toc478575207"/>
      <w:r>
        <w:rPr>
          <w:rFonts w:ascii="微软雅黑" w:eastAsia="微软雅黑" w:hAnsi="微软雅黑" w:cs="微软雅黑" w:hint="eastAsia"/>
          <w:i w:val="0"/>
          <w:lang w:eastAsia="zh-CN"/>
        </w:rPr>
        <w:t>扣费记录</w:t>
      </w:r>
      <w:bookmarkEnd w:id="51"/>
    </w:p>
    <w:tbl>
      <w:tblPr>
        <w:tblW w:w="8615" w:type="dxa"/>
        <w:tblInd w:w="565" w:type="dxa"/>
        <w:tblLayout w:type="fixed"/>
        <w:tblLook w:val="0000" w:firstRow="0" w:lastRow="0" w:firstColumn="0" w:lastColumn="0" w:noHBand="0" w:noVBand="0"/>
      </w:tblPr>
      <w:tblGrid>
        <w:gridCol w:w="1276"/>
        <w:gridCol w:w="709"/>
        <w:gridCol w:w="709"/>
        <w:gridCol w:w="49"/>
        <w:gridCol w:w="659"/>
        <w:gridCol w:w="75"/>
        <w:gridCol w:w="634"/>
        <w:gridCol w:w="100"/>
        <w:gridCol w:w="609"/>
        <w:gridCol w:w="125"/>
        <w:gridCol w:w="584"/>
        <w:gridCol w:w="150"/>
        <w:gridCol w:w="734"/>
        <w:gridCol w:w="734"/>
        <w:gridCol w:w="734"/>
        <w:gridCol w:w="734"/>
      </w:tblGrid>
      <w:tr w:rsidR="000533DD" w:rsidRPr="00BE0919" w14:paraId="7AE89462" w14:textId="77777777" w:rsidTr="00696B6C">
        <w:trPr>
          <w:cantSplit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14:paraId="6C78E2F9" w14:textId="77777777" w:rsidR="000533DD" w:rsidRPr="00CD346B" w:rsidRDefault="000533DD" w:rsidP="00696B6C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微软雅黑" w:eastAsia="微软雅黑" w:hAnsi="微软雅黑" w:cs="微软雅黑" w:hint="eastAsia"/>
              </w:rPr>
              <w:t>页</w:t>
            </w:r>
            <w:r>
              <w:rPr>
                <w:rFonts w:ascii="Arial Unicode MS" w:eastAsia="Arial Unicode MS" w:hAnsi="Arial Unicode MS" w:cs="Arial Unicode MS" w:hint="eastAsia"/>
              </w:rPr>
              <w:t>面名称</w:t>
            </w:r>
          </w:p>
        </w:tc>
        <w:tc>
          <w:tcPr>
            <w:tcW w:w="7339" w:type="dxa"/>
            <w:gridSpan w:val="1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A862F0" w14:textId="5C9A801F" w:rsidR="000533DD" w:rsidRPr="00BE0919" w:rsidRDefault="0079477D" w:rsidP="00696B6C">
            <w:pPr>
              <w:pStyle w:val="a4"/>
              <w:snapToGrid w:val="0"/>
              <w:spacing w:after="120"/>
              <w:ind w:right="200"/>
              <w:jc w:val="left"/>
              <w:rPr>
                <w:rFonts w:ascii="微软雅黑" w:eastAsia="微软雅黑" w:hAnsi="微软雅黑"/>
                <w:sz w:val="20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0"/>
                <w:lang w:eastAsia="zh-CN"/>
              </w:rPr>
              <w:t>扣费</w:t>
            </w:r>
            <w:r w:rsidR="000533DD">
              <w:rPr>
                <w:rFonts w:ascii="微软雅黑" w:eastAsia="微软雅黑" w:hAnsi="微软雅黑" w:hint="eastAsia"/>
                <w:sz w:val="20"/>
                <w:lang w:eastAsia="zh-CN"/>
              </w:rPr>
              <w:t>列表</w:t>
            </w:r>
          </w:p>
        </w:tc>
      </w:tr>
      <w:tr w:rsidR="000533DD" w14:paraId="65F0046C" w14:textId="77777777" w:rsidTr="00696B6C">
        <w:trPr>
          <w:cantSplit/>
          <w:trHeight w:val="381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14:paraId="479175E7" w14:textId="77777777" w:rsidR="000533DD" w:rsidRDefault="000533DD" w:rsidP="00696B6C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 w:hint="eastAsia"/>
              </w:rPr>
              <w:t>描述</w:t>
            </w:r>
          </w:p>
        </w:tc>
        <w:tc>
          <w:tcPr>
            <w:tcW w:w="7339" w:type="dxa"/>
            <w:gridSpan w:val="1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264F3F6" w14:textId="75F7BE97" w:rsidR="000533DD" w:rsidRDefault="0079477D" w:rsidP="00696B6C">
            <w:pPr>
              <w:pStyle w:val="a4"/>
              <w:snapToGrid w:val="0"/>
              <w:spacing w:after="120"/>
              <w:ind w:right="200"/>
              <w:jc w:val="left"/>
              <w:rPr>
                <w:rFonts w:ascii="微软雅黑" w:eastAsia="微软雅黑" w:hAnsi="微软雅黑"/>
                <w:sz w:val="20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0"/>
                <w:lang w:eastAsia="zh-CN"/>
              </w:rPr>
              <w:t>显示所有扣费列表</w:t>
            </w:r>
            <w:r w:rsidR="000533DD">
              <w:rPr>
                <w:rFonts w:ascii="微软雅黑" w:eastAsia="微软雅黑" w:hAnsi="微软雅黑" w:hint="eastAsia"/>
                <w:sz w:val="20"/>
                <w:lang w:eastAsia="zh-CN"/>
              </w:rPr>
              <w:t>信息</w:t>
            </w:r>
          </w:p>
        </w:tc>
      </w:tr>
      <w:tr w:rsidR="000533DD" w:rsidRPr="00BE0919" w14:paraId="65E39B77" w14:textId="77777777" w:rsidTr="00696B6C">
        <w:trPr>
          <w:cantSplit/>
          <w:trHeight w:val="381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14:paraId="43E69E31" w14:textId="77777777" w:rsidR="000533DD" w:rsidRPr="00CD346B" w:rsidRDefault="000533DD" w:rsidP="00696B6C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 w:hint="eastAsia"/>
              </w:rPr>
              <w:t>页面类型</w:t>
            </w:r>
          </w:p>
        </w:tc>
        <w:tc>
          <w:tcPr>
            <w:tcW w:w="7339" w:type="dxa"/>
            <w:gridSpan w:val="1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14F9A6B" w14:textId="77777777" w:rsidR="000533DD" w:rsidRPr="00BE0919" w:rsidRDefault="000533DD" w:rsidP="00696B6C">
            <w:pPr>
              <w:pStyle w:val="a4"/>
              <w:snapToGrid w:val="0"/>
              <w:spacing w:after="120"/>
              <w:ind w:right="200"/>
              <w:jc w:val="left"/>
              <w:rPr>
                <w:rFonts w:ascii="微软雅黑" w:eastAsia="微软雅黑" w:hAnsi="微软雅黑"/>
                <w:sz w:val="20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0"/>
                <w:lang w:eastAsia="zh-CN"/>
              </w:rPr>
              <w:t>列表</w:t>
            </w:r>
          </w:p>
        </w:tc>
      </w:tr>
      <w:tr w:rsidR="000533DD" w:rsidRPr="004D026E" w14:paraId="3CC7ED1D" w14:textId="77777777" w:rsidTr="00696B6C">
        <w:trPr>
          <w:cantSplit/>
          <w:trHeight w:val="353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14:paraId="67CFFE98" w14:textId="77777777" w:rsidR="000533DD" w:rsidRPr="00CD346B" w:rsidRDefault="000533DD" w:rsidP="00696B6C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lang w:eastAsia="zh-HK"/>
              </w:rPr>
            </w:pPr>
            <w:r>
              <w:rPr>
                <w:rFonts w:ascii="Arial Unicode MS" w:eastAsia="Arial Unicode MS" w:hAnsi="Arial Unicode MS" w:cs="Arial Unicode MS" w:hint="eastAsia"/>
                <w:lang w:eastAsia="zh-HK"/>
              </w:rPr>
              <w:t>工具栏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166F4C5" w14:textId="77777777" w:rsidR="000533DD" w:rsidRPr="004D026E" w:rsidRDefault="000533DD" w:rsidP="00696B6C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</w:p>
        </w:tc>
        <w:tc>
          <w:tcPr>
            <w:tcW w:w="75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C90474" w14:textId="77777777" w:rsidR="000533DD" w:rsidRPr="004D026E" w:rsidRDefault="000533DD" w:rsidP="00696B6C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</w:p>
        </w:tc>
        <w:tc>
          <w:tcPr>
            <w:tcW w:w="7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BBCBCA5" w14:textId="77777777" w:rsidR="000533DD" w:rsidRPr="004D026E" w:rsidRDefault="000533DD" w:rsidP="00696B6C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</w:p>
        </w:tc>
        <w:tc>
          <w:tcPr>
            <w:tcW w:w="7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29DCC00" w14:textId="77777777" w:rsidR="000533DD" w:rsidRPr="004D026E" w:rsidRDefault="000533DD" w:rsidP="00696B6C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</w:p>
        </w:tc>
        <w:tc>
          <w:tcPr>
            <w:tcW w:w="7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AA7EF78" w14:textId="77777777" w:rsidR="000533DD" w:rsidRPr="004D026E" w:rsidRDefault="000533DD" w:rsidP="00696B6C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  <w:lang w:eastAsia="zh-CN"/>
              </w:rPr>
              <w:t>详</w:t>
            </w:r>
          </w:p>
        </w:tc>
        <w:tc>
          <w:tcPr>
            <w:tcW w:w="7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9AB5C5" w14:textId="77777777" w:rsidR="000533DD" w:rsidRPr="000F1DBB" w:rsidRDefault="000533DD" w:rsidP="00696B6C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color w:val="A6A6A6" w:themeColor="background1" w:themeShade="A6"/>
                <w:sz w:val="16"/>
                <w:szCs w:val="16"/>
                <w:lang w:eastAsia="zh-CN"/>
              </w:rPr>
            </w:pPr>
            <w:r w:rsidRPr="000F1DBB">
              <w:rPr>
                <w:rFonts w:ascii="微软雅黑" w:eastAsia="微软雅黑" w:hAnsi="微软雅黑" w:hint="eastAsia"/>
                <w:color w:val="A6A6A6" w:themeColor="background1" w:themeShade="A6"/>
                <w:sz w:val="16"/>
                <w:szCs w:val="16"/>
                <w:lang w:eastAsia="zh-CN"/>
              </w:rPr>
              <w:t>增</w:t>
            </w:r>
          </w:p>
        </w:tc>
        <w:tc>
          <w:tcPr>
            <w:tcW w:w="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3C24FB" w14:textId="77777777" w:rsidR="000533DD" w:rsidRPr="000F1DBB" w:rsidRDefault="000533DD" w:rsidP="00696B6C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color w:val="A6A6A6" w:themeColor="background1" w:themeShade="A6"/>
                <w:sz w:val="16"/>
                <w:szCs w:val="16"/>
                <w:lang w:eastAsia="zh-CN"/>
              </w:rPr>
            </w:pPr>
            <w:r w:rsidRPr="000F1DBB">
              <w:rPr>
                <w:rFonts w:ascii="微软雅黑" w:eastAsia="微软雅黑" w:hAnsi="微软雅黑" w:hint="eastAsia"/>
                <w:color w:val="A6A6A6" w:themeColor="background1" w:themeShade="A6"/>
                <w:sz w:val="16"/>
                <w:szCs w:val="16"/>
                <w:lang w:eastAsia="zh-CN"/>
              </w:rPr>
              <w:t>改</w:t>
            </w:r>
          </w:p>
        </w:tc>
        <w:tc>
          <w:tcPr>
            <w:tcW w:w="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F635F91" w14:textId="77777777" w:rsidR="000533DD" w:rsidRPr="000F1DBB" w:rsidRDefault="000533DD" w:rsidP="00696B6C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color w:val="A6A6A6" w:themeColor="background1" w:themeShade="A6"/>
                <w:sz w:val="16"/>
                <w:szCs w:val="16"/>
                <w:lang w:eastAsia="zh-CN"/>
              </w:rPr>
            </w:pPr>
            <w:r w:rsidRPr="000F1DBB">
              <w:rPr>
                <w:rFonts w:ascii="微软雅黑" w:eastAsia="微软雅黑" w:hAnsi="微软雅黑" w:hint="eastAsia"/>
                <w:color w:val="A6A6A6" w:themeColor="background1" w:themeShade="A6"/>
                <w:sz w:val="16"/>
                <w:szCs w:val="16"/>
                <w:lang w:eastAsia="zh-CN"/>
              </w:rPr>
              <w:t>删</w:t>
            </w:r>
          </w:p>
        </w:tc>
        <w:tc>
          <w:tcPr>
            <w:tcW w:w="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25601DC" w14:textId="77777777" w:rsidR="000533DD" w:rsidRPr="004D026E" w:rsidRDefault="000533DD" w:rsidP="00696B6C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  <w:lang w:eastAsia="zh-CN"/>
              </w:rPr>
              <w:t>设</w:t>
            </w:r>
          </w:p>
        </w:tc>
        <w:tc>
          <w:tcPr>
            <w:tcW w:w="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8923A01" w14:textId="77777777" w:rsidR="000533DD" w:rsidRPr="004D026E" w:rsidRDefault="000533DD" w:rsidP="00696B6C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  <w:lang w:eastAsia="zh-CN"/>
              </w:rPr>
              <w:t>查</w:t>
            </w:r>
          </w:p>
        </w:tc>
      </w:tr>
      <w:tr w:rsidR="000533DD" w:rsidRPr="003C5BB6" w14:paraId="649B223F" w14:textId="77777777" w:rsidTr="00696B6C">
        <w:trPr>
          <w:cantSplit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 w:themeFill="background1" w:themeFillShade="F2"/>
            <w:vAlign w:val="center"/>
          </w:tcPr>
          <w:p w14:paraId="5CE04694" w14:textId="77777777" w:rsidR="000533DD" w:rsidRDefault="000533DD" w:rsidP="00696B6C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Cs w:val="0"/>
                <w:iCs/>
                <w:sz w:val="20"/>
                <w:lang w:eastAsia="zh-CN"/>
              </w:rPr>
            </w:pPr>
            <w:r>
              <w:rPr>
                <w:rFonts w:ascii="Arial Unicode MS" w:eastAsia="Arial Unicode MS" w:hAnsi="Arial Unicode MS" w:cs="Arial Unicode MS" w:hint="eastAsia"/>
                <w:bCs w:val="0"/>
                <w:iCs/>
                <w:sz w:val="20"/>
                <w:lang w:eastAsia="zh-CN"/>
              </w:rPr>
              <w:t>其它要求</w:t>
            </w:r>
          </w:p>
        </w:tc>
        <w:tc>
          <w:tcPr>
            <w:tcW w:w="7339" w:type="dxa"/>
            <w:gridSpan w:val="1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007BD3" w14:textId="77777777" w:rsidR="000533DD" w:rsidRPr="003C5BB6" w:rsidRDefault="000533DD" w:rsidP="00696B6C">
            <w:pPr>
              <w:pStyle w:val="a4"/>
              <w:snapToGrid w:val="0"/>
              <w:spacing w:after="120"/>
              <w:ind w:right="200"/>
              <w:jc w:val="left"/>
              <w:rPr>
                <w:rFonts w:ascii="微软雅黑" w:eastAsia="微软雅黑" w:hAnsi="微软雅黑"/>
                <w:iCs/>
                <w:kern w:val="0"/>
                <w:sz w:val="20"/>
                <w:lang w:eastAsia="zh-CN"/>
              </w:rPr>
            </w:pPr>
          </w:p>
        </w:tc>
      </w:tr>
      <w:tr w:rsidR="000533DD" w:rsidRPr="0057535E" w14:paraId="6C69EDCF" w14:textId="77777777" w:rsidTr="00696B6C">
        <w:trPr>
          <w:cantSplit/>
          <w:trHeight w:val="450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14:paraId="2E7DA780" w14:textId="77777777" w:rsidR="000533DD" w:rsidRPr="0057535E" w:rsidRDefault="000533DD" w:rsidP="00696B6C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列名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14:paraId="258FA076" w14:textId="77777777" w:rsidR="000533DD" w:rsidRPr="0057535E" w:rsidRDefault="000533DD" w:rsidP="00696B6C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宽度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14:paraId="120B82DF" w14:textId="77777777" w:rsidR="000533DD" w:rsidRPr="0057535E" w:rsidRDefault="000533DD" w:rsidP="00696B6C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显示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5EA85ABC" w14:textId="77777777" w:rsidR="000533DD" w:rsidRPr="0057535E" w:rsidRDefault="000533DD" w:rsidP="00696B6C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排序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7BADC133" w14:textId="77777777" w:rsidR="000533DD" w:rsidRPr="0057535E" w:rsidRDefault="000533DD" w:rsidP="00696B6C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搜索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53D9B8BD" w14:textId="77777777" w:rsidR="000533DD" w:rsidRPr="0057535E" w:rsidRDefault="000533DD" w:rsidP="00696B6C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新增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62910433" w14:textId="77777777" w:rsidR="000533DD" w:rsidRPr="0057535E" w:rsidRDefault="000533DD" w:rsidP="00696B6C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编辑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705AF4B0" w14:textId="77777777" w:rsidR="000533DD" w:rsidRPr="0057535E" w:rsidRDefault="000533DD" w:rsidP="00696B6C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约束</w:t>
            </w:r>
            <w:r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备注</w:t>
            </w:r>
          </w:p>
        </w:tc>
      </w:tr>
      <w:tr w:rsidR="00971CC7" w:rsidRPr="0068506A" w14:paraId="0C616EE1" w14:textId="77777777" w:rsidTr="00696B6C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6D5115D" w14:textId="292FE362" w:rsidR="00971CC7" w:rsidRPr="004D026E" w:rsidRDefault="00971CC7" w:rsidP="00971CC7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编号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707FDAB" w14:textId="1574DA2B" w:rsidR="00971CC7" w:rsidRPr="0068506A" w:rsidRDefault="00277487" w:rsidP="00971CC7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80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89B5DA3" w14:textId="2D32FFD8" w:rsidR="00971CC7" w:rsidRPr="0068506A" w:rsidRDefault="00971CC7" w:rsidP="00971CC7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Str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643238" w14:textId="188DC1C3" w:rsidR="00971CC7" w:rsidRPr="0068506A" w:rsidRDefault="00971CC7" w:rsidP="00971CC7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&lt;&gt;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E77FDC" w14:textId="114F0379" w:rsidR="00971CC7" w:rsidRPr="0068506A" w:rsidRDefault="00971CC7" w:rsidP="00971CC7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20FBF4" w14:textId="1F450430" w:rsidR="00971CC7" w:rsidRPr="0068506A" w:rsidRDefault="00971CC7" w:rsidP="00971CC7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6EA219" w14:textId="35BE6700" w:rsidR="00971CC7" w:rsidRPr="0068506A" w:rsidRDefault="00971CC7" w:rsidP="00971CC7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4D667C" w14:textId="77777777" w:rsidR="00971CC7" w:rsidRPr="0068506A" w:rsidRDefault="00971CC7" w:rsidP="00971CC7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</w:p>
        </w:tc>
      </w:tr>
      <w:tr w:rsidR="00971CC7" w:rsidRPr="0068506A" w14:paraId="00A3CAA3" w14:textId="77777777" w:rsidTr="00696B6C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0E75A53" w14:textId="3727D55E" w:rsidR="00971CC7" w:rsidRPr="004D026E" w:rsidRDefault="00971CC7" w:rsidP="00971CC7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代理商编号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680D88E" w14:textId="1FECF61E" w:rsidR="00971CC7" w:rsidRPr="0068506A" w:rsidRDefault="00F77C87" w:rsidP="00971CC7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140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8006E1D" w14:textId="13D4B8E8" w:rsidR="00971CC7" w:rsidRPr="0068506A" w:rsidRDefault="00971CC7" w:rsidP="00971CC7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Str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8D4704" w14:textId="6D3C33A7" w:rsidR="00971CC7" w:rsidRPr="0068506A" w:rsidRDefault="00971CC7" w:rsidP="00971CC7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EA67A8" w14:textId="6C631F28" w:rsidR="00971CC7" w:rsidRPr="0068506A" w:rsidRDefault="00DA5BB4" w:rsidP="00971CC7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974D9A" w14:textId="0C2B5215" w:rsidR="00971CC7" w:rsidRPr="0068506A" w:rsidRDefault="00971CC7" w:rsidP="00971CC7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890846" w14:textId="0478D33F" w:rsidR="00971CC7" w:rsidRPr="0068506A" w:rsidRDefault="00971CC7" w:rsidP="00971CC7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0F6509" w14:textId="77777777" w:rsidR="00971CC7" w:rsidRPr="0068506A" w:rsidRDefault="00971CC7" w:rsidP="00971CC7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</w:p>
        </w:tc>
      </w:tr>
      <w:tr w:rsidR="00971CC7" w:rsidRPr="0068506A" w14:paraId="52447950" w14:textId="77777777" w:rsidTr="00696B6C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6A183D2" w14:textId="7D3A7F7C" w:rsidR="00971CC7" w:rsidRDefault="00971CC7" w:rsidP="00971CC7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CDR编号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D4AC708" w14:textId="04A6D500" w:rsidR="00971CC7" w:rsidRPr="0068506A" w:rsidRDefault="00277487" w:rsidP="00971CC7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80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8C249FF" w14:textId="55E8953B" w:rsidR="00971CC7" w:rsidRPr="0068506A" w:rsidRDefault="00971CC7" w:rsidP="00971CC7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Str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9D93CB" w14:textId="56B1E29B" w:rsidR="00971CC7" w:rsidRPr="0068506A" w:rsidRDefault="00971CC7" w:rsidP="00971CC7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3B8DF1" w14:textId="6C1A9DEA" w:rsidR="00971CC7" w:rsidRPr="0068506A" w:rsidRDefault="00DA5BB4" w:rsidP="00971CC7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C11D10" w14:textId="57E08000" w:rsidR="00971CC7" w:rsidRPr="0068506A" w:rsidRDefault="00971CC7" w:rsidP="00971CC7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849F5D" w14:textId="5A9B532C" w:rsidR="00971CC7" w:rsidRPr="0068506A" w:rsidRDefault="00971CC7" w:rsidP="00971CC7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E2A799" w14:textId="47A12480" w:rsidR="00971CC7" w:rsidRPr="0068506A" w:rsidRDefault="00971CC7" w:rsidP="00971CC7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</w:p>
        </w:tc>
      </w:tr>
      <w:tr w:rsidR="00971CC7" w:rsidRPr="0068506A" w14:paraId="3075E2AB" w14:textId="77777777" w:rsidTr="00696B6C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7EEDF03" w14:textId="13D295C1" w:rsidR="00971CC7" w:rsidRDefault="00971CC7" w:rsidP="00971CC7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折扣（%）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1EE2D9D" w14:textId="7D81D56C" w:rsidR="00971CC7" w:rsidRPr="0068506A" w:rsidRDefault="00277487" w:rsidP="00971CC7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80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958AA5C" w14:textId="58475625" w:rsidR="00971CC7" w:rsidRPr="0068506A" w:rsidRDefault="000F1DBB" w:rsidP="00971CC7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Str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8C92D1" w14:textId="5E8C09A7" w:rsidR="00971CC7" w:rsidRPr="0068506A" w:rsidRDefault="00DA5BB4" w:rsidP="00971CC7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E93E76" w14:textId="6DAB7E86" w:rsidR="00971CC7" w:rsidRPr="0068506A" w:rsidRDefault="000F1DBB" w:rsidP="00971CC7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IN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0DE2E0" w14:textId="46DD79D5" w:rsidR="00971CC7" w:rsidRPr="0068506A" w:rsidRDefault="00971CC7" w:rsidP="00971CC7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C57316" w14:textId="3997AD2E" w:rsidR="00971CC7" w:rsidRPr="0068506A" w:rsidRDefault="00971CC7" w:rsidP="00971CC7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DCCB74" w14:textId="77777777" w:rsidR="00971CC7" w:rsidRPr="0068506A" w:rsidRDefault="00971CC7" w:rsidP="00971CC7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</w:p>
        </w:tc>
      </w:tr>
      <w:tr w:rsidR="00971CC7" w:rsidRPr="0068506A" w14:paraId="5635990A" w14:textId="77777777" w:rsidTr="00696B6C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5857AD3" w14:textId="57908FC3" w:rsidR="00971CC7" w:rsidRDefault="00CF3EBE" w:rsidP="00971CC7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扣值</w:t>
            </w:r>
            <w:r w:rsidR="00971CC7"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金额（元）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CC5B16D" w14:textId="20E8C319" w:rsidR="00971CC7" w:rsidRPr="0068506A" w:rsidRDefault="00F77C87" w:rsidP="00971CC7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80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73490BE" w14:textId="6C5AE963" w:rsidR="00971CC7" w:rsidRPr="0068506A" w:rsidRDefault="000F1DBB" w:rsidP="00971CC7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Num</w:t>
            </w: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(.2)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A1A350" w14:textId="5DE91B69" w:rsidR="00971CC7" w:rsidRPr="0068506A" w:rsidRDefault="00971CC7" w:rsidP="00971CC7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03092F" w14:textId="3BA35C30" w:rsidR="00971CC7" w:rsidRPr="0068506A" w:rsidRDefault="000F1DBB" w:rsidP="00971CC7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IN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8410BC" w14:textId="30230121" w:rsidR="00971CC7" w:rsidRPr="0068506A" w:rsidRDefault="00971CC7" w:rsidP="00971CC7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82F323" w14:textId="49EF1CD7" w:rsidR="00971CC7" w:rsidRPr="0068506A" w:rsidRDefault="00971CC7" w:rsidP="00971CC7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B63C56" w14:textId="77777777" w:rsidR="00971CC7" w:rsidRPr="0068506A" w:rsidRDefault="00971CC7" w:rsidP="00971CC7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</w:p>
        </w:tc>
      </w:tr>
      <w:tr w:rsidR="00971CC7" w:rsidRPr="0068506A" w14:paraId="0E95201A" w14:textId="77777777" w:rsidTr="00696B6C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13D00C1" w14:textId="70065ADD" w:rsidR="00971CC7" w:rsidRPr="004D026E" w:rsidRDefault="00CF3EBE" w:rsidP="00971CC7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扣值</w:t>
            </w:r>
            <w:r w:rsidR="00971CC7"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前金额（元）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C52CA12" w14:textId="661D5DD0" w:rsidR="00971CC7" w:rsidRPr="0068506A" w:rsidRDefault="00F77C87" w:rsidP="00971CC7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80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68C7BDF" w14:textId="67A80C46" w:rsidR="00971CC7" w:rsidRPr="000F1DBB" w:rsidRDefault="000F1DBB" w:rsidP="000F1DBB">
            <w:pPr>
              <w:pStyle w:val="a5"/>
              <w:snapToGrid w:val="0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Num</w:t>
            </w: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(.2)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23DD84" w14:textId="26C88760" w:rsidR="00971CC7" w:rsidRPr="0068506A" w:rsidRDefault="00971CC7" w:rsidP="00971CC7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F5D464" w14:textId="54E77B10" w:rsidR="00971CC7" w:rsidRPr="0068506A" w:rsidRDefault="000F1DBB" w:rsidP="00971CC7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IN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E1C616" w14:textId="34350A22" w:rsidR="00971CC7" w:rsidRPr="0068506A" w:rsidRDefault="00971CC7" w:rsidP="00971CC7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7917F4" w14:textId="71D27C83" w:rsidR="00971CC7" w:rsidRPr="0068506A" w:rsidRDefault="00971CC7" w:rsidP="00971CC7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98BCF0" w14:textId="77777777" w:rsidR="00971CC7" w:rsidRPr="0068506A" w:rsidRDefault="00971CC7" w:rsidP="00971CC7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971CC7" w:rsidRPr="0068506A" w14:paraId="04773C5F" w14:textId="77777777" w:rsidTr="00696B6C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9FD41EB" w14:textId="0A52C003" w:rsidR="00971CC7" w:rsidRPr="004D026E" w:rsidRDefault="00CF3EBE" w:rsidP="00971CC7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扣值</w:t>
            </w:r>
            <w:r w:rsidR="00971CC7"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后金额（元）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3D677E3" w14:textId="409951A0" w:rsidR="00971CC7" w:rsidRPr="0068506A" w:rsidRDefault="00F77C87" w:rsidP="00971CC7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80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5C21D0C" w14:textId="2DF7288F" w:rsidR="00971CC7" w:rsidRPr="0068506A" w:rsidRDefault="000F1DBB" w:rsidP="00971CC7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Num</w:t>
            </w: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(.2)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E1508A" w14:textId="71462839" w:rsidR="00971CC7" w:rsidRPr="0068506A" w:rsidRDefault="00971CC7" w:rsidP="00971CC7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DBAFA5" w14:textId="3F5B9F1D" w:rsidR="00971CC7" w:rsidRPr="0068506A" w:rsidRDefault="000F1DBB" w:rsidP="00971CC7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IN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EE5444" w14:textId="34CF2C6A" w:rsidR="00971CC7" w:rsidRPr="0068506A" w:rsidRDefault="00971CC7" w:rsidP="00971CC7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2369FA" w14:textId="0AE7AED6" w:rsidR="00971CC7" w:rsidRPr="0068506A" w:rsidRDefault="00971CC7" w:rsidP="00971CC7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A57B47" w14:textId="77777777" w:rsidR="00971CC7" w:rsidRPr="0068506A" w:rsidRDefault="00971CC7" w:rsidP="00971CC7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971CC7" w:rsidRPr="0068506A" w14:paraId="7AA7CBC4" w14:textId="77777777" w:rsidTr="00696B6C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D53B95D" w14:textId="752AF06D" w:rsidR="00971CC7" w:rsidRPr="00901687" w:rsidRDefault="00971CC7" w:rsidP="00971CC7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8"/>
                <w:szCs w:val="18"/>
                <w:lang w:eastAsia="zh-CN"/>
              </w:rPr>
            </w:pPr>
            <w:r w:rsidRPr="009016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8"/>
                <w:szCs w:val="18"/>
                <w:lang w:eastAsia="zh-CN"/>
              </w:rPr>
              <w:t>备注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FFB0F1C" w14:textId="03AB3512" w:rsidR="00971CC7" w:rsidRPr="00901687" w:rsidRDefault="00F77C87" w:rsidP="00971CC7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9016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110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D7F756C" w14:textId="0B5677A4" w:rsidR="00971CC7" w:rsidRPr="00901687" w:rsidRDefault="00971CC7" w:rsidP="00971CC7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9016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Str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C87851" w14:textId="0F3893BE" w:rsidR="00971CC7" w:rsidRPr="0068506A" w:rsidRDefault="00971CC7" w:rsidP="00971CC7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BC8B39" w14:textId="0888863E" w:rsidR="00971CC7" w:rsidRPr="0068506A" w:rsidRDefault="00971CC7" w:rsidP="00971CC7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35F4B5" w14:textId="78929E0F" w:rsidR="00971CC7" w:rsidRPr="0068506A" w:rsidRDefault="00971CC7" w:rsidP="00971CC7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F985EA" w14:textId="2BC6A5BA" w:rsidR="00971CC7" w:rsidRPr="0068506A" w:rsidRDefault="00971CC7" w:rsidP="00971CC7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934AC2" w14:textId="77777777" w:rsidR="00971CC7" w:rsidRPr="0068506A" w:rsidRDefault="00971CC7" w:rsidP="00971CC7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971CC7" w:rsidRPr="0068506A" w14:paraId="14980211" w14:textId="77777777" w:rsidTr="00696B6C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2410F7F" w14:textId="7ED0A935" w:rsidR="00971CC7" w:rsidRDefault="00971CC7" w:rsidP="00971CC7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修改时间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4FC4730" w14:textId="7789B512" w:rsidR="00971CC7" w:rsidRPr="0068506A" w:rsidRDefault="00F77C87" w:rsidP="00971CC7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140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D43E44A" w14:textId="25F851E3" w:rsidR="00971CC7" w:rsidRDefault="00971CC7" w:rsidP="00971CC7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Date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99BB47" w14:textId="426A4037" w:rsidR="00971CC7" w:rsidRDefault="00971CC7" w:rsidP="00971CC7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B28F2C" w14:textId="012E5427" w:rsidR="00971CC7" w:rsidRDefault="00971CC7" w:rsidP="00971CC7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2B78E7" w14:textId="695F0B4C" w:rsidR="00971CC7" w:rsidRDefault="00971CC7" w:rsidP="00971CC7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CA21AA" w14:textId="7E41461D" w:rsidR="00971CC7" w:rsidRDefault="00971CC7" w:rsidP="00971CC7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7A583D" w14:textId="77777777" w:rsidR="00971CC7" w:rsidRPr="0068506A" w:rsidRDefault="00971CC7" w:rsidP="00971CC7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971CC7" w:rsidRPr="0068506A" w14:paraId="18E95B6C" w14:textId="77777777" w:rsidTr="00696B6C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693FADA" w14:textId="292BB43B" w:rsidR="00971CC7" w:rsidRPr="00901687" w:rsidRDefault="00971CC7" w:rsidP="00971CC7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8"/>
                <w:szCs w:val="18"/>
                <w:lang w:eastAsia="zh-CN"/>
              </w:rPr>
            </w:pPr>
            <w:r w:rsidRPr="009016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8"/>
                <w:szCs w:val="18"/>
                <w:lang w:eastAsia="zh-CN"/>
              </w:rPr>
              <w:t>修改人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60B4B46" w14:textId="1B45DBE2" w:rsidR="00971CC7" w:rsidRPr="00901687" w:rsidRDefault="00F77C87" w:rsidP="00971CC7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9016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80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A537A3F" w14:textId="0CAE1247" w:rsidR="00971CC7" w:rsidRPr="00901687" w:rsidRDefault="00971CC7" w:rsidP="00971CC7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9016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Str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85971A" w14:textId="0CFFF547" w:rsidR="00971CC7" w:rsidRDefault="00971CC7" w:rsidP="00971CC7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02C6F1" w14:textId="52716335" w:rsidR="00971CC7" w:rsidRDefault="00971CC7" w:rsidP="00971CC7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96E730" w14:textId="62F7CDDB" w:rsidR="00971CC7" w:rsidRDefault="00971CC7" w:rsidP="00971CC7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2FFBE6" w14:textId="57A13016" w:rsidR="00971CC7" w:rsidRDefault="00971CC7" w:rsidP="00971CC7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DF69C4" w14:textId="77777777" w:rsidR="00971CC7" w:rsidRPr="0068506A" w:rsidRDefault="00971CC7" w:rsidP="00971CC7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971CC7" w:rsidRPr="0068506A" w14:paraId="4EFFD621" w14:textId="77777777" w:rsidTr="00696B6C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B650232" w14:textId="5DBE9A8D" w:rsidR="00971CC7" w:rsidRPr="00901687" w:rsidRDefault="00971CC7" w:rsidP="00971CC7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8"/>
                <w:szCs w:val="18"/>
                <w:lang w:eastAsia="zh-CN"/>
              </w:rPr>
            </w:pPr>
            <w:r w:rsidRPr="009016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8"/>
                <w:szCs w:val="18"/>
                <w:lang w:eastAsia="zh-CN"/>
              </w:rPr>
              <w:t>创建时间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D120855" w14:textId="03FCF997" w:rsidR="00971CC7" w:rsidRPr="00901687" w:rsidRDefault="00F77C87" w:rsidP="00971CC7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9016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140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7D6B2B8" w14:textId="743BF5E6" w:rsidR="00971CC7" w:rsidRPr="00901687" w:rsidRDefault="00971CC7" w:rsidP="00971CC7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9016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Date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9310D7" w14:textId="3B558139" w:rsidR="00971CC7" w:rsidRDefault="00971CC7" w:rsidP="00971CC7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F9D356" w14:textId="5A4B4D89" w:rsidR="00971CC7" w:rsidRDefault="00971CC7" w:rsidP="00971CC7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2D4BCD" w14:textId="15EA54D8" w:rsidR="00971CC7" w:rsidRDefault="00971CC7" w:rsidP="00971CC7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C1F533" w14:textId="59C58E4D" w:rsidR="00971CC7" w:rsidRDefault="00971CC7" w:rsidP="00971CC7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E89DF0" w14:textId="77777777" w:rsidR="00971CC7" w:rsidRPr="0068506A" w:rsidRDefault="00971CC7" w:rsidP="00971CC7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971CC7" w:rsidRPr="0068506A" w14:paraId="5467695F" w14:textId="77777777" w:rsidTr="00696B6C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7C696F1" w14:textId="0AF103C8" w:rsidR="00971CC7" w:rsidRPr="00901687" w:rsidRDefault="00971CC7" w:rsidP="00971CC7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8"/>
                <w:szCs w:val="18"/>
                <w:lang w:eastAsia="zh-CN"/>
              </w:rPr>
            </w:pPr>
            <w:r w:rsidRPr="009016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8"/>
                <w:szCs w:val="18"/>
                <w:lang w:eastAsia="zh-CN"/>
              </w:rPr>
              <w:t>创建人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899650F" w14:textId="523D14D2" w:rsidR="00971CC7" w:rsidRPr="00901687" w:rsidRDefault="00F77C87" w:rsidP="00971CC7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9016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80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FC6AB32" w14:textId="5B2AC108" w:rsidR="00971CC7" w:rsidRPr="00901687" w:rsidRDefault="00971CC7" w:rsidP="00971CC7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9016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Str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A2603A" w14:textId="123C44A6" w:rsidR="00971CC7" w:rsidRDefault="00971CC7" w:rsidP="00971CC7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525A5A" w14:textId="2D2247A2" w:rsidR="00971CC7" w:rsidRDefault="00971CC7" w:rsidP="00971CC7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60FAE6" w14:textId="1722D597" w:rsidR="00971CC7" w:rsidRDefault="00971CC7" w:rsidP="00971CC7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8618FB" w14:textId="2E68BD20" w:rsidR="00971CC7" w:rsidRDefault="00971CC7" w:rsidP="00971CC7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791D57" w14:textId="77777777" w:rsidR="00971CC7" w:rsidRPr="0068506A" w:rsidRDefault="00971CC7" w:rsidP="00971CC7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</w:tbl>
    <w:p w14:paraId="43E67D72" w14:textId="0C087AAE" w:rsidR="000533DD" w:rsidRDefault="000533DD" w:rsidP="000533DD">
      <w:pPr>
        <w:rPr>
          <w:rFonts w:eastAsiaTheme="minorEastAsia"/>
          <w:lang w:eastAsia="zh-CN"/>
        </w:rPr>
      </w:pPr>
    </w:p>
    <w:p w14:paraId="3C572786" w14:textId="78BD59C9" w:rsidR="000623AC" w:rsidRDefault="000623AC" w:rsidP="000533DD">
      <w:pPr>
        <w:rPr>
          <w:rFonts w:eastAsiaTheme="minorEastAsia"/>
          <w:lang w:eastAsia="zh-CN"/>
        </w:rPr>
      </w:pPr>
    </w:p>
    <w:p w14:paraId="132A726D" w14:textId="202F7090" w:rsidR="000623AC" w:rsidRDefault="000623AC" w:rsidP="000533DD">
      <w:pPr>
        <w:rPr>
          <w:rFonts w:eastAsiaTheme="minorEastAsia"/>
          <w:lang w:eastAsia="zh-CN"/>
        </w:rPr>
      </w:pPr>
    </w:p>
    <w:p w14:paraId="56FE032D" w14:textId="6161D728" w:rsidR="000623AC" w:rsidRDefault="000623AC" w:rsidP="000533DD">
      <w:pPr>
        <w:rPr>
          <w:rFonts w:eastAsiaTheme="minorEastAsia"/>
          <w:lang w:eastAsia="zh-CN"/>
        </w:rPr>
      </w:pPr>
    </w:p>
    <w:p w14:paraId="0187FE50" w14:textId="67962805" w:rsidR="000623AC" w:rsidRDefault="000623AC" w:rsidP="000533DD">
      <w:pPr>
        <w:rPr>
          <w:rFonts w:eastAsiaTheme="minorEastAsia"/>
          <w:lang w:eastAsia="zh-CN"/>
        </w:rPr>
      </w:pPr>
    </w:p>
    <w:p w14:paraId="068A2B2D" w14:textId="6F8B1FEA" w:rsidR="000623AC" w:rsidRDefault="000623AC" w:rsidP="000533DD">
      <w:pPr>
        <w:rPr>
          <w:rFonts w:eastAsiaTheme="minorEastAsia"/>
          <w:lang w:eastAsia="zh-CN"/>
        </w:rPr>
      </w:pPr>
    </w:p>
    <w:p w14:paraId="47543590" w14:textId="77D9B556" w:rsidR="000623AC" w:rsidRDefault="000623AC" w:rsidP="000533DD">
      <w:pPr>
        <w:rPr>
          <w:rFonts w:eastAsiaTheme="minorEastAsia"/>
          <w:lang w:eastAsia="zh-CN"/>
        </w:rPr>
      </w:pPr>
    </w:p>
    <w:p w14:paraId="760E98AE" w14:textId="77777777" w:rsidR="000623AC" w:rsidRPr="000533DD" w:rsidRDefault="000623AC" w:rsidP="000533DD">
      <w:pPr>
        <w:rPr>
          <w:rFonts w:eastAsiaTheme="minorEastAsia"/>
          <w:lang w:eastAsia="zh-CN"/>
        </w:rPr>
      </w:pPr>
    </w:p>
    <w:p w14:paraId="189CD072" w14:textId="1D86A7F6" w:rsidR="00CB2F9A" w:rsidRPr="003E5093" w:rsidRDefault="00E00047" w:rsidP="00CB2F9A">
      <w:pPr>
        <w:pStyle w:val="Heading3"/>
        <w:rPr>
          <w:rFonts w:ascii="Arial Unicode MS" w:eastAsia="Arial Unicode MS" w:hAnsi="Arial Unicode MS" w:cs="Arial Unicode MS"/>
          <w:i w:val="0"/>
          <w:lang w:eastAsia="zh-CN"/>
        </w:rPr>
      </w:pPr>
      <w:bookmarkStart w:id="52" w:name="_Toc478575208"/>
      <w:r>
        <w:rPr>
          <w:rFonts w:ascii="微软雅黑" w:eastAsia="微软雅黑" w:hAnsi="微软雅黑" w:cs="微软雅黑" w:hint="eastAsia"/>
          <w:i w:val="0"/>
          <w:lang w:eastAsia="zh-CN"/>
        </w:rPr>
        <w:t>收益记录</w:t>
      </w:r>
      <w:bookmarkEnd w:id="52"/>
    </w:p>
    <w:tbl>
      <w:tblPr>
        <w:tblW w:w="8615" w:type="dxa"/>
        <w:tblInd w:w="565" w:type="dxa"/>
        <w:tblLayout w:type="fixed"/>
        <w:tblLook w:val="0000" w:firstRow="0" w:lastRow="0" w:firstColumn="0" w:lastColumn="0" w:noHBand="0" w:noVBand="0"/>
      </w:tblPr>
      <w:tblGrid>
        <w:gridCol w:w="1276"/>
        <w:gridCol w:w="709"/>
        <w:gridCol w:w="709"/>
        <w:gridCol w:w="49"/>
        <w:gridCol w:w="659"/>
        <w:gridCol w:w="75"/>
        <w:gridCol w:w="634"/>
        <w:gridCol w:w="100"/>
        <w:gridCol w:w="609"/>
        <w:gridCol w:w="125"/>
        <w:gridCol w:w="584"/>
        <w:gridCol w:w="150"/>
        <w:gridCol w:w="734"/>
        <w:gridCol w:w="734"/>
        <w:gridCol w:w="734"/>
        <w:gridCol w:w="734"/>
      </w:tblGrid>
      <w:tr w:rsidR="00CB2F9A" w:rsidRPr="00BE0919" w14:paraId="6EA30571" w14:textId="77777777" w:rsidTr="00CB2F9A">
        <w:trPr>
          <w:cantSplit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14:paraId="52F566E7" w14:textId="77777777" w:rsidR="00CB2F9A" w:rsidRPr="00CD346B" w:rsidRDefault="00CB2F9A" w:rsidP="00CB2F9A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微软雅黑" w:eastAsia="微软雅黑" w:hAnsi="微软雅黑" w:cs="微软雅黑" w:hint="eastAsia"/>
              </w:rPr>
              <w:t>页</w:t>
            </w:r>
            <w:r>
              <w:rPr>
                <w:rFonts w:ascii="Arial Unicode MS" w:eastAsia="Arial Unicode MS" w:hAnsi="Arial Unicode MS" w:cs="Arial Unicode MS" w:hint="eastAsia"/>
              </w:rPr>
              <w:t>面名称</w:t>
            </w:r>
          </w:p>
        </w:tc>
        <w:tc>
          <w:tcPr>
            <w:tcW w:w="7339" w:type="dxa"/>
            <w:gridSpan w:val="1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B797C51" w14:textId="59B62D73" w:rsidR="00CB2F9A" w:rsidRPr="00BE0919" w:rsidRDefault="007E2DDD" w:rsidP="00CB2F9A">
            <w:pPr>
              <w:pStyle w:val="a4"/>
              <w:snapToGrid w:val="0"/>
              <w:spacing w:after="120"/>
              <w:ind w:right="200"/>
              <w:jc w:val="left"/>
              <w:rPr>
                <w:rFonts w:ascii="微软雅黑" w:eastAsia="微软雅黑" w:hAnsi="微软雅黑"/>
                <w:sz w:val="20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0"/>
                <w:lang w:eastAsia="zh-CN"/>
              </w:rPr>
              <w:t>收益记录</w:t>
            </w:r>
            <w:r w:rsidR="00CB2F9A">
              <w:rPr>
                <w:rFonts w:ascii="微软雅黑" w:eastAsia="微软雅黑" w:hAnsi="微软雅黑" w:hint="eastAsia"/>
                <w:sz w:val="20"/>
                <w:lang w:eastAsia="zh-CN"/>
              </w:rPr>
              <w:t>列表</w:t>
            </w:r>
          </w:p>
        </w:tc>
      </w:tr>
      <w:tr w:rsidR="00CB2F9A" w14:paraId="09746F89" w14:textId="77777777" w:rsidTr="00CB2F9A">
        <w:trPr>
          <w:cantSplit/>
          <w:trHeight w:val="381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14:paraId="7F14ADF8" w14:textId="77777777" w:rsidR="00CB2F9A" w:rsidRDefault="00CB2F9A" w:rsidP="00CB2F9A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 w:hint="eastAsia"/>
              </w:rPr>
              <w:t>描述</w:t>
            </w:r>
          </w:p>
        </w:tc>
        <w:tc>
          <w:tcPr>
            <w:tcW w:w="7339" w:type="dxa"/>
            <w:gridSpan w:val="1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762EEEA" w14:textId="22B08D19" w:rsidR="00CB2F9A" w:rsidRDefault="007E2DDD" w:rsidP="00CB2F9A">
            <w:pPr>
              <w:pStyle w:val="a4"/>
              <w:snapToGrid w:val="0"/>
              <w:spacing w:after="120"/>
              <w:ind w:right="200"/>
              <w:jc w:val="left"/>
              <w:rPr>
                <w:rFonts w:ascii="微软雅黑" w:eastAsia="微软雅黑" w:hAnsi="微软雅黑"/>
                <w:sz w:val="20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0"/>
                <w:lang w:eastAsia="zh-CN"/>
              </w:rPr>
              <w:t>显示所有收益记录</w:t>
            </w:r>
            <w:r w:rsidR="00CB2F9A">
              <w:rPr>
                <w:rFonts w:ascii="微软雅黑" w:eastAsia="微软雅黑" w:hAnsi="微软雅黑" w:hint="eastAsia"/>
                <w:sz w:val="20"/>
                <w:lang w:eastAsia="zh-CN"/>
              </w:rPr>
              <w:t>信息</w:t>
            </w:r>
          </w:p>
        </w:tc>
      </w:tr>
      <w:tr w:rsidR="00CB2F9A" w:rsidRPr="00BE0919" w14:paraId="76650F94" w14:textId="77777777" w:rsidTr="00CB2F9A">
        <w:trPr>
          <w:cantSplit/>
          <w:trHeight w:val="381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14:paraId="52E79D28" w14:textId="77777777" w:rsidR="00CB2F9A" w:rsidRPr="00CD346B" w:rsidRDefault="00CB2F9A" w:rsidP="00CB2F9A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 w:hint="eastAsia"/>
              </w:rPr>
              <w:t>页面类型</w:t>
            </w:r>
          </w:p>
        </w:tc>
        <w:tc>
          <w:tcPr>
            <w:tcW w:w="7339" w:type="dxa"/>
            <w:gridSpan w:val="1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A84DED3" w14:textId="77777777" w:rsidR="00CB2F9A" w:rsidRPr="00BE0919" w:rsidRDefault="00CB2F9A" w:rsidP="00CB2F9A">
            <w:pPr>
              <w:pStyle w:val="a4"/>
              <w:snapToGrid w:val="0"/>
              <w:spacing w:after="120"/>
              <w:ind w:right="200"/>
              <w:jc w:val="left"/>
              <w:rPr>
                <w:rFonts w:ascii="微软雅黑" w:eastAsia="微软雅黑" w:hAnsi="微软雅黑"/>
                <w:sz w:val="20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0"/>
                <w:lang w:eastAsia="zh-CN"/>
              </w:rPr>
              <w:t>列表</w:t>
            </w:r>
          </w:p>
        </w:tc>
      </w:tr>
      <w:tr w:rsidR="00CB2F9A" w:rsidRPr="004D026E" w14:paraId="6850B16B" w14:textId="77777777" w:rsidTr="00CB2F9A">
        <w:trPr>
          <w:cantSplit/>
          <w:trHeight w:val="353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14:paraId="1E13932F" w14:textId="77777777" w:rsidR="00CB2F9A" w:rsidRPr="00CD346B" w:rsidRDefault="00CB2F9A" w:rsidP="00CB2F9A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lang w:eastAsia="zh-HK"/>
              </w:rPr>
            </w:pPr>
            <w:r>
              <w:rPr>
                <w:rFonts w:ascii="Arial Unicode MS" w:eastAsia="Arial Unicode MS" w:hAnsi="Arial Unicode MS" w:cs="Arial Unicode MS" w:hint="eastAsia"/>
                <w:lang w:eastAsia="zh-HK"/>
              </w:rPr>
              <w:t>工具栏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00233A2" w14:textId="77777777" w:rsidR="00CB2F9A" w:rsidRPr="004D026E" w:rsidRDefault="00CB2F9A" w:rsidP="00CB2F9A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</w:p>
        </w:tc>
        <w:tc>
          <w:tcPr>
            <w:tcW w:w="75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F83CB95" w14:textId="77777777" w:rsidR="00CB2F9A" w:rsidRPr="004D026E" w:rsidRDefault="00CB2F9A" w:rsidP="00CB2F9A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</w:p>
        </w:tc>
        <w:tc>
          <w:tcPr>
            <w:tcW w:w="7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E25E52E" w14:textId="77777777" w:rsidR="00CB2F9A" w:rsidRPr="004D026E" w:rsidRDefault="00CB2F9A" w:rsidP="00CB2F9A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</w:p>
        </w:tc>
        <w:tc>
          <w:tcPr>
            <w:tcW w:w="7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D5C538" w14:textId="77777777" w:rsidR="00CB2F9A" w:rsidRPr="004D026E" w:rsidRDefault="00CB2F9A" w:rsidP="00CB2F9A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</w:p>
        </w:tc>
        <w:tc>
          <w:tcPr>
            <w:tcW w:w="7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9FBAEF6" w14:textId="77777777" w:rsidR="00CB2F9A" w:rsidRPr="004D026E" w:rsidRDefault="00CB2F9A" w:rsidP="00CB2F9A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  <w:lang w:eastAsia="zh-CN"/>
              </w:rPr>
              <w:t>详</w:t>
            </w:r>
          </w:p>
        </w:tc>
        <w:tc>
          <w:tcPr>
            <w:tcW w:w="7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774075C" w14:textId="77777777" w:rsidR="00CB2F9A" w:rsidRPr="007E2DDD" w:rsidRDefault="00CB2F9A" w:rsidP="00CB2F9A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color w:val="A6A6A6" w:themeColor="background1" w:themeShade="A6"/>
                <w:sz w:val="16"/>
                <w:szCs w:val="16"/>
                <w:lang w:eastAsia="zh-CN"/>
              </w:rPr>
            </w:pPr>
            <w:r w:rsidRPr="007E2DDD">
              <w:rPr>
                <w:rFonts w:ascii="微软雅黑" w:eastAsia="微软雅黑" w:hAnsi="微软雅黑" w:hint="eastAsia"/>
                <w:color w:val="A6A6A6" w:themeColor="background1" w:themeShade="A6"/>
                <w:sz w:val="16"/>
                <w:szCs w:val="16"/>
                <w:lang w:eastAsia="zh-CN"/>
              </w:rPr>
              <w:t>增</w:t>
            </w:r>
          </w:p>
        </w:tc>
        <w:tc>
          <w:tcPr>
            <w:tcW w:w="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94B0ECB" w14:textId="77777777" w:rsidR="00CB2F9A" w:rsidRPr="007E2DDD" w:rsidRDefault="00CB2F9A" w:rsidP="00CB2F9A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color w:val="A6A6A6" w:themeColor="background1" w:themeShade="A6"/>
                <w:sz w:val="16"/>
                <w:szCs w:val="16"/>
                <w:lang w:eastAsia="zh-CN"/>
              </w:rPr>
            </w:pPr>
            <w:r w:rsidRPr="007E2DDD">
              <w:rPr>
                <w:rFonts w:ascii="微软雅黑" w:eastAsia="微软雅黑" w:hAnsi="微软雅黑" w:hint="eastAsia"/>
                <w:color w:val="A6A6A6" w:themeColor="background1" w:themeShade="A6"/>
                <w:sz w:val="16"/>
                <w:szCs w:val="16"/>
                <w:lang w:eastAsia="zh-CN"/>
              </w:rPr>
              <w:t>改</w:t>
            </w:r>
          </w:p>
        </w:tc>
        <w:tc>
          <w:tcPr>
            <w:tcW w:w="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F834854" w14:textId="77777777" w:rsidR="00CB2F9A" w:rsidRPr="007E2DDD" w:rsidRDefault="00CB2F9A" w:rsidP="00CB2F9A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color w:val="A6A6A6" w:themeColor="background1" w:themeShade="A6"/>
                <w:sz w:val="16"/>
                <w:szCs w:val="16"/>
                <w:lang w:eastAsia="zh-CN"/>
              </w:rPr>
            </w:pPr>
            <w:r w:rsidRPr="007E2DDD">
              <w:rPr>
                <w:rFonts w:ascii="微软雅黑" w:eastAsia="微软雅黑" w:hAnsi="微软雅黑" w:hint="eastAsia"/>
                <w:color w:val="A6A6A6" w:themeColor="background1" w:themeShade="A6"/>
                <w:sz w:val="16"/>
                <w:szCs w:val="16"/>
                <w:lang w:eastAsia="zh-CN"/>
              </w:rPr>
              <w:t>删</w:t>
            </w:r>
          </w:p>
        </w:tc>
        <w:tc>
          <w:tcPr>
            <w:tcW w:w="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A7A9C67" w14:textId="77777777" w:rsidR="00CB2F9A" w:rsidRPr="004D026E" w:rsidRDefault="00CB2F9A" w:rsidP="00CB2F9A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  <w:lang w:eastAsia="zh-CN"/>
              </w:rPr>
              <w:t>设</w:t>
            </w:r>
          </w:p>
        </w:tc>
        <w:tc>
          <w:tcPr>
            <w:tcW w:w="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CCEE5BF" w14:textId="77777777" w:rsidR="00CB2F9A" w:rsidRPr="004D026E" w:rsidRDefault="00CB2F9A" w:rsidP="00CB2F9A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  <w:lang w:eastAsia="zh-CN"/>
              </w:rPr>
              <w:t>查</w:t>
            </w:r>
          </w:p>
        </w:tc>
      </w:tr>
      <w:tr w:rsidR="00CB2F9A" w:rsidRPr="003C5BB6" w14:paraId="2729F246" w14:textId="77777777" w:rsidTr="00CB2F9A">
        <w:trPr>
          <w:cantSplit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 w:themeFill="background1" w:themeFillShade="F2"/>
            <w:vAlign w:val="center"/>
          </w:tcPr>
          <w:p w14:paraId="7AB33853" w14:textId="77777777" w:rsidR="00CB2F9A" w:rsidRDefault="00CB2F9A" w:rsidP="00CB2F9A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Cs w:val="0"/>
                <w:iCs/>
                <w:sz w:val="20"/>
                <w:lang w:eastAsia="zh-CN"/>
              </w:rPr>
            </w:pPr>
            <w:r>
              <w:rPr>
                <w:rFonts w:ascii="Arial Unicode MS" w:eastAsia="Arial Unicode MS" w:hAnsi="Arial Unicode MS" w:cs="Arial Unicode MS" w:hint="eastAsia"/>
                <w:bCs w:val="0"/>
                <w:iCs/>
                <w:sz w:val="20"/>
                <w:lang w:eastAsia="zh-CN"/>
              </w:rPr>
              <w:t>其它要求</w:t>
            </w:r>
          </w:p>
        </w:tc>
        <w:tc>
          <w:tcPr>
            <w:tcW w:w="7339" w:type="dxa"/>
            <w:gridSpan w:val="1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884BBEB" w14:textId="77777777" w:rsidR="00CB2F9A" w:rsidRPr="003C5BB6" w:rsidRDefault="00CB2F9A" w:rsidP="00CB2F9A">
            <w:pPr>
              <w:pStyle w:val="a4"/>
              <w:snapToGrid w:val="0"/>
              <w:spacing w:after="120"/>
              <w:ind w:right="200"/>
              <w:jc w:val="left"/>
              <w:rPr>
                <w:rFonts w:ascii="微软雅黑" w:eastAsia="微软雅黑" w:hAnsi="微软雅黑"/>
                <w:iCs/>
                <w:kern w:val="0"/>
                <w:sz w:val="20"/>
                <w:lang w:eastAsia="zh-CN"/>
              </w:rPr>
            </w:pPr>
          </w:p>
        </w:tc>
      </w:tr>
      <w:tr w:rsidR="00CB2F9A" w:rsidRPr="0057535E" w14:paraId="60DFEE9D" w14:textId="77777777" w:rsidTr="00CB2F9A">
        <w:trPr>
          <w:cantSplit/>
          <w:trHeight w:val="450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14:paraId="0F404159" w14:textId="77777777" w:rsidR="00CB2F9A" w:rsidRPr="0057535E" w:rsidRDefault="00CB2F9A" w:rsidP="00CB2F9A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列名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14:paraId="2F17A59C" w14:textId="77777777" w:rsidR="00CB2F9A" w:rsidRPr="0057535E" w:rsidRDefault="00CB2F9A" w:rsidP="00CB2F9A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宽度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14:paraId="393926F1" w14:textId="77777777" w:rsidR="00CB2F9A" w:rsidRPr="0057535E" w:rsidRDefault="00CB2F9A" w:rsidP="00CB2F9A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显示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6097BA26" w14:textId="77777777" w:rsidR="00CB2F9A" w:rsidRPr="0057535E" w:rsidRDefault="00CB2F9A" w:rsidP="00CB2F9A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排序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37CD3266" w14:textId="77777777" w:rsidR="00CB2F9A" w:rsidRPr="0057535E" w:rsidRDefault="00CB2F9A" w:rsidP="00CB2F9A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搜索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561350CA" w14:textId="77777777" w:rsidR="00CB2F9A" w:rsidRPr="0057535E" w:rsidRDefault="00CB2F9A" w:rsidP="00CB2F9A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新增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3E0F3824" w14:textId="77777777" w:rsidR="00CB2F9A" w:rsidRPr="0057535E" w:rsidRDefault="00CB2F9A" w:rsidP="00CB2F9A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编辑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68E97FFD" w14:textId="77777777" w:rsidR="00CB2F9A" w:rsidRPr="0057535E" w:rsidRDefault="00CB2F9A" w:rsidP="00CB2F9A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约束</w:t>
            </w:r>
            <w:r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备注</w:t>
            </w:r>
          </w:p>
        </w:tc>
      </w:tr>
      <w:tr w:rsidR="00CB2F9A" w:rsidRPr="0068506A" w14:paraId="5BDADE58" w14:textId="77777777" w:rsidTr="00CB2F9A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9D1F7D9" w14:textId="77777777" w:rsidR="00CB2F9A" w:rsidRPr="004D026E" w:rsidRDefault="00CB2F9A" w:rsidP="00CB2F9A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编号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71DE824" w14:textId="642C84D2" w:rsidR="00CB2F9A" w:rsidRPr="0068506A" w:rsidRDefault="00322C95" w:rsidP="00CB2F9A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11</w:t>
            </w:r>
            <w:r w:rsidR="00F77C87"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15FA2A4" w14:textId="77777777" w:rsidR="00CB2F9A" w:rsidRPr="0068506A" w:rsidRDefault="00CB2F9A" w:rsidP="00CB2F9A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Str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EF4731" w14:textId="77777777" w:rsidR="00CB2F9A" w:rsidRPr="0068506A" w:rsidRDefault="00CB2F9A" w:rsidP="00CB2F9A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&lt;&gt;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8B05EE" w14:textId="53A4C5E5" w:rsidR="00CB2F9A" w:rsidRPr="0068506A" w:rsidRDefault="007E2DDD" w:rsidP="00CB2F9A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6F6136" w14:textId="77777777" w:rsidR="00CB2F9A" w:rsidRPr="0068506A" w:rsidRDefault="00CB2F9A" w:rsidP="00CB2F9A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F14815" w14:textId="77777777" w:rsidR="00CB2F9A" w:rsidRPr="0068506A" w:rsidRDefault="00CB2F9A" w:rsidP="00CB2F9A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6723F2" w14:textId="77777777" w:rsidR="00CB2F9A" w:rsidRPr="0068506A" w:rsidRDefault="00CB2F9A" w:rsidP="00CB2F9A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</w:p>
        </w:tc>
      </w:tr>
      <w:tr w:rsidR="00CB2F9A" w:rsidRPr="0068506A" w14:paraId="0D50CBED" w14:textId="77777777" w:rsidTr="00CB2F9A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690B13A" w14:textId="4023318A" w:rsidR="00CB2F9A" w:rsidRPr="004D026E" w:rsidRDefault="007E2DDD" w:rsidP="00CB2F9A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代理商编号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7EC076A" w14:textId="5823B29D" w:rsidR="00CB2F9A" w:rsidRPr="0068506A" w:rsidRDefault="00F77C87" w:rsidP="00CB2F9A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200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4E54567" w14:textId="7C676C97" w:rsidR="00CB2F9A" w:rsidRPr="0068506A" w:rsidRDefault="007E2DDD" w:rsidP="00CB2F9A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Str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A4365F" w14:textId="211B0AA1" w:rsidR="00CB2F9A" w:rsidRPr="0068506A" w:rsidRDefault="007E2DDD" w:rsidP="00CB2F9A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C68598" w14:textId="338A3FE5" w:rsidR="00CB2F9A" w:rsidRPr="0068506A" w:rsidRDefault="003E5093" w:rsidP="00CB2F9A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IN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000311" w14:textId="00B98BA5" w:rsidR="00CB2F9A" w:rsidRPr="0068506A" w:rsidRDefault="007E2DDD" w:rsidP="00CB2F9A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827DC4" w14:textId="76150F98" w:rsidR="00CB2F9A" w:rsidRPr="0068506A" w:rsidRDefault="007E2DDD" w:rsidP="00CB2F9A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1F92D5" w14:textId="77777777" w:rsidR="00CB2F9A" w:rsidRPr="0068506A" w:rsidRDefault="00CB2F9A" w:rsidP="00CB2F9A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</w:p>
        </w:tc>
      </w:tr>
      <w:tr w:rsidR="00CB2F9A" w:rsidRPr="0068506A" w14:paraId="44525E42" w14:textId="77777777" w:rsidTr="00CB2F9A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FABEEB4" w14:textId="51BA392A" w:rsidR="00CB2F9A" w:rsidRDefault="007E2DDD" w:rsidP="00CB2F9A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新增用户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1F164A8" w14:textId="1CC8AACA" w:rsidR="00CB2F9A" w:rsidRPr="0068506A" w:rsidRDefault="00F77C87" w:rsidP="00CB2F9A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110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4AF3EDA" w14:textId="32B4CFC3" w:rsidR="00CB2F9A" w:rsidRPr="0068506A" w:rsidRDefault="007E2DDD" w:rsidP="00CB2F9A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Str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0ADF0E" w14:textId="63E166D5" w:rsidR="00CB2F9A" w:rsidRPr="0068506A" w:rsidRDefault="007E2DDD" w:rsidP="00CB2F9A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1BD5DC" w14:textId="4042CAE7" w:rsidR="00CB2F9A" w:rsidRPr="0068506A" w:rsidRDefault="003E5093" w:rsidP="00CB2F9A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IN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E80E1F" w14:textId="463566A5" w:rsidR="00CB2F9A" w:rsidRPr="0068506A" w:rsidRDefault="007E2DDD" w:rsidP="00CB2F9A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7293C1" w14:textId="37EC6304" w:rsidR="00CB2F9A" w:rsidRPr="0068506A" w:rsidRDefault="007E2DDD" w:rsidP="00CB2F9A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9B1A71" w14:textId="0553AD5F" w:rsidR="00CB2F9A" w:rsidRPr="0068506A" w:rsidRDefault="00CB2F9A" w:rsidP="00CB2F9A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</w:p>
        </w:tc>
      </w:tr>
      <w:tr w:rsidR="00CB2F9A" w:rsidRPr="0068506A" w14:paraId="71497665" w14:textId="77777777" w:rsidTr="00CB2F9A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6F6D176" w14:textId="1FBFF372" w:rsidR="00CB2F9A" w:rsidRDefault="007E2DDD" w:rsidP="00CB2F9A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收益金额(元)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5CE5A48" w14:textId="0F28B8D2" w:rsidR="00CB2F9A" w:rsidRPr="0068506A" w:rsidRDefault="00F77C87" w:rsidP="00CB2F9A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80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86A61C3" w14:textId="1DCC58B3" w:rsidR="00CB2F9A" w:rsidRPr="0068506A" w:rsidRDefault="003E5093" w:rsidP="00CB2F9A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Num</w:t>
            </w: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(.2)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353501" w14:textId="6947BFC8" w:rsidR="00CB2F9A" w:rsidRPr="0068506A" w:rsidRDefault="007E2DDD" w:rsidP="00CB2F9A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3F45EC" w14:textId="0EA86C08" w:rsidR="00CB2F9A" w:rsidRPr="0068506A" w:rsidRDefault="007E2DDD" w:rsidP="00CB2F9A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6A516A" w14:textId="0B45F158" w:rsidR="00CB2F9A" w:rsidRPr="0068506A" w:rsidRDefault="007E2DDD" w:rsidP="00CB2F9A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C231D1" w14:textId="239D41D3" w:rsidR="00CB2F9A" w:rsidRPr="0068506A" w:rsidRDefault="007E2DDD" w:rsidP="00CB2F9A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FDDE64" w14:textId="77777777" w:rsidR="00CB2F9A" w:rsidRPr="0068506A" w:rsidRDefault="00CB2F9A" w:rsidP="00CB2F9A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</w:p>
        </w:tc>
      </w:tr>
      <w:tr w:rsidR="00CB2F9A" w:rsidRPr="0068506A" w14:paraId="2BC5AA11" w14:textId="77777777" w:rsidTr="00CB2F9A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A4FF941" w14:textId="57EC90B5" w:rsidR="00CB2F9A" w:rsidRDefault="007E2DDD" w:rsidP="00CB2F9A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用户充值(元)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919F021" w14:textId="5E9F8B31" w:rsidR="00CB2F9A" w:rsidRPr="0068506A" w:rsidRDefault="00F77C87" w:rsidP="00CB2F9A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80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31E00B2" w14:textId="0D4C1E1B" w:rsidR="00CB2F9A" w:rsidRPr="0068506A" w:rsidRDefault="003E5093" w:rsidP="00CB2F9A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Num</w:t>
            </w: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(.2)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0D9D48" w14:textId="22D0DEE3" w:rsidR="00CB2F9A" w:rsidRPr="0068506A" w:rsidRDefault="007E2DDD" w:rsidP="00CB2F9A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57AD38" w14:textId="7B8B0935" w:rsidR="00CB2F9A" w:rsidRPr="0068506A" w:rsidRDefault="007E2DDD" w:rsidP="00CB2F9A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9D23EC" w14:textId="20A08798" w:rsidR="00CB2F9A" w:rsidRPr="0068506A" w:rsidRDefault="007E2DDD" w:rsidP="00CB2F9A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77E1C2" w14:textId="7A59DEEF" w:rsidR="00CB2F9A" w:rsidRPr="0068506A" w:rsidRDefault="007E2DDD" w:rsidP="00CB2F9A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1CC531" w14:textId="77777777" w:rsidR="00CB2F9A" w:rsidRPr="0068506A" w:rsidRDefault="00CB2F9A" w:rsidP="00CB2F9A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</w:p>
        </w:tc>
      </w:tr>
      <w:tr w:rsidR="00CB2F9A" w:rsidRPr="0068506A" w14:paraId="6A466339" w14:textId="77777777" w:rsidTr="00CB2F9A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91A09AB" w14:textId="0EE2ECD0" w:rsidR="00CB2F9A" w:rsidRPr="004D026E" w:rsidRDefault="007E2DDD" w:rsidP="00CB2F9A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统计时间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6F1C780" w14:textId="3A711A0E" w:rsidR="00CB2F9A" w:rsidRPr="0068506A" w:rsidRDefault="00F77C87" w:rsidP="00CB2F9A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140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47F664D" w14:textId="03EAA0A6" w:rsidR="00CB2F9A" w:rsidRPr="0068506A" w:rsidRDefault="007E2DDD" w:rsidP="00CB2F9A">
            <w:pPr>
              <w:pStyle w:val="a5"/>
              <w:snapToGrid w:val="0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Date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84418E" w14:textId="2DE8ADD1" w:rsidR="00CB2F9A" w:rsidRPr="0068506A" w:rsidRDefault="007E2DDD" w:rsidP="00CB2F9A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D3DD85" w14:textId="7E33F22F" w:rsidR="00CB2F9A" w:rsidRPr="0068506A" w:rsidRDefault="007E2DDD" w:rsidP="00CB2F9A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E617C0" w14:textId="38816E10" w:rsidR="00CB2F9A" w:rsidRPr="0068506A" w:rsidRDefault="007E2DDD" w:rsidP="00CB2F9A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29F1D2" w14:textId="35C08C69" w:rsidR="00CB2F9A" w:rsidRPr="0068506A" w:rsidRDefault="007E2DDD" w:rsidP="00CB2F9A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2EF3A8" w14:textId="77777777" w:rsidR="00CB2F9A" w:rsidRPr="0068506A" w:rsidRDefault="00CB2F9A" w:rsidP="00CB2F9A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</w:tbl>
    <w:p w14:paraId="6C78400E" w14:textId="24DFED31" w:rsidR="000623AC" w:rsidRDefault="000623AC" w:rsidP="000623AC">
      <w:pPr>
        <w:rPr>
          <w:rFonts w:eastAsiaTheme="minorEastAsia"/>
          <w:lang w:eastAsia="zh-CN"/>
        </w:rPr>
      </w:pPr>
    </w:p>
    <w:p w14:paraId="3D36B372" w14:textId="6D6FF386" w:rsidR="000133E8" w:rsidRDefault="000133E8" w:rsidP="000133E8">
      <w:pPr>
        <w:pStyle w:val="Heading1"/>
        <w:pageBreakBefore/>
        <w:ind w:left="431" w:hanging="431"/>
        <w:rPr>
          <w:rFonts w:ascii="Arial Unicode MS" w:eastAsia="Arial Unicode MS" w:hAnsi="Arial Unicode MS" w:cs="Arial Unicode MS"/>
          <w:iCs/>
          <w:lang w:val="en-US" w:eastAsia="zh-CN"/>
        </w:rPr>
      </w:pPr>
      <w:bookmarkStart w:id="53" w:name="_Toc478575209"/>
      <w:r>
        <w:rPr>
          <w:rFonts w:ascii="微软雅黑" w:eastAsia="微软雅黑" w:hAnsi="微软雅黑" w:cs="微软雅黑" w:hint="eastAsia"/>
          <w:iCs/>
          <w:lang w:val="en-US" w:eastAsia="zh-CN"/>
        </w:rPr>
        <w:t>用户管理</w:t>
      </w:r>
      <w:bookmarkEnd w:id="53"/>
    </w:p>
    <w:p w14:paraId="4D94329E" w14:textId="40E4854B" w:rsidR="000623AC" w:rsidRDefault="000623AC" w:rsidP="000623AC">
      <w:pPr>
        <w:rPr>
          <w:rFonts w:eastAsiaTheme="minorEastAsia"/>
          <w:lang w:eastAsia="zh-CN"/>
        </w:rPr>
      </w:pPr>
    </w:p>
    <w:p w14:paraId="19DA525C" w14:textId="5AF35386" w:rsidR="000623AC" w:rsidRDefault="000623AC" w:rsidP="000623AC">
      <w:pPr>
        <w:rPr>
          <w:rFonts w:eastAsiaTheme="minorEastAsia"/>
          <w:lang w:eastAsia="zh-CN"/>
        </w:rPr>
      </w:pPr>
    </w:p>
    <w:p w14:paraId="2A64510F" w14:textId="0D8CD79E" w:rsidR="000133E8" w:rsidRDefault="000133E8" w:rsidP="000133E8">
      <w:pPr>
        <w:pStyle w:val="Heading2"/>
        <w:ind w:left="0" w:firstLine="0"/>
        <w:rPr>
          <w:rFonts w:ascii="微软雅黑" w:eastAsia="微软雅黑" w:hAnsi="微软雅黑" w:cs="微软雅黑"/>
          <w:bCs/>
          <w:i w:val="0"/>
          <w:iCs/>
          <w:lang w:eastAsia="zh-CN"/>
        </w:rPr>
      </w:pPr>
      <w:bookmarkStart w:id="54" w:name="_Toc478575210"/>
      <w:r>
        <w:rPr>
          <w:rFonts w:ascii="微软雅黑" w:eastAsia="微软雅黑" w:hAnsi="微软雅黑" w:cs="微软雅黑" w:hint="eastAsia"/>
          <w:bCs/>
          <w:i w:val="0"/>
          <w:iCs/>
          <w:lang w:eastAsia="zh-CN"/>
        </w:rPr>
        <w:t>注册用户</w:t>
      </w:r>
      <w:bookmarkEnd w:id="54"/>
    </w:p>
    <w:p w14:paraId="658664DE" w14:textId="5A62FA8A" w:rsidR="000133E8" w:rsidRDefault="00CB2122" w:rsidP="000133E8">
      <w:pPr>
        <w:pStyle w:val="Heading3"/>
        <w:rPr>
          <w:rFonts w:ascii="微软雅黑" w:eastAsia="微软雅黑" w:hAnsi="微软雅黑" w:cs="微软雅黑"/>
          <w:i w:val="0"/>
          <w:lang w:eastAsia="zh-CN"/>
        </w:rPr>
      </w:pPr>
      <w:bookmarkStart w:id="55" w:name="_Toc478575211"/>
      <w:r>
        <w:rPr>
          <w:rFonts w:ascii="微软雅黑" w:eastAsia="微软雅黑" w:hAnsi="微软雅黑" w:cs="微软雅黑" w:hint="eastAsia"/>
          <w:i w:val="0"/>
          <w:lang w:eastAsia="zh-CN"/>
        </w:rPr>
        <w:t>注册</w:t>
      </w:r>
      <w:r w:rsidR="000133E8">
        <w:rPr>
          <w:rFonts w:ascii="微软雅黑" w:eastAsia="微软雅黑" w:hAnsi="微软雅黑" w:cs="微软雅黑" w:hint="eastAsia"/>
          <w:i w:val="0"/>
          <w:lang w:eastAsia="zh-CN"/>
        </w:rPr>
        <w:t>用户列表</w:t>
      </w:r>
      <w:bookmarkEnd w:id="55"/>
    </w:p>
    <w:tbl>
      <w:tblPr>
        <w:tblW w:w="8615" w:type="dxa"/>
        <w:tblInd w:w="565" w:type="dxa"/>
        <w:tblLayout w:type="fixed"/>
        <w:tblLook w:val="0000" w:firstRow="0" w:lastRow="0" w:firstColumn="0" w:lastColumn="0" w:noHBand="0" w:noVBand="0"/>
      </w:tblPr>
      <w:tblGrid>
        <w:gridCol w:w="1276"/>
        <w:gridCol w:w="709"/>
        <w:gridCol w:w="709"/>
        <w:gridCol w:w="49"/>
        <w:gridCol w:w="659"/>
        <w:gridCol w:w="75"/>
        <w:gridCol w:w="634"/>
        <w:gridCol w:w="100"/>
        <w:gridCol w:w="609"/>
        <w:gridCol w:w="125"/>
        <w:gridCol w:w="584"/>
        <w:gridCol w:w="150"/>
        <w:gridCol w:w="734"/>
        <w:gridCol w:w="734"/>
        <w:gridCol w:w="734"/>
        <w:gridCol w:w="734"/>
      </w:tblGrid>
      <w:tr w:rsidR="00857842" w:rsidRPr="00BE0919" w14:paraId="4C0BC987" w14:textId="77777777" w:rsidTr="00696B6C">
        <w:trPr>
          <w:cantSplit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14:paraId="364FF959" w14:textId="77777777" w:rsidR="00857842" w:rsidRPr="00CD346B" w:rsidRDefault="00857842" w:rsidP="00696B6C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 w:hint="eastAsia"/>
              </w:rPr>
              <w:t>页面名称</w:t>
            </w:r>
          </w:p>
        </w:tc>
        <w:tc>
          <w:tcPr>
            <w:tcW w:w="7339" w:type="dxa"/>
            <w:gridSpan w:val="1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51D9C8E" w14:textId="7C08F69F" w:rsidR="00857842" w:rsidRPr="00BE0919" w:rsidRDefault="00CB2122" w:rsidP="00696B6C">
            <w:pPr>
              <w:pStyle w:val="a4"/>
              <w:snapToGrid w:val="0"/>
              <w:spacing w:after="120"/>
              <w:ind w:right="200"/>
              <w:jc w:val="left"/>
              <w:rPr>
                <w:rFonts w:ascii="微软雅黑" w:eastAsia="微软雅黑" w:hAnsi="微软雅黑"/>
                <w:sz w:val="20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0"/>
                <w:lang w:eastAsia="zh-CN"/>
              </w:rPr>
              <w:t>注册用户</w:t>
            </w:r>
            <w:r w:rsidR="00857842">
              <w:rPr>
                <w:rFonts w:ascii="微软雅黑" w:eastAsia="微软雅黑" w:hAnsi="微软雅黑" w:hint="eastAsia"/>
                <w:sz w:val="20"/>
                <w:lang w:eastAsia="zh-CN"/>
              </w:rPr>
              <w:t>列表</w:t>
            </w:r>
          </w:p>
        </w:tc>
      </w:tr>
      <w:tr w:rsidR="00857842" w14:paraId="4C3C1C42" w14:textId="77777777" w:rsidTr="00696B6C">
        <w:trPr>
          <w:cantSplit/>
          <w:trHeight w:val="381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14:paraId="7B3F26FE" w14:textId="77777777" w:rsidR="00857842" w:rsidRDefault="00857842" w:rsidP="00696B6C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 w:hint="eastAsia"/>
              </w:rPr>
              <w:t>描述</w:t>
            </w:r>
          </w:p>
        </w:tc>
        <w:tc>
          <w:tcPr>
            <w:tcW w:w="7339" w:type="dxa"/>
            <w:gridSpan w:val="1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0C7CE24" w14:textId="7549AFF9" w:rsidR="00857842" w:rsidRDefault="0071471C" w:rsidP="00696B6C">
            <w:pPr>
              <w:pStyle w:val="a4"/>
              <w:snapToGrid w:val="0"/>
              <w:spacing w:after="120"/>
              <w:ind w:right="200"/>
              <w:jc w:val="left"/>
              <w:rPr>
                <w:rFonts w:ascii="微软雅黑" w:eastAsia="微软雅黑" w:hAnsi="微软雅黑"/>
                <w:sz w:val="20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0"/>
                <w:lang w:eastAsia="zh-CN"/>
              </w:rPr>
              <w:t>显示所有用户</w:t>
            </w:r>
            <w:r w:rsidR="00857842">
              <w:rPr>
                <w:rFonts w:ascii="微软雅黑" w:eastAsia="微软雅黑" w:hAnsi="微软雅黑" w:hint="eastAsia"/>
                <w:sz w:val="20"/>
                <w:lang w:eastAsia="zh-CN"/>
              </w:rPr>
              <w:t>信息</w:t>
            </w:r>
          </w:p>
        </w:tc>
      </w:tr>
      <w:tr w:rsidR="00857842" w:rsidRPr="00BE0919" w14:paraId="4898F010" w14:textId="77777777" w:rsidTr="00696B6C">
        <w:trPr>
          <w:cantSplit/>
          <w:trHeight w:val="381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14:paraId="3915005F" w14:textId="77777777" w:rsidR="00857842" w:rsidRPr="00CD346B" w:rsidRDefault="00857842" w:rsidP="00696B6C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 w:hint="eastAsia"/>
              </w:rPr>
              <w:t>页面类型</w:t>
            </w:r>
          </w:p>
        </w:tc>
        <w:tc>
          <w:tcPr>
            <w:tcW w:w="7339" w:type="dxa"/>
            <w:gridSpan w:val="1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5BC01AB" w14:textId="77777777" w:rsidR="00857842" w:rsidRPr="00BE0919" w:rsidRDefault="00857842" w:rsidP="00696B6C">
            <w:pPr>
              <w:pStyle w:val="a4"/>
              <w:snapToGrid w:val="0"/>
              <w:spacing w:after="120"/>
              <w:ind w:right="200"/>
              <w:jc w:val="left"/>
              <w:rPr>
                <w:rFonts w:ascii="微软雅黑" w:eastAsia="微软雅黑" w:hAnsi="微软雅黑"/>
                <w:sz w:val="20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0"/>
                <w:lang w:eastAsia="zh-CN"/>
              </w:rPr>
              <w:t>列表</w:t>
            </w:r>
          </w:p>
        </w:tc>
      </w:tr>
      <w:tr w:rsidR="00857842" w:rsidRPr="004D026E" w14:paraId="434F02EF" w14:textId="77777777" w:rsidTr="00696B6C">
        <w:trPr>
          <w:cantSplit/>
          <w:trHeight w:val="353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14:paraId="2E3E61DE" w14:textId="77777777" w:rsidR="00857842" w:rsidRPr="00CD346B" w:rsidRDefault="00857842" w:rsidP="00696B6C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lang w:eastAsia="zh-HK"/>
              </w:rPr>
            </w:pPr>
            <w:r>
              <w:rPr>
                <w:rFonts w:ascii="Arial Unicode MS" w:eastAsia="Arial Unicode MS" w:hAnsi="Arial Unicode MS" w:cs="Arial Unicode MS" w:hint="eastAsia"/>
                <w:lang w:eastAsia="zh-HK"/>
              </w:rPr>
              <w:t>工具栏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A3D4323" w14:textId="77777777" w:rsidR="00857842" w:rsidRPr="004D026E" w:rsidRDefault="00857842" w:rsidP="00696B6C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</w:p>
        </w:tc>
        <w:tc>
          <w:tcPr>
            <w:tcW w:w="75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45661E" w14:textId="77777777" w:rsidR="00857842" w:rsidRPr="004D026E" w:rsidRDefault="00857842" w:rsidP="00696B6C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</w:p>
        </w:tc>
        <w:tc>
          <w:tcPr>
            <w:tcW w:w="7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6B3C8F" w14:textId="77777777" w:rsidR="00857842" w:rsidRPr="004D026E" w:rsidRDefault="00857842" w:rsidP="00696B6C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</w:p>
        </w:tc>
        <w:tc>
          <w:tcPr>
            <w:tcW w:w="7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FEDB25" w14:textId="77777777" w:rsidR="00857842" w:rsidRPr="004D026E" w:rsidRDefault="00857842" w:rsidP="00696B6C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</w:p>
        </w:tc>
        <w:tc>
          <w:tcPr>
            <w:tcW w:w="7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829DFD3" w14:textId="77777777" w:rsidR="00857842" w:rsidRPr="004D026E" w:rsidRDefault="00857842" w:rsidP="00696B6C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  <w:lang w:eastAsia="zh-CN"/>
              </w:rPr>
              <w:t>详</w:t>
            </w:r>
          </w:p>
        </w:tc>
        <w:tc>
          <w:tcPr>
            <w:tcW w:w="7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97C8EA4" w14:textId="77777777" w:rsidR="00857842" w:rsidRPr="004D026E" w:rsidRDefault="00857842" w:rsidP="00696B6C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  <w:r w:rsidRPr="009C660F">
              <w:rPr>
                <w:rFonts w:ascii="微软雅黑" w:eastAsia="微软雅黑" w:hAnsi="微软雅黑" w:hint="eastAsia"/>
                <w:sz w:val="16"/>
                <w:szCs w:val="16"/>
                <w:lang w:eastAsia="zh-CN"/>
              </w:rPr>
              <w:t>增</w:t>
            </w:r>
          </w:p>
        </w:tc>
        <w:tc>
          <w:tcPr>
            <w:tcW w:w="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A78D172" w14:textId="77777777" w:rsidR="00857842" w:rsidRPr="004D026E" w:rsidRDefault="00857842" w:rsidP="00696B6C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  <w:lang w:eastAsia="zh-CN"/>
              </w:rPr>
              <w:t>改</w:t>
            </w:r>
          </w:p>
        </w:tc>
        <w:tc>
          <w:tcPr>
            <w:tcW w:w="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807A7CD" w14:textId="77777777" w:rsidR="00857842" w:rsidRPr="004D026E" w:rsidRDefault="00857842" w:rsidP="00696B6C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  <w:r w:rsidRPr="009C660F">
              <w:rPr>
                <w:rFonts w:ascii="微软雅黑" w:eastAsia="微软雅黑" w:hAnsi="微软雅黑" w:hint="eastAsia"/>
                <w:sz w:val="16"/>
                <w:szCs w:val="16"/>
                <w:lang w:eastAsia="zh-CN"/>
              </w:rPr>
              <w:t>删</w:t>
            </w:r>
          </w:p>
        </w:tc>
        <w:tc>
          <w:tcPr>
            <w:tcW w:w="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8BD55D0" w14:textId="77777777" w:rsidR="00857842" w:rsidRPr="004D026E" w:rsidRDefault="00857842" w:rsidP="00696B6C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  <w:lang w:eastAsia="zh-CN"/>
              </w:rPr>
              <w:t>设</w:t>
            </w:r>
          </w:p>
        </w:tc>
        <w:tc>
          <w:tcPr>
            <w:tcW w:w="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91ED72" w14:textId="77777777" w:rsidR="00857842" w:rsidRPr="004D026E" w:rsidRDefault="00857842" w:rsidP="00696B6C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  <w:lang w:eastAsia="zh-CN"/>
              </w:rPr>
              <w:t>查</w:t>
            </w:r>
          </w:p>
        </w:tc>
      </w:tr>
      <w:tr w:rsidR="00857842" w:rsidRPr="003C5BB6" w14:paraId="5493EE79" w14:textId="77777777" w:rsidTr="00696B6C">
        <w:trPr>
          <w:cantSplit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 w:themeFill="background1" w:themeFillShade="F2"/>
            <w:vAlign w:val="center"/>
          </w:tcPr>
          <w:p w14:paraId="49306078" w14:textId="77777777" w:rsidR="00857842" w:rsidRDefault="00857842" w:rsidP="00696B6C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Cs w:val="0"/>
                <w:iCs/>
                <w:sz w:val="20"/>
                <w:lang w:eastAsia="zh-CN"/>
              </w:rPr>
            </w:pPr>
            <w:r>
              <w:rPr>
                <w:rFonts w:ascii="Arial Unicode MS" w:eastAsia="Arial Unicode MS" w:hAnsi="Arial Unicode MS" w:cs="Arial Unicode MS" w:hint="eastAsia"/>
                <w:bCs w:val="0"/>
                <w:iCs/>
                <w:sz w:val="20"/>
                <w:lang w:eastAsia="zh-CN"/>
              </w:rPr>
              <w:t>其它要求</w:t>
            </w:r>
          </w:p>
        </w:tc>
        <w:tc>
          <w:tcPr>
            <w:tcW w:w="7339" w:type="dxa"/>
            <w:gridSpan w:val="1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FF1A6AC" w14:textId="77777777" w:rsidR="00857842" w:rsidRPr="003C5BB6" w:rsidRDefault="00857842" w:rsidP="00696B6C">
            <w:pPr>
              <w:pStyle w:val="a4"/>
              <w:snapToGrid w:val="0"/>
              <w:spacing w:after="120"/>
              <w:ind w:right="200"/>
              <w:jc w:val="left"/>
              <w:rPr>
                <w:rFonts w:ascii="微软雅黑" w:eastAsia="微软雅黑" w:hAnsi="微软雅黑"/>
                <w:iCs/>
                <w:kern w:val="0"/>
                <w:sz w:val="20"/>
                <w:lang w:eastAsia="zh-CN"/>
              </w:rPr>
            </w:pPr>
          </w:p>
        </w:tc>
      </w:tr>
      <w:tr w:rsidR="00857842" w:rsidRPr="0057535E" w14:paraId="7CA9FE31" w14:textId="77777777" w:rsidTr="00696B6C">
        <w:trPr>
          <w:cantSplit/>
          <w:trHeight w:val="450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14:paraId="4A307791" w14:textId="77777777" w:rsidR="00857842" w:rsidRPr="0057535E" w:rsidRDefault="00857842" w:rsidP="00696B6C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列名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14:paraId="4067C6D3" w14:textId="77777777" w:rsidR="00857842" w:rsidRPr="0057535E" w:rsidRDefault="00857842" w:rsidP="00696B6C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宽度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14:paraId="68435BA0" w14:textId="77777777" w:rsidR="00857842" w:rsidRPr="0057535E" w:rsidRDefault="00857842" w:rsidP="00696B6C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显示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7B1EF432" w14:textId="77777777" w:rsidR="00857842" w:rsidRPr="0057535E" w:rsidRDefault="00857842" w:rsidP="00696B6C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排序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6D8B11A8" w14:textId="77777777" w:rsidR="00857842" w:rsidRPr="0057535E" w:rsidRDefault="00857842" w:rsidP="00696B6C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搜索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0B313EAA" w14:textId="77777777" w:rsidR="00857842" w:rsidRPr="0057535E" w:rsidRDefault="00857842" w:rsidP="00696B6C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新增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7B3DB122" w14:textId="77777777" w:rsidR="00857842" w:rsidRPr="0057535E" w:rsidRDefault="00857842" w:rsidP="00696B6C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编辑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08C15A18" w14:textId="77777777" w:rsidR="00857842" w:rsidRPr="0057535E" w:rsidRDefault="00857842" w:rsidP="00696B6C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约束</w:t>
            </w:r>
            <w:r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备注</w:t>
            </w:r>
          </w:p>
        </w:tc>
      </w:tr>
      <w:tr w:rsidR="00857842" w:rsidRPr="0068506A" w14:paraId="4C76342D" w14:textId="77777777" w:rsidTr="00696B6C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08995D7" w14:textId="01E21382" w:rsidR="00857842" w:rsidRPr="00901687" w:rsidRDefault="003D0D60" w:rsidP="00696B6C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8"/>
                <w:szCs w:val="18"/>
                <w:lang w:eastAsia="zh-CN"/>
              </w:rPr>
            </w:pPr>
            <w:r w:rsidRPr="009016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8"/>
                <w:szCs w:val="18"/>
                <w:lang w:eastAsia="zh-CN"/>
              </w:rPr>
              <w:t>编号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9460C48" w14:textId="2D1BF016" w:rsidR="00857842" w:rsidRPr="00901687" w:rsidRDefault="00322C95" w:rsidP="00696B6C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9016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18</w:t>
            </w:r>
            <w:r w:rsidR="00F77C87" w:rsidRPr="009016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F520251" w14:textId="3DF87918" w:rsidR="00857842" w:rsidRPr="00901687" w:rsidRDefault="003D0D60" w:rsidP="00696B6C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9016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Num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2FC74D" w14:textId="11F48FA7" w:rsidR="00857842" w:rsidRPr="0068506A" w:rsidRDefault="00771411" w:rsidP="00696B6C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&lt;&gt;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FDA1C7" w14:textId="785D1DA6" w:rsidR="00857842" w:rsidRPr="0068506A" w:rsidRDefault="00771411" w:rsidP="00696B6C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3409BC" w14:textId="47FF2091" w:rsidR="00857842" w:rsidRPr="0068506A" w:rsidRDefault="00771411" w:rsidP="00696B6C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IN(</w:t>
            </w: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*</w:t>
            </w: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)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666537" w14:textId="470EFB46" w:rsidR="00857842" w:rsidRPr="0068506A" w:rsidRDefault="00E61082" w:rsidP="00696B6C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 w:rsidRPr="00E61082">
              <w:rPr>
                <w:rFonts w:ascii="微软雅黑" w:eastAsia="微软雅黑" w:hAnsi="微软雅黑" w:hint="eastAsia"/>
                <w:b w:val="0"/>
                <w:color w:val="A6A6A6" w:themeColor="background1" w:themeShade="A6"/>
                <w:sz w:val="16"/>
                <w:szCs w:val="16"/>
                <w:lang w:eastAsia="zh-CN"/>
              </w:rPr>
              <w:t>IN(</w:t>
            </w:r>
            <w:r w:rsidRPr="00E61082">
              <w:rPr>
                <w:rFonts w:ascii="微软雅黑" w:eastAsia="微软雅黑" w:hAnsi="微软雅黑"/>
                <w:b w:val="0"/>
                <w:color w:val="A6A6A6" w:themeColor="background1" w:themeShade="A6"/>
                <w:sz w:val="16"/>
                <w:szCs w:val="16"/>
                <w:lang w:eastAsia="zh-CN"/>
              </w:rPr>
              <w:t>*</w:t>
            </w:r>
            <w:r w:rsidRPr="00E61082">
              <w:rPr>
                <w:rFonts w:ascii="微软雅黑" w:eastAsia="微软雅黑" w:hAnsi="微软雅黑" w:hint="eastAsia"/>
                <w:b w:val="0"/>
                <w:color w:val="A6A6A6" w:themeColor="background1" w:themeShade="A6"/>
                <w:sz w:val="16"/>
                <w:szCs w:val="16"/>
                <w:lang w:eastAsia="zh-CN"/>
              </w:rPr>
              <w:t>)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45A275" w14:textId="77777777" w:rsidR="00857842" w:rsidRPr="0068506A" w:rsidRDefault="00857842" w:rsidP="00696B6C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</w:p>
        </w:tc>
      </w:tr>
      <w:tr w:rsidR="00857842" w:rsidRPr="0068506A" w14:paraId="2D463ECF" w14:textId="77777777" w:rsidTr="00696B6C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DBC7BBC" w14:textId="6E607FCE" w:rsidR="00857842" w:rsidRPr="004D026E" w:rsidRDefault="003D0D60" w:rsidP="00696B6C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用户账号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2E3CFE2" w14:textId="6F8EC1E4" w:rsidR="00857842" w:rsidRPr="0068506A" w:rsidRDefault="00F77C87" w:rsidP="00696B6C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110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8AB0338" w14:textId="5127CD69" w:rsidR="00857842" w:rsidRPr="0068506A" w:rsidRDefault="003D0D60" w:rsidP="00696B6C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Num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A74765" w14:textId="78BB6980" w:rsidR="00857842" w:rsidRPr="0068506A" w:rsidRDefault="00771411" w:rsidP="00696B6C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6AD58C" w14:textId="6EB916CA" w:rsidR="00857842" w:rsidRPr="0068506A" w:rsidRDefault="00217850" w:rsidP="00696B6C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IN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8F05E5" w14:textId="4DE64124" w:rsidR="00857842" w:rsidRPr="0068506A" w:rsidRDefault="00771411" w:rsidP="00696B6C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IN(</w:t>
            </w: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*</w:t>
            </w: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)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E1F835" w14:textId="6A97914D" w:rsidR="00857842" w:rsidRPr="0068506A" w:rsidRDefault="00E61082" w:rsidP="00696B6C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IN(</w:t>
            </w: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*</w:t>
            </w: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)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FBF72D" w14:textId="77777777" w:rsidR="00857842" w:rsidRPr="0068506A" w:rsidRDefault="00857842" w:rsidP="00696B6C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</w:p>
        </w:tc>
      </w:tr>
      <w:tr w:rsidR="00857842" w:rsidRPr="0068506A" w14:paraId="1377D1D4" w14:textId="77777777" w:rsidTr="00696B6C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AE44D48" w14:textId="5E6BFF86" w:rsidR="00857842" w:rsidRDefault="003D0D60" w:rsidP="00696B6C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代理商编号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375CB4E" w14:textId="14D11155" w:rsidR="00857842" w:rsidRPr="0068506A" w:rsidRDefault="00F77C87" w:rsidP="00696B6C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110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9052475" w14:textId="7A969931" w:rsidR="00857842" w:rsidRPr="0068506A" w:rsidRDefault="003D0D60" w:rsidP="00696B6C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Str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549463" w14:textId="14E05FC4" w:rsidR="00857842" w:rsidRPr="0068506A" w:rsidRDefault="00771411" w:rsidP="00696B6C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CD8BC8" w14:textId="337C5225" w:rsidR="00857842" w:rsidRPr="0068506A" w:rsidRDefault="00217850" w:rsidP="00696B6C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SEL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784E1F" w14:textId="41A9D756" w:rsidR="00857842" w:rsidRPr="0068506A" w:rsidRDefault="00771411" w:rsidP="00696B6C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SEL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59ECA1" w14:textId="370CDEE5" w:rsidR="00857842" w:rsidRPr="0068506A" w:rsidRDefault="00E61082" w:rsidP="00696B6C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SEL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D7AF95" w14:textId="59408ABC" w:rsidR="00857842" w:rsidRPr="0068506A" w:rsidRDefault="00857842" w:rsidP="00696B6C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</w:p>
        </w:tc>
      </w:tr>
      <w:tr w:rsidR="00857842" w:rsidRPr="0068506A" w14:paraId="012DE4EC" w14:textId="77777777" w:rsidTr="00696B6C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6B97EAA" w14:textId="1A415CA5" w:rsidR="00857842" w:rsidRPr="00901687" w:rsidRDefault="003D0D60" w:rsidP="00696B6C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8"/>
                <w:szCs w:val="18"/>
                <w:lang w:eastAsia="zh-CN"/>
              </w:rPr>
            </w:pPr>
            <w:r w:rsidRPr="009016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8"/>
                <w:szCs w:val="18"/>
                <w:lang w:eastAsia="zh-CN"/>
              </w:rPr>
              <w:t>语言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53D38FE" w14:textId="39673CF6" w:rsidR="00857842" w:rsidRPr="00901687" w:rsidRDefault="00F77C87" w:rsidP="00696B6C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9016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50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8C03E37" w14:textId="051A009A" w:rsidR="00857842" w:rsidRPr="00901687" w:rsidRDefault="003D0D60" w:rsidP="00696B6C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9016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Str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1FAAEE" w14:textId="4596077E" w:rsidR="00857842" w:rsidRPr="0068506A" w:rsidRDefault="00771411" w:rsidP="00696B6C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ED5C53" w14:textId="6817B369" w:rsidR="00857842" w:rsidRPr="0068506A" w:rsidRDefault="00771411" w:rsidP="00696B6C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FBE39F" w14:textId="5E4042F9" w:rsidR="00857842" w:rsidRPr="0068506A" w:rsidRDefault="00771411" w:rsidP="00696B6C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583430" w14:textId="732959EF" w:rsidR="00857842" w:rsidRPr="0068506A" w:rsidRDefault="00E61082" w:rsidP="00696B6C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D6DECB" w14:textId="77777777" w:rsidR="00857842" w:rsidRPr="0068506A" w:rsidRDefault="00857842" w:rsidP="00696B6C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</w:p>
        </w:tc>
      </w:tr>
      <w:tr w:rsidR="00857842" w:rsidRPr="0068506A" w14:paraId="535A2E3D" w14:textId="77777777" w:rsidTr="00696B6C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8B3D6AC" w14:textId="16206667" w:rsidR="00857842" w:rsidRPr="00901687" w:rsidRDefault="003D0D60" w:rsidP="00696B6C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8"/>
                <w:szCs w:val="18"/>
                <w:lang w:eastAsia="zh-CN"/>
              </w:rPr>
            </w:pPr>
            <w:r w:rsidRPr="009016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8"/>
                <w:szCs w:val="18"/>
                <w:lang w:eastAsia="zh-CN"/>
              </w:rPr>
              <w:t>漫游地区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63F7362" w14:textId="1FE3CDBA" w:rsidR="00857842" w:rsidRPr="00901687" w:rsidRDefault="00F77C87" w:rsidP="00696B6C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9016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60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B3A2EF3" w14:textId="6462C579" w:rsidR="00857842" w:rsidRPr="00901687" w:rsidRDefault="003D0D60" w:rsidP="00696B6C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9016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Str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27EA89" w14:textId="6DF1CC73" w:rsidR="00857842" w:rsidRPr="0068506A" w:rsidRDefault="00771411" w:rsidP="00696B6C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5D3D79" w14:textId="31468500" w:rsidR="00857842" w:rsidRPr="0068506A" w:rsidRDefault="00771411" w:rsidP="00696B6C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0C0B2C" w14:textId="604F6C65" w:rsidR="00857842" w:rsidRPr="0068506A" w:rsidRDefault="00771411" w:rsidP="00696B6C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156403" w14:textId="08709FF9" w:rsidR="00857842" w:rsidRPr="0068506A" w:rsidRDefault="00E61082" w:rsidP="00696B6C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AA9670" w14:textId="77777777" w:rsidR="00857842" w:rsidRPr="0068506A" w:rsidRDefault="00857842" w:rsidP="00696B6C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</w:p>
        </w:tc>
      </w:tr>
      <w:tr w:rsidR="00857842" w:rsidRPr="0068506A" w14:paraId="609C973F" w14:textId="77777777" w:rsidTr="00857842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5ACB50C" w14:textId="00B1BAA9" w:rsidR="00857842" w:rsidRPr="00901687" w:rsidRDefault="003D0D60" w:rsidP="00696B6C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8"/>
                <w:szCs w:val="18"/>
                <w:lang w:eastAsia="zh-CN"/>
              </w:rPr>
            </w:pPr>
            <w:r w:rsidRPr="009016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8"/>
                <w:szCs w:val="18"/>
                <w:lang w:eastAsia="zh-CN"/>
              </w:rPr>
              <w:t>时区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DAA73DD" w14:textId="3769CE87" w:rsidR="00857842" w:rsidRPr="00901687" w:rsidRDefault="00F77C87" w:rsidP="00696B6C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9016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60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F2BAB57" w14:textId="56E9CBA0" w:rsidR="00857842" w:rsidRPr="00901687" w:rsidRDefault="003D0D60" w:rsidP="00696B6C">
            <w:pPr>
              <w:pStyle w:val="a5"/>
              <w:snapToGrid w:val="0"/>
              <w:rPr>
                <w:rFonts w:ascii="微软雅黑" w:eastAsia="微软雅黑" w:hAnsi="微软雅黑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901687"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D</w:t>
            </w:r>
            <w:r w:rsidRPr="009016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ate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592271" w14:textId="3B4B0CCD" w:rsidR="00857842" w:rsidRPr="0068506A" w:rsidRDefault="00771411" w:rsidP="00696B6C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8B09DD" w14:textId="45D6B6D4" w:rsidR="00857842" w:rsidRPr="0068506A" w:rsidRDefault="00771411" w:rsidP="00696B6C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0641B3" w14:textId="332A515F" w:rsidR="00857842" w:rsidRPr="0068506A" w:rsidRDefault="00771411" w:rsidP="00696B6C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131E69" w14:textId="2C8CAD2B" w:rsidR="00857842" w:rsidRPr="0068506A" w:rsidRDefault="00E61082" w:rsidP="00696B6C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826654" w14:textId="1D9F6845" w:rsidR="00857842" w:rsidRPr="0068506A" w:rsidRDefault="00857842" w:rsidP="00696B6C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771411" w:rsidRPr="0068506A" w14:paraId="058A2266" w14:textId="77777777" w:rsidTr="00696B6C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26347E4" w14:textId="2E0C3570" w:rsidR="00771411" w:rsidRPr="00901687" w:rsidRDefault="00771411" w:rsidP="00771411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8"/>
                <w:szCs w:val="18"/>
                <w:lang w:eastAsia="zh-CN"/>
              </w:rPr>
            </w:pPr>
            <w:r w:rsidRPr="009016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8"/>
                <w:szCs w:val="18"/>
                <w:lang w:eastAsia="zh-CN"/>
              </w:rPr>
              <w:t>域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5C9E745" w14:textId="57A9E68A" w:rsidR="00771411" w:rsidRPr="00901687" w:rsidRDefault="00F77C87" w:rsidP="00771411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9016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110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DBA1C35" w14:textId="6D6889AF" w:rsidR="00771411" w:rsidRPr="00901687" w:rsidRDefault="00771411" w:rsidP="00771411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9016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Str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D8E470" w14:textId="3A5E24E6" w:rsidR="00771411" w:rsidRPr="0068506A" w:rsidRDefault="00771411" w:rsidP="00771411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C06598" w14:textId="066ECBE4" w:rsidR="00771411" w:rsidRPr="0068506A" w:rsidRDefault="00771411" w:rsidP="00771411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0647F1" w14:textId="219297C6" w:rsidR="00771411" w:rsidRPr="0068506A" w:rsidRDefault="00771411" w:rsidP="00771411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02CC96" w14:textId="3C7094F2" w:rsidR="00771411" w:rsidRPr="0068506A" w:rsidRDefault="00E61082" w:rsidP="00771411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6F367D" w14:textId="7A980EAF" w:rsidR="00771411" w:rsidRPr="0068506A" w:rsidRDefault="00771411" w:rsidP="00771411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771411" w:rsidRPr="00086D63" w14:paraId="60413CDE" w14:textId="77777777" w:rsidTr="00696B6C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F564407" w14:textId="48AFC070" w:rsidR="00771411" w:rsidRPr="00901687" w:rsidRDefault="00771411" w:rsidP="00771411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8"/>
                <w:szCs w:val="18"/>
                <w:lang w:eastAsia="zh-CN"/>
              </w:rPr>
            </w:pPr>
            <w:r w:rsidRPr="009016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8"/>
                <w:szCs w:val="18"/>
                <w:lang w:eastAsia="zh-CN"/>
              </w:rPr>
              <w:t>显示号码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B7C7105" w14:textId="0D972331" w:rsidR="00771411" w:rsidRPr="00901687" w:rsidRDefault="00F77C87" w:rsidP="00771411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9016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110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008BAAA" w14:textId="7B96E23D" w:rsidR="00771411" w:rsidRPr="00901687" w:rsidRDefault="00771411" w:rsidP="00771411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9016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Num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EDCA2C" w14:textId="48BA56C8" w:rsidR="00771411" w:rsidRPr="0068506A" w:rsidRDefault="00771411" w:rsidP="00771411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71DF96" w14:textId="5F12E2BF" w:rsidR="00771411" w:rsidRPr="0068506A" w:rsidRDefault="00771411" w:rsidP="00771411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9B70A8" w14:textId="0038BC76" w:rsidR="00771411" w:rsidRPr="0068506A" w:rsidRDefault="00771411" w:rsidP="00771411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IN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3DBDD6" w14:textId="35B058D6" w:rsidR="00771411" w:rsidRPr="0068506A" w:rsidRDefault="00E61082" w:rsidP="00771411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  <w:t>IN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A8AEA9" w14:textId="77777777" w:rsidR="00771411" w:rsidRPr="00086D63" w:rsidRDefault="00771411" w:rsidP="00771411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color w:val="FFFFFF" w:themeColor="background1"/>
                <w:sz w:val="16"/>
                <w:szCs w:val="16"/>
                <w:lang w:eastAsia="zh-CN"/>
              </w:rPr>
            </w:pPr>
          </w:p>
        </w:tc>
      </w:tr>
      <w:tr w:rsidR="00771411" w:rsidRPr="0068506A" w14:paraId="55F27590" w14:textId="77777777" w:rsidTr="00696B6C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1C908AF" w14:textId="08D5A953" w:rsidR="00771411" w:rsidRPr="00901687" w:rsidRDefault="00771411" w:rsidP="00771411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8"/>
                <w:szCs w:val="18"/>
                <w:lang w:eastAsia="zh-CN"/>
              </w:rPr>
            </w:pPr>
            <w:r w:rsidRPr="009016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8"/>
                <w:szCs w:val="18"/>
                <w:lang w:eastAsia="zh-CN"/>
              </w:rPr>
              <w:t>启用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85EFAF6" w14:textId="49539F4E" w:rsidR="00771411" w:rsidRPr="00901687" w:rsidRDefault="00F77C87" w:rsidP="00771411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9016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50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ECEA3F4" w14:textId="700A1183" w:rsidR="00771411" w:rsidRPr="00901687" w:rsidRDefault="00771411" w:rsidP="00771411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9016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Str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74B9C1" w14:textId="2FA01E95" w:rsidR="00771411" w:rsidRDefault="00771411" w:rsidP="00771411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071374" w14:textId="0B99CED0" w:rsidR="00771411" w:rsidRDefault="00217850" w:rsidP="00771411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SEL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822A05" w14:textId="5052D476" w:rsidR="00771411" w:rsidRDefault="00771411" w:rsidP="00771411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92FCB4" w14:textId="117E5A32" w:rsidR="00771411" w:rsidRDefault="00217850" w:rsidP="00771411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  <w:t>SEL</w:t>
            </w:r>
            <w:r w:rsidR="00E61082"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(</w:t>
            </w:r>
            <w:r w:rsidR="00E61082"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  <w:t>*</w:t>
            </w:r>
            <w:r w:rsidR="00E61082"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)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F534AC" w14:textId="106CB38D" w:rsidR="00771411" w:rsidRPr="0068506A" w:rsidRDefault="00217850" w:rsidP="00771411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正常 / 禁止</w:t>
            </w:r>
          </w:p>
        </w:tc>
      </w:tr>
      <w:tr w:rsidR="00771411" w:rsidRPr="0068506A" w14:paraId="74C6DFB2" w14:textId="77777777" w:rsidTr="00670C23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194EF4D" w14:textId="2FB864DF" w:rsidR="00771411" w:rsidRDefault="00771411" w:rsidP="00771411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账号状态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9AD3C94" w14:textId="05040D68" w:rsidR="00771411" w:rsidRPr="0068506A" w:rsidRDefault="009B4A2F" w:rsidP="00771411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110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5F9F146" w14:textId="430239E1" w:rsidR="00771411" w:rsidRDefault="00771411" w:rsidP="00771411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 w:rsidRPr="00801327">
              <w:rPr>
                <w:rFonts w:ascii="微软雅黑" w:eastAsia="微软雅黑" w:hAnsi="微软雅黑" w:hint="eastAsia"/>
                <w:b w:val="0"/>
                <w:color w:val="FFFFFF" w:themeColor="background1"/>
                <w:sz w:val="16"/>
                <w:szCs w:val="16"/>
                <w:lang w:eastAsia="zh-CN"/>
              </w:rPr>
              <w:t>Str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A9FFC5" w14:textId="2CC2117F" w:rsidR="00771411" w:rsidRDefault="00771411" w:rsidP="00771411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C5ED46" w14:textId="085C8D7B" w:rsidR="00771411" w:rsidRDefault="00217850" w:rsidP="00771411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SEL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2C85EC" w14:textId="7EA7BA4D" w:rsidR="00771411" w:rsidRDefault="00771411" w:rsidP="00771411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1A935C" w14:textId="52CF838D" w:rsidR="00771411" w:rsidRDefault="00E61082" w:rsidP="00771411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942E73" w14:textId="3E2BF91F" w:rsidR="00771411" w:rsidRPr="00670C23" w:rsidRDefault="00A03804" w:rsidP="00670C23">
            <w:pPr>
              <w:rPr>
                <w:color w:val="FFFFFF" w:themeColor="background1"/>
              </w:rPr>
            </w:pPr>
            <w:r w:rsidRPr="00555EB4">
              <w:rPr>
                <w:rFonts w:hint="eastAsia"/>
                <w:color w:val="FFFFFF" w:themeColor="background1"/>
                <w:highlight w:val="red"/>
              </w:rPr>
              <w:t>未使用</w:t>
            </w:r>
            <w:r w:rsidRPr="00555EB4">
              <w:rPr>
                <w:rFonts w:hint="eastAsia"/>
                <w:color w:val="FFFFFF" w:themeColor="background1"/>
                <w:highlight w:val="red"/>
              </w:rPr>
              <w:t>APP</w:t>
            </w:r>
            <w:r w:rsidRPr="00555EB4">
              <w:rPr>
                <w:rFonts w:hint="eastAsia"/>
                <w:color w:val="FFFFFF" w:themeColor="background1"/>
                <w:highlight w:val="red"/>
              </w:rPr>
              <w:t>程序</w:t>
            </w:r>
            <w:r w:rsidRPr="00555EB4">
              <w:rPr>
                <w:rFonts w:hint="eastAsia"/>
                <w:color w:val="FFFFFF" w:themeColor="background1"/>
                <w:highlight w:val="red"/>
              </w:rPr>
              <w:t xml:space="preserve"> / </w:t>
            </w:r>
            <w:r w:rsidRPr="00555EB4">
              <w:rPr>
                <w:rFonts w:hint="eastAsia"/>
                <w:color w:val="FFFFFF" w:themeColor="background1"/>
                <w:highlight w:val="red"/>
              </w:rPr>
              <w:t>下载后注册，未验证</w:t>
            </w:r>
            <w:r w:rsidRPr="00555EB4">
              <w:rPr>
                <w:rFonts w:hint="eastAsia"/>
                <w:color w:val="FFFFFF" w:themeColor="background1"/>
                <w:highlight w:val="red"/>
              </w:rPr>
              <w:t xml:space="preserve"> /</w:t>
            </w:r>
            <w:r w:rsidRPr="00555EB4">
              <w:rPr>
                <w:rFonts w:hint="eastAsia"/>
                <w:color w:val="FFFFFF" w:themeColor="background1"/>
                <w:highlight w:val="red"/>
              </w:rPr>
              <w:t>下载后注册，验证失败</w:t>
            </w:r>
            <w:r w:rsidRPr="00555EB4">
              <w:rPr>
                <w:rFonts w:hint="eastAsia"/>
                <w:color w:val="FFFFFF" w:themeColor="background1"/>
                <w:highlight w:val="red"/>
              </w:rPr>
              <w:t xml:space="preserve"> /</w:t>
            </w:r>
            <w:r w:rsidRPr="00555EB4">
              <w:rPr>
                <w:color w:val="FFFFFF" w:themeColor="background1"/>
                <w:highlight w:val="red"/>
              </w:rPr>
              <w:t xml:space="preserve"> </w:t>
            </w:r>
            <w:r w:rsidRPr="00555EB4">
              <w:rPr>
                <w:rFonts w:hint="eastAsia"/>
                <w:color w:val="FFFFFF" w:themeColor="background1"/>
                <w:highlight w:val="red"/>
              </w:rPr>
              <w:t>禁止注册</w:t>
            </w:r>
            <w:r w:rsidRPr="00555EB4">
              <w:rPr>
                <w:rFonts w:hint="eastAsia"/>
                <w:color w:val="FFFFFF" w:themeColor="background1"/>
                <w:highlight w:val="red"/>
              </w:rPr>
              <w:t>(</w:t>
            </w:r>
            <w:r w:rsidRPr="00555EB4">
              <w:rPr>
                <w:rFonts w:hint="eastAsia"/>
                <w:color w:val="FFFFFF" w:themeColor="background1"/>
                <w:highlight w:val="red"/>
              </w:rPr>
              <w:t>黑名单</w:t>
            </w:r>
            <w:r w:rsidRPr="00555EB4">
              <w:rPr>
                <w:rFonts w:hint="eastAsia"/>
                <w:color w:val="FFFFFF" w:themeColor="background1"/>
                <w:highlight w:val="red"/>
              </w:rPr>
              <w:t>)</w:t>
            </w:r>
            <w:r w:rsidRPr="00555EB4">
              <w:rPr>
                <w:color w:val="FFFFFF" w:themeColor="background1"/>
                <w:highlight w:val="red"/>
              </w:rPr>
              <w:t xml:space="preserve"> / </w:t>
            </w:r>
            <w:r w:rsidRPr="00555EB4">
              <w:rPr>
                <w:rFonts w:hint="eastAsia"/>
                <w:color w:val="FFFFFF" w:themeColor="background1"/>
                <w:highlight w:val="red"/>
              </w:rPr>
              <w:t>系统回收的用户</w:t>
            </w:r>
            <w:r w:rsidRPr="00555EB4">
              <w:rPr>
                <w:rFonts w:hint="eastAsia"/>
                <w:color w:val="FFFFFF" w:themeColor="background1"/>
                <w:highlight w:val="red"/>
              </w:rPr>
              <w:t>(</w:t>
            </w:r>
            <w:r w:rsidRPr="00555EB4">
              <w:rPr>
                <w:rFonts w:hint="eastAsia"/>
                <w:color w:val="FFFFFF" w:themeColor="background1"/>
                <w:highlight w:val="red"/>
              </w:rPr>
              <w:t>如挂失</w:t>
            </w:r>
            <w:r w:rsidRPr="00555EB4">
              <w:rPr>
                <w:rFonts w:hint="eastAsia"/>
                <w:color w:val="FFFFFF" w:themeColor="background1"/>
                <w:highlight w:val="red"/>
              </w:rPr>
              <w:t>)</w:t>
            </w:r>
            <w:r w:rsidRPr="00555EB4">
              <w:rPr>
                <w:color w:val="FFFFFF" w:themeColor="background1"/>
                <w:highlight w:val="red"/>
              </w:rPr>
              <w:t xml:space="preserve"> /</w:t>
            </w:r>
            <w:r w:rsidRPr="00555EB4">
              <w:rPr>
                <w:rFonts w:hint="eastAsia"/>
                <w:color w:val="FFFFFF" w:themeColor="background1"/>
                <w:highlight w:val="red"/>
              </w:rPr>
              <w:t>欠费停机</w:t>
            </w:r>
            <w:r w:rsidRPr="00555EB4">
              <w:rPr>
                <w:rFonts w:hint="eastAsia"/>
                <w:color w:val="FFFFFF" w:themeColor="background1"/>
                <w:highlight w:val="red"/>
              </w:rPr>
              <w:t>(</w:t>
            </w:r>
            <w:r w:rsidRPr="00555EB4">
              <w:rPr>
                <w:rFonts w:hint="eastAsia"/>
                <w:color w:val="FFFFFF" w:themeColor="background1"/>
                <w:highlight w:val="red"/>
              </w:rPr>
              <w:t>超过一定时间的</w:t>
            </w:r>
            <w:r w:rsidRPr="00555EB4">
              <w:rPr>
                <w:rFonts w:hint="eastAsia"/>
                <w:color w:val="FFFFFF" w:themeColor="background1"/>
                <w:highlight w:val="red"/>
              </w:rPr>
              <w:t>)</w:t>
            </w:r>
            <w:r w:rsidRPr="00555EB4">
              <w:rPr>
                <w:color w:val="FFFFFF" w:themeColor="background1"/>
                <w:highlight w:val="red"/>
              </w:rPr>
              <w:t xml:space="preserve"> / </w:t>
            </w:r>
            <w:r w:rsidRPr="00555EB4">
              <w:rPr>
                <w:rFonts w:hint="eastAsia"/>
                <w:color w:val="FFFFFF" w:themeColor="background1"/>
                <w:highlight w:val="red"/>
              </w:rPr>
              <w:t>离线</w:t>
            </w:r>
            <w:r w:rsidR="000122CE" w:rsidRPr="00555EB4">
              <w:rPr>
                <w:rFonts w:hint="eastAsia"/>
                <w:color w:val="FFFFFF" w:themeColor="background1"/>
                <w:highlight w:val="red"/>
              </w:rPr>
              <w:t xml:space="preserve"> / </w:t>
            </w:r>
            <w:r w:rsidR="000122CE" w:rsidRPr="00555EB4">
              <w:rPr>
                <w:rFonts w:hint="eastAsia"/>
                <w:color w:val="FFFFFF" w:themeColor="background1"/>
                <w:highlight w:val="red"/>
              </w:rPr>
              <w:t>在线</w:t>
            </w:r>
            <w:r w:rsidR="000122CE" w:rsidRPr="00555EB4">
              <w:rPr>
                <w:rFonts w:hint="eastAsia"/>
                <w:color w:val="FFFFFF" w:themeColor="background1"/>
                <w:highlight w:val="red"/>
              </w:rPr>
              <w:t>(</w:t>
            </w:r>
            <w:r w:rsidR="000122CE" w:rsidRPr="00555EB4">
              <w:rPr>
                <w:rFonts w:hint="eastAsia"/>
                <w:color w:val="FFFFFF" w:themeColor="background1"/>
                <w:highlight w:val="red"/>
              </w:rPr>
              <w:t>未知网络</w:t>
            </w:r>
            <w:r w:rsidR="000122CE" w:rsidRPr="00555EB4">
              <w:rPr>
                <w:rFonts w:hint="eastAsia"/>
                <w:color w:val="FFFFFF" w:themeColor="background1"/>
                <w:highlight w:val="red"/>
              </w:rPr>
              <w:t>)</w:t>
            </w:r>
            <w:r w:rsidR="000122CE" w:rsidRPr="00555EB4">
              <w:rPr>
                <w:color w:val="FFFFFF" w:themeColor="background1"/>
                <w:highlight w:val="red"/>
              </w:rPr>
              <w:t xml:space="preserve"> / 2G</w:t>
            </w:r>
            <w:r w:rsidR="000122CE" w:rsidRPr="00555EB4">
              <w:rPr>
                <w:rFonts w:hint="eastAsia"/>
                <w:color w:val="FFFFFF" w:themeColor="background1"/>
                <w:highlight w:val="red"/>
              </w:rPr>
              <w:t>在线</w:t>
            </w:r>
            <w:r w:rsidR="000122CE" w:rsidRPr="00555EB4">
              <w:rPr>
                <w:rFonts w:hint="eastAsia"/>
                <w:color w:val="FFFFFF" w:themeColor="background1"/>
                <w:highlight w:val="red"/>
              </w:rPr>
              <w:t xml:space="preserve"> / 3G</w:t>
            </w:r>
            <w:r w:rsidR="000122CE" w:rsidRPr="00555EB4">
              <w:rPr>
                <w:rFonts w:hint="eastAsia"/>
                <w:color w:val="FFFFFF" w:themeColor="background1"/>
                <w:highlight w:val="red"/>
              </w:rPr>
              <w:t>在线</w:t>
            </w:r>
            <w:r w:rsidR="000122CE" w:rsidRPr="00555EB4">
              <w:rPr>
                <w:rFonts w:hint="eastAsia"/>
                <w:color w:val="FFFFFF" w:themeColor="background1"/>
                <w:highlight w:val="red"/>
              </w:rPr>
              <w:t xml:space="preserve"> / 4G</w:t>
            </w:r>
            <w:r w:rsidR="000122CE" w:rsidRPr="00555EB4">
              <w:rPr>
                <w:rFonts w:hint="eastAsia"/>
                <w:color w:val="FFFFFF" w:themeColor="background1"/>
                <w:highlight w:val="red"/>
              </w:rPr>
              <w:t>在线</w:t>
            </w:r>
            <w:r w:rsidR="000122CE" w:rsidRPr="00555EB4">
              <w:rPr>
                <w:rFonts w:hint="eastAsia"/>
                <w:color w:val="FFFFFF" w:themeColor="background1"/>
                <w:highlight w:val="red"/>
              </w:rPr>
              <w:t xml:space="preserve"> / </w:t>
            </w:r>
            <w:r w:rsidR="000122CE" w:rsidRPr="00555EB4">
              <w:rPr>
                <w:color w:val="FFFFFF" w:themeColor="background1"/>
                <w:highlight w:val="red"/>
              </w:rPr>
              <w:t>wifi</w:t>
            </w:r>
            <w:r w:rsidR="000122CE" w:rsidRPr="00555EB4">
              <w:rPr>
                <w:rFonts w:hint="eastAsia"/>
                <w:color w:val="FFFFFF" w:themeColor="background1"/>
                <w:highlight w:val="red"/>
              </w:rPr>
              <w:t>在线</w:t>
            </w:r>
            <w:r w:rsidR="000122CE" w:rsidRPr="00555EB4">
              <w:rPr>
                <w:rFonts w:hint="eastAsia"/>
                <w:color w:val="FFFFFF" w:themeColor="background1"/>
                <w:highlight w:val="red"/>
              </w:rPr>
              <w:t xml:space="preserve"> / UUWi</w:t>
            </w:r>
            <w:r w:rsidR="000122CE" w:rsidRPr="00555EB4">
              <w:rPr>
                <w:color w:val="FFFFFF" w:themeColor="background1"/>
                <w:highlight w:val="red"/>
              </w:rPr>
              <w:t>F</w:t>
            </w:r>
            <w:r w:rsidR="000122CE" w:rsidRPr="00555EB4">
              <w:rPr>
                <w:rFonts w:hint="eastAsia"/>
                <w:color w:val="FFFFFF" w:themeColor="background1"/>
                <w:highlight w:val="red"/>
              </w:rPr>
              <w:t>i</w:t>
            </w:r>
            <w:r w:rsidR="000122CE" w:rsidRPr="00555EB4">
              <w:rPr>
                <w:rFonts w:hint="eastAsia"/>
                <w:color w:val="FFFFFF" w:themeColor="background1"/>
                <w:highlight w:val="red"/>
              </w:rPr>
              <w:t>在线</w:t>
            </w:r>
            <w:r w:rsidR="000122CE" w:rsidRPr="00555EB4">
              <w:rPr>
                <w:rFonts w:hint="eastAsia"/>
                <w:color w:val="FFFFFF" w:themeColor="background1"/>
                <w:highlight w:val="red"/>
              </w:rPr>
              <w:t xml:space="preserve"> / </w:t>
            </w:r>
            <w:r w:rsidR="000122CE" w:rsidRPr="00555EB4">
              <w:rPr>
                <w:rFonts w:hint="eastAsia"/>
                <w:color w:val="FFFFFF" w:themeColor="background1"/>
                <w:highlight w:val="red"/>
              </w:rPr>
              <w:t>禁用</w:t>
            </w:r>
          </w:p>
        </w:tc>
      </w:tr>
      <w:tr w:rsidR="00771411" w:rsidRPr="0068506A" w14:paraId="0098FA16" w14:textId="77777777" w:rsidTr="00696B6C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C809B6A" w14:textId="341286EA" w:rsidR="00771411" w:rsidRPr="00901687" w:rsidRDefault="00771411" w:rsidP="00771411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8"/>
                <w:szCs w:val="18"/>
                <w:lang w:eastAsia="zh-CN"/>
              </w:rPr>
            </w:pPr>
            <w:r w:rsidRPr="009016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8"/>
                <w:szCs w:val="18"/>
                <w:lang w:eastAsia="zh-CN"/>
              </w:rPr>
              <w:t>UUWiFi状态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CD6ECC7" w14:textId="0E3B01A5" w:rsidR="00771411" w:rsidRPr="00901687" w:rsidRDefault="00F77C87" w:rsidP="00771411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9016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80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C465BC5" w14:textId="70CAB0ED" w:rsidR="00771411" w:rsidRPr="00901687" w:rsidRDefault="00771411" w:rsidP="00771411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9016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Str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3B675D" w14:textId="2C260709" w:rsidR="00771411" w:rsidRDefault="00771411" w:rsidP="00771411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F9299C" w14:textId="1748CBAA" w:rsidR="00771411" w:rsidRDefault="00217850" w:rsidP="00771411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SEL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BE22CF" w14:textId="32BD169A" w:rsidR="00771411" w:rsidRDefault="00771411" w:rsidP="00771411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4A3093" w14:textId="009D5AF2" w:rsidR="00771411" w:rsidRDefault="00E61082" w:rsidP="00771411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3634EA" w14:textId="54448FBB" w:rsidR="00771411" w:rsidRPr="0068506A" w:rsidRDefault="00217850" w:rsidP="00771411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未使用ViFi</w:t>
            </w:r>
            <w:r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  <w:t xml:space="preserve"> / </w:t>
            </w: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正常使用</w:t>
            </w:r>
            <w:r w:rsidR="00801327"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中 / （租用）过期</w:t>
            </w:r>
          </w:p>
        </w:tc>
      </w:tr>
      <w:tr w:rsidR="00771411" w:rsidRPr="0068506A" w14:paraId="4E2B641B" w14:textId="77777777" w:rsidTr="00696B6C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7BEC1E3" w14:textId="52DBB005" w:rsidR="00771411" w:rsidRDefault="00771411" w:rsidP="00771411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UUWiFi设备编号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C20D52B" w14:textId="70A110CA" w:rsidR="00771411" w:rsidRPr="0068506A" w:rsidRDefault="00F77C87" w:rsidP="00771411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140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29E9E56" w14:textId="54F7FC1C" w:rsidR="00771411" w:rsidRDefault="00771411" w:rsidP="00771411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Str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2D24F5" w14:textId="1FC892A4" w:rsidR="00771411" w:rsidRDefault="00771411" w:rsidP="00771411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EF8B12" w14:textId="7AC8FFBC" w:rsidR="00771411" w:rsidRDefault="00771411" w:rsidP="00771411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B6F0A2" w14:textId="1FF7B259" w:rsidR="00771411" w:rsidRDefault="00771411" w:rsidP="00771411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3A2815" w14:textId="1E63D12F" w:rsidR="00771411" w:rsidRDefault="00E61082" w:rsidP="00771411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206E11" w14:textId="77777777" w:rsidR="00771411" w:rsidRPr="0068506A" w:rsidRDefault="00771411" w:rsidP="00771411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E61082" w:rsidRPr="0068506A" w14:paraId="574DE91C" w14:textId="77777777" w:rsidTr="00696B6C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1AC4928" w14:textId="6E333420" w:rsidR="00E61082" w:rsidRDefault="00E61082" w:rsidP="00E61082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账号余额(元)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97F6C34" w14:textId="3D4EC3BF" w:rsidR="00E61082" w:rsidRPr="0068506A" w:rsidRDefault="00322C95" w:rsidP="00E61082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80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866FDA7" w14:textId="4FD87C1E" w:rsidR="00E61082" w:rsidRDefault="00217850" w:rsidP="00E61082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Num</w:t>
            </w: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(.2)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1DC5C4" w14:textId="6CAE55EC" w:rsidR="00E61082" w:rsidRDefault="00E61082" w:rsidP="00E61082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38985E" w14:textId="5976897D" w:rsidR="00E61082" w:rsidRDefault="00217850" w:rsidP="00E61082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IN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3A0F69" w14:textId="25E00035" w:rsidR="00E61082" w:rsidRDefault="00E61082" w:rsidP="00E61082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IN(</w:t>
            </w:r>
            <w:r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  <w:t>*</w:t>
            </w: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)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6E10FF" w14:textId="3B4801E1" w:rsidR="00E61082" w:rsidRPr="00E61082" w:rsidRDefault="00E61082" w:rsidP="00E61082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color w:val="A6A6A6" w:themeColor="background1" w:themeShade="A6"/>
                <w:sz w:val="16"/>
                <w:szCs w:val="16"/>
                <w:lang w:eastAsia="zh-CN"/>
              </w:rPr>
            </w:pPr>
            <w:r w:rsidRPr="00E61082">
              <w:rPr>
                <w:rFonts w:ascii="微软雅黑" w:eastAsia="微软雅黑" w:hAnsi="微软雅黑" w:hint="eastAsia"/>
                <w:b w:val="0"/>
                <w:bCs w:val="0"/>
                <w:color w:val="A6A6A6" w:themeColor="background1" w:themeShade="A6"/>
                <w:sz w:val="16"/>
                <w:szCs w:val="16"/>
                <w:lang w:eastAsia="zh-CN"/>
              </w:rPr>
              <w:t>IN(</w:t>
            </w:r>
            <w:r w:rsidRPr="00E61082">
              <w:rPr>
                <w:rFonts w:ascii="微软雅黑" w:eastAsia="微软雅黑" w:hAnsi="微软雅黑"/>
                <w:b w:val="0"/>
                <w:bCs w:val="0"/>
                <w:color w:val="A6A6A6" w:themeColor="background1" w:themeShade="A6"/>
                <w:sz w:val="16"/>
                <w:szCs w:val="16"/>
                <w:lang w:eastAsia="zh-CN"/>
              </w:rPr>
              <w:t>*</w:t>
            </w:r>
            <w:r w:rsidRPr="00E61082">
              <w:rPr>
                <w:rFonts w:ascii="微软雅黑" w:eastAsia="微软雅黑" w:hAnsi="微软雅黑" w:hint="eastAsia"/>
                <w:b w:val="0"/>
                <w:bCs w:val="0"/>
                <w:color w:val="A6A6A6" w:themeColor="background1" w:themeShade="A6"/>
                <w:sz w:val="16"/>
                <w:szCs w:val="16"/>
                <w:lang w:eastAsia="zh-CN"/>
              </w:rPr>
              <w:t>)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8F0F62" w14:textId="77777777" w:rsidR="00E61082" w:rsidRPr="0068506A" w:rsidRDefault="00E61082" w:rsidP="00E61082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E61082" w:rsidRPr="0068506A" w14:paraId="47FD1BA6" w14:textId="77777777" w:rsidTr="00696B6C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2F4AE16" w14:textId="0BB2A6EB" w:rsidR="00E61082" w:rsidRPr="004D026E" w:rsidRDefault="00E61082" w:rsidP="00E61082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语音余额(元)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FC776CE" w14:textId="7D37B1EB" w:rsidR="00E61082" w:rsidRPr="0068506A" w:rsidRDefault="00322C95" w:rsidP="00E61082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80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2259D7F" w14:textId="3ACCFC34" w:rsidR="00E61082" w:rsidRPr="0068506A" w:rsidRDefault="00217850" w:rsidP="00E61082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Num</w:t>
            </w: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(.2)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17D0BF" w14:textId="77232F59" w:rsidR="00E61082" w:rsidRPr="0068506A" w:rsidRDefault="00E61082" w:rsidP="00E61082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B037C2" w14:textId="464117C9" w:rsidR="00E61082" w:rsidRPr="0068506A" w:rsidRDefault="00E61082" w:rsidP="00E61082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57EE82" w14:textId="7DDFF59E" w:rsidR="00E61082" w:rsidRPr="0068506A" w:rsidRDefault="00E61082" w:rsidP="00E61082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IN(</w:t>
            </w:r>
            <w:r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  <w:t>*</w:t>
            </w: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)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65D3AF" w14:textId="547CEC2E" w:rsidR="00E61082" w:rsidRPr="00E61082" w:rsidRDefault="00E61082" w:rsidP="00E61082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color w:val="A6A6A6" w:themeColor="background1" w:themeShade="A6"/>
                <w:sz w:val="16"/>
                <w:szCs w:val="16"/>
                <w:lang w:eastAsia="zh-CN"/>
              </w:rPr>
            </w:pPr>
            <w:r w:rsidRPr="00E61082">
              <w:rPr>
                <w:rFonts w:ascii="微软雅黑" w:eastAsia="微软雅黑" w:hAnsi="微软雅黑" w:hint="eastAsia"/>
                <w:b w:val="0"/>
                <w:bCs w:val="0"/>
                <w:color w:val="A6A6A6" w:themeColor="background1" w:themeShade="A6"/>
                <w:sz w:val="16"/>
                <w:szCs w:val="16"/>
                <w:lang w:eastAsia="zh-CN"/>
              </w:rPr>
              <w:t>IN(</w:t>
            </w:r>
            <w:r w:rsidRPr="00E61082">
              <w:rPr>
                <w:rFonts w:ascii="微软雅黑" w:eastAsia="微软雅黑" w:hAnsi="微软雅黑"/>
                <w:b w:val="0"/>
                <w:bCs w:val="0"/>
                <w:color w:val="A6A6A6" w:themeColor="background1" w:themeShade="A6"/>
                <w:sz w:val="16"/>
                <w:szCs w:val="16"/>
                <w:lang w:eastAsia="zh-CN"/>
              </w:rPr>
              <w:t>*</w:t>
            </w:r>
            <w:r w:rsidRPr="00E61082">
              <w:rPr>
                <w:rFonts w:ascii="微软雅黑" w:eastAsia="微软雅黑" w:hAnsi="微软雅黑" w:hint="eastAsia"/>
                <w:b w:val="0"/>
                <w:bCs w:val="0"/>
                <w:color w:val="A6A6A6" w:themeColor="background1" w:themeShade="A6"/>
                <w:sz w:val="16"/>
                <w:szCs w:val="16"/>
                <w:lang w:eastAsia="zh-CN"/>
              </w:rPr>
              <w:t>)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76ADFA" w14:textId="77777777" w:rsidR="00E61082" w:rsidRPr="0068506A" w:rsidRDefault="00E61082" w:rsidP="00E61082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E61082" w:rsidRPr="0068506A" w14:paraId="3F829F2B" w14:textId="77777777" w:rsidTr="00696B6C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B4EAD9E" w14:textId="4DEE89F2" w:rsidR="00E61082" w:rsidRDefault="00E61082" w:rsidP="00E61082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数据余额(元)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4678CD3" w14:textId="1AF8C631" w:rsidR="00E61082" w:rsidRPr="0068506A" w:rsidRDefault="00322C95" w:rsidP="00E61082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80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3922908" w14:textId="0F921EA4" w:rsidR="00E61082" w:rsidRPr="0068506A" w:rsidRDefault="00217850" w:rsidP="00E61082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Num</w:t>
            </w: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(.2)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3D0273" w14:textId="1BDC69D6" w:rsidR="00E61082" w:rsidRPr="0068506A" w:rsidRDefault="00E61082" w:rsidP="00E61082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940138" w14:textId="3DB5E54A" w:rsidR="00E61082" w:rsidRPr="0068506A" w:rsidRDefault="00E61082" w:rsidP="00E61082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FF9C88" w14:textId="1CD13C84" w:rsidR="00E61082" w:rsidRPr="0068506A" w:rsidRDefault="00E61082" w:rsidP="00E61082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IN(</w:t>
            </w:r>
            <w:r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  <w:t>*</w:t>
            </w: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)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24E96B" w14:textId="577D7993" w:rsidR="00E61082" w:rsidRPr="00E61082" w:rsidRDefault="00E61082" w:rsidP="00E61082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color w:val="A6A6A6" w:themeColor="background1" w:themeShade="A6"/>
                <w:sz w:val="16"/>
                <w:szCs w:val="16"/>
                <w:lang w:eastAsia="zh-CN"/>
              </w:rPr>
            </w:pPr>
            <w:r w:rsidRPr="00E61082">
              <w:rPr>
                <w:rFonts w:ascii="微软雅黑" w:eastAsia="微软雅黑" w:hAnsi="微软雅黑" w:hint="eastAsia"/>
                <w:b w:val="0"/>
                <w:bCs w:val="0"/>
                <w:color w:val="A6A6A6" w:themeColor="background1" w:themeShade="A6"/>
                <w:sz w:val="16"/>
                <w:szCs w:val="16"/>
                <w:lang w:eastAsia="zh-CN"/>
              </w:rPr>
              <w:t>IN(</w:t>
            </w:r>
            <w:r w:rsidRPr="00E61082">
              <w:rPr>
                <w:rFonts w:ascii="微软雅黑" w:eastAsia="微软雅黑" w:hAnsi="微软雅黑"/>
                <w:b w:val="0"/>
                <w:bCs w:val="0"/>
                <w:color w:val="A6A6A6" w:themeColor="background1" w:themeShade="A6"/>
                <w:sz w:val="16"/>
                <w:szCs w:val="16"/>
                <w:lang w:eastAsia="zh-CN"/>
              </w:rPr>
              <w:t>*</w:t>
            </w:r>
            <w:r w:rsidRPr="00E61082">
              <w:rPr>
                <w:rFonts w:ascii="微软雅黑" w:eastAsia="微软雅黑" w:hAnsi="微软雅黑" w:hint="eastAsia"/>
                <w:b w:val="0"/>
                <w:bCs w:val="0"/>
                <w:color w:val="A6A6A6" w:themeColor="background1" w:themeShade="A6"/>
                <w:sz w:val="16"/>
                <w:szCs w:val="16"/>
                <w:lang w:eastAsia="zh-CN"/>
              </w:rPr>
              <w:t>)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1B89CF" w14:textId="77777777" w:rsidR="00E61082" w:rsidRPr="0068506A" w:rsidRDefault="00E61082" w:rsidP="00E61082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E61082" w:rsidRPr="0068506A" w14:paraId="1E289CBB" w14:textId="77777777" w:rsidTr="00696B6C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026B11B" w14:textId="72AF640D" w:rsidR="00E61082" w:rsidRPr="00901687" w:rsidRDefault="00E61082" w:rsidP="00E61082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8"/>
                <w:szCs w:val="18"/>
                <w:lang w:eastAsia="zh-CN"/>
              </w:rPr>
            </w:pPr>
            <w:r w:rsidRPr="009016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8"/>
                <w:szCs w:val="18"/>
                <w:lang w:eastAsia="zh-CN"/>
              </w:rPr>
              <w:t>积分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7655A10" w14:textId="71493CC3" w:rsidR="00E61082" w:rsidRPr="00901687" w:rsidRDefault="00F77C87" w:rsidP="00E61082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9016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60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63CD807" w14:textId="05E658AB" w:rsidR="00E61082" w:rsidRPr="00901687" w:rsidRDefault="00E61082" w:rsidP="00E61082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9016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Num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385193" w14:textId="71D4FDFF" w:rsidR="00E61082" w:rsidRPr="0068506A" w:rsidRDefault="00E61082" w:rsidP="00E61082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9E1D64" w14:textId="44B272D6" w:rsidR="00E61082" w:rsidRPr="0068506A" w:rsidRDefault="00E61082" w:rsidP="00E61082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DA4684" w14:textId="6988F834" w:rsidR="00E61082" w:rsidRPr="0068506A" w:rsidRDefault="00E61082" w:rsidP="00E61082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IN(</w:t>
            </w:r>
            <w:r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  <w:t>*</w:t>
            </w: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)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D010D8" w14:textId="03ADE694" w:rsidR="00E61082" w:rsidRPr="0068506A" w:rsidRDefault="00E61082" w:rsidP="00E61082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IN(</w:t>
            </w:r>
            <w:r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  <w:t>*</w:t>
            </w: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)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22EE9B" w14:textId="77777777" w:rsidR="00E61082" w:rsidRPr="0068506A" w:rsidRDefault="00E61082" w:rsidP="00E61082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E61082" w:rsidRPr="0068506A" w14:paraId="6CCCB4CB" w14:textId="77777777" w:rsidTr="00696B6C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7876076" w14:textId="64259096" w:rsidR="00E61082" w:rsidRDefault="00E61082" w:rsidP="00E61082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最后在线时间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F8C71EC" w14:textId="2908BC1E" w:rsidR="00E61082" w:rsidRPr="0068506A" w:rsidRDefault="00F77C87" w:rsidP="00E61082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140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9FB4985" w14:textId="618CAEC4" w:rsidR="00E61082" w:rsidRPr="0068506A" w:rsidRDefault="00E61082" w:rsidP="00E61082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Date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40448A" w14:textId="0C03D423" w:rsidR="00E61082" w:rsidRPr="0068506A" w:rsidRDefault="00E61082" w:rsidP="00E61082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923813" w14:textId="16B29716" w:rsidR="00E61082" w:rsidRPr="0068506A" w:rsidRDefault="00E61082" w:rsidP="00E61082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7E17DB" w14:textId="69BF81D5" w:rsidR="00E61082" w:rsidRPr="0068506A" w:rsidRDefault="00E61082" w:rsidP="00E61082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65F610" w14:textId="77777777" w:rsidR="00E61082" w:rsidRPr="0068506A" w:rsidRDefault="00E61082" w:rsidP="00E61082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9DA4EB" w14:textId="77777777" w:rsidR="00E61082" w:rsidRPr="0068506A" w:rsidRDefault="00E61082" w:rsidP="00E61082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E61082" w:rsidRPr="0068506A" w14:paraId="06E5AF74" w14:textId="77777777" w:rsidTr="00696B6C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9DA1117" w14:textId="30AC731D" w:rsidR="00E61082" w:rsidRPr="00901687" w:rsidRDefault="00E61082" w:rsidP="00E61082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8"/>
                <w:szCs w:val="18"/>
                <w:lang w:eastAsia="zh-CN"/>
              </w:rPr>
            </w:pPr>
            <w:r w:rsidRPr="009016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8"/>
                <w:szCs w:val="18"/>
                <w:lang w:eastAsia="zh-CN"/>
              </w:rPr>
              <w:t>类型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DCE6796" w14:textId="181789D2" w:rsidR="00E61082" w:rsidRPr="00901687" w:rsidRDefault="00322C95" w:rsidP="00E61082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9016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60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268C33A" w14:textId="31C890F5" w:rsidR="00E61082" w:rsidRPr="00901687" w:rsidRDefault="00E61082" w:rsidP="00E61082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9016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Str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166AD3" w14:textId="09EE00FC" w:rsidR="00E61082" w:rsidRPr="0068506A" w:rsidRDefault="00E61082" w:rsidP="00E61082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0D09ED" w14:textId="443C8155" w:rsidR="00E61082" w:rsidRPr="0068506A" w:rsidRDefault="00217850" w:rsidP="00E61082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SEL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42AACD" w14:textId="4E1F430B" w:rsidR="00E61082" w:rsidRPr="0068506A" w:rsidRDefault="00E61082" w:rsidP="00E61082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SEL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9F7549" w14:textId="7A4E9D92" w:rsidR="00E61082" w:rsidRPr="0068506A" w:rsidRDefault="00E61082" w:rsidP="00E61082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SEL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6319E8" w14:textId="3B7548E3" w:rsidR="00E61082" w:rsidRPr="0068506A" w:rsidRDefault="00E61082" w:rsidP="00E61082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内测用户/常规用户</w:t>
            </w:r>
          </w:p>
        </w:tc>
      </w:tr>
      <w:tr w:rsidR="00E61082" w:rsidRPr="0068506A" w14:paraId="2D602CC1" w14:textId="77777777" w:rsidTr="00696B6C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A0125C0" w14:textId="1477ACDD" w:rsidR="00E61082" w:rsidRPr="00901687" w:rsidRDefault="00E61082" w:rsidP="00E61082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8"/>
                <w:szCs w:val="18"/>
                <w:lang w:eastAsia="zh-CN"/>
              </w:rPr>
            </w:pPr>
            <w:r w:rsidRPr="009016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8"/>
                <w:szCs w:val="18"/>
                <w:lang w:eastAsia="zh-CN"/>
              </w:rPr>
              <w:t>备注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911F1DF" w14:textId="1B20B83D" w:rsidR="00E61082" w:rsidRPr="00901687" w:rsidRDefault="00F77C87" w:rsidP="00E61082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9016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80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078B78E" w14:textId="4CF2AA59" w:rsidR="00E61082" w:rsidRPr="00901687" w:rsidRDefault="00E61082" w:rsidP="00E61082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9016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Str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267744" w14:textId="0AA874DA" w:rsidR="00E61082" w:rsidRPr="0068506A" w:rsidRDefault="00E61082" w:rsidP="00E61082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BA136B" w14:textId="7A6B3128" w:rsidR="00E61082" w:rsidRPr="0068506A" w:rsidRDefault="00E61082" w:rsidP="00E61082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87ADB1" w14:textId="461ED448" w:rsidR="00E61082" w:rsidRPr="0068506A" w:rsidRDefault="00E61082" w:rsidP="00E61082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IN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1F2429" w14:textId="13882F65" w:rsidR="00E61082" w:rsidRPr="0068506A" w:rsidRDefault="00E61082" w:rsidP="00E61082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IN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BB0FF7" w14:textId="77777777" w:rsidR="00E61082" w:rsidRPr="0068506A" w:rsidRDefault="00E61082" w:rsidP="00E61082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E61082" w:rsidRPr="0068506A" w14:paraId="37067F15" w14:textId="77777777" w:rsidTr="00696B6C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74165DD" w14:textId="5BA47F6E" w:rsidR="00E61082" w:rsidRPr="00901687" w:rsidRDefault="00E61082" w:rsidP="00E61082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8"/>
                <w:szCs w:val="18"/>
                <w:lang w:eastAsia="zh-CN"/>
              </w:rPr>
            </w:pPr>
            <w:r w:rsidRPr="009016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8"/>
                <w:szCs w:val="18"/>
                <w:lang w:eastAsia="zh-CN"/>
              </w:rPr>
              <w:t>修改时间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2EDAE25" w14:textId="2A82212F" w:rsidR="00E61082" w:rsidRPr="00901687" w:rsidRDefault="00F77C87" w:rsidP="00E61082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9016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140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33E99A1" w14:textId="7BEC846C" w:rsidR="00E61082" w:rsidRPr="00901687" w:rsidRDefault="00E61082" w:rsidP="00E61082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9016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Date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98ADAC" w14:textId="7B979699" w:rsidR="00E61082" w:rsidRPr="0068506A" w:rsidRDefault="00E61082" w:rsidP="00E61082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4B86D0" w14:textId="410B2302" w:rsidR="00E61082" w:rsidRPr="0068506A" w:rsidRDefault="00E61082" w:rsidP="00E61082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7F9F9F" w14:textId="5D108D80" w:rsidR="00E61082" w:rsidRPr="0068506A" w:rsidRDefault="00E61082" w:rsidP="00E61082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1B6A3C" w14:textId="1433E161" w:rsidR="00E61082" w:rsidRPr="0068506A" w:rsidRDefault="00E61082" w:rsidP="00E61082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C7409C" w14:textId="77777777" w:rsidR="00E61082" w:rsidRPr="0068506A" w:rsidRDefault="00E61082" w:rsidP="00E61082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E61082" w:rsidRPr="0068506A" w14:paraId="064F9BF0" w14:textId="77777777" w:rsidTr="00696B6C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DCE71DF" w14:textId="0DCE367F" w:rsidR="00E61082" w:rsidRPr="00901687" w:rsidRDefault="00E61082" w:rsidP="00E61082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8"/>
                <w:szCs w:val="18"/>
                <w:lang w:eastAsia="zh-CN"/>
              </w:rPr>
            </w:pPr>
            <w:r w:rsidRPr="009016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8"/>
                <w:szCs w:val="18"/>
                <w:lang w:eastAsia="zh-CN"/>
              </w:rPr>
              <w:t>修改人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3F36CAC" w14:textId="71B7A993" w:rsidR="00E61082" w:rsidRPr="00901687" w:rsidRDefault="00F77C87" w:rsidP="00E61082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9016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80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C9D0947" w14:textId="6B36B5B1" w:rsidR="00E61082" w:rsidRPr="00901687" w:rsidRDefault="00E61082" w:rsidP="00E61082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9016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Str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79E04F" w14:textId="01796FC2" w:rsidR="00E61082" w:rsidRPr="0068506A" w:rsidRDefault="00E61082" w:rsidP="00E61082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9EDF4F" w14:textId="3FDC89C1" w:rsidR="00E61082" w:rsidRPr="0068506A" w:rsidRDefault="00E61082" w:rsidP="00E61082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E9C4C5" w14:textId="198FC603" w:rsidR="00E61082" w:rsidRPr="0068506A" w:rsidRDefault="00E61082" w:rsidP="00E61082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2EA90F" w14:textId="5CCF83DC" w:rsidR="00E61082" w:rsidRPr="0068506A" w:rsidRDefault="00E61082" w:rsidP="00E61082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188914" w14:textId="77777777" w:rsidR="00E61082" w:rsidRPr="0068506A" w:rsidRDefault="00E61082" w:rsidP="00E61082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E61082" w:rsidRPr="0068506A" w14:paraId="55026F4C" w14:textId="77777777" w:rsidTr="00696B6C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F15CE6D" w14:textId="3D1CAAD3" w:rsidR="00E61082" w:rsidRPr="00901687" w:rsidRDefault="00E61082" w:rsidP="00E61082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8"/>
                <w:szCs w:val="18"/>
                <w:lang w:eastAsia="zh-CN"/>
              </w:rPr>
            </w:pPr>
            <w:r w:rsidRPr="009016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8"/>
                <w:szCs w:val="18"/>
                <w:lang w:eastAsia="zh-CN"/>
              </w:rPr>
              <w:t>创建时间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29D2821" w14:textId="12A3614D" w:rsidR="00E61082" w:rsidRPr="00901687" w:rsidRDefault="00F77C87" w:rsidP="00E61082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9016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140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2194FA1" w14:textId="34E758AE" w:rsidR="00E61082" w:rsidRPr="00901687" w:rsidRDefault="00E61082" w:rsidP="00E61082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9016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Date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10C4EE" w14:textId="30368282" w:rsidR="00E61082" w:rsidRPr="0068506A" w:rsidRDefault="00E61082" w:rsidP="00E61082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5FB874" w14:textId="0A58B731" w:rsidR="00E61082" w:rsidRPr="0068506A" w:rsidRDefault="00E61082" w:rsidP="00E61082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33F364" w14:textId="7E5D1113" w:rsidR="00E61082" w:rsidRPr="0068506A" w:rsidRDefault="00E61082" w:rsidP="00E61082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0CEE1D" w14:textId="6EA4E0B6" w:rsidR="00E61082" w:rsidRPr="0068506A" w:rsidRDefault="00E61082" w:rsidP="00E61082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179D82" w14:textId="77777777" w:rsidR="00E61082" w:rsidRPr="0068506A" w:rsidRDefault="00E61082" w:rsidP="00E61082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E61082" w:rsidRPr="0068506A" w14:paraId="1BFB8743" w14:textId="77777777" w:rsidTr="00696B6C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1832B63" w14:textId="7D58B581" w:rsidR="00E61082" w:rsidRPr="00901687" w:rsidRDefault="00E61082" w:rsidP="00E61082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8"/>
                <w:szCs w:val="18"/>
                <w:lang w:eastAsia="zh-CN"/>
              </w:rPr>
            </w:pPr>
            <w:r w:rsidRPr="009016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8"/>
                <w:szCs w:val="18"/>
                <w:lang w:eastAsia="zh-CN"/>
              </w:rPr>
              <w:t>创建人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02434A7" w14:textId="343D5C55" w:rsidR="00E61082" w:rsidRPr="00901687" w:rsidRDefault="00F77C87" w:rsidP="00E61082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9016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80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804D3A5" w14:textId="32EBF07D" w:rsidR="00E61082" w:rsidRPr="00901687" w:rsidRDefault="00E61082" w:rsidP="00E61082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9016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Str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3826DA" w14:textId="528A63E0" w:rsidR="00E61082" w:rsidRPr="0068506A" w:rsidRDefault="00E61082" w:rsidP="00E61082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373EBC" w14:textId="458507CE" w:rsidR="00E61082" w:rsidRPr="0068506A" w:rsidRDefault="00E61082" w:rsidP="00E61082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6E54FD" w14:textId="52F18A50" w:rsidR="00E61082" w:rsidRPr="0068506A" w:rsidRDefault="00E61082" w:rsidP="00E61082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BF4B93" w14:textId="1A3297D5" w:rsidR="00E61082" w:rsidRPr="0068506A" w:rsidRDefault="00E61082" w:rsidP="00E61082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C3074A" w14:textId="77777777" w:rsidR="00E61082" w:rsidRPr="0068506A" w:rsidRDefault="00E61082" w:rsidP="00E61082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</w:tbl>
    <w:p w14:paraId="023F6235" w14:textId="59B170A8" w:rsidR="00857842" w:rsidRPr="00857842" w:rsidRDefault="00857842" w:rsidP="00857842">
      <w:pPr>
        <w:rPr>
          <w:rFonts w:eastAsiaTheme="minorEastAsia"/>
          <w:lang w:eastAsia="zh-CN"/>
        </w:rPr>
      </w:pPr>
    </w:p>
    <w:p w14:paraId="075DD713" w14:textId="62DB7315" w:rsidR="000133E8" w:rsidRDefault="000133E8" w:rsidP="000133E8">
      <w:pPr>
        <w:pStyle w:val="Heading2"/>
        <w:ind w:left="0" w:firstLine="0"/>
        <w:rPr>
          <w:rFonts w:ascii="微软雅黑" w:eastAsia="微软雅黑" w:hAnsi="微软雅黑" w:cs="微软雅黑"/>
          <w:bCs/>
          <w:i w:val="0"/>
          <w:iCs/>
          <w:lang w:eastAsia="zh-CN"/>
        </w:rPr>
      </w:pPr>
      <w:bookmarkStart w:id="56" w:name="_Toc478575212"/>
      <w:r>
        <w:rPr>
          <w:rFonts w:ascii="微软雅黑" w:eastAsia="微软雅黑" w:hAnsi="微软雅黑" w:cs="微软雅黑" w:hint="eastAsia"/>
          <w:bCs/>
          <w:i w:val="0"/>
          <w:iCs/>
          <w:lang w:eastAsia="zh-CN"/>
        </w:rPr>
        <w:t>充值记录</w:t>
      </w:r>
      <w:bookmarkEnd w:id="56"/>
    </w:p>
    <w:p w14:paraId="217BC8B5" w14:textId="2FCFDF8B" w:rsidR="00857842" w:rsidRDefault="00B43241" w:rsidP="00857842">
      <w:pPr>
        <w:pStyle w:val="Heading3"/>
        <w:rPr>
          <w:rFonts w:ascii="微软雅黑" w:eastAsia="微软雅黑" w:hAnsi="微软雅黑" w:cs="微软雅黑"/>
          <w:i w:val="0"/>
          <w:lang w:eastAsia="zh-CN"/>
        </w:rPr>
      </w:pPr>
      <w:bookmarkStart w:id="57" w:name="_Toc478575213"/>
      <w:r>
        <w:rPr>
          <w:rFonts w:ascii="微软雅黑" w:eastAsia="微软雅黑" w:hAnsi="微软雅黑" w:cs="微软雅黑" w:hint="eastAsia"/>
          <w:i w:val="0"/>
          <w:lang w:eastAsia="zh-CN"/>
        </w:rPr>
        <w:t>充值记录</w:t>
      </w:r>
      <w:bookmarkEnd w:id="57"/>
    </w:p>
    <w:tbl>
      <w:tblPr>
        <w:tblW w:w="8615" w:type="dxa"/>
        <w:tblInd w:w="565" w:type="dxa"/>
        <w:tblLayout w:type="fixed"/>
        <w:tblLook w:val="0000" w:firstRow="0" w:lastRow="0" w:firstColumn="0" w:lastColumn="0" w:noHBand="0" w:noVBand="0"/>
      </w:tblPr>
      <w:tblGrid>
        <w:gridCol w:w="1276"/>
        <w:gridCol w:w="709"/>
        <w:gridCol w:w="709"/>
        <w:gridCol w:w="49"/>
        <w:gridCol w:w="659"/>
        <w:gridCol w:w="75"/>
        <w:gridCol w:w="634"/>
        <w:gridCol w:w="100"/>
        <w:gridCol w:w="609"/>
        <w:gridCol w:w="125"/>
        <w:gridCol w:w="584"/>
        <w:gridCol w:w="150"/>
        <w:gridCol w:w="734"/>
        <w:gridCol w:w="734"/>
        <w:gridCol w:w="734"/>
        <w:gridCol w:w="734"/>
      </w:tblGrid>
      <w:tr w:rsidR="00B43241" w:rsidRPr="00BE0919" w14:paraId="0255D40D" w14:textId="77777777" w:rsidTr="00696B6C">
        <w:trPr>
          <w:cantSplit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14:paraId="21CAA24B" w14:textId="77777777" w:rsidR="00B43241" w:rsidRPr="00CD346B" w:rsidRDefault="00B43241" w:rsidP="00696B6C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 w:hint="eastAsia"/>
              </w:rPr>
              <w:t>页面名称</w:t>
            </w:r>
          </w:p>
        </w:tc>
        <w:tc>
          <w:tcPr>
            <w:tcW w:w="7339" w:type="dxa"/>
            <w:gridSpan w:val="1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5C0D91B" w14:textId="777D14AB" w:rsidR="00B43241" w:rsidRPr="00BE0919" w:rsidRDefault="002F5537" w:rsidP="00696B6C">
            <w:pPr>
              <w:pStyle w:val="a4"/>
              <w:snapToGrid w:val="0"/>
              <w:spacing w:after="120"/>
              <w:ind w:right="200"/>
              <w:jc w:val="left"/>
              <w:rPr>
                <w:rFonts w:ascii="微软雅黑" w:eastAsia="微软雅黑" w:hAnsi="微软雅黑"/>
                <w:sz w:val="20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0"/>
                <w:lang w:eastAsia="zh-CN"/>
              </w:rPr>
              <w:t>充值</w:t>
            </w:r>
            <w:r w:rsidR="00CB2122">
              <w:rPr>
                <w:rFonts w:ascii="微软雅黑" w:eastAsia="微软雅黑" w:hAnsi="微软雅黑" w:hint="eastAsia"/>
                <w:sz w:val="20"/>
                <w:lang w:eastAsia="zh-CN"/>
              </w:rPr>
              <w:t>记录</w:t>
            </w:r>
            <w:r w:rsidR="00B43241">
              <w:rPr>
                <w:rFonts w:ascii="微软雅黑" w:eastAsia="微软雅黑" w:hAnsi="微软雅黑" w:hint="eastAsia"/>
                <w:sz w:val="20"/>
                <w:lang w:eastAsia="zh-CN"/>
              </w:rPr>
              <w:t>列表</w:t>
            </w:r>
          </w:p>
        </w:tc>
      </w:tr>
      <w:tr w:rsidR="00B43241" w14:paraId="3518B05E" w14:textId="77777777" w:rsidTr="00696B6C">
        <w:trPr>
          <w:cantSplit/>
          <w:trHeight w:val="381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14:paraId="31B4B849" w14:textId="77777777" w:rsidR="00B43241" w:rsidRDefault="00B43241" w:rsidP="00696B6C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 w:hint="eastAsia"/>
              </w:rPr>
              <w:t>描述</w:t>
            </w:r>
          </w:p>
        </w:tc>
        <w:tc>
          <w:tcPr>
            <w:tcW w:w="7339" w:type="dxa"/>
            <w:gridSpan w:val="1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D0E9FE3" w14:textId="175A72FE" w:rsidR="00B43241" w:rsidRDefault="00B43241" w:rsidP="00696B6C">
            <w:pPr>
              <w:pStyle w:val="a4"/>
              <w:snapToGrid w:val="0"/>
              <w:spacing w:after="120"/>
              <w:ind w:right="200"/>
              <w:jc w:val="left"/>
              <w:rPr>
                <w:rFonts w:ascii="微软雅黑" w:eastAsia="微软雅黑" w:hAnsi="微软雅黑"/>
                <w:sz w:val="20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0"/>
                <w:lang w:eastAsia="zh-CN"/>
              </w:rPr>
              <w:t>显示所有充值信息</w:t>
            </w:r>
          </w:p>
        </w:tc>
      </w:tr>
      <w:tr w:rsidR="00B43241" w:rsidRPr="00BE0919" w14:paraId="4FE24AE1" w14:textId="77777777" w:rsidTr="00696B6C">
        <w:trPr>
          <w:cantSplit/>
          <w:trHeight w:val="381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14:paraId="0F32C504" w14:textId="77777777" w:rsidR="00B43241" w:rsidRPr="00CD346B" w:rsidRDefault="00B43241" w:rsidP="00696B6C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 w:hint="eastAsia"/>
              </w:rPr>
              <w:t>页面类型</w:t>
            </w:r>
          </w:p>
        </w:tc>
        <w:tc>
          <w:tcPr>
            <w:tcW w:w="7339" w:type="dxa"/>
            <w:gridSpan w:val="1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9BCED24" w14:textId="77777777" w:rsidR="00B43241" w:rsidRPr="00BE0919" w:rsidRDefault="00B43241" w:rsidP="00696B6C">
            <w:pPr>
              <w:pStyle w:val="a4"/>
              <w:snapToGrid w:val="0"/>
              <w:spacing w:after="120"/>
              <w:ind w:right="200"/>
              <w:jc w:val="left"/>
              <w:rPr>
                <w:rFonts w:ascii="微软雅黑" w:eastAsia="微软雅黑" w:hAnsi="微软雅黑"/>
                <w:sz w:val="20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0"/>
                <w:lang w:eastAsia="zh-CN"/>
              </w:rPr>
              <w:t>列表</w:t>
            </w:r>
          </w:p>
        </w:tc>
      </w:tr>
      <w:tr w:rsidR="00B43241" w:rsidRPr="004D026E" w14:paraId="7B16BB2B" w14:textId="77777777" w:rsidTr="00696B6C">
        <w:trPr>
          <w:cantSplit/>
          <w:trHeight w:val="353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14:paraId="375F7A8C" w14:textId="77777777" w:rsidR="00B43241" w:rsidRPr="00CD346B" w:rsidRDefault="00B43241" w:rsidP="00696B6C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lang w:eastAsia="zh-HK"/>
              </w:rPr>
            </w:pPr>
            <w:r>
              <w:rPr>
                <w:rFonts w:ascii="Arial Unicode MS" w:eastAsia="Arial Unicode MS" w:hAnsi="Arial Unicode MS" w:cs="Arial Unicode MS" w:hint="eastAsia"/>
                <w:lang w:eastAsia="zh-HK"/>
              </w:rPr>
              <w:t>工具栏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4ED1A69" w14:textId="77777777" w:rsidR="00B43241" w:rsidRPr="004D026E" w:rsidRDefault="00B43241" w:rsidP="00696B6C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</w:p>
        </w:tc>
        <w:tc>
          <w:tcPr>
            <w:tcW w:w="75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71B07E8" w14:textId="77777777" w:rsidR="00B43241" w:rsidRPr="004D026E" w:rsidRDefault="00B43241" w:rsidP="00696B6C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</w:p>
        </w:tc>
        <w:tc>
          <w:tcPr>
            <w:tcW w:w="7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30B4059" w14:textId="77777777" w:rsidR="00B43241" w:rsidRPr="004D026E" w:rsidRDefault="00B43241" w:rsidP="00696B6C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</w:p>
        </w:tc>
        <w:tc>
          <w:tcPr>
            <w:tcW w:w="7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B073EB" w14:textId="77777777" w:rsidR="00B43241" w:rsidRPr="004D026E" w:rsidRDefault="00B43241" w:rsidP="00696B6C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</w:p>
        </w:tc>
        <w:tc>
          <w:tcPr>
            <w:tcW w:w="7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95BD331" w14:textId="77777777" w:rsidR="00B43241" w:rsidRPr="004D026E" w:rsidRDefault="00B43241" w:rsidP="00696B6C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  <w:lang w:eastAsia="zh-CN"/>
              </w:rPr>
              <w:t>详</w:t>
            </w:r>
          </w:p>
        </w:tc>
        <w:tc>
          <w:tcPr>
            <w:tcW w:w="7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2C1C9F4" w14:textId="77777777" w:rsidR="00B43241" w:rsidRPr="00B43241" w:rsidRDefault="00B43241" w:rsidP="00696B6C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color w:val="A6A6A6" w:themeColor="background1" w:themeShade="A6"/>
                <w:sz w:val="16"/>
                <w:szCs w:val="16"/>
                <w:lang w:eastAsia="zh-CN"/>
              </w:rPr>
            </w:pPr>
            <w:r w:rsidRPr="00B43241">
              <w:rPr>
                <w:rFonts w:ascii="微软雅黑" w:eastAsia="微软雅黑" w:hAnsi="微软雅黑" w:hint="eastAsia"/>
                <w:color w:val="A6A6A6" w:themeColor="background1" w:themeShade="A6"/>
                <w:sz w:val="16"/>
                <w:szCs w:val="16"/>
                <w:lang w:eastAsia="zh-CN"/>
              </w:rPr>
              <w:t>增</w:t>
            </w:r>
          </w:p>
        </w:tc>
        <w:tc>
          <w:tcPr>
            <w:tcW w:w="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F6D769A" w14:textId="77777777" w:rsidR="00B43241" w:rsidRPr="00B43241" w:rsidRDefault="00B43241" w:rsidP="00696B6C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color w:val="A6A6A6" w:themeColor="background1" w:themeShade="A6"/>
                <w:sz w:val="16"/>
                <w:szCs w:val="16"/>
                <w:lang w:eastAsia="zh-CN"/>
              </w:rPr>
            </w:pPr>
            <w:r w:rsidRPr="00B43241">
              <w:rPr>
                <w:rFonts w:ascii="微软雅黑" w:eastAsia="微软雅黑" w:hAnsi="微软雅黑" w:hint="eastAsia"/>
                <w:color w:val="A6A6A6" w:themeColor="background1" w:themeShade="A6"/>
                <w:sz w:val="16"/>
                <w:szCs w:val="16"/>
                <w:lang w:eastAsia="zh-CN"/>
              </w:rPr>
              <w:t>改</w:t>
            </w:r>
          </w:p>
        </w:tc>
        <w:tc>
          <w:tcPr>
            <w:tcW w:w="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6BA712" w14:textId="77777777" w:rsidR="00B43241" w:rsidRPr="00B43241" w:rsidRDefault="00B43241" w:rsidP="00696B6C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color w:val="A6A6A6" w:themeColor="background1" w:themeShade="A6"/>
                <w:sz w:val="16"/>
                <w:szCs w:val="16"/>
                <w:lang w:eastAsia="zh-CN"/>
              </w:rPr>
            </w:pPr>
            <w:r w:rsidRPr="00B43241">
              <w:rPr>
                <w:rFonts w:ascii="微软雅黑" w:eastAsia="微软雅黑" w:hAnsi="微软雅黑" w:hint="eastAsia"/>
                <w:color w:val="A6A6A6" w:themeColor="background1" w:themeShade="A6"/>
                <w:sz w:val="16"/>
                <w:szCs w:val="16"/>
                <w:lang w:eastAsia="zh-CN"/>
              </w:rPr>
              <w:t>删</w:t>
            </w:r>
          </w:p>
        </w:tc>
        <w:tc>
          <w:tcPr>
            <w:tcW w:w="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DF52F0F" w14:textId="77777777" w:rsidR="00B43241" w:rsidRPr="004D026E" w:rsidRDefault="00B43241" w:rsidP="00696B6C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  <w:lang w:eastAsia="zh-CN"/>
              </w:rPr>
              <w:t>设</w:t>
            </w:r>
          </w:p>
        </w:tc>
        <w:tc>
          <w:tcPr>
            <w:tcW w:w="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1B4444" w14:textId="77777777" w:rsidR="00B43241" w:rsidRPr="004D026E" w:rsidRDefault="00B43241" w:rsidP="00696B6C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  <w:lang w:eastAsia="zh-CN"/>
              </w:rPr>
              <w:t>查</w:t>
            </w:r>
          </w:p>
        </w:tc>
      </w:tr>
      <w:tr w:rsidR="00B43241" w:rsidRPr="003C5BB6" w14:paraId="7EA5530F" w14:textId="77777777" w:rsidTr="00696B6C">
        <w:trPr>
          <w:cantSplit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 w:themeFill="background1" w:themeFillShade="F2"/>
            <w:vAlign w:val="center"/>
          </w:tcPr>
          <w:p w14:paraId="321751FD" w14:textId="77777777" w:rsidR="00B43241" w:rsidRDefault="00B43241" w:rsidP="00696B6C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Cs w:val="0"/>
                <w:iCs/>
                <w:sz w:val="20"/>
                <w:lang w:eastAsia="zh-CN"/>
              </w:rPr>
            </w:pPr>
            <w:r>
              <w:rPr>
                <w:rFonts w:ascii="Arial Unicode MS" w:eastAsia="Arial Unicode MS" w:hAnsi="Arial Unicode MS" w:cs="Arial Unicode MS" w:hint="eastAsia"/>
                <w:bCs w:val="0"/>
                <w:iCs/>
                <w:sz w:val="20"/>
                <w:lang w:eastAsia="zh-CN"/>
              </w:rPr>
              <w:t>其它要求</w:t>
            </w:r>
          </w:p>
        </w:tc>
        <w:tc>
          <w:tcPr>
            <w:tcW w:w="7339" w:type="dxa"/>
            <w:gridSpan w:val="1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B12A01" w14:textId="77777777" w:rsidR="00B43241" w:rsidRPr="003C5BB6" w:rsidRDefault="00B43241" w:rsidP="00696B6C">
            <w:pPr>
              <w:pStyle w:val="a4"/>
              <w:snapToGrid w:val="0"/>
              <w:spacing w:after="120"/>
              <w:ind w:right="200"/>
              <w:jc w:val="left"/>
              <w:rPr>
                <w:rFonts w:ascii="微软雅黑" w:eastAsia="微软雅黑" w:hAnsi="微软雅黑"/>
                <w:iCs/>
                <w:kern w:val="0"/>
                <w:sz w:val="20"/>
                <w:lang w:eastAsia="zh-CN"/>
              </w:rPr>
            </w:pPr>
          </w:p>
        </w:tc>
      </w:tr>
      <w:tr w:rsidR="00B43241" w:rsidRPr="0057535E" w14:paraId="0698EC09" w14:textId="77777777" w:rsidTr="00696B6C">
        <w:trPr>
          <w:cantSplit/>
          <w:trHeight w:val="450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14:paraId="27705977" w14:textId="77777777" w:rsidR="00B43241" w:rsidRPr="0057535E" w:rsidRDefault="00B43241" w:rsidP="00696B6C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列名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14:paraId="1C24FD2E" w14:textId="77777777" w:rsidR="00B43241" w:rsidRPr="0057535E" w:rsidRDefault="00B43241" w:rsidP="00696B6C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宽度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14:paraId="5211841C" w14:textId="77777777" w:rsidR="00B43241" w:rsidRPr="0057535E" w:rsidRDefault="00B43241" w:rsidP="00696B6C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显示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0505FB12" w14:textId="77777777" w:rsidR="00B43241" w:rsidRPr="0057535E" w:rsidRDefault="00B43241" w:rsidP="00696B6C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排序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517D8D4C" w14:textId="77777777" w:rsidR="00B43241" w:rsidRPr="0057535E" w:rsidRDefault="00B43241" w:rsidP="00696B6C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搜索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58A27972" w14:textId="77777777" w:rsidR="00B43241" w:rsidRPr="0057535E" w:rsidRDefault="00B43241" w:rsidP="00696B6C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新增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6C19E646" w14:textId="77777777" w:rsidR="00B43241" w:rsidRPr="0057535E" w:rsidRDefault="00B43241" w:rsidP="00696B6C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编辑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38A3FFCB" w14:textId="77777777" w:rsidR="00B43241" w:rsidRPr="0057535E" w:rsidRDefault="00B43241" w:rsidP="00696B6C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约束</w:t>
            </w:r>
            <w:r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备注</w:t>
            </w:r>
          </w:p>
        </w:tc>
      </w:tr>
      <w:tr w:rsidR="00B43241" w:rsidRPr="0068506A" w14:paraId="65981DAD" w14:textId="77777777" w:rsidTr="00696B6C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3A3CE37" w14:textId="205CEE5B" w:rsidR="00B43241" w:rsidRPr="00901687" w:rsidRDefault="00B43241" w:rsidP="00B43241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8"/>
                <w:szCs w:val="18"/>
                <w:lang w:eastAsia="zh-CN"/>
              </w:rPr>
            </w:pPr>
            <w:r w:rsidRPr="009016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8"/>
                <w:szCs w:val="18"/>
                <w:lang w:eastAsia="zh-CN"/>
              </w:rPr>
              <w:t>编号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E2AEF9F" w14:textId="411132AD" w:rsidR="00B43241" w:rsidRPr="00901687" w:rsidRDefault="00322C95" w:rsidP="00B43241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9016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60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0375FDB" w14:textId="56A729C5" w:rsidR="00B43241" w:rsidRPr="00901687" w:rsidRDefault="00B43241" w:rsidP="00B43241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901687"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Num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653E22" w14:textId="15BA65A4" w:rsidR="00B43241" w:rsidRPr="0068506A" w:rsidRDefault="00B43241" w:rsidP="00B43241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&lt;&gt;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0D7591" w14:textId="4CFDD34B" w:rsidR="00B43241" w:rsidRPr="0068506A" w:rsidRDefault="00B43241" w:rsidP="00B43241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642601" w14:textId="602C2927" w:rsidR="00B43241" w:rsidRPr="0068506A" w:rsidRDefault="00B43241" w:rsidP="00B43241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129E3F" w14:textId="41B167D9" w:rsidR="00B43241" w:rsidRPr="0068506A" w:rsidRDefault="00B43241" w:rsidP="00B43241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4DC554" w14:textId="77777777" w:rsidR="00B43241" w:rsidRPr="0068506A" w:rsidRDefault="00B43241" w:rsidP="00B43241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</w:p>
        </w:tc>
      </w:tr>
      <w:tr w:rsidR="00B43241" w:rsidRPr="0068506A" w14:paraId="3554E6BC" w14:textId="77777777" w:rsidTr="00696B6C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7B760EC" w14:textId="08880991" w:rsidR="00B43241" w:rsidRPr="004D026E" w:rsidRDefault="00B43241" w:rsidP="00B43241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订单号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10E06DD" w14:textId="49DB1A06" w:rsidR="00B43241" w:rsidRPr="0068506A" w:rsidRDefault="001377F9" w:rsidP="00B43241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200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22A30EA" w14:textId="5813DD24" w:rsidR="00B43241" w:rsidRPr="0068506A" w:rsidRDefault="00A0366F" w:rsidP="00B43241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S</w:t>
            </w: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tr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A358BF" w14:textId="5920C221" w:rsidR="00B43241" w:rsidRPr="0068506A" w:rsidRDefault="00B43241" w:rsidP="00B43241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908C21" w14:textId="232C019D" w:rsidR="00B43241" w:rsidRPr="0068506A" w:rsidRDefault="00E27AD4" w:rsidP="00B43241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IN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5C8150" w14:textId="19339968" w:rsidR="00B43241" w:rsidRPr="0068506A" w:rsidRDefault="00B43241" w:rsidP="00B43241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D9C42A" w14:textId="4DE9BB83" w:rsidR="00B43241" w:rsidRPr="0068506A" w:rsidRDefault="00B43241" w:rsidP="00B43241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4745FD" w14:textId="77777777" w:rsidR="00B43241" w:rsidRPr="0068506A" w:rsidRDefault="00B43241" w:rsidP="00B43241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</w:p>
        </w:tc>
      </w:tr>
      <w:tr w:rsidR="00B43241" w:rsidRPr="0068506A" w14:paraId="2FC488EE" w14:textId="77777777" w:rsidTr="00696B6C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5247C63" w14:textId="2B9D1D8D" w:rsidR="00B43241" w:rsidRDefault="00B43241" w:rsidP="00B43241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用户编号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3C49D62" w14:textId="4BB5CDB5" w:rsidR="00B43241" w:rsidRPr="0068506A" w:rsidRDefault="001377F9" w:rsidP="00B43241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110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8D69404" w14:textId="3D2AD726" w:rsidR="00B43241" w:rsidRPr="0068506A" w:rsidRDefault="00B43241" w:rsidP="00B43241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Num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F92801" w14:textId="011E74FF" w:rsidR="00B43241" w:rsidRPr="0068506A" w:rsidRDefault="00B43241" w:rsidP="00B43241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80A44D" w14:textId="41F22071" w:rsidR="00B43241" w:rsidRPr="0068506A" w:rsidRDefault="00E27AD4" w:rsidP="00B43241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IN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2BF437" w14:textId="6B90F542" w:rsidR="00B43241" w:rsidRPr="0068506A" w:rsidRDefault="00B43241" w:rsidP="00B43241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44BE71" w14:textId="1ACB6C9B" w:rsidR="00B43241" w:rsidRPr="0068506A" w:rsidRDefault="00B43241" w:rsidP="00B43241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4AD46E" w14:textId="1F2A1426" w:rsidR="00B43241" w:rsidRPr="0068506A" w:rsidRDefault="00B43241" w:rsidP="00B43241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</w:p>
        </w:tc>
      </w:tr>
      <w:tr w:rsidR="00B43241" w:rsidRPr="0068506A" w14:paraId="0BEC4CCF" w14:textId="77777777" w:rsidTr="00696B6C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1C5EDCD" w14:textId="3B6747F0" w:rsidR="00B43241" w:rsidRDefault="00B43241" w:rsidP="00B43241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充值类型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140950F" w14:textId="6F802338" w:rsidR="00B43241" w:rsidRPr="0068506A" w:rsidRDefault="001377F9" w:rsidP="00B43241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50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5A33424" w14:textId="51CEBC4B" w:rsidR="00B43241" w:rsidRPr="0068506A" w:rsidRDefault="00B43241" w:rsidP="00B43241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Str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144529" w14:textId="73270839" w:rsidR="00B43241" w:rsidRPr="0068506A" w:rsidRDefault="00B43241" w:rsidP="00B43241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AE07F1" w14:textId="21A99CAF" w:rsidR="00B43241" w:rsidRPr="0068506A" w:rsidRDefault="00E27AD4" w:rsidP="00B43241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SEL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737E6B" w14:textId="29466A20" w:rsidR="00B43241" w:rsidRPr="0068506A" w:rsidRDefault="00B43241" w:rsidP="00B43241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C5AEDC" w14:textId="5D37BE93" w:rsidR="00B43241" w:rsidRPr="0068506A" w:rsidRDefault="00B43241" w:rsidP="00B43241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D1D530" w14:textId="43646BD3" w:rsidR="00B43241" w:rsidRPr="0068506A" w:rsidRDefault="008960F4" w:rsidP="00B43241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代理商预充值 / 支付宝 / 微信</w:t>
            </w:r>
          </w:p>
        </w:tc>
      </w:tr>
      <w:tr w:rsidR="00B43241" w:rsidRPr="0068506A" w14:paraId="5C8095ED" w14:textId="77777777" w:rsidTr="00696B6C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34B67C9" w14:textId="222BC68C" w:rsidR="00B43241" w:rsidRPr="00901687" w:rsidRDefault="00B43241" w:rsidP="00B43241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8"/>
                <w:szCs w:val="18"/>
                <w:lang w:eastAsia="zh-CN"/>
              </w:rPr>
            </w:pPr>
            <w:r w:rsidRPr="009016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8"/>
                <w:szCs w:val="18"/>
                <w:lang w:eastAsia="zh-CN"/>
              </w:rPr>
              <w:t>关联编号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ED9418A" w14:textId="0BD8D0CF" w:rsidR="00B43241" w:rsidRPr="00901687" w:rsidRDefault="001377F9" w:rsidP="00B43241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9016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140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FB43BD3" w14:textId="6230E22E" w:rsidR="00B43241" w:rsidRPr="00901687" w:rsidRDefault="00B43241" w:rsidP="00B43241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9016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Str</w:t>
            </w:r>
            <w:r w:rsidRPr="00901687"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 xml:space="preserve"> 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6805C3" w14:textId="60EF01C8" w:rsidR="00B43241" w:rsidRPr="0068506A" w:rsidRDefault="00B43241" w:rsidP="00B43241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B1EA45" w14:textId="4359DF2E" w:rsidR="00B43241" w:rsidRPr="0068506A" w:rsidRDefault="00B43241" w:rsidP="00B43241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755095" w14:textId="0D62224C" w:rsidR="00B43241" w:rsidRPr="0068506A" w:rsidRDefault="00B43241" w:rsidP="00B43241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A10CBE" w14:textId="3E96E2BF" w:rsidR="00B43241" w:rsidRPr="0068506A" w:rsidRDefault="00B43241" w:rsidP="00B43241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7299BD" w14:textId="77777777" w:rsidR="00B43241" w:rsidRPr="0068506A" w:rsidRDefault="00B43241" w:rsidP="00B43241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</w:p>
        </w:tc>
      </w:tr>
      <w:tr w:rsidR="00B43241" w:rsidRPr="0068506A" w14:paraId="7B655EEC" w14:textId="77777777" w:rsidTr="00696B6C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C049860" w14:textId="6EECDA11" w:rsidR="00B43241" w:rsidRPr="004D026E" w:rsidRDefault="00B43241" w:rsidP="00B43241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代理商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75672FD" w14:textId="049FA9B4" w:rsidR="00B43241" w:rsidRPr="0068506A" w:rsidRDefault="001377F9" w:rsidP="00B43241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80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A864520" w14:textId="56C863E9" w:rsidR="00B43241" w:rsidRPr="0068506A" w:rsidRDefault="00B43241" w:rsidP="00B43241">
            <w:pPr>
              <w:pStyle w:val="a5"/>
              <w:snapToGrid w:val="0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Str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16C813" w14:textId="4C24514A" w:rsidR="00B43241" w:rsidRPr="0068506A" w:rsidRDefault="00B43241" w:rsidP="00B43241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0646A9" w14:textId="6058A0B5" w:rsidR="00B43241" w:rsidRPr="0068506A" w:rsidRDefault="00E27AD4" w:rsidP="00B43241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SEL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D19F5B" w14:textId="08CA7AD4" w:rsidR="00B43241" w:rsidRPr="0068506A" w:rsidRDefault="00B43241" w:rsidP="00B43241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DB375B" w14:textId="3D858EF5" w:rsidR="00B43241" w:rsidRPr="0068506A" w:rsidRDefault="00B43241" w:rsidP="00B43241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E77AF8" w14:textId="163FDAB0" w:rsidR="00B43241" w:rsidRPr="0068506A" w:rsidRDefault="00B43241" w:rsidP="00B43241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B43241" w:rsidRPr="0068506A" w14:paraId="1C307BF4" w14:textId="77777777" w:rsidTr="00696B6C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AF7740C" w14:textId="12F8B6A7" w:rsidR="00B43241" w:rsidRPr="00901687" w:rsidRDefault="00B43241" w:rsidP="00B43241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8"/>
                <w:szCs w:val="18"/>
                <w:lang w:eastAsia="zh-CN"/>
              </w:rPr>
            </w:pPr>
            <w:r w:rsidRPr="009016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8"/>
                <w:szCs w:val="18"/>
                <w:lang w:eastAsia="zh-CN"/>
              </w:rPr>
              <w:t>商品编号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22BFB5B" w14:textId="6904AD30" w:rsidR="00B43241" w:rsidRPr="00901687" w:rsidRDefault="001377F9" w:rsidP="00B43241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9016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80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C56836F" w14:textId="48C67F2B" w:rsidR="00B43241" w:rsidRPr="00901687" w:rsidRDefault="00A0366F" w:rsidP="00B43241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9016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Str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FD2E10" w14:textId="284F527C" w:rsidR="00B43241" w:rsidRPr="0068506A" w:rsidRDefault="00B43241" w:rsidP="00B43241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DD0C95" w14:textId="308DBF2D" w:rsidR="00B43241" w:rsidRPr="0068506A" w:rsidRDefault="00E27AD4" w:rsidP="00B43241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IN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3871C4" w14:textId="6893761C" w:rsidR="00B43241" w:rsidRPr="0068506A" w:rsidRDefault="00B43241" w:rsidP="00B43241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714A8A" w14:textId="7C06A0B4" w:rsidR="00B43241" w:rsidRPr="0068506A" w:rsidRDefault="00B43241" w:rsidP="00B43241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455DE8" w14:textId="77777777" w:rsidR="00B43241" w:rsidRPr="0068506A" w:rsidRDefault="00B43241" w:rsidP="00B43241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B43241" w:rsidRPr="00086D63" w14:paraId="5D0CA8CA" w14:textId="77777777" w:rsidTr="00696B6C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B0FFDFC" w14:textId="6F05729A" w:rsidR="00B43241" w:rsidRPr="004D026E" w:rsidRDefault="00B43241" w:rsidP="00B43241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充值金额(元)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F8F64D1" w14:textId="272253E6" w:rsidR="00B43241" w:rsidRPr="0068506A" w:rsidRDefault="001377F9" w:rsidP="00B43241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80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321CC0F" w14:textId="77777777" w:rsidR="008960F4" w:rsidRDefault="00B43241" w:rsidP="00B43241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Num</w:t>
            </w:r>
          </w:p>
          <w:p w14:paraId="3B1B8F93" w14:textId="002AC059" w:rsidR="00B43241" w:rsidRPr="0068506A" w:rsidRDefault="008960F4" w:rsidP="00B43241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(</w:t>
            </w: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.2</w:t>
            </w: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)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5FD8BD" w14:textId="14562C9F" w:rsidR="00B43241" w:rsidRPr="0068506A" w:rsidRDefault="00B43241" w:rsidP="00B43241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0A9870" w14:textId="2025FEC4" w:rsidR="00B43241" w:rsidRPr="0068506A" w:rsidRDefault="00E27AD4" w:rsidP="00B43241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IN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86C8FF" w14:textId="7C26FE63" w:rsidR="00B43241" w:rsidRPr="0068506A" w:rsidRDefault="00B43241" w:rsidP="00B43241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D99CFB" w14:textId="25500C08" w:rsidR="00B43241" w:rsidRPr="0068506A" w:rsidRDefault="00B43241" w:rsidP="00B43241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680175" w14:textId="77777777" w:rsidR="00B43241" w:rsidRPr="00086D63" w:rsidRDefault="00B43241" w:rsidP="00B43241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color w:val="FFFFFF" w:themeColor="background1"/>
                <w:sz w:val="16"/>
                <w:szCs w:val="16"/>
                <w:lang w:eastAsia="zh-CN"/>
              </w:rPr>
            </w:pPr>
          </w:p>
        </w:tc>
      </w:tr>
      <w:tr w:rsidR="00DB37F0" w:rsidRPr="0068506A" w14:paraId="584F777E" w14:textId="77777777" w:rsidTr="00696B6C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9B42B91" w14:textId="7410FECA" w:rsidR="00DB37F0" w:rsidRPr="00901687" w:rsidRDefault="00DB37F0" w:rsidP="00DB37F0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8"/>
                <w:szCs w:val="18"/>
                <w:lang w:eastAsia="zh-CN"/>
              </w:rPr>
            </w:pPr>
            <w:r w:rsidRPr="009016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8"/>
                <w:szCs w:val="18"/>
                <w:lang w:eastAsia="zh-CN"/>
              </w:rPr>
              <w:t>IP地址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FF83FE1" w14:textId="47610AE5" w:rsidR="00DB37F0" w:rsidRPr="00901687" w:rsidRDefault="001377F9" w:rsidP="00DB37F0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9016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110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1B76B4A" w14:textId="59FD1560" w:rsidR="00DB37F0" w:rsidRPr="00901687" w:rsidRDefault="00DB37F0" w:rsidP="00DB37F0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9016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 xml:space="preserve">Str 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9BB379" w14:textId="48FA875C" w:rsidR="00DB37F0" w:rsidRDefault="00DB37F0" w:rsidP="00DB37F0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410EA3" w14:textId="2599D921" w:rsidR="00DB37F0" w:rsidRDefault="00DB37F0" w:rsidP="00DB37F0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DB4958" w14:textId="7EFA2395" w:rsidR="00DB37F0" w:rsidRDefault="00DB37F0" w:rsidP="00DB37F0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99B5C5" w14:textId="0AEA6574" w:rsidR="00DB37F0" w:rsidRDefault="00DB37F0" w:rsidP="00DB37F0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DF29B2" w14:textId="731C5F11" w:rsidR="00DB37F0" w:rsidRPr="0068506A" w:rsidRDefault="00DB37F0" w:rsidP="00DB37F0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DB37F0" w:rsidRPr="00670C23" w14:paraId="0826A3D6" w14:textId="77777777" w:rsidTr="00A0366F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BA7F0D7" w14:textId="38EF13E1" w:rsidR="00DB37F0" w:rsidRDefault="00DB37F0" w:rsidP="00DB37F0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充值状态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4CF60AA" w14:textId="7162D7D3" w:rsidR="00DB37F0" w:rsidRPr="0068506A" w:rsidRDefault="00322C95" w:rsidP="00DB37F0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80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2BC3DA3" w14:textId="1B05FC20" w:rsidR="00DB37F0" w:rsidRDefault="00DB37F0" w:rsidP="00DB37F0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 w:rsidRPr="00A0366F">
              <w:rPr>
                <w:rFonts w:ascii="微软雅黑" w:eastAsia="微软雅黑" w:hAnsi="微软雅黑" w:hint="eastAsia"/>
                <w:b w:val="0"/>
                <w:color w:val="FFFFFF" w:themeColor="background1"/>
                <w:sz w:val="16"/>
                <w:szCs w:val="16"/>
                <w:lang w:eastAsia="zh-CN"/>
              </w:rPr>
              <w:t xml:space="preserve">Str 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957500" w14:textId="4E27A5B8" w:rsidR="00DB37F0" w:rsidRDefault="00DB37F0" w:rsidP="00DB37F0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B65238" w14:textId="5FF5702C" w:rsidR="00DB37F0" w:rsidRDefault="00E27AD4" w:rsidP="00DB37F0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SEL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7D2AA6" w14:textId="4BE8E43F" w:rsidR="00DB37F0" w:rsidRDefault="00DB37F0" w:rsidP="00DB37F0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DA0954" w14:textId="2EEF0876" w:rsidR="00DB37F0" w:rsidRDefault="00DB37F0" w:rsidP="00DB37F0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A4D25B" w14:textId="2C6D6D30" w:rsidR="00DB37F0" w:rsidRPr="00DB37F0" w:rsidRDefault="00DB37F0" w:rsidP="00DB37F0">
            <w:pPr>
              <w:rPr>
                <w:rFonts w:eastAsiaTheme="minorEastAsia"/>
                <w:color w:val="FFFFFF" w:themeColor="background1"/>
                <w:lang w:eastAsia="zh-CN"/>
              </w:rPr>
            </w:pPr>
            <w:r w:rsidRPr="00555EB4">
              <w:rPr>
                <w:rFonts w:ascii="微软雅黑" w:eastAsia="微软雅黑" w:hAnsi="微软雅黑" w:hint="eastAsia"/>
                <w:b/>
                <w:bCs/>
                <w:color w:val="FFFFFF" w:themeColor="background1"/>
                <w:sz w:val="16"/>
                <w:szCs w:val="16"/>
                <w:highlight w:val="red"/>
                <w:lang w:eastAsia="zh-CN"/>
              </w:rPr>
              <w:t>充值成功 / 充值失败 / 超时 / 等待充值</w:t>
            </w:r>
          </w:p>
        </w:tc>
      </w:tr>
      <w:tr w:rsidR="00DB37F0" w:rsidRPr="0068506A" w14:paraId="393A84F2" w14:textId="77777777" w:rsidTr="00696B6C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D67F3C1" w14:textId="78765B01" w:rsidR="00DB37F0" w:rsidRPr="00901687" w:rsidRDefault="00DB37F0" w:rsidP="00DB37F0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8"/>
                <w:szCs w:val="18"/>
                <w:lang w:eastAsia="zh-CN"/>
              </w:rPr>
            </w:pPr>
            <w:r w:rsidRPr="009016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8"/>
                <w:szCs w:val="18"/>
                <w:lang w:eastAsia="zh-CN"/>
              </w:rPr>
              <w:t>备注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7FF07A0" w14:textId="32351505" w:rsidR="00DB37F0" w:rsidRPr="00901687" w:rsidRDefault="001377F9" w:rsidP="00DB37F0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9016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80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DD44B7B" w14:textId="5C750B14" w:rsidR="00DB37F0" w:rsidRPr="00901687" w:rsidRDefault="00DB37F0" w:rsidP="00DB37F0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9016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Str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609D07" w14:textId="0C96D84E" w:rsidR="00DB37F0" w:rsidRDefault="00DB37F0" w:rsidP="00DB37F0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74EC63" w14:textId="5172C134" w:rsidR="00DB37F0" w:rsidRDefault="00DB37F0" w:rsidP="00DB37F0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9D5973" w14:textId="40891BBB" w:rsidR="00DB37F0" w:rsidRDefault="00DB37F0" w:rsidP="00DB37F0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7D4F31" w14:textId="23245A9B" w:rsidR="00DB37F0" w:rsidRDefault="00DB37F0" w:rsidP="00DB37F0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53F068" w14:textId="77777777" w:rsidR="00DB37F0" w:rsidRPr="0068506A" w:rsidRDefault="00DB37F0" w:rsidP="00DB37F0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DB37F0" w:rsidRPr="0068506A" w14:paraId="0AF15412" w14:textId="77777777" w:rsidTr="00696B6C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50B167A" w14:textId="1E35DD58" w:rsidR="00DB37F0" w:rsidRDefault="00DB37F0" w:rsidP="00DB37F0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修改时间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56A02A3" w14:textId="54449DB6" w:rsidR="00DB37F0" w:rsidRPr="0068506A" w:rsidRDefault="001377F9" w:rsidP="00DB37F0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140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EF40986" w14:textId="7C55A4B9" w:rsidR="00DB37F0" w:rsidRDefault="00DB37F0" w:rsidP="00DB37F0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Date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1E1924" w14:textId="11F4E94D" w:rsidR="00DB37F0" w:rsidRDefault="00DB37F0" w:rsidP="00DB37F0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B77484" w14:textId="3A6ADBBB" w:rsidR="00DB37F0" w:rsidRDefault="00DB37F0" w:rsidP="00DB37F0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FD97C9" w14:textId="66F99C6A" w:rsidR="00DB37F0" w:rsidRDefault="00DB37F0" w:rsidP="00DB37F0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B4DDD4" w14:textId="44B4A794" w:rsidR="00DB37F0" w:rsidRDefault="00DB37F0" w:rsidP="00DB37F0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AEBF65" w14:textId="77777777" w:rsidR="00DB37F0" w:rsidRPr="0068506A" w:rsidRDefault="00DB37F0" w:rsidP="00DB37F0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DB37F0" w:rsidRPr="0068506A" w14:paraId="712D857E" w14:textId="77777777" w:rsidTr="00696B6C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732E9DD" w14:textId="214BB771" w:rsidR="00DB37F0" w:rsidRPr="00901687" w:rsidRDefault="00DB37F0" w:rsidP="00DB37F0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8"/>
                <w:szCs w:val="18"/>
                <w:lang w:eastAsia="zh-CN"/>
              </w:rPr>
            </w:pPr>
            <w:r w:rsidRPr="009016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8"/>
                <w:szCs w:val="18"/>
                <w:lang w:eastAsia="zh-CN"/>
              </w:rPr>
              <w:t>修改人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742AD63" w14:textId="7522D330" w:rsidR="00DB37F0" w:rsidRPr="00901687" w:rsidRDefault="001377F9" w:rsidP="00DB37F0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9016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80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4026A3C" w14:textId="070762CF" w:rsidR="00DB37F0" w:rsidRPr="00901687" w:rsidRDefault="00DB37F0" w:rsidP="00DB37F0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9016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Str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B24D46" w14:textId="0C926C81" w:rsidR="00DB37F0" w:rsidRDefault="00DB37F0" w:rsidP="00DB37F0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4B4939" w14:textId="7C223515" w:rsidR="00DB37F0" w:rsidRDefault="00DB37F0" w:rsidP="00DB37F0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4504E5" w14:textId="1D80EDD7" w:rsidR="00DB37F0" w:rsidRDefault="00DB37F0" w:rsidP="00DB37F0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D9A253" w14:textId="44F5C89A" w:rsidR="00DB37F0" w:rsidRPr="00E61082" w:rsidRDefault="00DB37F0" w:rsidP="00DB37F0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color w:val="A6A6A6" w:themeColor="background1" w:themeShade="A6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3541E4" w14:textId="77777777" w:rsidR="00DB37F0" w:rsidRPr="0068506A" w:rsidRDefault="00DB37F0" w:rsidP="00DB37F0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DB37F0" w:rsidRPr="0068506A" w14:paraId="355C946B" w14:textId="77777777" w:rsidTr="00696B6C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A671F6B" w14:textId="0FADE486" w:rsidR="00DB37F0" w:rsidRPr="00901687" w:rsidRDefault="00DB37F0" w:rsidP="00DB37F0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8"/>
                <w:szCs w:val="18"/>
                <w:lang w:eastAsia="zh-CN"/>
              </w:rPr>
            </w:pPr>
            <w:r w:rsidRPr="009016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8"/>
                <w:szCs w:val="18"/>
                <w:lang w:eastAsia="zh-CN"/>
              </w:rPr>
              <w:t>创建时间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12D3465" w14:textId="6FC5EDD0" w:rsidR="00DB37F0" w:rsidRPr="00901687" w:rsidRDefault="001377F9" w:rsidP="00DB37F0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9016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140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E3FEF85" w14:textId="332AC5C7" w:rsidR="00DB37F0" w:rsidRPr="00901687" w:rsidRDefault="00DB37F0" w:rsidP="00DB37F0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9016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Date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D47937" w14:textId="68593E1E" w:rsidR="00DB37F0" w:rsidRPr="0068506A" w:rsidRDefault="00DB37F0" w:rsidP="00DB37F0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3AF9CA" w14:textId="475B51B4" w:rsidR="00DB37F0" w:rsidRPr="0068506A" w:rsidRDefault="00DB37F0" w:rsidP="00DB37F0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8D86CF" w14:textId="763125EC" w:rsidR="00DB37F0" w:rsidRPr="0068506A" w:rsidRDefault="00DB37F0" w:rsidP="00DB37F0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799787" w14:textId="241DA359" w:rsidR="00DB37F0" w:rsidRPr="00E61082" w:rsidRDefault="00DB37F0" w:rsidP="00DB37F0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color w:val="A6A6A6" w:themeColor="background1" w:themeShade="A6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B6F832" w14:textId="77777777" w:rsidR="00DB37F0" w:rsidRPr="0068506A" w:rsidRDefault="00DB37F0" w:rsidP="00DB37F0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DB37F0" w:rsidRPr="0068506A" w14:paraId="55ED3DF7" w14:textId="77777777" w:rsidTr="00696B6C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BB6A942" w14:textId="0E4F2D50" w:rsidR="00DB37F0" w:rsidRPr="00901687" w:rsidRDefault="00DB37F0" w:rsidP="00DB37F0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8"/>
                <w:szCs w:val="18"/>
                <w:lang w:eastAsia="zh-CN"/>
              </w:rPr>
            </w:pPr>
            <w:r w:rsidRPr="009016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8"/>
                <w:szCs w:val="18"/>
                <w:lang w:eastAsia="zh-CN"/>
              </w:rPr>
              <w:t>创建人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9882164" w14:textId="38BD8912" w:rsidR="00DB37F0" w:rsidRPr="00901687" w:rsidRDefault="001377F9" w:rsidP="00DB37F0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9016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80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675E00F" w14:textId="2C8C2999" w:rsidR="00DB37F0" w:rsidRPr="00901687" w:rsidRDefault="00DB37F0" w:rsidP="00DB37F0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9016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Str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21540D" w14:textId="42B0FA03" w:rsidR="00DB37F0" w:rsidRPr="0068506A" w:rsidRDefault="00DB37F0" w:rsidP="00DB37F0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A23DD5" w14:textId="155A2F99" w:rsidR="00DB37F0" w:rsidRPr="0068506A" w:rsidRDefault="00DB37F0" w:rsidP="00DB37F0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2AD650" w14:textId="5688C040" w:rsidR="00DB37F0" w:rsidRPr="0068506A" w:rsidRDefault="00DB37F0" w:rsidP="00DB37F0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6CB545" w14:textId="20105A49" w:rsidR="00DB37F0" w:rsidRPr="00E61082" w:rsidRDefault="00DB37F0" w:rsidP="00DB37F0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color w:val="A6A6A6" w:themeColor="background1" w:themeShade="A6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730756" w14:textId="77777777" w:rsidR="00DB37F0" w:rsidRPr="0068506A" w:rsidRDefault="00DB37F0" w:rsidP="00DB37F0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</w:tbl>
    <w:p w14:paraId="17DAEB09" w14:textId="77777777" w:rsidR="00857842" w:rsidRPr="00857842" w:rsidRDefault="00857842" w:rsidP="00857842">
      <w:pPr>
        <w:rPr>
          <w:rFonts w:eastAsiaTheme="minorEastAsia"/>
          <w:lang w:eastAsia="zh-CN"/>
        </w:rPr>
      </w:pPr>
    </w:p>
    <w:p w14:paraId="6CE03B6C" w14:textId="3A8CFFCB" w:rsidR="000133E8" w:rsidRDefault="000133E8" w:rsidP="000133E8">
      <w:pPr>
        <w:pStyle w:val="Heading2"/>
        <w:ind w:left="0" w:firstLine="0"/>
        <w:rPr>
          <w:rFonts w:ascii="微软雅黑" w:eastAsia="微软雅黑" w:hAnsi="微软雅黑" w:cs="微软雅黑"/>
          <w:bCs/>
          <w:i w:val="0"/>
          <w:iCs/>
          <w:lang w:eastAsia="zh-CN"/>
        </w:rPr>
      </w:pPr>
      <w:bookmarkStart w:id="58" w:name="_Toc478575214"/>
      <w:r>
        <w:rPr>
          <w:rFonts w:ascii="微软雅黑" w:eastAsia="微软雅黑" w:hAnsi="微软雅黑" w:cs="微软雅黑" w:hint="eastAsia"/>
          <w:bCs/>
          <w:i w:val="0"/>
          <w:iCs/>
          <w:lang w:eastAsia="zh-CN"/>
        </w:rPr>
        <w:t>语音套餐</w:t>
      </w:r>
      <w:bookmarkEnd w:id="58"/>
    </w:p>
    <w:p w14:paraId="4E3DE2E4" w14:textId="77777777" w:rsidR="00FD55A5" w:rsidRPr="00FD55A5" w:rsidRDefault="00FD55A5" w:rsidP="00FD55A5">
      <w:pPr>
        <w:rPr>
          <w:rFonts w:eastAsiaTheme="minorEastAsia"/>
          <w:lang w:eastAsia="zh-CN"/>
        </w:rPr>
      </w:pPr>
    </w:p>
    <w:p w14:paraId="6B1A416C" w14:textId="0C12F258" w:rsidR="00CB2122" w:rsidRPr="00FD55A5" w:rsidRDefault="00CB2122" w:rsidP="00CB2122">
      <w:pPr>
        <w:pStyle w:val="Heading3"/>
        <w:rPr>
          <w:rFonts w:ascii="微软雅黑" w:eastAsia="微软雅黑" w:hAnsi="微软雅黑" w:cs="微软雅黑"/>
          <w:i w:val="0"/>
          <w:lang w:eastAsia="zh-CN"/>
        </w:rPr>
      </w:pPr>
      <w:bookmarkStart w:id="59" w:name="_Toc478575215"/>
      <w:r>
        <w:rPr>
          <w:rFonts w:ascii="微软雅黑" w:eastAsia="微软雅黑" w:hAnsi="微软雅黑" w:cs="微软雅黑" w:hint="eastAsia"/>
          <w:i w:val="0"/>
          <w:lang w:eastAsia="zh-CN"/>
        </w:rPr>
        <w:t>语音套餐列表</w:t>
      </w:r>
      <w:bookmarkEnd w:id="59"/>
    </w:p>
    <w:tbl>
      <w:tblPr>
        <w:tblW w:w="8615" w:type="dxa"/>
        <w:tblInd w:w="565" w:type="dxa"/>
        <w:tblLayout w:type="fixed"/>
        <w:tblLook w:val="0000" w:firstRow="0" w:lastRow="0" w:firstColumn="0" w:lastColumn="0" w:noHBand="0" w:noVBand="0"/>
      </w:tblPr>
      <w:tblGrid>
        <w:gridCol w:w="1276"/>
        <w:gridCol w:w="709"/>
        <w:gridCol w:w="709"/>
        <w:gridCol w:w="49"/>
        <w:gridCol w:w="659"/>
        <w:gridCol w:w="75"/>
        <w:gridCol w:w="634"/>
        <w:gridCol w:w="100"/>
        <w:gridCol w:w="609"/>
        <w:gridCol w:w="125"/>
        <w:gridCol w:w="584"/>
        <w:gridCol w:w="150"/>
        <w:gridCol w:w="734"/>
        <w:gridCol w:w="734"/>
        <w:gridCol w:w="734"/>
        <w:gridCol w:w="734"/>
      </w:tblGrid>
      <w:tr w:rsidR="00CB2122" w:rsidRPr="00BE0919" w14:paraId="26555A60" w14:textId="77777777" w:rsidTr="00696B6C">
        <w:trPr>
          <w:cantSplit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14:paraId="670BBB4C" w14:textId="77777777" w:rsidR="00CB2122" w:rsidRPr="00CD346B" w:rsidRDefault="00CB2122" w:rsidP="00696B6C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微软雅黑" w:eastAsia="微软雅黑" w:hAnsi="微软雅黑" w:cs="微软雅黑" w:hint="eastAsia"/>
              </w:rPr>
              <w:t>页</w:t>
            </w:r>
            <w:r>
              <w:rPr>
                <w:rFonts w:ascii="Arial Unicode MS" w:eastAsia="Arial Unicode MS" w:hAnsi="Arial Unicode MS" w:cs="Arial Unicode MS" w:hint="eastAsia"/>
              </w:rPr>
              <w:t>面名称</w:t>
            </w:r>
          </w:p>
        </w:tc>
        <w:tc>
          <w:tcPr>
            <w:tcW w:w="7339" w:type="dxa"/>
            <w:gridSpan w:val="1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81D47B9" w14:textId="4D400038" w:rsidR="00CB2122" w:rsidRPr="00BE0919" w:rsidRDefault="00CB2122" w:rsidP="00696B6C">
            <w:pPr>
              <w:pStyle w:val="a4"/>
              <w:snapToGrid w:val="0"/>
              <w:spacing w:after="120"/>
              <w:ind w:right="200"/>
              <w:jc w:val="left"/>
              <w:rPr>
                <w:rFonts w:ascii="微软雅黑" w:eastAsia="微软雅黑" w:hAnsi="微软雅黑"/>
                <w:sz w:val="20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0"/>
                <w:lang w:eastAsia="zh-CN"/>
              </w:rPr>
              <w:t>语音套餐列表</w:t>
            </w:r>
          </w:p>
        </w:tc>
      </w:tr>
      <w:tr w:rsidR="00CB2122" w14:paraId="399A17E6" w14:textId="77777777" w:rsidTr="00696B6C">
        <w:trPr>
          <w:cantSplit/>
          <w:trHeight w:val="381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14:paraId="3378EA5F" w14:textId="77777777" w:rsidR="00CB2122" w:rsidRDefault="00CB2122" w:rsidP="00696B6C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 w:hint="eastAsia"/>
              </w:rPr>
              <w:t>描述</w:t>
            </w:r>
          </w:p>
        </w:tc>
        <w:tc>
          <w:tcPr>
            <w:tcW w:w="7339" w:type="dxa"/>
            <w:gridSpan w:val="1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0C3FBA7" w14:textId="20528B63" w:rsidR="00CB2122" w:rsidRDefault="00CB2122" w:rsidP="00696B6C">
            <w:pPr>
              <w:pStyle w:val="a4"/>
              <w:snapToGrid w:val="0"/>
              <w:spacing w:after="120"/>
              <w:ind w:right="200"/>
              <w:jc w:val="left"/>
              <w:rPr>
                <w:rFonts w:ascii="微软雅黑" w:eastAsia="微软雅黑" w:hAnsi="微软雅黑"/>
                <w:sz w:val="20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0"/>
                <w:lang w:eastAsia="zh-CN"/>
              </w:rPr>
              <w:t>显示所有语音套餐信息</w:t>
            </w:r>
          </w:p>
        </w:tc>
      </w:tr>
      <w:tr w:rsidR="00CB2122" w:rsidRPr="00BE0919" w14:paraId="23D62FDA" w14:textId="77777777" w:rsidTr="00696B6C">
        <w:trPr>
          <w:cantSplit/>
          <w:trHeight w:val="381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14:paraId="6793B169" w14:textId="77777777" w:rsidR="00CB2122" w:rsidRPr="00CD346B" w:rsidRDefault="00CB2122" w:rsidP="00696B6C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 w:hint="eastAsia"/>
              </w:rPr>
              <w:t>页面类型</w:t>
            </w:r>
          </w:p>
        </w:tc>
        <w:tc>
          <w:tcPr>
            <w:tcW w:w="7339" w:type="dxa"/>
            <w:gridSpan w:val="1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80A07B3" w14:textId="77777777" w:rsidR="00CB2122" w:rsidRPr="00BE0919" w:rsidRDefault="00CB2122" w:rsidP="00696B6C">
            <w:pPr>
              <w:pStyle w:val="a4"/>
              <w:snapToGrid w:val="0"/>
              <w:spacing w:after="120"/>
              <w:ind w:right="200"/>
              <w:jc w:val="left"/>
              <w:rPr>
                <w:rFonts w:ascii="微软雅黑" w:eastAsia="微软雅黑" w:hAnsi="微软雅黑"/>
                <w:sz w:val="20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0"/>
                <w:lang w:eastAsia="zh-CN"/>
              </w:rPr>
              <w:t>列表</w:t>
            </w:r>
          </w:p>
        </w:tc>
      </w:tr>
      <w:tr w:rsidR="00CB2122" w:rsidRPr="004D026E" w14:paraId="01EDCF03" w14:textId="77777777" w:rsidTr="00696B6C">
        <w:trPr>
          <w:cantSplit/>
          <w:trHeight w:val="353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14:paraId="6AF67F28" w14:textId="77777777" w:rsidR="00CB2122" w:rsidRPr="00CD346B" w:rsidRDefault="00CB2122" w:rsidP="00696B6C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lang w:eastAsia="zh-HK"/>
              </w:rPr>
            </w:pPr>
            <w:r>
              <w:rPr>
                <w:rFonts w:ascii="Arial Unicode MS" w:eastAsia="Arial Unicode MS" w:hAnsi="Arial Unicode MS" w:cs="Arial Unicode MS" w:hint="eastAsia"/>
                <w:lang w:eastAsia="zh-HK"/>
              </w:rPr>
              <w:t>工具栏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D790DE2" w14:textId="77777777" w:rsidR="00CB2122" w:rsidRPr="004D026E" w:rsidRDefault="00CB2122" w:rsidP="00696B6C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</w:p>
        </w:tc>
        <w:tc>
          <w:tcPr>
            <w:tcW w:w="75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8163D63" w14:textId="77777777" w:rsidR="00CB2122" w:rsidRPr="004D026E" w:rsidRDefault="00CB2122" w:rsidP="00696B6C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</w:p>
        </w:tc>
        <w:tc>
          <w:tcPr>
            <w:tcW w:w="7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83DF834" w14:textId="77777777" w:rsidR="00CB2122" w:rsidRPr="004D026E" w:rsidRDefault="00CB2122" w:rsidP="00696B6C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</w:p>
        </w:tc>
        <w:tc>
          <w:tcPr>
            <w:tcW w:w="7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C679278" w14:textId="77777777" w:rsidR="00CB2122" w:rsidRPr="004D026E" w:rsidRDefault="00CB2122" w:rsidP="00696B6C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</w:p>
        </w:tc>
        <w:tc>
          <w:tcPr>
            <w:tcW w:w="7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C6AEC8C" w14:textId="77777777" w:rsidR="00CB2122" w:rsidRPr="004D026E" w:rsidRDefault="00CB2122" w:rsidP="00696B6C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  <w:lang w:eastAsia="zh-CN"/>
              </w:rPr>
              <w:t>详</w:t>
            </w:r>
          </w:p>
        </w:tc>
        <w:tc>
          <w:tcPr>
            <w:tcW w:w="7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D01805D" w14:textId="77777777" w:rsidR="00CB2122" w:rsidRPr="00F9408A" w:rsidRDefault="00CB2122" w:rsidP="00696B6C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color w:val="000000" w:themeColor="text1"/>
                <w:sz w:val="16"/>
                <w:szCs w:val="16"/>
                <w:lang w:eastAsia="zh-CN"/>
              </w:rPr>
            </w:pPr>
            <w:r w:rsidRPr="00F9408A">
              <w:rPr>
                <w:rFonts w:ascii="微软雅黑" w:eastAsia="微软雅黑" w:hAnsi="微软雅黑" w:hint="eastAsia"/>
                <w:color w:val="000000" w:themeColor="text1"/>
                <w:sz w:val="16"/>
                <w:szCs w:val="16"/>
                <w:lang w:eastAsia="zh-CN"/>
              </w:rPr>
              <w:t>增</w:t>
            </w:r>
          </w:p>
        </w:tc>
        <w:tc>
          <w:tcPr>
            <w:tcW w:w="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DA650E4" w14:textId="77777777" w:rsidR="00CB2122" w:rsidRPr="00F9408A" w:rsidRDefault="00CB2122" w:rsidP="00696B6C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color w:val="000000" w:themeColor="text1"/>
                <w:sz w:val="16"/>
                <w:szCs w:val="16"/>
                <w:lang w:eastAsia="zh-CN"/>
              </w:rPr>
            </w:pPr>
            <w:r w:rsidRPr="00F9408A">
              <w:rPr>
                <w:rFonts w:ascii="微软雅黑" w:eastAsia="微软雅黑" w:hAnsi="微软雅黑" w:hint="eastAsia"/>
                <w:color w:val="000000" w:themeColor="text1"/>
                <w:sz w:val="16"/>
                <w:szCs w:val="16"/>
                <w:lang w:eastAsia="zh-CN"/>
              </w:rPr>
              <w:t>改</w:t>
            </w:r>
          </w:p>
        </w:tc>
        <w:tc>
          <w:tcPr>
            <w:tcW w:w="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07A2441" w14:textId="77777777" w:rsidR="00CB2122" w:rsidRPr="00F9408A" w:rsidRDefault="00CB2122" w:rsidP="00696B6C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color w:val="000000" w:themeColor="text1"/>
                <w:sz w:val="16"/>
                <w:szCs w:val="16"/>
                <w:lang w:eastAsia="zh-CN"/>
              </w:rPr>
            </w:pPr>
            <w:r w:rsidRPr="00F9408A">
              <w:rPr>
                <w:rFonts w:ascii="微软雅黑" w:eastAsia="微软雅黑" w:hAnsi="微软雅黑" w:hint="eastAsia"/>
                <w:color w:val="000000" w:themeColor="text1"/>
                <w:sz w:val="16"/>
                <w:szCs w:val="16"/>
                <w:lang w:eastAsia="zh-CN"/>
              </w:rPr>
              <w:t>删</w:t>
            </w:r>
          </w:p>
        </w:tc>
        <w:tc>
          <w:tcPr>
            <w:tcW w:w="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8CD9AF9" w14:textId="77777777" w:rsidR="00CB2122" w:rsidRPr="004D026E" w:rsidRDefault="00CB2122" w:rsidP="00696B6C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  <w:lang w:eastAsia="zh-CN"/>
              </w:rPr>
              <w:t>设</w:t>
            </w:r>
          </w:p>
        </w:tc>
        <w:tc>
          <w:tcPr>
            <w:tcW w:w="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BEEF43" w14:textId="77777777" w:rsidR="00CB2122" w:rsidRPr="004D026E" w:rsidRDefault="00CB2122" w:rsidP="00696B6C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  <w:lang w:eastAsia="zh-CN"/>
              </w:rPr>
              <w:t>查</w:t>
            </w:r>
          </w:p>
        </w:tc>
      </w:tr>
      <w:tr w:rsidR="00CB2122" w:rsidRPr="003C5BB6" w14:paraId="52A376FB" w14:textId="77777777" w:rsidTr="00696B6C">
        <w:trPr>
          <w:cantSplit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 w:themeFill="background1" w:themeFillShade="F2"/>
            <w:vAlign w:val="center"/>
          </w:tcPr>
          <w:p w14:paraId="1B2B4842" w14:textId="77777777" w:rsidR="00CB2122" w:rsidRDefault="00CB2122" w:rsidP="00696B6C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Cs w:val="0"/>
                <w:iCs/>
                <w:sz w:val="20"/>
                <w:lang w:eastAsia="zh-CN"/>
              </w:rPr>
            </w:pPr>
            <w:r>
              <w:rPr>
                <w:rFonts w:ascii="Arial Unicode MS" w:eastAsia="Arial Unicode MS" w:hAnsi="Arial Unicode MS" w:cs="Arial Unicode MS" w:hint="eastAsia"/>
                <w:bCs w:val="0"/>
                <w:iCs/>
                <w:sz w:val="20"/>
                <w:lang w:eastAsia="zh-CN"/>
              </w:rPr>
              <w:t>其它要求</w:t>
            </w:r>
          </w:p>
        </w:tc>
        <w:tc>
          <w:tcPr>
            <w:tcW w:w="7339" w:type="dxa"/>
            <w:gridSpan w:val="1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67FDF39" w14:textId="77777777" w:rsidR="00CB2122" w:rsidRPr="003C5BB6" w:rsidRDefault="00CB2122" w:rsidP="00696B6C">
            <w:pPr>
              <w:pStyle w:val="a4"/>
              <w:snapToGrid w:val="0"/>
              <w:spacing w:after="120"/>
              <w:ind w:right="200"/>
              <w:jc w:val="left"/>
              <w:rPr>
                <w:rFonts w:ascii="微软雅黑" w:eastAsia="微软雅黑" w:hAnsi="微软雅黑"/>
                <w:iCs/>
                <w:kern w:val="0"/>
                <w:sz w:val="20"/>
                <w:lang w:eastAsia="zh-CN"/>
              </w:rPr>
            </w:pPr>
          </w:p>
        </w:tc>
      </w:tr>
      <w:tr w:rsidR="00CB2122" w:rsidRPr="0057535E" w14:paraId="6EB68A67" w14:textId="77777777" w:rsidTr="00696B6C">
        <w:trPr>
          <w:cantSplit/>
          <w:trHeight w:val="450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14:paraId="64185CE3" w14:textId="77777777" w:rsidR="00CB2122" w:rsidRPr="0057535E" w:rsidRDefault="00CB2122" w:rsidP="00696B6C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列名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14:paraId="15B06B46" w14:textId="77777777" w:rsidR="00CB2122" w:rsidRPr="0057535E" w:rsidRDefault="00CB2122" w:rsidP="00696B6C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宽度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14:paraId="2C102B1B" w14:textId="77777777" w:rsidR="00CB2122" w:rsidRPr="0057535E" w:rsidRDefault="00CB2122" w:rsidP="00696B6C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显示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03527A03" w14:textId="77777777" w:rsidR="00CB2122" w:rsidRPr="0057535E" w:rsidRDefault="00CB2122" w:rsidP="00696B6C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排序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0E1F7858" w14:textId="77777777" w:rsidR="00CB2122" w:rsidRPr="0057535E" w:rsidRDefault="00CB2122" w:rsidP="00696B6C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搜索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685884BC" w14:textId="77777777" w:rsidR="00CB2122" w:rsidRPr="0057535E" w:rsidRDefault="00CB2122" w:rsidP="00696B6C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新增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26E91D0E" w14:textId="77777777" w:rsidR="00CB2122" w:rsidRPr="0057535E" w:rsidRDefault="00CB2122" w:rsidP="00696B6C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编辑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580C661F" w14:textId="77777777" w:rsidR="00CB2122" w:rsidRPr="0057535E" w:rsidRDefault="00CB2122" w:rsidP="00696B6C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约束</w:t>
            </w:r>
            <w:r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备注</w:t>
            </w:r>
          </w:p>
        </w:tc>
      </w:tr>
      <w:tr w:rsidR="00CB2122" w:rsidRPr="0068506A" w14:paraId="54F20342" w14:textId="77777777" w:rsidTr="00696B6C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BE874C5" w14:textId="2842E457" w:rsidR="00CB2122" w:rsidRPr="004D026E" w:rsidRDefault="00CB2122" w:rsidP="00CB2122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编号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FD4A460" w14:textId="0F7B932F" w:rsidR="00CB2122" w:rsidRPr="0068506A" w:rsidRDefault="00322C95" w:rsidP="00CB2122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60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BB2C5A0" w14:textId="415E7E33" w:rsidR="00CB2122" w:rsidRPr="0068506A" w:rsidRDefault="00CB2122" w:rsidP="00CB2122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Num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54614C" w14:textId="446FEE42" w:rsidR="00CB2122" w:rsidRPr="0068506A" w:rsidRDefault="00CB2122" w:rsidP="00CB2122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&lt;&gt;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254FBE" w14:textId="3AC53D84" w:rsidR="00CB2122" w:rsidRPr="0068506A" w:rsidRDefault="00CB2122" w:rsidP="00CB2122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70E92B" w14:textId="471A1C65" w:rsidR="00CB2122" w:rsidRPr="00147569" w:rsidRDefault="00147569" w:rsidP="00CB2122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A6A6A6" w:themeColor="background1" w:themeShade="A6"/>
                <w:sz w:val="16"/>
                <w:szCs w:val="16"/>
                <w:lang w:eastAsia="zh-CN"/>
              </w:rPr>
            </w:pPr>
            <w:r w:rsidRPr="00147569">
              <w:rPr>
                <w:rFonts w:ascii="微软雅黑" w:eastAsia="微软雅黑" w:hAnsi="微软雅黑" w:hint="eastAsia"/>
                <w:b w:val="0"/>
                <w:color w:val="A6A6A6" w:themeColor="background1" w:themeShade="A6"/>
                <w:sz w:val="16"/>
                <w:szCs w:val="16"/>
                <w:lang w:eastAsia="zh-CN"/>
              </w:rPr>
              <w:t>IN(</w:t>
            </w:r>
            <w:r w:rsidRPr="00147569">
              <w:rPr>
                <w:rFonts w:ascii="微软雅黑" w:eastAsia="微软雅黑" w:hAnsi="微软雅黑"/>
                <w:b w:val="0"/>
                <w:color w:val="A6A6A6" w:themeColor="background1" w:themeShade="A6"/>
                <w:sz w:val="16"/>
                <w:szCs w:val="16"/>
                <w:lang w:eastAsia="zh-CN"/>
              </w:rPr>
              <w:t>*</w:t>
            </w:r>
            <w:r w:rsidRPr="00147569">
              <w:rPr>
                <w:rFonts w:ascii="微软雅黑" w:eastAsia="微软雅黑" w:hAnsi="微软雅黑" w:hint="eastAsia"/>
                <w:b w:val="0"/>
                <w:color w:val="A6A6A6" w:themeColor="background1" w:themeShade="A6"/>
                <w:sz w:val="16"/>
                <w:szCs w:val="16"/>
                <w:lang w:eastAsia="zh-CN"/>
              </w:rPr>
              <w:t>)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ADD27E" w14:textId="33755B35" w:rsidR="00CB2122" w:rsidRPr="00147569" w:rsidRDefault="00147569" w:rsidP="00CB2122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A6A6A6" w:themeColor="background1" w:themeShade="A6"/>
                <w:sz w:val="16"/>
                <w:szCs w:val="16"/>
                <w:lang w:eastAsia="zh-CN"/>
              </w:rPr>
            </w:pPr>
            <w:r w:rsidRPr="00147569">
              <w:rPr>
                <w:rFonts w:ascii="微软雅黑" w:eastAsia="微软雅黑" w:hAnsi="微软雅黑" w:hint="eastAsia"/>
                <w:b w:val="0"/>
                <w:color w:val="A6A6A6" w:themeColor="background1" w:themeShade="A6"/>
                <w:sz w:val="16"/>
                <w:szCs w:val="16"/>
                <w:lang w:eastAsia="zh-CN"/>
              </w:rPr>
              <w:t>IN(</w:t>
            </w:r>
            <w:r w:rsidRPr="00147569">
              <w:rPr>
                <w:rFonts w:ascii="微软雅黑" w:eastAsia="微软雅黑" w:hAnsi="微软雅黑"/>
                <w:b w:val="0"/>
                <w:color w:val="A6A6A6" w:themeColor="background1" w:themeShade="A6"/>
                <w:sz w:val="16"/>
                <w:szCs w:val="16"/>
                <w:lang w:eastAsia="zh-CN"/>
              </w:rPr>
              <w:t>*</w:t>
            </w:r>
            <w:r w:rsidRPr="00147569">
              <w:rPr>
                <w:rFonts w:ascii="微软雅黑" w:eastAsia="微软雅黑" w:hAnsi="微软雅黑" w:hint="eastAsia"/>
                <w:b w:val="0"/>
                <w:color w:val="A6A6A6" w:themeColor="background1" w:themeShade="A6"/>
                <w:sz w:val="16"/>
                <w:szCs w:val="16"/>
                <w:lang w:eastAsia="zh-CN"/>
              </w:rPr>
              <w:t>)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70E446" w14:textId="77777777" w:rsidR="00CB2122" w:rsidRPr="0068506A" w:rsidRDefault="00CB2122" w:rsidP="00CB2122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</w:p>
        </w:tc>
      </w:tr>
      <w:tr w:rsidR="00CB2122" w:rsidRPr="0068506A" w14:paraId="63156D4F" w14:textId="77777777" w:rsidTr="00696B6C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373CCCC" w14:textId="77FC7857" w:rsidR="00CB2122" w:rsidRPr="004D026E" w:rsidRDefault="00CB2122" w:rsidP="00CB2122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用户账号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C84956F" w14:textId="0A67C380" w:rsidR="00CB2122" w:rsidRPr="0068506A" w:rsidRDefault="001377F9" w:rsidP="00CB2122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140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565AFAC" w14:textId="07579794" w:rsidR="00CB2122" w:rsidRPr="0068506A" w:rsidRDefault="00CB2122" w:rsidP="00CB2122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Num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112624" w14:textId="457BCEEC" w:rsidR="00CB2122" w:rsidRPr="0068506A" w:rsidRDefault="00CB2122" w:rsidP="00CB2122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&lt;&gt;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F0DF96" w14:textId="3EA8CD82" w:rsidR="00CB2122" w:rsidRPr="0068506A" w:rsidRDefault="00CB2122" w:rsidP="00CB2122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IN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BE5349" w14:textId="30BEDB4F" w:rsidR="00CB2122" w:rsidRPr="0068506A" w:rsidRDefault="00147569" w:rsidP="00CB2122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IN(</w:t>
            </w: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*</w:t>
            </w: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)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8DF089" w14:textId="0E75B52A" w:rsidR="00CB2122" w:rsidRPr="0068506A" w:rsidRDefault="00147569" w:rsidP="00CB2122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IN(</w:t>
            </w: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*</w:t>
            </w: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)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518984" w14:textId="77777777" w:rsidR="00CB2122" w:rsidRPr="0068506A" w:rsidRDefault="00CB2122" w:rsidP="00CB2122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</w:p>
        </w:tc>
      </w:tr>
      <w:tr w:rsidR="00CB2122" w:rsidRPr="0068506A" w14:paraId="2A458B29" w14:textId="77777777" w:rsidTr="00696B6C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80F602B" w14:textId="4AE9F701" w:rsidR="00CB2122" w:rsidRDefault="00CB2122" w:rsidP="00CB2122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套餐类型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0E91DC0" w14:textId="6D5B6912" w:rsidR="00CB2122" w:rsidRPr="0068506A" w:rsidRDefault="001377F9" w:rsidP="00CB2122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110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A271734" w14:textId="645F1DAF" w:rsidR="00CB2122" w:rsidRPr="0068506A" w:rsidRDefault="00CB2122" w:rsidP="00CB2122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Str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B21888" w14:textId="4B1B9213" w:rsidR="00CB2122" w:rsidRPr="0068506A" w:rsidRDefault="00CB2122" w:rsidP="00CB2122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&lt;&gt;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63EFCC" w14:textId="7C3722D0" w:rsidR="00CB2122" w:rsidRPr="0068506A" w:rsidRDefault="00CB2122" w:rsidP="00CB2122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SEL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F34F82" w14:textId="4019A728" w:rsidR="00CB2122" w:rsidRPr="0068506A" w:rsidRDefault="00147569" w:rsidP="00CB2122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SEL(</w:t>
            </w: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*</w:t>
            </w: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)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3E055F" w14:textId="26124D70" w:rsidR="00CB2122" w:rsidRPr="0068506A" w:rsidRDefault="00147569" w:rsidP="00CB2122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SEL(</w:t>
            </w: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*</w:t>
            </w: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)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60CA80" w14:textId="2BC0E172" w:rsidR="00CB2122" w:rsidRPr="0068506A" w:rsidRDefault="00D10A4E" w:rsidP="00993612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本地(呼出)通话 /</w:t>
            </w: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 xml:space="preserve"> </w:t>
            </w: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国际(呼出)通话</w:t>
            </w:r>
          </w:p>
        </w:tc>
      </w:tr>
      <w:tr w:rsidR="00CB2122" w:rsidRPr="0068506A" w14:paraId="7599C7F3" w14:textId="77777777" w:rsidTr="00696B6C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8F87305" w14:textId="1D2037D1" w:rsidR="00CB2122" w:rsidRDefault="00CB2122" w:rsidP="00CB2122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关联设备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E615975" w14:textId="0741365A" w:rsidR="00CB2122" w:rsidRPr="0068506A" w:rsidRDefault="001377F9" w:rsidP="00CB2122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1</w:t>
            </w:r>
            <w:r w:rsidR="00322C95"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4</w:t>
            </w: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7B1EB1E" w14:textId="52AB6108" w:rsidR="00CB2122" w:rsidRPr="0068506A" w:rsidRDefault="00CB2122" w:rsidP="00CB2122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Str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95C36C" w14:textId="2799B69F" w:rsidR="00CB2122" w:rsidRPr="0068506A" w:rsidRDefault="00CB2122" w:rsidP="00CB2122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&lt;&gt;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770B3C" w14:textId="1FCD10B6" w:rsidR="00CB2122" w:rsidRPr="0068506A" w:rsidRDefault="00CB2122" w:rsidP="00CB2122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F6C029" w14:textId="4A57ACBD" w:rsidR="00CB2122" w:rsidRPr="0068506A" w:rsidRDefault="00147569" w:rsidP="00CB2122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IN(</w:t>
            </w: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*</w:t>
            </w: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)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36A3B0" w14:textId="35374C13" w:rsidR="00CB2122" w:rsidRPr="0068506A" w:rsidRDefault="00147569" w:rsidP="00CB2122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IN(</w:t>
            </w: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*</w:t>
            </w: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)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3252A9" w14:textId="17C37CCC" w:rsidR="00CB2122" w:rsidRPr="0068506A" w:rsidRDefault="00CB2122" w:rsidP="00CB2122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</w:p>
        </w:tc>
      </w:tr>
      <w:tr w:rsidR="00CB2122" w:rsidRPr="0068506A" w14:paraId="55F659E9" w14:textId="77777777" w:rsidTr="00696B6C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798BC13" w14:textId="5840638F" w:rsidR="00CB2122" w:rsidRDefault="00CB2122" w:rsidP="00CB2122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剩余用量(秒)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973F60D" w14:textId="417564F8" w:rsidR="00CB2122" w:rsidRPr="0068506A" w:rsidRDefault="001377F9" w:rsidP="00CB2122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80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0B31FB2" w14:textId="3F787D5F" w:rsidR="00CB2122" w:rsidRPr="0068506A" w:rsidRDefault="002511CA" w:rsidP="00CB2122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Num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D3DABC" w14:textId="4EFFB9B1" w:rsidR="00CB2122" w:rsidRPr="0068506A" w:rsidRDefault="00CB2122" w:rsidP="00CB2122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&lt;&gt;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7B4DCB" w14:textId="0C657B93" w:rsidR="00CB2122" w:rsidRPr="0068506A" w:rsidRDefault="00CB2122" w:rsidP="00CB2122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642303" w14:textId="34A27DFE" w:rsidR="00CB2122" w:rsidRPr="0068506A" w:rsidRDefault="00147569" w:rsidP="00CB2122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IN(</w:t>
            </w: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*</w:t>
            </w: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)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A001C3" w14:textId="63BEBDE9" w:rsidR="00CB2122" w:rsidRPr="0068506A" w:rsidRDefault="00147569" w:rsidP="00CB2122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IN(</w:t>
            </w: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*</w:t>
            </w: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)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7036E1" w14:textId="77777777" w:rsidR="00CB2122" w:rsidRPr="0068506A" w:rsidRDefault="00CB2122" w:rsidP="00CB2122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</w:p>
        </w:tc>
      </w:tr>
      <w:tr w:rsidR="00CB2122" w:rsidRPr="0068506A" w14:paraId="4DEED549" w14:textId="77777777" w:rsidTr="00696B6C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6E434E8" w14:textId="1EEFAE2A" w:rsidR="00CB2122" w:rsidRPr="004D026E" w:rsidRDefault="00CB2122" w:rsidP="00CB2122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生效日期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BCE8C62" w14:textId="42FF1B9C" w:rsidR="00CB2122" w:rsidRPr="0068506A" w:rsidRDefault="001377F9" w:rsidP="00CB2122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140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DEC7F38" w14:textId="457E8416" w:rsidR="00CB2122" w:rsidRPr="0068506A" w:rsidRDefault="00CB2122" w:rsidP="00CB2122">
            <w:pPr>
              <w:pStyle w:val="a5"/>
              <w:snapToGrid w:val="0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Date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D9453D" w14:textId="4383A387" w:rsidR="00CB2122" w:rsidRPr="0068506A" w:rsidRDefault="00CB2122" w:rsidP="00CB2122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&lt;&gt;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41E9FB" w14:textId="7415270E" w:rsidR="00CB2122" w:rsidRPr="0068506A" w:rsidRDefault="00CB2122" w:rsidP="00CB2122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BA448E" w14:textId="63787EB8" w:rsidR="00CB2122" w:rsidRPr="0068506A" w:rsidRDefault="00147569" w:rsidP="00CB2122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SEL(</w:t>
            </w:r>
            <w:r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  <w:t>*</w:t>
            </w: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)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E4FDE4" w14:textId="240154DA" w:rsidR="00CB2122" w:rsidRPr="0068506A" w:rsidRDefault="00147569" w:rsidP="00CB2122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SEL(</w:t>
            </w:r>
            <w:r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  <w:t>*</w:t>
            </w: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)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ECC283" w14:textId="6539DD61" w:rsidR="00CB2122" w:rsidRPr="0068506A" w:rsidRDefault="00CB2122" w:rsidP="00CB2122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CB2122" w:rsidRPr="0068506A" w14:paraId="213E3C45" w14:textId="77777777" w:rsidTr="00696B6C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E79261D" w14:textId="2BB2E8F0" w:rsidR="00CB2122" w:rsidRPr="004D026E" w:rsidRDefault="00CB2122" w:rsidP="00CB2122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失效日期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8B80325" w14:textId="27B92B2D" w:rsidR="00CB2122" w:rsidRPr="0068506A" w:rsidRDefault="001377F9" w:rsidP="00CB2122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140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65D8FC2" w14:textId="1DBEE0FA" w:rsidR="00CB2122" w:rsidRPr="0068506A" w:rsidRDefault="00CB2122" w:rsidP="00CB2122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Date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610633" w14:textId="1EA97A4E" w:rsidR="00CB2122" w:rsidRPr="0068506A" w:rsidRDefault="00CB2122" w:rsidP="00CB2122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&lt;&gt;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37D520" w14:textId="32700072" w:rsidR="00CB2122" w:rsidRPr="0068506A" w:rsidRDefault="00CB2122" w:rsidP="00CB2122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F81D8A" w14:textId="2C3F7C5A" w:rsidR="00CB2122" w:rsidRPr="0068506A" w:rsidRDefault="00147569" w:rsidP="00CB2122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SEL(</w:t>
            </w:r>
            <w:r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  <w:t>*</w:t>
            </w: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)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922D25" w14:textId="72C73025" w:rsidR="00CB2122" w:rsidRPr="0068506A" w:rsidRDefault="00147569" w:rsidP="00CB2122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SEL(</w:t>
            </w:r>
            <w:r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  <w:t>*</w:t>
            </w: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)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DAC180" w14:textId="77777777" w:rsidR="00CB2122" w:rsidRPr="0068506A" w:rsidRDefault="00CB2122" w:rsidP="00CB2122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CB2122" w:rsidRPr="00086D63" w14:paraId="7FAA4152" w14:textId="77777777" w:rsidTr="00696B6C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B9AE4B4" w14:textId="1732E89C" w:rsidR="00CB2122" w:rsidRPr="004D026E" w:rsidRDefault="00CB2122" w:rsidP="00CB2122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备注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044ABBA" w14:textId="70778AED" w:rsidR="00CB2122" w:rsidRPr="0068506A" w:rsidRDefault="001377F9" w:rsidP="00CB2122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140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FBB1A83" w14:textId="354D0751" w:rsidR="00CB2122" w:rsidRPr="0068506A" w:rsidRDefault="00CB2122" w:rsidP="00CB2122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Str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F4CDCF" w14:textId="66C5D787" w:rsidR="00CB2122" w:rsidRPr="0068506A" w:rsidRDefault="00CB2122" w:rsidP="00CB2122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&lt;&gt;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885D35" w14:textId="29D3DA80" w:rsidR="00CB2122" w:rsidRPr="0068506A" w:rsidRDefault="00CB2122" w:rsidP="00CB2122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6CA062" w14:textId="16DEA4DC" w:rsidR="00CB2122" w:rsidRPr="0068506A" w:rsidRDefault="00147569" w:rsidP="00CB2122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IN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51992F" w14:textId="44F98802" w:rsidR="00CB2122" w:rsidRPr="0068506A" w:rsidRDefault="00147569" w:rsidP="00CB2122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IN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6E61CA" w14:textId="77777777" w:rsidR="00CB2122" w:rsidRPr="00086D63" w:rsidRDefault="00CB2122" w:rsidP="00CB2122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color w:val="FFFFFF" w:themeColor="background1"/>
                <w:sz w:val="16"/>
                <w:szCs w:val="16"/>
                <w:lang w:eastAsia="zh-CN"/>
              </w:rPr>
            </w:pPr>
          </w:p>
        </w:tc>
      </w:tr>
      <w:tr w:rsidR="00CB2122" w:rsidRPr="0068506A" w14:paraId="05B6FA22" w14:textId="77777777" w:rsidTr="00696B6C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198D6CF" w14:textId="01C8CD86" w:rsidR="00CB2122" w:rsidRDefault="00CB2122" w:rsidP="00CB2122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修改时间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F758BF5" w14:textId="5B3D8C02" w:rsidR="00CB2122" w:rsidRPr="0068506A" w:rsidRDefault="001377F9" w:rsidP="00CB2122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140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B86F7CA" w14:textId="3A396013" w:rsidR="00CB2122" w:rsidRDefault="00CB2122" w:rsidP="00CB2122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Date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DCECA8" w14:textId="4EEA440A" w:rsidR="00CB2122" w:rsidRDefault="00CB2122" w:rsidP="00CB2122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&lt;&gt;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6FAEA4" w14:textId="28192D2C" w:rsidR="00CB2122" w:rsidRDefault="00CB2122" w:rsidP="00CB2122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8B999A" w14:textId="09D2B8B5" w:rsidR="00CB2122" w:rsidRDefault="00147569" w:rsidP="00CB2122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90827D" w14:textId="044B199B" w:rsidR="00CB2122" w:rsidRDefault="00147569" w:rsidP="00CB2122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EAAB35" w14:textId="77777777" w:rsidR="00CB2122" w:rsidRPr="0068506A" w:rsidRDefault="00CB2122" w:rsidP="00CB2122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CB2122" w:rsidRPr="00DB37F0" w14:paraId="06378FE1" w14:textId="77777777" w:rsidTr="00696B6C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7A690B7" w14:textId="5CF63B10" w:rsidR="00CB2122" w:rsidRPr="00901687" w:rsidRDefault="00CB2122" w:rsidP="00CB2122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8"/>
                <w:szCs w:val="18"/>
                <w:lang w:eastAsia="zh-CN"/>
              </w:rPr>
            </w:pPr>
            <w:r w:rsidRPr="009016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8"/>
                <w:szCs w:val="18"/>
                <w:lang w:eastAsia="zh-CN"/>
              </w:rPr>
              <w:t>修改人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C0A9652" w14:textId="73688E57" w:rsidR="00CB2122" w:rsidRPr="00901687" w:rsidRDefault="001377F9" w:rsidP="00CB2122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9016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80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D359976" w14:textId="36D2D433" w:rsidR="00CB2122" w:rsidRPr="00901687" w:rsidRDefault="00CB2122" w:rsidP="00CB2122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9016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Str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4D1D41" w14:textId="3FA2D39B" w:rsidR="00CB2122" w:rsidRDefault="00CB2122" w:rsidP="00CB2122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&lt;&gt;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683B34" w14:textId="3FEBC267" w:rsidR="00CB2122" w:rsidRDefault="00CB2122" w:rsidP="00CB2122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B405A4" w14:textId="36F57C6C" w:rsidR="00CB2122" w:rsidRDefault="00147569" w:rsidP="00CB2122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4956EB" w14:textId="65DCD1AF" w:rsidR="00CB2122" w:rsidRDefault="00147569" w:rsidP="00CB2122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985668" w14:textId="5096ED36" w:rsidR="00CB2122" w:rsidRPr="00DB37F0" w:rsidRDefault="00CB2122" w:rsidP="00CB2122">
            <w:pPr>
              <w:rPr>
                <w:rFonts w:eastAsiaTheme="minorEastAsia"/>
                <w:color w:val="FFFFFF" w:themeColor="background1"/>
                <w:lang w:eastAsia="zh-CN"/>
              </w:rPr>
            </w:pPr>
          </w:p>
        </w:tc>
      </w:tr>
      <w:tr w:rsidR="00CB2122" w:rsidRPr="0068506A" w14:paraId="0703AD8F" w14:textId="77777777" w:rsidTr="00696B6C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C9751C7" w14:textId="179F2AF5" w:rsidR="00CB2122" w:rsidRPr="00901687" w:rsidRDefault="00CB2122" w:rsidP="00CB2122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8"/>
                <w:szCs w:val="18"/>
                <w:lang w:eastAsia="zh-CN"/>
              </w:rPr>
            </w:pPr>
            <w:r w:rsidRPr="009016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8"/>
                <w:szCs w:val="18"/>
                <w:lang w:eastAsia="zh-CN"/>
              </w:rPr>
              <w:t>创建时间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4290B1E" w14:textId="67BB7840" w:rsidR="00CB2122" w:rsidRPr="00901687" w:rsidRDefault="001377F9" w:rsidP="00CB2122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9016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140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59C7735" w14:textId="3E3ED82F" w:rsidR="00CB2122" w:rsidRPr="00901687" w:rsidRDefault="00CB2122" w:rsidP="00CB2122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9016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Date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960917" w14:textId="649CC676" w:rsidR="00CB2122" w:rsidRDefault="00CB2122" w:rsidP="00CB2122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&lt;&gt;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E79338" w14:textId="5F99EEC1" w:rsidR="00CB2122" w:rsidRDefault="00CB2122" w:rsidP="00CB2122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079957" w14:textId="59C20B2A" w:rsidR="00CB2122" w:rsidRDefault="00147569" w:rsidP="00CB2122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92A22D" w14:textId="68F16383" w:rsidR="00CB2122" w:rsidRDefault="00147569" w:rsidP="00CB2122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64970E" w14:textId="77777777" w:rsidR="00CB2122" w:rsidRPr="0068506A" w:rsidRDefault="00CB2122" w:rsidP="00CB2122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CB2122" w:rsidRPr="0068506A" w14:paraId="6A448C05" w14:textId="77777777" w:rsidTr="00696B6C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32606A4" w14:textId="52823323" w:rsidR="00CB2122" w:rsidRPr="00901687" w:rsidRDefault="00CB2122" w:rsidP="00CB2122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8"/>
                <w:szCs w:val="18"/>
                <w:lang w:eastAsia="zh-CN"/>
              </w:rPr>
            </w:pPr>
            <w:r w:rsidRPr="009016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8"/>
                <w:szCs w:val="18"/>
                <w:lang w:eastAsia="zh-CN"/>
              </w:rPr>
              <w:t>创建人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4D98430" w14:textId="5DD13EDC" w:rsidR="00CB2122" w:rsidRPr="00901687" w:rsidRDefault="001377F9" w:rsidP="00CB2122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9016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80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7B111A3" w14:textId="3DFE80BB" w:rsidR="00CB2122" w:rsidRPr="00901687" w:rsidRDefault="00CB2122" w:rsidP="00CB2122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9016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Str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FE58C8" w14:textId="6D767EF2" w:rsidR="00CB2122" w:rsidRDefault="00CB2122" w:rsidP="00CB2122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&lt;&gt;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A0BDD6" w14:textId="0A782059" w:rsidR="00CB2122" w:rsidRDefault="00CB2122" w:rsidP="00CB2122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9F71AB" w14:textId="4951633A" w:rsidR="00CB2122" w:rsidRDefault="00147569" w:rsidP="00CB2122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D86611" w14:textId="4BD1626A" w:rsidR="00CB2122" w:rsidRDefault="00147569" w:rsidP="00CB2122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D075D0" w14:textId="77777777" w:rsidR="00CB2122" w:rsidRPr="0068506A" w:rsidRDefault="00CB2122" w:rsidP="00CB2122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</w:tbl>
    <w:p w14:paraId="2F5BCD3D" w14:textId="77777777" w:rsidR="00CB2122" w:rsidRPr="00CB2122" w:rsidRDefault="00CB2122" w:rsidP="00CB2122">
      <w:pPr>
        <w:rPr>
          <w:rFonts w:eastAsiaTheme="minorEastAsia"/>
          <w:lang w:eastAsia="zh-CN"/>
        </w:rPr>
      </w:pPr>
    </w:p>
    <w:p w14:paraId="371CE192" w14:textId="77777777" w:rsidR="00857842" w:rsidRPr="00857842" w:rsidRDefault="00857842" w:rsidP="00857842">
      <w:pPr>
        <w:rPr>
          <w:rFonts w:eastAsiaTheme="minorEastAsia"/>
          <w:lang w:eastAsia="zh-CN"/>
        </w:rPr>
      </w:pPr>
    </w:p>
    <w:p w14:paraId="750AD303" w14:textId="3FBC35BF" w:rsidR="000133E8" w:rsidRDefault="000133E8" w:rsidP="000133E8">
      <w:pPr>
        <w:pStyle w:val="Heading2"/>
        <w:ind w:left="0" w:firstLine="0"/>
        <w:rPr>
          <w:rFonts w:ascii="微软雅黑" w:eastAsia="微软雅黑" w:hAnsi="微软雅黑" w:cs="微软雅黑"/>
          <w:bCs/>
          <w:i w:val="0"/>
          <w:iCs/>
          <w:lang w:eastAsia="zh-CN"/>
        </w:rPr>
      </w:pPr>
      <w:bookmarkStart w:id="60" w:name="_Toc478575216"/>
      <w:r>
        <w:rPr>
          <w:rFonts w:ascii="微软雅黑" w:eastAsia="微软雅黑" w:hAnsi="微软雅黑" w:cs="微软雅黑" w:hint="eastAsia"/>
          <w:bCs/>
          <w:i w:val="0"/>
          <w:iCs/>
          <w:lang w:eastAsia="zh-CN"/>
        </w:rPr>
        <w:t>流量套餐</w:t>
      </w:r>
      <w:bookmarkEnd w:id="60"/>
    </w:p>
    <w:p w14:paraId="15948357" w14:textId="7FBDE4A9" w:rsidR="00857842" w:rsidRDefault="00E25FD2" w:rsidP="00857842">
      <w:pPr>
        <w:pStyle w:val="Heading3"/>
        <w:rPr>
          <w:rFonts w:ascii="微软雅黑" w:eastAsia="微软雅黑" w:hAnsi="微软雅黑" w:cs="微软雅黑"/>
          <w:i w:val="0"/>
          <w:lang w:eastAsia="zh-CN"/>
        </w:rPr>
      </w:pPr>
      <w:bookmarkStart w:id="61" w:name="_Toc478575217"/>
      <w:r>
        <w:rPr>
          <w:rFonts w:ascii="微软雅黑" w:eastAsia="微软雅黑" w:hAnsi="微软雅黑" w:cs="微软雅黑" w:hint="eastAsia"/>
          <w:i w:val="0"/>
          <w:lang w:eastAsia="zh-CN"/>
        </w:rPr>
        <w:t>流量套餐</w:t>
      </w:r>
      <w:r w:rsidR="00857842">
        <w:rPr>
          <w:rFonts w:ascii="微软雅黑" w:eastAsia="微软雅黑" w:hAnsi="微软雅黑" w:cs="微软雅黑" w:hint="eastAsia"/>
          <w:i w:val="0"/>
          <w:lang w:eastAsia="zh-CN"/>
        </w:rPr>
        <w:t>列表</w:t>
      </w:r>
      <w:bookmarkEnd w:id="61"/>
    </w:p>
    <w:tbl>
      <w:tblPr>
        <w:tblW w:w="8615" w:type="dxa"/>
        <w:tblInd w:w="565" w:type="dxa"/>
        <w:tblLayout w:type="fixed"/>
        <w:tblLook w:val="0000" w:firstRow="0" w:lastRow="0" w:firstColumn="0" w:lastColumn="0" w:noHBand="0" w:noVBand="0"/>
      </w:tblPr>
      <w:tblGrid>
        <w:gridCol w:w="1276"/>
        <w:gridCol w:w="709"/>
        <w:gridCol w:w="709"/>
        <w:gridCol w:w="49"/>
        <w:gridCol w:w="659"/>
        <w:gridCol w:w="75"/>
        <w:gridCol w:w="634"/>
        <w:gridCol w:w="100"/>
        <w:gridCol w:w="609"/>
        <w:gridCol w:w="125"/>
        <w:gridCol w:w="584"/>
        <w:gridCol w:w="150"/>
        <w:gridCol w:w="734"/>
        <w:gridCol w:w="734"/>
        <w:gridCol w:w="734"/>
        <w:gridCol w:w="734"/>
      </w:tblGrid>
      <w:tr w:rsidR="00E25FD2" w:rsidRPr="00BE0919" w14:paraId="4F06B085" w14:textId="77777777" w:rsidTr="00696B6C">
        <w:trPr>
          <w:cantSplit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14:paraId="525079CF" w14:textId="77777777" w:rsidR="00E25FD2" w:rsidRPr="00CD346B" w:rsidRDefault="00E25FD2" w:rsidP="00696B6C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 w:hint="eastAsia"/>
              </w:rPr>
              <w:t>页面名称</w:t>
            </w:r>
          </w:p>
        </w:tc>
        <w:tc>
          <w:tcPr>
            <w:tcW w:w="7339" w:type="dxa"/>
            <w:gridSpan w:val="1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5DD6CF" w14:textId="4A20D9FD" w:rsidR="00E25FD2" w:rsidRPr="00BE0919" w:rsidRDefault="00E25FD2" w:rsidP="00696B6C">
            <w:pPr>
              <w:pStyle w:val="a4"/>
              <w:snapToGrid w:val="0"/>
              <w:spacing w:after="120"/>
              <w:ind w:right="200"/>
              <w:jc w:val="left"/>
              <w:rPr>
                <w:rFonts w:ascii="微软雅黑" w:eastAsia="微软雅黑" w:hAnsi="微软雅黑"/>
                <w:sz w:val="20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0"/>
                <w:lang w:eastAsia="zh-CN"/>
              </w:rPr>
              <w:t>流量套餐列表</w:t>
            </w:r>
          </w:p>
        </w:tc>
      </w:tr>
      <w:tr w:rsidR="00E25FD2" w14:paraId="3B03FB68" w14:textId="77777777" w:rsidTr="00696B6C">
        <w:trPr>
          <w:cantSplit/>
          <w:trHeight w:val="381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14:paraId="4EAEB8C1" w14:textId="77777777" w:rsidR="00E25FD2" w:rsidRDefault="00E25FD2" w:rsidP="00696B6C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 w:hint="eastAsia"/>
              </w:rPr>
              <w:t>描述</w:t>
            </w:r>
          </w:p>
        </w:tc>
        <w:tc>
          <w:tcPr>
            <w:tcW w:w="7339" w:type="dxa"/>
            <w:gridSpan w:val="1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FF2A72C" w14:textId="493FA2E2" w:rsidR="00E25FD2" w:rsidRDefault="00E25FD2" w:rsidP="00696B6C">
            <w:pPr>
              <w:pStyle w:val="a4"/>
              <w:snapToGrid w:val="0"/>
              <w:spacing w:after="120"/>
              <w:ind w:right="200"/>
              <w:jc w:val="left"/>
              <w:rPr>
                <w:rFonts w:ascii="微软雅黑" w:eastAsia="微软雅黑" w:hAnsi="微软雅黑"/>
                <w:sz w:val="20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0"/>
                <w:lang w:eastAsia="zh-CN"/>
              </w:rPr>
              <w:t>显示所有流量套餐信息</w:t>
            </w:r>
          </w:p>
        </w:tc>
      </w:tr>
      <w:tr w:rsidR="00E25FD2" w:rsidRPr="00BE0919" w14:paraId="1ABBE94A" w14:textId="77777777" w:rsidTr="00696B6C">
        <w:trPr>
          <w:cantSplit/>
          <w:trHeight w:val="381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14:paraId="22D09601" w14:textId="77777777" w:rsidR="00E25FD2" w:rsidRPr="00CD346B" w:rsidRDefault="00E25FD2" w:rsidP="00696B6C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 w:hint="eastAsia"/>
              </w:rPr>
              <w:t>页面类型</w:t>
            </w:r>
          </w:p>
        </w:tc>
        <w:tc>
          <w:tcPr>
            <w:tcW w:w="7339" w:type="dxa"/>
            <w:gridSpan w:val="1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177A4F" w14:textId="77777777" w:rsidR="00E25FD2" w:rsidRPr="00BE0919" w:rsidRDefault="00E25FD2" w:rsidP="00696B6C">
            <w:pPr>
              <w:pStyle w:val="a4"/>
              <w:snapToGrid w:val="0"/>
              <w:spacing w:after="120"/>
              <w:ind w:right="200"/>
              <w:jc w:val="left"/>
              <w:rPr>
                <w:rFonts w:ascii="微软雅黑" w:eastAsia="微软雅黑" w:hAnsi="微软雅黑"/>
                <w:sz w:val="20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0"/>
                <w:lang w:eastAsia="zh-CN"/>
              </w:rPr>
              <w:t>列表</w:t>
            </w:r>
          </w:p>
        </w:tc>
      </w:tr>
      <w:tr w:rsidR="00E25FD2" w:rsidRPr="004D026E" w14:paraId="60838688" w14:textId="77777777" w:rsidTr="00696B6C">
        <w:trPr>
          <w:cantSplit/>
          <w:trHeight w:val="353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14:paraId="35F18563" w14:textId="77777777" w:rsidR="00E25FD2" w:rsidRPr="00CD346B" w:rsidRDefault="00E25FD2" w:rsidP="00696B6C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lang w:eastAsia="zh-HK"/>
              </w:rPr>
            </w:pPr>
            <w:r>
              <w:rPr>
                <w:rFonts w:ascii="Arial Unicode MS" w:eastAsia="Arial Unicode MS" w:hAnsi="Arial Unicode MS" w:cs="Arial Unicode MS" w:hint="eastAsia"/>
                <w:lang w:eastAsia="zh-HK"/>
              </w:rPr>
              <w:t>工具栏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D970813" w14:textId="77777777" w:rsidR="00E25FD2" w:rsidRPr="004D026E" w:rsidRDefault="00E25FD2" w:rsidP="00696B6C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</w:p>
        </w:tc>
        <w:tc>
          <w:tcPr>
            <w:tcW w:w="75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61D83F6" w14:textId="77777777" w:rsidR="00E25FD2" w:rsidRPr="004D026E" w:rsidRDefault="00E25FD2" w:rsidP="00696B6C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</w:p>
        </w:tc>
        <w:tc>
          <w:tcPr>
            <w:tcW w:w="7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55C6402" w14:textId="77777777" w:rsidR="00E25FD2" w:rsidRPr="004D026E" w:rsidRDefault="00E25FD2" w:rsidP="00696B6C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</w:p>
        </w:tc>
        <w:tc>
          <w:tcPr>
            <w:tcW w:w="7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759372" w14:textId="77777777" w:rsidR="00E25FD2" w:rsidRPr="004D026E" w:rsidRDefault="00E25FD2" w:rsidP="00696B6C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</w:p>
        </w:tc>
        <w:tc>
          <w:tcPr>
            <w:tcW w:w="7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DA63369" w14:textId="77777777" w:rsidR="00E25FD2" w:rsidRPr="004D026E" w:rsidRDefault="00E25FD2" w:rsidP="00696B6C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  <w:lang w:eastAsia="zh-CN"/>
              </w:rPr>
              <w:t>详</w:t>
            </w:r>
          </w:p>
        </w:tc>
        <w:tc>
          <w:tcPr>
            <w:tcW w:w="7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C0F296B" w14:textId="77777777" w:rsidR="00E25FD2" w:rsidRPr="00F9408A" w:rsidRDefault="00E25FD2" w:rsidP="00696B6C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color w:val="000000" w:themeColor="text1"/>
                <w:sz w:val="16"/>
                <w:szCs w:val="16"/>
                <w:lang w:eastAsia="zh-CN"/>
              </w:rPr>
            </w:pPr>
            <w:r w:rsidRPr="00F9408A">
              <w:rPr>
                <w:rFonts w:ascii="微软雅黑" w:eastAsia="微软雅黑" w:hAnsi="微软雅黑" w:hint="eastAsia"/>
                <w:color w:val="000000" w:themeColor="text1"/>
                <w:sz w:val="16"/>
                <w:szCs w:val="16"/>
                <w:lang w:eastAsia="zh-CN"/>
              </w:rPr>
              <w:t>增</w:t>
            </w:r>
          </w:p>
        </w:tc>
        <w:tc>
          <w:tcPr>
            <w:tcW w:w="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CB4EBC0" w14:textId="77777777" w:rsidR="00E25FD2" w:rsidRPr="00F9408A" w:rsidRDefault="00E25FD2" w:rsidP="00696B6C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color w:val="000000" w:themeColor="text1"/>
                <w:sz w:val="16"/>
                <w:szCs w:val="16"/>
                <w:lang w:eastAsia="zh-CN"/>
              </w:rPr>
            </w:pPr>
            <w:r w:rsidRPr="00F9408A">
              <w:rPr>
                <w:rFonts w:ascii="微软雅黑" w:eastAsia="微软雅黑" w:hAnsi="微软雅黑" w:hint="eastAsia"/>
                <w:color w:val="000000" w:themeColor="text1"/>
                <w:sz w:val="16"/>
                <w:szCs w:val="16"/>
                <w:lang w:eastAsia="zh-CN"/>
              </w:rPr>
              <w:t>改</w:t>
            </w:r>
          </w:p>
        </w:tc>
        <w:tc>
          <w:tcPr>
            <w:tcW w:w="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3C50495" w14:textId="77777777" w:rsidR="00E25FD2" w:rsidRPr="00F9408A" w:rsidRDefault="00E25FD2" w:rsidP="00696B6C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color w:val="000000" w:themeColor="text1"/>
                <w:sz w:val="16"/>
                <w:szCs w:val="16"/>
                <w:lang w:eastAsia="zh-CN"/>
              </w:rPr>
            </w:pPr>
            <w:r w:rsidRPr="00F9408A">
              <w:rPr>
                <w:rFonts w:ascii="微软雅黑" w:eastAsia="微软雅黑" w:hAnsi="微软雅黑" w:hint="eastAsia"/>
                <w:color w:val="000000" w:themeColor="text1"/>
                <w:sz w:val="16"/>
                <w:szCs w:val="16"/>
                <w:lang w:eastAsia="zh-CN"/>
              </w:rPr>
              <w:t>删</w:t>
            </w:r>
          </w:p>
        </w:tc>
        <w:tc>
          <w:tcPr>
            <w:tcW w:w="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84DAE41" w14:textId="77777777" w:rsidR="00E25FD2" w:rsidRPr="004D026E" w:rsidRDefault="00E25FD2" w:rsidP="00696B6C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  <w:lang w:eastAsia="zh-CN"/>
              </w:rPr>
              <w:t>设</w:t>
            </w:r>
          </w:p>
        </w:tc>
        <w:tc>
          <w:tcPr>
            <w:tcW w:w="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722E3A3" w14:textId="77777777" w:rsidR="00E25FD2" w:rsidRPr="004D026E" w:rsidRDefault="00E25FD2" w:rsidP="00696B6C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  <w:lang w:eastAsia="zh-CN"/>
              </w:rPr>
              <w:t>查</w:t>
            </w:r>
          </w:p>
        </w:tc>
      </w:tr>
      <w:tr w:rsidR="00E25FD2" w:rsidRPr="003C5BB6" w14:paraId="66E0BB9F" w14:textId="77777777" w:rsidTr="00696B6C">
        <w:trPr>
          <w:cantSplit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 w:themeFill="background1" w:themeFillShade="F2"/>
            <w:vAlign w:val="center"/>
          </w:tcPr>
          <w:p w14:paraId="30CCF097" w14:textId="77777777" w:rsidR="00E25FD2" w:rsidRDefault="00E25FD2" w:rsidP="00696B6C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Cs w:val="0"/>
                <w:iCs/>
                <w:sz w:val="20"/>
                <w:lang w:eastAsia="zh-CN"/>
              </w:rPr>
            </w:pPr>
            <w:r>
              <w:rPr>
                <w:rFonts w:ascii="Arial Unicode MS" w:eastAsia="Arial Unicode MS" w:hAnsi="Arial Unicode MS" w:cs="Arial Unicode MS" w:hint="eastAsia"/>
                <w:bCs w:val="0"/>
                <w:iCs/>
                <w:sz w:val="20"/>
                <w:lang w:eastAsia="zh-CN"/>
              </w:rPr>
              <w:t>其它要求</w:t>
            </w:r>
          </w:p>
        </w:tc>
        <w:tc>
          <w:tcPr>
            <w:tcW w:w="7339" w:type="dxa"/>
            <w:gridSpan w:val="1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369AE3" w14:textId="77777777" w:rsidR="00E25FD2" w:rsidRPr="003C5BB6" w:rsidRDefault="00E25FD2" w:rsidP="00696B6C">
            <w:pPr>
              <w:pStyle w:val="a4"/>
              <w:snapToGrid w:val="0"/>
              <w:spacing w:after="120"/>
              <w:ind w:right="200"/>
              <w:jc w:val="left"/>
              <w:rPr>
                <w:rFonts w:ascii="微软雅黑" w:eastAsia="微软雅黑" w:hAnsi="微软雅黑"/>
                <w:iCs/>
                <w:kern w:val="0"/>
                <w:sz w:val="20"/>
                <w:lang w:eastAsia="zh-CN"/>
              </w:rPr>
            </w:pPr>
          </w:p>
        </w:tc>
      </w:tr>
      <w:tr w:rsidR="00E25FD2" w:rsidRPr="0057535E" w14:paraId="4F0C87F4" w14:textId="77777777" w:rsidTr="00696B6C">
        <w:trPr>
          <w:cantSplit/>
          <w:trHeight w:val="450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14:paraId="568AB5B3" w14:textId="77777777" w:rsidR="00E25FD2" w:rsidRPr="0057535E" w:rsidRDefault="00E25FD2" w:rsidP="00696B6C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列名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14:paraId="2269864C" w14:textId="77777777" w:rsidR="00E25FD2" w:rsidRPr="0057535E" w:rsidRDefault="00E25FD2" w:rsidP="00696B6C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宽度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14:paraId="4551C529" w14:textId="77777777" w:rsidR="00E25FD2" w:rsidRPr="0057535E" w:rsidRDefault="00E25FD2" w:rsidP="00696B6C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显示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6D058E88" w14:textId="77777777" w:rsidR="00E25FD2" w:rsidRPr="0057535E" w:rsidRDefault="00E25FD2" w:rsidP="00696B6C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排序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0939F30B" w14:textId="77777777" w:rsidR="00E25FD2" w:rsidRPr="0057535E" w:rsidRDefault="00E25FD2" w:rsidP="00696B6C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搜索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0F2D9563" w14:textId="77777777" w:rsidR="00E25FD2" w:rsidRPr="0057535E" w:rsidRDefault="00E25FD2" w:rsidP="00696B6C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新增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62C8A6C4" w14:textId="77777777" w:rsidR="00E25FD2" w:rsidRPr="0057535E" w:rsidRDefault="00E25FD2" w:rsidP="00696B6C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编辑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46B2A90F" w14:textId="77777777" w:rsidR="00E25FD2" w:rsidRPr="0057535E" w:rsidRDefault="00E25FD2" w:rsidP="00696B6C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约束</w:t>
            </w:r>
            <w:r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备注</w:t>
            </w:r>
          </w:p>
        </w:tc>
      </w:tr>
      <w:tr w:rsidR="00E25FD2" w:rsidRPr="0068506A" w14:paraId="62A3F823" w14:textId="77777777" w:rsidTr="00696B6C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EC87DDF" w14:textId="77777777" w:rsidR="00E25FD2" w:rsidRPr="004D026E" w:rsidRDefault="00E25FD2" w:rsidP="00696B6C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编号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C91B2DF" w14:textId="769BE812" w:rsidR="00E25FD2" w:rsidRPr="0068506A" w:rsidRDefault="00322C95" w:rsidP="00696B6C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60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C87ED33" w14:textId="77777777" w:rsidR="00E25FD2" w:rsidRPr="0068506A" w:rsidRDefault="00E25FD2" w:rsidP="00696B6C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Num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A3B5B6" w14:textId="77777777" w:rsidR="00E25FD2" w:rsidRPr="0068506A" w:rsidRDefault="00E25FD2" w:rsidP="00696B6C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&lt;&gt;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7EEE71" w14:textId="77777777" w:rsidR="00E25FD2" w:rsidRPr="0068506A" w:rsidRDefault="00E25FD2" w:rsidP="00696B6C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8E5166" w14:textId="77777777" w:rsidR="00E25FD2" w:rsidRPr="00147569" w:rsidRDefault="00E25FD2" w:rsidP="00696B6C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A6A6A6" w:themeColor="background1" w:themeShade="A6"/>
                <w:sz w:val="16"/>
                <w:szCs w:val="16"/>
                <w:lang w:eastAsia="zh-CN"/>
              </w:rPr>
            </w:pPr>
            <w:r w:rsidRPr="00147569">
              <w:rPr>
                <w:rFonts w:ascii="微软雅黑" w:eastAsia="微软雅黑" w:hAnsi="微软雅黑" w:hint="eastAsia"/>
                <w:b w:val="0"/>
                <w:color w:val="A6A6A6" w:themeColor="background1" w:themeShade="A6"/>
                <w:sz w:val="16"/>
                <w:szCs w:val="16"/>
                <w:lang w:eastAsia="zh-CN"/>
              </w:rPr>
              <w:t>IN(</w:t>
            </w:r>
            <w:r w:rsidRPr="00147569">
              <w:rPr>
                <w:rFonts w:ascii="微软雅黑" w:eastAsia="微软雅黑" w:hAnsi="微软雅黑"/>
                <w:b w:val="0"/>
                <w:color w:val="A6A6A6" w:themeColor="background1" w:themeShade="A6"/>
                <w:sz w:val="16"/>
                <w:szCs w:val="16"/>
                <w:lang w:eastAsia="zh-CN"/>
              </w:rPr>
              <w:t>*</w:t>
            </w:r>
            <w:r w:rsidRPr="00147569">
              <w:rPr>
                <w:rFonts w:ascii="微软雅黑" w:eastAsia="微软雅黑" w:hAnsi="微软雅黑" w:hint="eastAsia"/>
                <w:b w:val="0"/>
                <w:color w:val="A6A6A6" w:themeColor="background1" w:themeShade="A6"/>
                <w:sz w:val="16"/>
                <w:szCs w:val="16"/>
                <w:lang w:eastAsia="zh-CN"/>
              </w:rPr>
              <w:t>)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D5828F" w14:textId="77777777" w:rsidR="00E25FD2" w:rsidRPr="00147569" w:rsidRDefault="00E25FD2" w:rsidP="00696B6C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A6A6A6" w:themeColor="background1" w:themeShade="A6"/>
                <w:sz w:val="16"/>
                <w:szCs w:val="16"/>
                <w:lang w:eastAsia="zh-CN"/>
              </w:rPr>
            </w:pPr>
            <w:r w:rsidRPr="00147569">
              <w:rPr>
                <w:rFonts w:ascii="微软雅黑" w:eastAsia="微软雅黑" w:hAnsi="微软雅黑" w:hint="eastAsia"/>
                <w:b w:val="0"/>
                <w:color w:val="A6A6A6" w:themeColor="background1" w:themeShade="A6"/>
                <w:sz w:val="16"/>
                <w:szCs w:val="16"/>
                <w:lang w:eastAsia="zh-CN"/>
              </w:rPr>
              <w:t>IN(</w:t>
            </w:r>
            <w:r w:rsidRPr="00147569">
              <w:rPr>
                <w:rFonts w:ascii="微软雅黑" w:eastAsia="微软雅黑" w:hAnsi="微软雅黑"/>
                <w:b w:val="0"/>
                <w:color w:val="A6A6A6" w:themeColor="background1" w:themeShade="A6"/>
                <w:sz w:val="16"/>
                <w:szCs w:val="16"/>
                <w:lang w:eastAsia="zh-CN"/>
              </w:rPr>
              <w:t>*</w:t>
            </w:r>
            <w:r w:rsidRPr="00147569">
              <w:rPr>
                <w:rFonts w:ascii="微软雅黑" w:eastAsia="微软雅黑" w:hAnsi="微软雅黑" w:hint="eastAsia"/>
                <w:b w:val="0"/>
                <w:color w:val="A6A6A6" w:themeColor="background1" w:themeShade="A6"/>
                <w:sz w:val="16"/>
                <w:szCs w:val="16"/>
                <w:lang w:eastAsia="zh-CN"/>
              </w:rPr>
              <w:t>)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FE6CE2" w14:textId="77777777" w:rsidR="00E25FD2" w:rsidRPr="0068506A" w:rsidRDefault="00E25FD2" w:rsidP="00696B6C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</w:p>
        </w:tc>
      </w:tr>
      <w:tr w:rsidR="00E25FD2" w:rsidRPr="0068506A" w14:paraId="599AD7E8" w14:textId="77777777" w:rsidTr="00696B6C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77345FC" w14:textId="77777777" w:rsidR="00E25FD2" w:rsidRPr="004D026E" w:rsidRDefault="00E25FD2" w:rsidP="00696B6C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用户账号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C50A446" w14:textId="3F1C8EA7" w:rsidR="00E25FD2" w:rsidRPr="0068506A" w:rsidRDefault="001377F9" w:rsidP="00696B6C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140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CBACF19" w14:textId="77777777" w:rsidR="00E25FD2" w:rsidRPr="0068506A" w:rsidRDefault="00E25FD2" w:rsidP="00696B6C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Num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A7B85E" w14:textId="77777777" w:rsidR="00E25FD2" w:rsidRPr="0068506A" w:rsidRDefault="00E25FD2" w:rsidP="00696B6C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&lt;&gt;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58B029" w14:textId="77777777" w:rsidR="00E25FD2" w:rsidRPr="0068506A" w:rsidRDefault="00E25FD2" w:rsidP="00696B6C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IN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6AEFB6" w14:textId="77777777" w:rsidR="00E25FD2" w:rsidRPr="0068506A" w:rsidRDefault="00E25FD2" w:rsidP="00696B6C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IN(</w:t>
            </w: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*</w:t>
            </w: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)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7AD24A" w14:textId="77777777" w:rsidR="00E25FD2" w:rsidRPr="0068506A" w:rsidRDefault="00E25FD2" w:rsidP="00696B6C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IN(</w:t>
            </w: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*</w:t>
            </w: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)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E22B10" w14:textId="77777777" w:rsidR="00E25FD2" w:rsidRPr="0068506A" w:rsidRDefault="00E25FD2" w:rsidP="00696B6C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</w:p>
        </w:tc>
      </w:tr>
      <w:tr w:rsidR="00E25FD2" w:rsidRPr="0068506A" w14:paraId="05175170" w14:textId="77777777" w:rsidTr="00696B6C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459C9FB" w14:textId="77777777" w:rsidR="00E25FD2" w:rsidRDefault="00E25FD2" w:rsidP="00696B6C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套餐类型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3A66ED6" w14:textId="74B5B337" w:rsidR="00E25FD2" w:rsidRPr="0068506A" w:rsidRDefault="001377F9" w:rsidP="00696B6C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80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2F6DA9D" w14:textId="77777777" w:rsidR="00E25FD2" w:rsidRPr="0068506A" w:rsidRDefault="00E25FD2" w:rsidP="00696B6C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Str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2D8ED5" w14:textId="77777777" w:rsidR="00E25FD2" w:rsidRPr="0068506A" w:rsidRDefault="00E25FD2" w:rsidP="00696B6C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&lt;&gt;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CD3408" w14:textId="77777777" w:rsidR="00E25FD2" w:rsidRPr="0068506A" w:rsidRDefault="00E25FD2" w:rsidP="00696B6C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SEL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51E8A7" w14:textId="77777777" w:rsidR="00E25FD2" w:rsidRPr="0068506A" w:rsidRDefault="00E25FD2" w:rsidP="00696B6C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SEL(</w:t>
            </w: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*</w:t>
            </w: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)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572F07" w14:textId="77777777" w:rsidR="00E25FD2" w:rsidRPr="0068506A" w:rsidRDefault="00E25FD2" w:rsidP="00696B6C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SEL(</w:t>
            </w: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*</w:t>
            </w: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)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B3E9A7" w14:textId="1F33847D" w:rsidR="00E25FD2" w:rsidRPr="0068506A" w:rsidRDefault="00D10A4E" w:rsidP="00696B6C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本地流量/</w:t>
            </w: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 xml:space="preserve"> </w:t>
            </w: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漫游流量</w:t>
            </w:r>
          </w:p>
        </w:tc>
      </w:tr>
      <w:tr w:rsidR="00E25FD2" w:rsidRPr="0068506A" w14:paraId="6744B104" w14:textId="77777777" w:rsidTr="00696B6C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A9BD7C7" w14:textId="77777777" w:rsidR="00E25FD2" w:rsidRDefault="00E25FD2" w:rsidP="00696B6C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关联设备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7B1DFEE" w14:textId="48745DFD" w:rsidR="00E25FD2" w:rsidRPr="0068506A" w:rsidRDefault="001377F9" w:rsidP="00696B6C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140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DE8AA37" w14:textId="77777777" w:rsidR="00E25FD2" w:rsidRPr="0068506A" w:rsidRDefault="00E25FD2" w:rsidP="00696B6C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Str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D6EA74" w14:textId="77777777" w:rsidR="00E25FD2" w:rsidRPr="0068506A" w:rsidRDefault="00E25FD2" w:rsidP="00696B6C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&lt;&gt;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ED4254" w14:textId="77777777" w:rsidR="00E25FD2" w:rsidRPr="0068506A" w:rsidRDefault="00E25FD2" w:rsidP="00696B6C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16505C" w14:textId="77777777" w:rsidR="00E25FD2" w:rsidRPr="0068506A" w:rsidRDefault="00E25FD2" w:rsidP="00696B6C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IN(</w:t>
            </w: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*</w:t>
            </w: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)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15839B" w14:textId="77777777" w:rsidR="00E25FD2" w:rsidRPr="0068506A" w:rsidRDefault="00E25FD2" w:rsidP="00696B6C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IN(</w:t>
            </w: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*</w:t>
            </w: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)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66B544" w14:textId="77777777" w:rsidR="00E25FD2" w:rsidRPr="0068506A" w:rsidRDefault="00E25FD2" w:rsidP="00696B6C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</w:p>
        </w:tc>
      </w:tr>
      <w:tr w:rsidR="00E25FD2" w:rsidRPr="0068506A" w14:paraId="37DE3EFE" w14:textId="77777777" w:rsidTr="00696B6C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147D2F3" w14:textId="600145FA" w:rsidR="00E25FD2" w:rsidRDefault="00E25FD2" w:rsidP="00696B6C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剩余用量(KB)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B748EB7" w14:textId="4E1EABAA" w:rsidR="00E25FD2" w:rsidRPr="0068506A" w:rsidRDefault="001377F9" w:rsidP="00696B6C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110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193E589" w14:textId="247E5A59" w:rsidR="00E25FD2" w:rsidRPr="0068506A" w:rsidRDefault="00373959" w:rsidP="00696B6C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Num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D9978E" w14:textId="77777777" w:rsidR="00E25FD2" w:rsidRPr="0068506A" w:rsidRDefault="00E25FD2" w:rsidP="00696B6C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&lt;&gt;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97F3D0" w14:textId="77777777" w:rsidR="00E25FD2" w:rsidRPr="0068506A" w:rsidRDefault="00E25FD2" w:rsidP="00696B6C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712224" w14:textId="77777777" w:rsidR="00E25FD2" w:rsidRPr="0068506A" w:rsidRDefault="00E25FD2" w:rsidP="00696B6C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IN(</w:t>
            </w: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*</w:t>
            </w: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)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37A608" w14:textId="77777777" w:rsidR="00E25FD2" w:rsidRPr="0068506A" w:rsidRDefault="00E25FD2" w:rsidP="00696B6C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IN(</w:t>
            </w: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*</w:t>
            </w: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)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E94A8F" w14:textId="77777777" w:rsidR="00E25FD2" w:rsidRPr="0068506A" w:rsidRDefault="00E25FD2" w:rsidP="00696B6C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</w:p>
        </w:tc>
      </w:tr>
      <w:tr w:rsidR="00E25FD2" w:rsidRPr="0068506A" w14:paraId="75ED6A02" w14:textId="77777777" w:rsidTr="00696B6C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4237774" w14:textId="77777777" w:rsidR="00E25FD2" w:rsidRPr="004D026E" w:rsidRDefault="00E25FD2" w:rsidP="00696B6C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生效日期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FAA8D89" w14:textId="5F22FE79" w:rsidR="00E25FD2" w:rsidRPr="0068506A" w:rsidRDefault="001377F9" w:rsidP="00696B6C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140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D0485EF" w14:textId="77777777" w:rsidR="00E25FD2" w:rsidRPr="0068506A" w:rsidRDefault="00E25FD2" w:rsidP="00696B6C">
            <w:pPr>
              <w:pStyle w:val="a5"/>
              <w:snapToGrid w:val="0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Date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92C80B" w14:textId="77777777" w:rsidR="00E25FD2" w:rsidRPr="0068506A" w:rsidRDefault="00E25FD2" w:rsidP="00696B6C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&lt;&gt;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10F388" w14:textId="77777777" w:rsidR="00E25FD2" w:rsidRPr="0068506A" w:rsidRDefault="00E25FD2" w:rsidP="00696B6C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5BA8AF" w14:textId="77777777" w:rsidR="00E25FD2" w:rsidRPr="0068506A" w:rsidRDefault="00E25FD2" w:rsidP="00696B6C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SEL(</w:t>
            </w:r>
            <w:r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  <w:t>*</w:t>
            </w: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)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6325C1" w14:textId="77777777" w:rsidR="00E25FD2" w:rsidRPr="0068506A" w:rsidRDefault="00E25FD2" w:rsidP="00696B6C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SEL(</w:t>
            </w:r>
            <w:r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  <w:t>*</w:t>
            </w: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)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AC3154" w14:textId="77777777" w:rsidR="00E25FD2" w:rsidRPr="0068506A" w:rsidRDefault="00E25FD2" w:rsidP="00696B6C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E25FD2" w:rsidRPr="0068506A" w14:paraId="6F51C7B1" w14:textId="77777777" w:rsidTr="00696B6C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008D0BA" w14:textId="77777777" w:rsidR="00E25FD2" w:rsidRPr="004D026E" w:rsidRDefault="00E25FD2" w:rsidP="00696B6C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失效日期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D3C4F1A" w14:textId="4E397FCB" w:rsidR="00E25FD2" w:rsidRPr="0068506A" w:rsidRDefault="001377F9" w:rsidP="00696B6C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140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DB388FC" w14:textId="77777777" w:rsidR="00E25FD2" w:rsidRPr="0068506A" w:rsidRDefault="00E25FD2" w:rsidP="00696B6C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Date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9B2502" w14:textId="77777777" w:rsidR="00E25FD2" w:rsidRPr="0068506A" w:rsidRDefault="00E25FD2" w:rsidP="00696B6C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&lt;&gt;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E78223" w14:textId="77777777" w:rsidR="00E25FD2" w:rsidRPr="0068506A" w:rsidRDefault="00E25FD2" w:rsidP="00696B6C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784C56" w14:textId="77777777" w:rsidR="00E25FD2" w:rsidRPr="0068506A" w:rsidRDefault="00E25FD2" w:rsidP="00696B6C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SEL(</w:t>
            </w:r>
            <w:r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  <w:t>*</w:t>
            </w: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)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154DFD" w14:textId="77777777" w:rsidR="00E25FD2" w:rsidRPr="0068506A" w:rsidRDefault="00E25FD2" w:rsidP="00696B6C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SEL(</w:t>
            </w:r>
            <w:r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  <w:t>*</w:t>
            </w: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)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5DDF71" w14:textId="77777777" w:rsidR="00E25FD2" w:rsidRPr="0068506A" w:rsidRDefault="00E25FD2" w:rsidP="00696B6C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E25FD2" w:rsidRPr="00086D63" w14:paraId="5095B998" w14:textId="77777777" w:rsidTr="00696B6C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F66C2BE" w14:textId="77777777" w:rsidR="00E25FD2" w:rsidRPr="004D026E" w:rsidRDefault="00E25FD2" w:rsidP="00696B6C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备注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449CD2A" w14:textId="361D4195" w:rsidR="00E25FD2" w:rsidRPr="0068506A" w:rsidRDefault="001377F9" w:rsidP="00696B6C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110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E508B70" w14:textId="77777777" w:rsidR="00E25FD2" w:rsidRPr="0068506A" w:rsidRDefault="00E25FD2" w:rsidP="00696B6C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Str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0236F5" w14:textId="77777777" w:rsidR="00E25FD2" w:rsidRPr="0068506A" w:rsidRDefault="00E25FD2" w:rsidP="00696B6C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&lt;&gt;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0324CE" w14:textId="77777777" w:rsidR="00E25FD2" w:rsidRPr="0068506A" w:rsidRDefault="00E25FD2" w:rsidP="00696B6C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A7B778" w14:textId="77777777" w:rsidR="00E25FD2" w:rsidRPr="0068506A" w:rsidRDefault="00E25FD2" w:rsidP="00696B6C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IN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365F1E" w14:textId="77777777" w:rsidR="00E25FD2" w:rsidRPr="0068506A" w:rsidRDefault="00E25FD2" w:rsidP="00696B6C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IN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EBEAA7" w14:textId="77777777" w:rsidR="00E25FD2" w:rsidRPr="00086D63" w:rsidRDefault="00E25FD2" w:rsidP="00696B6C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color w:val="FFFFFF" w:themeColor="background1"/>
                <w:sz w:val="16"/>
                <w:szCs w:val="16"/>
                <w:lang w:eastAsia="zh-CN"/>
              </w:rPr>
            </w:pPr>
          </w:p>
        </w:tc>
      </w:tr>
      <w:tr w:rsidR="00E25FD2" w:rsidRPr="0068506A" w14:paraId="1A170295" w14:textId="77777777" w:rsidTr="00696B6C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AFDED83" w14:textId="77777777" w:rsidR="00E25FD2" w:rsidRDefault="00E25FD2" w:rsidP="00696B6C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修改时间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A8D86A5" w14:textId="74D284EB" w:rsidR="00E25FD2" w:rsidRPr="0068506A" w:rsidRDefault="001377F9" w:rsidP="00696B6C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140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273296E" w14:textId="77777777" w:rsidR="00E25FD2" w:rsidRDefault="00E25FD2" w:rsidP="00696B6C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Date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09315C" w14:textId="77777777" w:rsidR="00E25FD2" w:rsidRDefault="00E25FD2" w:rsidP="00696B6C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&lt;&gt;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B76C71" w14:textId="77777777" w:rsidR="00E25FD2" w:rsidRDefault="00E25FD2" w:rsidP="00696B6C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C7F29C" w14:textId="77777777" w:rsidR="00E25FD2" w:rsidRDefault="00E25FD2" w:rsidP="00696B6C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B3100E" w14:textId="77777777" w:rsidR="00E25FD2" w:rsidRDefault="00E25FD2" w:rsidP="00696B6C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7BCA92" w14:textId="77777777" w:rsidR="00E25FD2" w:rsidRPr="0068506A" w:rsidRDefault="00E25FD2" w:rsidP="00696B6C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E25FD2" w:rsidRPr="00DB37F0" w14:paraId="6FC42BFA" w14:textId="77777777" w:rsidTr="00696B6C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FCAC2CD" w14:textId="77777777" w:rsidR="00E25FD2" w:rsidRPr="00901687" w:rsidRDefault="00E25FD2" w:rsidP="00696B6C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8"/>
                <w:szCs w:val="18"/>
                <w:lang w:eastAsia="zh-CN"/>
              </w:rPr>
            </w:pPr>
            <w:r w:rsidRPr="009016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8"/>
                <w:szCs w:val="18"/>
                <w:lang w:eastAsia="zh-CN"/>
              </w:rPr>
              <w:t>修改人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0A026EA" w14:textId="50457A7E" w:rsidR="00E25FD2" w:rsidRPr="00901687" w:rsidRDefault="001377F9" w:rsidP="00696B6C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9016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80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B019CF9" w14:textId="77777777" w:rsidR="00E25FD2" w:rsidRPr="00901687" w:rsidRDefault="00E25FD2" w:rsidP="00696B6C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9016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Str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EFDE9D" w14:textId="77777777" w:rsidR="00E25FD2" w:rsidRDefault="00E25FD2" w:rsidP="00696B6C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&lt;&gt;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3C04ED" w14:textId="77777777" w:rsidR="00E25FD2" w:rsidRDefault="00E25FD2" w:rsidP="00696B6C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95D46A" w14:textId="77777777" w:rsidR="00E25FD2" w:rsidRDefault="00E25FD2" w:rsidP="00696B6C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029198" w14:textId="77777777" w:rsidR="00E25FD2" w:rsidRDefault="00E25FD2" w:rsidP="00696B6C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9838B4" w14:textId="77777777" w:rsidR="00E25FD2" w:rsidRPr="00DB37F0" w:rsidRDefault="00E25FD2" w:rsidP="00696B6C">
            <w:pPr>
              <w:rPr>
                <w:rFonts w:eastAsiaTheme="minorEastAsia"/>
                <w:color w:val="FFFFFF" w:themeColor="background1"/>
                <w:lang w:eastAsia="zh-CN"/>
              </w:rPr>
            </w:pPr>
          </w:p>
        </w:tc>
      </w:tr>
      <w:tr w:rsidR="00E25FD2" w:rsidRPr="0068506A" w14:paraId="0BF1753E" w14:textId="77777777" w:rsidTr="00696B6C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3D806D0" w14:textId="77777777" w:rsidR="00E25FD2" w:rsidRPr="00901687" w:rsidRDefault="00E25FD2" w:rsidP="00696B6C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8"/>
                <w:szCs w:val="18"/>
                <w:lang w:eastAsia="zh-CN"/>
              </w:rPr>
            </w:pPr>
            <w:r w:rsidRPr="009016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8"/>
                <w:szCs w:val="18"/>
                <w:lang w:eastAsia="zh-CN"/>
              </w:rPr>
              <w:t>创建时间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18A301B" w14:textId="388EB74A" w:rsidR="00E25FD2" w:rsidRPr="00901687" w:rsidRDefault="001377F9" w:rsidP="00696B6C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9016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140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D644DC8" w14:textId="77777777" w:rsidR="00E25FD2" w:rsidRPr="00901687" w:rsidRDefault="00E25FD2" w:rsidP="00696B6C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9016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Date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08C08F" w14:textId="77777777" w:rsidR="00E25FD2" w:rsidRDefault="00E25FD2" w:rsidP="00696B6C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&lt;&gt;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CFEBB1" w14:textId="77777777" w:rsidR="00E25FD2" w:rsidRDefault="00E25FD2" w:rsidP="00696B6C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91B28D" w14:textId="77777777" w:rsidR="00E25FD2" w:rsidRDefault="00E25FD2" w:rsidP="00696B6C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7BAF7B" w14:textId="77777777" w:rsidR="00E25FD2" w:rsidRDefault="00E25FD2" w:rsidP="00696B6C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07B682" w14:textId="77777777" w:rsidR="00E25FD2" w:rsidRPr="0068506A" w:rsidRDefault="00E25FD2" w:rsidP="00696B6C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E25FD2" w:rsidRPr="0068506A" w14:paraId="5343998B" w14:textId="77777777" w:rsidTr="00696B6C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92B8119" w14:textId="77777777" w:rsidR="00E25FD2" w:rsidRPr="00901687" w:rsidRDefault="00E25FD2" w:rsidP="00696B6C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8"/>
                <w:szCs w:val="18"/>
                <w:lang w:eastAsia="zh-CN"/>
              </w:rPr>
            </w:pPr>
            <w:r w:rsidRPr="009016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8"/>
                <w:szCs w:val="18"/>
                <w:lang w:eastAsia="zh-CN"/>
              </w:rPr>
              <w:t>创建人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504710D" w14:textId="4D5D57DA" w:rsidR="00E25FD2" w:rsidRPr="00901687" w:rsidRDefault="001377F9" w:rsidP="00696B6C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9016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80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671D8D0" w14:textId="77777777" w:rsidR="00E25FD2" w:rsidRPr="00901687" w:rsidRDefault="00E25FD2" w:rsidP="00696B6C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9016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Str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977C47" w14:textId="77777777" w:rsidR="00E25FD2" w:rsidRDefault="00E25FD2" w:rsidP="00696B6C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&lt;&gt;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878C07" w14:textId="77777777" w:rsidR="00E25FD2" w:rsidRDefault="00E25FD2" w:rsidP="00696B6C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13D962" w14:textId="77777777" w:rsidR="00E25FD2" w:rsidRDefault="00E25FD2" w:rsidP="00696B6C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8773B9" w14:textId="77777777" w:rsidR="00E25FD2" w:rsidRDefault="00E25FD2" w:rsidP="00696B6C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6F41FE" w14:textId="77777777" w:rsidR="00E25FD2" w:rsidRPr="0068506A" w:rsidRDefault="00E25FD2" w:rsidP="00696B6C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</w:tbl>
    <w:p w14:paraId="27D7C4CB" w14:textId="77777777" w:rsidR="00E25FD2" w:rsidRPr="00E25FD2" w:rsidRDefault="00E25FD2" w:rsidP="00E25FD2">
      <w:pPr>
        <w:rPr>
          <w:rFonts w:eastAsiaTheme="minorEastAsia"/>
          <w:lang w:eastAsia="zh-CN"/>
        </w:rPr>
      </w:pPr>
    </w:p>
    <w:p w14:paraId="3266C8D7" w14:textId="77777777" w:rsidR="00857842" w:rsidRPr="00857842" w:rsidRDefault="00857842" w:rsidP="00857842">
      <w:pPr>
        <w:rPr>
          <w:rFonts w:eastAsiaTheme="minorEastAsia"/>
          <w:lang w:eastAsia="zh-CN"/>
        </w:rPr>
      </w:pPr>
    </w:p>
    <w:p w14:paraId="296F912F" w14:textId="325C7F14" w:rsidR="000133E8" w:rsidRDefault="000133E8" w:rsidP="000133E8">
      <w:pPr>
        <w:pStyle w:val="Heading2"/>
        <w:ind w:left="0" w:firstLine="0"/>
        <w:rPr>
          <w:rFonts w:ascii="微软雅黑" w:eastAsia="微软雅黑" w:hAnsi="微软雅黑" w:cs="微软雅黑"/>
          <w:bCs/>
          <w:i w:val="0"/>
          <w:iCs/>
          <w:lang w:eastAsia="zh-CN"/>
        </w:rPr>
      </w:pPr>
      <w:bookmarkStart w:id="62" w:name="_Toc478575218"/>
      <w:r>
        <w:rPr>
          <w:rFonts w:ascii="微软雅黑" w:eastAsia="微软雅黑" w:hAnsi="微软雅黑" w:cs="微软雅黑" w:hint="eastAsia"/>
          <w:bCs/>
          <w:i w:val="0"/>
          <w:iCs/>
          <w:lang w:eastAsia="zh-CN"/>
        </w:rPr>
        <w:t>消息管理</w:t>
      </w:r>
      <w:bookmarkEnd w:id="62"/>
    </w:p>
    <w:p w14:paraId="59D8C85E" w14:textId="2D985E83" w:rsidR="00857842" w:rsidRDefault="002F236D" w:rsidP="00857842">
      <w:pPr>
        <w:pStyle w:val="Heading3"/>
        <w:rPr>
          <w:rFonts w:ascii="微软雅黑" w:eastAsia="微软雅黑" w:hAnsi="微软雅黑" w:cs="微软雅黑"/>
          <w:i w:val="0"/>
          <w:lang w:eastAsia="zh-CN"/>
        </w:rPr>
      </w:pPr>
      <w:bookmarkStart w:id="63" w:name="_Toc478575219"/>
      <w:r>
        <w:rPr>
          <w:rFonts w:ascii="微软雅黑" w:eastAsia="微软雅黑" w:hAnsi="微软雅黑" w:cs="微软雅黑" w:hint="eastAsia"/>
          <w:i w:val="0"/>
          <w:lang w:eastAsia="zh-CN"/>
        </w:rPr>
        <w:t>概要信息</w:t>
      </w:r>
      <w:bookmarkEnd w:id="63"/>
    </w:p>
    <w:p w14:paraId="496E88ED" w14:textId="50094F6F" w:rsidR="002F236D" w:rsidRDefault="002F236D" w:rsidP="002F236D">
      <w:pPr>
        <w:rPr>
          <w:rFonts w:eastAsiaTheme="minorEastAsia"/>
          <w:lang w:eastAsia="zh-CN"/>
        </w:rPr>
      </w:pPr>
    </w:p>
    <w:p w14:paraId="10392BCB" w14:textId="0994218D" w:rsidR="002F236D" w:rsidRDefault="002F236D" w:rsidP="002F236D">
      <w:pPr>
        <w:rPr>
          <w:rFonts w:eastAsiaTheme="minorEastAsia"/>
          <w:lang w:eastAsia="zh-CN"/>
        </w:rPr>
      </w:pPr>
    </w:p>
    <w:p w14:paraId="12D7CBC8" w14:textId="0F4B47B4" w:rsidR="00CE0D3D" w:rsidRDefault="00CE0D3D" w:rsidP="002F236D">
      <w:pPr>
        <w:rPr>
          <w:rFonts w:eastAsiaTheme="minorEastAsia"/>
          <w:lang w:eastAsia="zh-CN"/>
        </w:rPr>
      </w:pPr>
    </w:p>
    <w:p w14:paraId="560A8282" w14:textId="2883D65A" w:rsidR="00CE0D3D" w:rsidRDefault="00CE0D3D" w:rsidP="002F236D">
      <w:pPr>
        <w:rPr>
          <w:rFonts w:eastAsiaTheme="minorEastAsia"/>
          <w:lang w:eastAsia="zh-CN"/>
        </w:rPr>
      </w:pPr>
    </w:p>
    <w:p w14:paraId="64C30060" w14:textId="77777777" w:rsidR="00CE0D3D" w:rsidRDefault="00CE0D3D" w:rsidP="002F236D">
      <w:pPr>
        <w:rPr>
          <w:rFonts w:eastAsiaTheme="minorEastAsia"/>
          <w:lang w:eastAsia="zh-CN"/>
        </w:rPr>
      </w:pPr>
    </w:p>
    <w:p w14:paraId="30A39DDF" w14:textId="4A198717" w:rsidR="002F236D" w:rsidRPr="00CE0D3D" w:rsidRDefault="002F236D" w:rsidP="002F236D">
      <w:pPr>
        <w:pStyle w:val="Heading3"/>
        <w:rPr>
          <w:rFonts w:ascii="微软雅黑" w:eastAsia="微软雅黑" w:hAnsi="微软雅黑" w:cs="微软雅黑"/>
          <w:i w:val="0"/>
          <w:lang w:eastAsia="zh-CN"/>
        </w:rPr>
      </w:pPr>
      <w:bookmarkStart w:id="64" w:name="_Toc478575220"/>
      <w:r>
        <w:rPr>
          <w:rFonts w:ascii="微软雅黑" w:eastAsia="微软雅黑" w:hAnsi="微软雅黑" w:cs="微软雅黑" w:hint="eastAsia"/>
          <w:i w:val="0"/>
          <w:lang w:eastAsia="zh-CN"/>
        </w:rPr>
        <w:t>短信记录</w:t>
      </w:r>
      <w:bookmarkEnd w:id="64"/>
    </w:p>
    <w:tbl>
      <w:tblPr>
        <w:tblW w:w="8615" w:type="dxa"/>
        <w:tblInd w:w="565" w:type="dxa"/>
        <w:tblLayout w:type="fixed"/>
        <w:tblLook w:val="0000" w:firstRow="0" w:lastRow="0" w:firstColumn="0" w:lastColumn="0" w:noHBand="0" w:noVBand="0"/>
      </w:tblPr>
      <w:tblGrid>
        <w:gridCol w:w="1276"/>
        <w:gridCol w:w="709"/>
        <w:gridCol w:w="709"/>
        <w:gridCol w:w="49"/>
        <w:gridCol w:w="659"/>
        <w:gridCol w:w="75"/>
        <w:gridCol w:w="634"/>
        <w:gridCol w:w="100"/>
        <w:gridCol w:w="609"/>
        <w:gridCol w:w="125"/>
        <w:gridCol w:w="584"/>
        <w:gridCol w:w="150"/>
        <w:gridCol w:w="734"/>
        <w:gridCol w:w="734"/>
        <w:gridCol w:w="734"/>
        <w:gridCol w:w="734"/>
      </w:tblGrid>
      <w:tr w:rsidR="002F236D" w:rsidRPr="00BE0919" w14:paraId="3B5C68B1" w14:textId="77777777" w:rsidTr="002F236D">
        <w:trPr>
          <w:cantSplit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14:paraId="19EA52DA" w14:textId="77777777" w:rsidR="002F236D" w:rsidRPr="002F236D" w:rsidRDefault="002F236D" w:rsidP="00696B6C">
            <w:pPr>
              <w:pStyle w:val="a5"/>
              <w:snapToGrid w:val="0"/>
              <w:jc w:val="left"/>
              <w:rPr>
                <w:rFonts w:ascii="微软雅黑" w:eastAsia="微软雅黑" w:hAnsi="微软雅黑" w:cs="微软雅黑"/>
              </w:rPr>
            </w:pPr>
            <w:r w:rsidRPr="002F236D">
              <w:rPr>
                <w:rFonts w:ascii="微软雅黑" w:eastAsia="微软雅黑" w:hAnsi="微软雅黑" w:cs="微软雅黑" w:hint="eastAsia"/>
              </w:rPr>
              <w:t>页面名称</w:t>
            </w:r>
          </w:p>
        </w:tc>
        <w:tc>
          <w:tcPr>
            <w:tcW w:w="7339" w:type="dxa"/>
            <w:gridSpan w:val="1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D7923BA" w14:textId="4BEF00F0" w:rsidR="002F236D" w:rsidRPr="00BE0919" w:rsidRDefault="002F236D" w:rsidP="00696B6C">
            <w:pPr>
              <w:pStyle w:val="a4"/>
              <w:snapToGrid w:val="0"/>
              <w:spacing w:after="120"/>
              <w:ind w:right="200"/>
              <w:jc w:val="left"/>
              <w:rPr>
                <w:rFonts w:ascii="微软雅黑" w:eastAsia="微软雅黑" w:hAnsi="微软雅黑"/>
                <w:sz w:val="20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0"/>
                <w:lang w:eastAsia="zh-CN"/>
              </w:rPr>
              <w:t>短信记录列表</w:t>
            </w:r>
          </w:p>
        </w:tc>
      </w:tr>
      <w:tr w:rsidR="002F236D" w14:paraId="75A430C3" w14:textId="77777777" w:rsidTr="002F236D">
        <w:trPr>
          <w:cantSplit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14:paraId="63292B23" w14:textId="77777777" w:rsidR="002F236D" w:rsidRPr="002F236D" w:rsidRDefault="002F236D" w:rsidP="00696B6C">
            <w:pPr>
              <w:pStyle w:val="a5"/>
              <w:snapToGrid w:val="0"/>
              <w:jc w:val="left"/>
              <w:rPr>
                <w:rFonts w:ascii="微软雅黑" w:eastAsia="微软雅黑" w:hAnsi="微软雅黑" w:cs="微软雅黑"/>
              </w:rPr>
            </w:pPr>
            <w:r w:rsidRPr="002F236D">
              <w:rPr>
                <w:rFonts w:ascii="微软雅黑" w:eastAsia="微软雅黑" w:hAnsi="微软雅黑" w:cs="微软雅黑" w:hint="eastAsia"/>
              </w:rPr>
              <w:t>描述</w:t>
            </w:r>
          </w:p>
        </w:tc>
        <w:tc>
          <w:tcPr>
            <w:tcW w:w="7339" w:type="dxa"/>
            <w:gridSpan w:val="1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D68B994" w14:textId="7CB0586B" w:rsidR="002F236D" w:rsidRDefault="002F236D" w:rsidP="00696B6C">
            <w:pPr>
              <w:pStyle w:val="a4"/>
              <w:snapToGrid w:val="0"/>
              <w:spacing w:after="120"/>
              <w:ind w:right="200"/>
              <w:jc w:val="left"/>
              <w:rPr>
                <w:rFonts w:ascii="微软雅黑" w:eastAsia="微软雅黑" w:hAnsi="微软雅黑"/>
                <w:sz w:val="20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0"/>
                <w:lang w:eastAsia="zh-CN"/>
              </w:rPr>
              <w:t>显示所有短信记录信息</w:t>
            </w:r>
          </w:p>
        </w:tc>
      </w:tr>
      <w:tr w:rsidR="002F236D" w:rsidRPr="00BE0919" w14:paraId="20630298" w14:textId="77777777" w:rsidTr="002F236D">
        <w:trPr>
          <w:cantSplit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14:paraId="36EFAC6A" w14:textId="77777777" w:rsidR="002F236D" w:rsidRPr="002F236D" w:rsidRDefault="002F236D" w:rsidP="00696B6C">
            <w:pPr>
              <w:pStyle w:val="a5"/>
              <w:snapToGrid w:val="0"/>
              <w:jc w:val="left"/>
              <w:rPr>
                <w:rFonts w:ascii="微软雅黑" w:eastAsia="微软雅黑" w:hAnsi="微软雅黑" w:cs="微软雅黑"/>
              </w:rPr>
            </w:pPr>
            <w:r w:rsidRPr="002F236D">
              <w:rPr>
                <w:rFonts w:ascii="微软雅黑" w:eastAsia="微软雅黑" w:hAnsi="微软雅黑" w:cs="微软雅黑" w:hint="eastAsia"/>
              </w:rPr>
              <w:t>页面类型</w:t>
            </w:r>
          </w:p>
        </w:tc>
        <w:tc>
          <w:tcPr>
            <w:tcW w:w="7339" w:type="dxa"/>
            <w:gridSpan w:val="1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B636DA" w14:textId="77777777" w:rsidR="002F236D" w:rsidRPr="00BE0919" w:rsidRDefault="002F236D" w:rsidP="00696B6C">
            <w:pPr>
              <w:pStyle w:val="a4"/>
              <w:snapToGrid w:val="0"/>
              <w:spacing w:after="120"/>
              <w:ind w:right="200"/>
              <w:jc w:val="left"/>
              <w:rPr>
                <w:rFonts w:ascii="微软雅黑" w:eastAsia="微软雅黑" w:hAnsi="微软雅黑"/>
                <w:sz w:val="20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0"/>
                <w:lang w:eastAsia="zh-CN"/>
              </w:rPr>
              <w:t>列表</w:t>
            </w:r>
          </w:p>
        </w:tc>
      </w:tr>
      <w:tr w:rsidR="002F236D" w:rsidRPr="004D026E" w14:paraId="04FEE2BA" w14:textId="77777777" w:rsidTr="00696B6C">
        <w:trPr>
          <w:cantSplit/>
          <w:trHeight w:val="353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14:paraId="116739F1" w14:textId="77777777" w:rsidR="002F236D" w:rsidRPr="00CD346B" w:rsidRDefault="002F236D" w:rsidP="00696B6C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lang w:eastAsia="zh-HK"/>
              </w:rPr>
            </w:pPr>
            <w:r>
              <w:rPr>
                <w:rFonts w:ascii="Arial Unicode MS" w:eastAsia="Arial Unicode MS" w:hAnsi="Arial Unicode MS" w:cs="Arial Unicode MS" w:hint="eastAsia"/>
                <w:lang w:eastAsia="zh-HK"/>
              </w:rPr>
              <w:t>工具栏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0269949" w14:textId="77777777" w:rsidR="002F236D" w:rsidRPr="004D026E" w:rsidRDefault="002F236D" w:rsidP="00696B6C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</w:p>
        </w:tc>
        <w:tc>
          <w:tcPr>
            <w:tcW w:w="75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D34AFB" w14:textId="77777777" w:rsidR="002F236D" w:rsidRPr="004D026E" w:rsidRDefault="002F236D" w:rsidP="00696B6C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</w:p>
        </w:tc>
        <w:tc>
          <w:tcPr>
            <w:tcW w:w="7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BF04144" w14:textId="77777777" w:rsidR="002F236D" w:rsidRPr="004D026E" w:rsidRDefault="002F236D" w:rsidP="00696B6C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</w:p>
        </w:tc>
        <w:tc>
          <w:tcPr>
            <w:tcW w:w="7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B04D5D9" w14:textId="77777777" w:rsidR="002F236D" w:rsidRPr="004D026E" w:rsidRDefault="002F236D" w:rsidP="00696B6C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</w:p>
        </w:tc>
        <w:tc>
          <w:tcPr>
            <w:tcW w:w="7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38CC153" w14:textId="77777777" w:rsidR="002F236D" w:rsidRPr="004D026E" w:rsidRDefault="002F236D" w:rsidP="00696B6C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  <w:lang w:eastAsia="zh-CN"/>
              </w:rPr>
              <w:t>详</w:t>
            </w:r>
          </w:p>
        </w:tc>
        <w:tc>
          <w:tcPr>
            <w:tcW w:w="7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9E13850" w14:textId="77777777" w:rsidR="002F236D" w:rsidRPr="00B43241" w:rsidRDefault="002F236D" w:rsidP="00696B6C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color w:val="A6A6A6" w:themeColor="background1" w:themeShade="A6"/>
                <w:sz w:val="16"/>
                <w:szCs w:val="16"/>
                <w:lang w:eastAsia="zh-CN"/>
              </w:rPr>
            </w:pPr>
            <w:r w:rsidRPr="00B43241">
              <w:rPr>
                <w:rFonts w:ascii="微软雅黑" w:eastAsia="微软雅黑" w:hAnsi="微软雅黑" w:hint="eastAsia"/>
                <w:color w:val="A6A6A6" w:themeColor="background1" w:themeShade="A6"/>
                <w:sz w:val="16"/>
                <w:szCs w:val="16"/>
                <w:lang w:eastAsia="zh-CN"/>
              </w:rPr>
              <w:t>增</w:t>
            </w:r>
          </w:p>
        </w:tc>
        <w:tc>
          <w:tcPr>
            <w:tcW w:w="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03A2083" w14:textId="77777777" w:rsidR="002F236D" w:rsidRPr="00B43241" w:rsidRDefault="002F236D" w:rsidP="00696B6C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color w:val="A6A6A6" w:themeColor="background1" w:themeShade="A6"/>
                <w:sz w:val="16"/>
                <w:szCs w:val="16"/>
                <w:lang w:eastAsia="zh-CN"/>
              </w:rPr>
            </w:pPr>
            <w:r w:rsidRPr="00B43241">
              <w:rPr>
                <w:rFonts w:ascii="微软雅黑" w:eastAsia="微软雅黑" w:hAnsi="微软雅黑" w:hint="eastAsia"/>
                <w:color w:val="A6A6A6" w:themeColor="background1" w:themeShade="A6"/>
                <w:sz w:val="16"/>
                <w:szCs w:val="16"/>
                <w:lang w:eastAsia="zh-CN"/>
              </w:rPr>
              <w:t>改</w:t>
            </w:r>
          </w:p>
        </w:tc>
        <w:tc>
          <w:tcPr>
            <w:tcW w:w="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FE3E6D" w14:textId="77777777" w:rsidR="002F236D" w:rsidRPr="00B43241" w:rsidRDefault="002F236D" w:rsidP="00696B6C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color w:val="A6A6A6" w:themeColor="background1" w:themeShade="A6"/>
                <w:sz w:val="16"/>
                <w:szCs w:val="16"/>
                <w:lang w:eastAsia="zh-CN"/>
              </w:rPr>
            </w:pPr>
            <w:r w:rsidRPr="00B43241">
              <w:rPr>
                <w:rFonts w:ascii="微软雅黑" w:eastAsia="微软雅黑" w:hAnsi="微软雅黑" w:hint="eastAsia"/>
                <w:color w:val="A6A6A6" w:themeColor="background1" w:themeShade="A6"/>
                <w:sz w:val="16"/>
                <w:szCs w:val="16"/>
                <w:lang w:eastAsia="zh-CN"/>
              </w:rPr>
              <w:t>删</w:t>
            </w:r>
          </w:p>
        </w:tc>
        <w:tc>
          <w:tcPr>
            <w:tcW w:w="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4AD8063" w14:textId="77777777" w:rsidR="002F236D" w:rsidRPr="004D026E" w:rsidRDefault="002F236D" w:rsidP="00696B6C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  <w:lang w:eastAsia="zh-CN"/>
              </w:rPr>
              <w:t>设</w:t>
            </w:r>
          </w:p>
        </w:tc>
        <w:tc>
          <w:tcPr>
            <w:tcW w:w="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2336EB" w14:textId="77777777" w:rsidR="002F236D" w:rsidRPr="004D026E" w:rsidRDefault="002F236D" w:rsidP="00696B6C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  <w:lang w:eastAsia="zh-CN"/>
              </w:rPr>
              <w:t>查</w:t>
            </w:r>
          </w:p>
        </w:tc>
      </w:tr>
      <w:tr w:rsidR="002F236D" w:rsidRPr="003C5BB6" w14:paraId="1A65D9E5" w14:textId="77777777" w:rsidTr="00696B6C">
        <w:trPr>
          <w:cantSplit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 w:themeFill="background1" w:themeFillShade="F2"/>
            <w:vAlign w:val="center"/>
          </w:tcPr>
          <w:p w14:paraId="414CB37D" w14:textId="77777777" w:rsidR="002F236D" w:rsidRDefault="002F236D" w:rsidP="00696B6C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Cs w:val="0"/>
                <w:iCs/>
                <w:sz w:val="20"/>
                <w:lang w:eastAsia="zh-CN"/>
              </w:rPr>
            </w:pPr>
            <w:r>
              <w:rPr>
                <w:rFonts w:ascii="Arial Unicode MS" w:eastAsia="Arial Unicode MS" w:hAnsi="Arial Unicode MS" w:cs="Arial Unicode MS" w:hint="eastAsia"/>
                <w:bCs w:val="0"/>
                <w:iCs/>
                <w:sz w:val="20"/>
                <w:lang w:eastAsia="zh-CN"/>
              </w:rPr>
              <w:t>其它要求</w:t>
            </w:r>
          </w:p>
        </w:tc>
        <w:tc>
          <w:tcPr>
            <w:tcW w:w="7339" w:type="dxa"/>
            <w:gridSpan w:val="1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68EABE9" w14:textId="77777777" w:rsidR="002F236D" w:rsidRPr="003C5BB6" w:rsidRDefault="002F236D" w:rsidP="00696B6C">
            <w:pPr>
              <w:pStyle w:val="a4"/>
              <w:snapToGrid w:val="0"/>
              <w:spacing w:after="120"/>
              <w:ind w:right="200"/>
              <w:jc w:val="left"/>
              <w:rPr>
                <w:rFonts w:ascii="微软雅黑" w:eastAsia="微软雅黑" w:hAnsi="微软雅黑"/>
                <w:iCs/>
                <w:kern w:val="0"/>
                <w:sz w:val="20"/>
                <w:lang w:eastAsia="zh-CN"/>
              </w:rPr>
            </w:pPr>
          </w:p>
        </w:tc>
      </w:tr>
      <w:tr w:rsidR="002F236D" w:rsidRPr="0057535E" w14:paraId="225DCB5F" w14:textId="77777777" w:rsidTr="00696B6C">
        <w:trPr>
          <w:cantSplit/>
          <w:trHeight w:val="450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14:paraId="5064EE46" w14:textId="77777777" w:rsidR="002F236D" w:rsidRPr="0057535E" w:rsidRDefault="002F236D" w:rsidP="00696B6C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列名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14:paraId="4B15C33A" w14:textId="77777777" w:rsidR="002F236D" w:rsidRPr="0057535E" w:rsidRDefault="002F236D" w:rsidP="00696B6C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宽度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14:paraId="1CEF7312" w14:textId="77777777" w:rsidR="002F236D" w:rsidRPr="0057535E" w:rsidRDefault="002F236D" w:rsidP="00696B6C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显示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291E3BB4" w14:textId="77777777" w:rsidR="002F236D" w:rsidRPr="0057535E" w:rsidRDefault="002F236D" w:rsidP="00696B6C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排序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07E52AC8" w14:textId="77777777" w:rsidR="002F236D" w:rsidRPr="0057535E" w:rsidRDefault="002F236D" w:rsidP="00696B6C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搜索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7DA6EB95" w14:textId="77777777" w:rsidR="002F236D" w:rsidRPr="0057535E" w:rsidRDefault="002F236D" w:rsidP="00696B6C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新增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07A8A46D" w14:textId="77777777" w:rsidR="002F236D" w:rsidRPr="0057535E" w:rsidRDefault="002F236D" w:rsidP="00696B6C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编辑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6BB88F49" w14:textId="77777777" w:rsidR="002F236D" w:rsidRPr="0057535E" w:rsidRDefault="002F236D" w:rsidP="00696B6C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约束</w:t>
            </w:r>
            <w:r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备注</w:t>
            </w:r>
          </w:p>
        </w:tc>
      </w:tr>
      <w:tr w:rsidR="00EC5D20" w:rsidRPr="0068506A" w14:paraId="7730CF5F" w14:textId="77777777" w:rsidTr="00696B6C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34FCC10" w14:textId="77777777" w:rsidR="00EC5D20" w:rsidRPr="004D026E" w:rsidRDefault="00EC5D20" w:rsidP="00EC5D20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编号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7543F68" w14:textId="24589319" w:rsidR="00EC5D20" w:rsidRPr="0068506A" w:rsidRDefault="00322C95" w:rsidP="00EC5D20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60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6113819" w14:textId="77777777" w:rsidR="00EC5D20" w:rsidRPr="0068506A" w:rsidRDefault="00EC5D20" w:rsidP="00EC5D20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Num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A1F438" w14:textId="77777777" w:rsidR="00EC5D20" w:rsidRPr="0068506A" w:rsidRDefault="00EC5D20" w:rsidP="00EC5D20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&lt;&gt;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22D9B8" w14:textId="77777777" w:rsidR="00EC5D20" w:rsidRPr="0068506A" w:rsidRDefault="00EC5D20" w:rsidP="00EC5D20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07255D" w14:textId="1AC9C908" w:rsidR="00EC5D20" w:rsidRPr="00147569" w:rsidRDefault="00EC5D20" w:rsidP="00EC5D20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A6A6A6" w:themeColor="background1" w:themeShade="A6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311922" w14:textId="477F6F5C" w:rsidR="00EC5D20" w:rsidRPr="00147569" w:rsidRDefault="00EC5D20" w:rsidP="00EC5D20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A6A6A6" w:themeColor="background1" w:themeShade="A6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9DF79A" w14:textId="77777777" w:rsidR="00EC5D20" w:rsidRPr="0068506A" w:rsidRDefault="00EC5D20" w:rsidP="00EC5D20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</w:p>
        </w:tc>
      </w:tr>
      <w:tr w:rsidR="00EC5D20" w:rsidRPr="0068506A" w14:paraId="7C70E83F" w14:textId="77777777" w:rsidTr="00696B6C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690563E" w14:textId="595FCD6D" w:rsidR="00EC5D20" w:rsidRPr="004D026E" w:rsidRDefault="00EC5D20" w:rsidP="00EC5D20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接收号码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A493D34" w14:textId="4BB71E27" w:rsidR="00EC5D20" w:rsidRPr="0068506A" w:rsidRDefault="001377F9" w:rsidP="00EC5D20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110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6BD9B9B" w14:textId="11AE8D27" w:rsidR="00EC5D20" w:rsidRPr="0068506A" w:rsidRDefault="00EC5D20" w:rsidP="00EC5D20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Num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074720" w14:textId="49CBF3BD" w:rsidR="00EC5D20" w:rsidRPr="0068506A" w:rsidRDefault="00EC5D20" w:rsidP="00EC5D20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406AD8" w14:textId="61831262" w:rsidR="00EC5D20" w:rsidRPr="0068506A" w:rsidRDefault="00EC5D20" w:rsidP="00EC5D20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IN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4FC09A" w14:textId="4A32084E" w:rsidR="00EC5D20" w:rsidRPr="0068506A" w:rsidRDefault="00EC5D20" w:rsidP="00EC5D20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9CAF81" w14:textId="7EDFF80E" w:rsidR="00EC5D20" w:rsidRPr="0068506A" w:rsidRDefault="00EC5D20" w:rsidP="00EC5D20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05E6B8" w14:textId="77777777" w:rsidR="00EC5D20" w:rsidRPr="0068506A" w:rsidRDefault="00EC5D20" w:rsidP="00EC5D20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</w:p>
        </w:tc>
      </w:tr>
      <w:tr w:rsidR="00EC5D20" w:rsidRPr="0068506A" w14:paraId="617BACFC" w14:textId="77777777" w:rsidTr="00696B6C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28ABD10" w14:textId="5A874BC7" w:rsidR="00EC5D20" w:rsidRDefault="00EC5D20" w:rsidP="00EC5D20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短信内容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F83D22C" w14:textId="64353D64" w:rsidR="00EC5D20" w:rsidRPr="0068506A" w:rsidRDefault="001377F9" w:rsidP="00EC5D20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5</w:t>
            </w: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00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F22C724" w14:textId="1BF1002F" w:rsidR="00EC5D20" w:rsidRPr="0068506A" w:rsidRDefault="00EC5D20" w:rsidP="00EC5D20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Str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3E6BF2" w14:textId="0F6E2660" w:rsidR="00EC5D20" w:rsidRPr="0068506A" w:rsidRDefault="00EC5D20" w:rsidP="00EC5D20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C001C6" w14:textId="75455964" w:rsidR="00EC5D20" w:rsidRPr="0068506A" w:rsidRDefault="00EC5D20" w:rsidP="00EC5D20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IN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10E11E" w14:textId="7C756E5A" w:rsidR="00EC5D20" w:rsidRPr="0068506A" w:rsidRDefault="00EC5D20" w:rsidP="00EC5D20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993416" w14:textId="713C36E8" w:rsidR="00EC5D20" w:rsidRPr="0068506A" w:rsidRDefault="00EC5D20" w:rsidP="00EC5D20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6FF0F6" w14:textId="6FB81051" w:rsidR="00EC5D20" w:rsidRPr="0068506A" w:rsidRDefault="00EC5D20" w:rsidP="00EC5D20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</w:p>
        </w:tc>
      </w:tr>
      <w:tr w:rsidR="00EC5D20" w:rsidRPr="0068506A" w14:paraId="7171D749" w14:textId="77777777" w:rsidTr="00555EB4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0A83269" w14:textId="6F1359D9" w:rsidR="00EC5D20" w:rsidRDefault="00EC5D20" w:rsidP="00EC5D20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发送状态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FA2DCE8" w14:textId="46C259CD" w:rsidR="00EC5D20" w:rsidRPr="0068506A" w:rsidRDefault="001377F9" w:rsidP="00EC5D20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80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601864D" w14:textId="0A24072A" w:rsidR="00EC5D20" w:rsidRPr="0068506A" w:rsidRDefault="00EC5D20" w:rsidP="00EC5D20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 w:rsidRPr="00555EB4">
              <w:rPr>
                <w:rFonts w:ascii="微软雅黑" w:eastAsia="微软雅黑" w:hAnsi="微软雅黑" w:hint="eastAsia"/>
                <w:b w:val="0"/>
                <w:color w:val="FFFFFF" w:themeColor="background1"/>
                <w:sz w:val="16"/>
                <w:szCs w:val="16"/>
                <w:lang w:eastAsia="zh-CN"/>
              </w:rPr>
              <w:t>Str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89FF87" w14:textId="1C634292" w:rsidR="00EC5D20" w:rsidRPr="0068506A" w:rsidRDefault="00EC5D20" w:rsidP="00EC5D20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1CC9CA" w14:textId="5EEFB25B" w:rsidR="00EC5D20" w:rsidRPr="0068506A" w:rsidRDefault="00EC5D20" w:rsidP="00EC5D20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SEL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762BDE" w14:textId="4017609E" w:rsidR="00EC5D20" w:rsidRPr="0068506A" w:rsidRDefault="00EC5D20" w:rsidP="00EC5D20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7DA344" w14:textId="2E134C02" w:rsidR="00EC5D20" w:rsidRPr="0068506A" w:rsidRDefault="00EC5D20" w:rsidP="00EC5D20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ED2359" w14:textId="41C1AFF3" w:rsidR="00EC5D20" w:rsidRPr="0068506A" w:rsidRDefault="00EC5D20" w:rsidP="00EC5D20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 w:rsidRPr="00555EB4">
              <w:rPr>
                <w:rFonts w:ascii="微软雅黑" w:eastAsia="微软雅黑" w:hAnsi="微软雅黑" w:hint="eastAsia"/>
                <w:b w:val="0"/>
                <w:sz w:val="16"/>
                <w:szCs w:val="16"/>
                <w:highlight w:val="red"/>
                <w:lang w:eastAsia="zh-CN"/>
              </w:rPr>
              <w:t>等待发送 / 发送中 / 成功 / 失败</w:t>
            </w:r>
          </w:p>
        </w:tc>
      </w:tr>
      <w:tr w:rsidR="00EC5D20" w:rsidRPr="0068506A" w14:paraId="33FC5A38" w14:textId="77777777" w:rsidTr="00696B6C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75CF013" w14:textId="29263D9E" w:rsidR="00EC5D20" w:rsidRDefault="00EC5D20" w:rsidP="00EC5D20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发送网关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372D9C1" w14:textId="63604FE7" w:rsidR="00EC5D20" w:rsidRPr="0068506A" w:rsidRDefault="001377F9" w:rsidP="00EC5D20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110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8187436" w14:textId="10D40BBD" w:rsidR="00EC5D20" w:rsidRPr="0068506A" w:rsidRDefault="00EC5D20" w:rsidP="00EC5D20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Str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2F372D" w14:textId="39860D06" w:rsidR="00EC5D20" w:rsidRPr="0068506A" w:rsidRDefault="00EC5D20" w:rsidP="00EC5D20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6480FA" w14:textId="208C4B1E" w:rsidR="00EC5D20" w:rsidRPr="0068506A" w:rsidRDefault="00EC5D20" w:rsidP="00EC5D20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IN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B4E98A" w14:textId="5BE252DB" w:rsidR="00EC5D20" w:rsidRPr="0068506A" w:rsidRDefault="00EC5D20" w:rsidP="00EC5D20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700A21" w14:textId="3557A798" w:rsidR="00EC5D20" w:rsidRPr="0068506A" w:rsidRDefault="00EC5D20" w:rsidP="00EC5D20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417A44" w14:textId="77777777" w:rsidR="00EC5D20" w:rsidRPr="0068506A" w:rsidRDefault="00EC5D20" w:rsidP="00EC5D20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</w:p>
        </w:tc>
      </w:tr>
      <w:tr w:rsidR="00EC5D20" w:rsidRPr="0068506A" w14:paraId="5B0ECA44" w14:textId="77777777" w:rsidTr="00696B6C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31DF62D" w14:textId="575A4F47" w:rsidR="00EC5D20" w:rsidRPr="00901687" w:rsidRDefault="00EC5D20" w:rsidP="00EC5D20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8"/>
                <w:szCs w:val="18"/>
                <w:lang w:eastAsia="zh-CN"/>
              </w:rPr>
            </w:pPr>
            <w:r w:rsidRPr="009016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8"/>
                <w:szCs w:val="18"/>
                <w:lang w:eastAsia="zh-CN"/>
              </w:rPr>
              <w:t>关联表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F7A0266" w14:textId="096F6EA1" w:rsidR="00EC5D20" w:rsidRPr="00901687" w:rsidRDefault="001377F9" w:rsidP="00EC5D20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9016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80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6BAEC2D" w14:textId="60F7A992" w:rsidR="00EC5D20" w:rsidRPr="00901687" w:rsidRDefault="00EC5D20" w:rsidP="00EC5D20">
            <w:pPr>
              <w:pStyle w:val="a5"/>
              <w:snapToGrid w:val="0"/>
              <w:rPr>
                <w:rFonts w:ascii="微软雅黑" w:eastAsia="微软雅黑" w:hAnsi="微软雅黑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9016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Str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03747B" w14:textId="1643D136" w:rsidR="00EC5D20" w:rsidRPr="0068506A" w:rsidRDefault="00EC5D20" w:rsidP="00EC5D20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986F5F" w14:textId="0E59BE24" w:rsidR="00EC5D20" w:rsidRPr="0068506A" w:rsidRDefault="00EC5D20" w:rsidP="00EC5D20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F55D70" w14:textId="14918403" w:rsidR="00EC5D20" w:rsidRPr="0068506A" w:rsidRDefault="00EC5D20" w:rsidP="00EC5D20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0E67ED" w14:textId="7EC534E7" w:rsidR="00EC5D20" w:rsidRPr="0068506A" w:rsidRDefault="00EC5D20" w:rsidP="00EC5D20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B5F1ED" w14:textId="77777777" w:rsidR="00EC5D20" w:rsidRPr="0068506A" w:rsidRDefault="00EC5D20" w:rsidP="00EC5D20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EC5D20" w:rsidRPr="0068506A" w14:paraId="48B80E90" w14:textId="77777777" w:rsidTr="00696B6C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172833E" w14:textId="3640F3BD" w:rsidR="00EC5D20" w:rsidRPr="00901687" w:rsidRDefault="00EC5D20" w:rsidP="00EC5D20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8"/>
                <w:szCs w:val="18"/>
                <w:lang w:eastAsia="zh-CN"/>
              </w:rPr>
            </w:pPr>
            <w:r w:rsidRPr="009016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8"/>
                <w:szCs w:val="18"/>
                <w:lang w:eastAsia="zh-CN"/>
              </w:rPr>
              <w:t>开始时间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121DAFD" w14:textId="0D86CE96" w:rsidR="00EC5D20" w:rsidRPr="00901687" w:rsidRDefault="001377F9" w:rsidP="00EC5D20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9016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140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ADAB9E3" w14:textId="4C94FD7D" w:rsidR="00EC5D20" w:rsidRPr="00901687" w:rsidRDefault="00EC5D20" w:rsidP="00EC5D20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9016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Date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19DFC2" w14:textId="79295E9A" w:rsidR="00EC5D20" w:rsidRPr="0068506A" w:rsidRDefault="00EC5D20" w:rsidP="00EC5D20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A9CD7C" w14:textId="1FE1BF16" w:rsidR="00EC5D20" w:rsidRPr="0068506A" w:rsidRDefault="00EC5D20" w:rsidP="00EC5D20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3CF27D" w14:textId="2D822282" w:rsidR="00EC5D20" w:rsidRPr="0068506A" w:rsidRDefault="00EC5D20" w:rsidP="00EC5D20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2F7EF4" w14:textId="6E8B7515" w:rsidR="00EC5D20" w:rsidRPr="0068506A" w:rsidRDefault="00EC5D20" w:rsidP="00EC5D20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260C70" w14:textId="77777777" w:rsidR="00EC5D20" w:rsidRPr="0068506A" w:rsidRDefault="00EC5D20" w:rsidP="00EC5D20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EC5D20" w:rsidRPr="00086D63" w14:paraId="5DAC3825" w14:textId="77777777" w:rsidTr="00696B6C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813770A" w14:textId="193E0801" w:rsidR="00EC5D20" w:rsidRPr="004D026E" w:rsidRDefault="00EC5D20" w:rsidP="00EC5D20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发送时间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DCA9478" w14:textId="16534A9F" w:rsidR="00EC5D20" w:rsidRPr="0068506A" w:rsidRDefault="001377F9" w:rsidP="00EC5D20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140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FAEB7A1" w14:textId="261496A6" w:rsidR="00EC5D20" w:rsidRPr="0068506A" w:rsidRDefault="00EC5D20" w:rsidP="00EC5D20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Date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C77507" w14:textId="09858740" w:rsidR="00EC5D20" w:rsidRPr="0068506A" w:rsidRDefault="00EC5D20" w:rsidP="00EC5D20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E169B5" w14:textId="567426F2" w:rsidR="00EC5D20" w:rsidRPr="0068506A" w:rsidRDefault="00EC5D20" w:rsidP="00EC5D20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A10843" w14:textId="280812C5" w:rsidR="00EC5D20" w:rsidRPr="0068506A" w:rsidRDefault="00EC5D20" w:rsidP="00EC5D20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C6E56E" w14:textId="608A6768" w:rsidR="00EC5D20" w:rsidRPr="0068506A" w:rsidRDefault="00EC5D20" w:rsidP="00EC5D20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5C86CD" w14:textId="77777777" w:rsidR="00EC5D20" w:rsidRPr="00086D63" w:rsidRDefault="00EC5D20" w:rsidP="00EC5D20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color w:val="FFFFFF" w:themeColor="background1"/>
                <w:sz w:val="16"/>
                <w:szCs w:val="16"/>
                <w:lang w:eastAsia="zh-CN"/>
              </w:rPr>
            </w:pPr>
          </w:p>
        </w:tc>
      </w:tr>
      <w:tr w:rsidR="00EC5D20" w:rsidRPr="0068506A" w14:paraId="3C432BEB" w14:textId="77777777" w:rsidTr="00696B6C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2F2BCD5" w14:textId="619F8303" w:rsidR="00EC5D20" w:rsidRPr="00901687" w:rsidRDefault="00EC5D20" w:rsidP="00EC5D20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8"/>
                <w:szCs w:val="18"/>
                <w:lang w:eastAsia="zh-CN"/>
              </w:rPr>
            </w:pPr>
            <w:r w:rsidRPr="009016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8"/>
                <w:szCs w:val="18"/>
                <w:lang w:eastAsia="zh-CN"/>
              </w:rPr>
              <w:t>所用时长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543059B" w14:textId="3EBAD073" w:rsidR="00EC5D20" w:rsidRPr="00901687" w:rsidRDefault="001377F9" w:rsidP="00EC5D20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9016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80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73AD710" w14:textId="780B02E2" w:rsidR="00EC5D20" w:rsidRPr="00901687" w:rsidRDefault="00A6278A" w:rsidP="00EC5D20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9016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Num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594CCA" w14:textId="3B996544" w:rsidR="00EC5D20" w:rsidRDefault="00EC5D20" w:rsidP="00EC5D20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E3C244" w14:textId="4556D569" w:rsidR="00EC5D20" w:rsidRDefault="00EC5D20" w:rsidP="00EC5D20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A07F3A" w14:textId="53199CE8" w:rsidR="00EC5D20" w:rsidRDefault="00EC5D20" w:rsidP="00EC5D20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3D835A" w14:textId="5CC625D3" w:rsidR="00EC5D20" w:rsidRDefault="00EC5D20" w:rsidP="00EC5D20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E4DEC6" w14:textId="77777777" w:rsidR="00EC5D20" w:rsidRPr="0068506A" w:rsidRDefault="00EC5D20" w:rsidP="00EC5D20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</w:tbl>
    <w:p w14:paraId="2183FB22" w14:textId="0F9413AC" w:rsidR="00857842" w:rsidRDefault="00857842" w:rsidP="00857842">
      <w:pPr>
        <w:rPr>
          <w:rFonts w:eastAsiaTheme="minorEastAsia"/>
          <w:lang w:eastAsia="zh-CN"/>
        </w:rPr>
      </w:pPr>
    </w:p>
    <w:p w14:paraId="3EC37245" w14:textId="1AF7C2ED" w:rsidR="00CE0D3D" w:rsidRDefault="00CE0D3D" w:rsidP="00857842">
      <w:pPr>
        <w:rPr>
          <w:rFonts w:eastAsiaTheme="minorEastAsia"/>
          <w:lang w:eastAsia="zh-CN"/>
        </w:rPr>
      </w:pPr>
    </w:p>
    <w:p w14:paraId="2DFDC641" w14:textId="6521ADED" w:rsidR="00CE0D3D" w:rsidRDefault="00CE0D3D" w:rsidP="00857842">
      <w:pPr>
        <w:rPr>
          <w:rFonts w:eastAsiaTheme="minorEastAsia"/>
          <w:lang w:eastAsia="zh-CN"/>
        </w:rPr>
      </w:pPr>
    </w:p>
    <w:p w14:paraId="581A4852" w14:textId="46890330" w:rsidR="00CE0D3D" w:rsidRDefault="00CE0D3D" w:rsidP="00857842">
      <w:pPr>
        <w:rPr>
          <w:rFonts w:eastAsiaTheme="minorEastAsia"/>
          <w:lang w:eastAsia="zh-CN"/>
        </w:rPr>
      </w:pPr>
    </w:p>
    <w:p w14:paraId="4E2F798B" w14:textId="2EDFFA4B" w:rsidR="00CE0D3D" w:rsidRPr="00CE0D3D" w:rsidRDefault="00CE0D3D" w:rsidP="00CE0D3D">
      <w:pPr>
        <w:pStyle w:val="Heading3"/>
        <w:rPr>
          <w:rFonts w:ascii="微软雅黑" w:eastAsia="微软雅黑" w:hAnsi="微软雅黑" w:cs="微软雅黑"/>
          <w:i w:val="0"/>
          <w:lang w:eastAsia="zh-CN"/>
        </w:rPr>
      </w:pPr>
      <w:bookmarkStart w:id="65" w:name="_Toc478575221"/>
      <w:r>
        <w:rPr>
          <w:rFonts w:ascii="微软雅黑" w:eastAsia="微软雅黑" w:hAnsi="微软雅黑" w:cs="微软雅黑" w:hint="eastAsia"/>
          <w:i w:val="0"/>
          <w:lang w:eastAsia="zh-CN"/>
        </w:rPr>
        <w:t>短信模板</w:t>
      </w:r>
      <w:bookmarkEnd w:id="65"/>
    </w:p>
    <w:tbl>
      <w:tblPr>
        <w:tblW w:w="8615" w:type="dxa"/>
        <w:tblInd w:w="565" w:type="dxa"/>
        <w:tblLayout w:type="fixed"/>
        <w:tblLook w:val="0000" w:firstRow="0" w:lastRow="0" w:firstColumn="0" w:lastColumn="0" w:noHBand="0" w:noVBand="0"/>
      </w:tblPr>
      <w:tblGrid>
        <w:gridCol w:w="1276"/>
        <w:gridCol w:w="709"/>
        <w:gridCol w:w="709"/>
        <w:gridCol w:w="49"/>
        <w:gridCol w:w="659"/>
        <w:gridCol w:w="75"/>
        <w:gridCol w:w="634"/>
        <w:gridCol w:w="100"/>
        <w:gridCol w:w="609"/>
        <w:gridCol w:w="125"/>
        <w:gridCol w:w="584"/>
        <w:gridCol w:w="150"/>
        <w:gridCol w:w="734"/>
        <w:gridCol w:w="734"/>
        <w:gridCol w:w="734"/>
        <w:gridCol w:w="734"/>
      </w:tblGrid>
      <w:tr w:rsidR="00CE0D3D" w:rsidRPr="00BE0919" w14:paraId="43207921" w14:textId="77777777" w:rsidTr="00696B6C">
        <w:trPr>
          <w:cantSplit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14:paraId="0E569CAB" w14:textId="77777777" w:rsidR="00CE0D3D" w:rsidRPr="002F236D" w:rsidRDefault="00CE0D3D" w:rsidP="00696B6C">
            <w:pPr>
              <w:pStyle w:val="a5"/>
              <w:snapToGrid w:val="0"/>
              <w:jc w:val="left"/>
              <w:rPr>
                <w:rFonts w:ascii="微软雅黑" w:eastAsia="微软雅黑" w:hAnsi="微软雅黑" w:cs="微软雅黑"/>
              </w:rPr>
            </w:pPr>
            <w:r w:rsidRPr="002F236D">
              <w:rPr>
                <w:rFonts w:ascii="微软雅黑" w:eastAsia="微软雅黑" w:hAnsi="微软雅黑" w:cs="微软雅黑" w:hint="eastAsia"/>
              </w:rPr>
              <w:t>页面名称</w:t>
            </w:r>
          </w:p>
        </w:tc>
        <w:tc>
          <w:tcPr>
            <w:tcW w:w="7339" w:type="dxa"/>
            <w:gridSpan w:val="1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BC5176D" w14:textId="70A0E469" w:rsidR="00CE0D3D" w:rsidRPr="00BE0919" w:rsidRDefault="00CE0D3D" w:rsidP="00696B6C">
            <w:pPr>
              <w:pStyle w:val="a4"/>
              <w:snapToGrid w:val="0"/>
              <w:spacing w:after="120"/>
              <w:ind w:right="200"/>
              <w:jc w:val="left"/>
              <w:rPr>
                <w:rFonts w:ascii="微软雅黑" w:eastAsia="微软雅黑" w:hAnsi="微软雅黑"/>
                <w:sz w:val="20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0"/>
                <w:lang w:eastAsia="zh-CN"/>
              </w:rPr>
              <w:t>短信模板列表</w:t>
            </w:r>
          </w:p>
        </w:tc>
      </w:tr>
      <w:tr w:rsidR="00CE0D3D" w14:paraId="726B10F2" w14:textId="77777777" w:rsidTr="00696B6C">
        <w:trPr>
          <w:cantSplit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14:paraId="4FD3BA3C" w14:textId="77777777" w:rsidR="00CE0D3D" w:rsidRPr="002F236D" w:rsidRDefault="00CE0D3D" w:rsidP="00696B6C">
            <w:pPr>
              <w:pStyle w:val="a5"/>
              <w:snapToGrid w:val="0"/>
              <w:jc w:val="left"/>
              <w:rPr>
                <w:rFonts w:ascii="微软雅黑" w:eastAsia="微软雅黑" w:hAnsi="微软雅黑" w:cs="微软雅黑"/>
              </w:rPr>
            </w:pPr>
            <w:r w:rsidRPr="002F236D">
              <w:rPr>
                <w:rFonts w:ascii="微软雅黑" w:eastAsia="微软雅黑" w:hAnsi="微软雅黑" w:cs="微软雅黑" w:hint="eastAsia"/>
              </w:rPr>
              <w:t>描述</w:t>
            </w:r>
          </w:p>
        </w:tc>
        <w:tc>
          <w:tcPr>
            <w:tcW w:w="7339" w:type="dxa"/>
            <w:gridSpan w:val="1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89C6212" w14:textId="28CE479A" w:rsidR="00CE0D3D" w:rsidRDefault="00CE0D3D" w:rsidP="00696B6C">
            <w:pPr>
              <w:pStyle w:val="a4"/>
              <w:snapToGrid w:val="0"/>
              <w:spacing w:after="120"/>
              <w:ind w:right="200"/>
              <w:jc w:val="left"/>
              <w:rPr>
                <w:rFonts w:ascii="微软雅黑" w:eastAsia="微软雅黑" w:hAnsi="微软雅黑"/>
                <w:sz w:val="20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0"/>
                <w:lang w:eastAsia="zh-CN"/>
              </w:rPr>
              <w:t>显示所有短信模板信息</w:t>
            </w:r>
          </w:p>
        </w:tc>
      </w:tr>
      <w:tr w:rsidR="00CE0D3D" w:rsidRPr="00BE0919" w14:paraId="46F22981" w14:textId="77777777" w:rsidTr="00696B6C">
        <w:trPr>
          <w:cantSplit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14:paraId="10760DE7" w14:textId="77777777" w:rsidR="00CE0D3D" w:rsidRPr="002F236D" w:rsidRDefault="00CE0D3D" w:rsidP="00696B6C">
            <w:pPr>
              <w:pStyle w:val="a5"/>
              <w:snapToGrid w:val="0"/>
              <w:jc w:val="left"/>
              <w:rPr>
                <w:rFonts w:ascii="微软雅黑" w:eastAsia="微软雅黑" w:hAnsi="微软雅黑" w:cs="微软雅黑"/>
              </w:rPr>
            </w:pPr>
            <w:r w:rsidRPr="002F236D">
              <w:rPr>
                <w:rFonts w:ascii="微软雅黑" w:eastAsia="微软雅黑" w:hAnsi="微软雅黑" w:cs="微软雅黑" w:hint="eastAsia"/>
              </w:rPr>
              <w:t>页面类型</w:t>
            </w:r>
          </w:p>
        </w:tc>
        <w:tc>
          <w:tcPr>
            <w:tcW w:w="7339" w:type="dxa"/>
            <w:gridSpan w:val="1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BFFFF4F" w14:textId="77777777" w:rsidR="00CE0D3D" w:rsidRPr="00BE0919" w:rsidRDefault="00CE0D3D" w:rsidP="00696B6C">
            <w:pPr>
              <w:pStyle w:val="a4"/>
              <w:snapToGrid w:val="0"/>
              <w:spacing w:after="120"/>
              <w:ind w:right="200"/>
              <w:jc w:val="left"/>
              <w:rPr>
                <w:rFonts w:ascii="微软雅黑" w:eastAsia="微软雅黑" w:hAnsi="微软雅黑"/>
                <w:sz w:val="20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0"/>
                <w:lang w:eastAsia="zh-CN"/>
              </w:rPr>
              <w:t>列表</w:t>
            </w:r>
          </w:p>
        </w:tc>
      </w:tr>
      <w:tr w:rsidR="00CE0D3D" w:rsidRPr="004D026E" w14:paraId="7378DBF6" w14:textId="77777777" w:rsidTr="00696B6C">
        <w:trPr>
          <w:cantSplit/>
          <w:trHeight w:val="353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14:paraId="532F0F5B" w14:textId="77777777" w:rsidR="00CE0D3D" w:rsidRPr="00CD346B" w:rsidRDefault="00CE0D3D" w:rsidP="00696B6C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lang w:eastAsia="zh-HK"/>
              </w:rPr>
            </w:pPr>
            <w:r>
              <w:rPr>
                <w:rFonts w:ascii="Arial Unicode MS" w:eastAsia="Arial Unicode MS" w:hAnsi="Arial Unicode MS" w:cs="Arial Unicode MS" w:hint="eastAsia"/>
                <w:lang w:eastAsia="zh-HK"/>
              </w:rPr>
              <w:t>工具栏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F6CF990" w14:textId="77777777" w:rsidR="00CE0D3D" w:rsidRPr="004D026E" w:rsidRDefault="00CE0D3D" w:rsidP="00696B6C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</w:p>
        </w:tc>
        <w:tc>
          <w:tcPr>
            <w:tcW w:w="75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2AEEB8C" w14:textId="77777777" w:rsidR="00CE0D3D" w:rsidRPr="004D026E" w:rsidRDefault="00CE0D3D" w:rsidP="00696B6C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</w:p>
        </w:tc>
        <w:tc>
          <w:tcPr>
            <w:tcW w:w="7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B8F125B" w14:textId="77777777" w:rsidR="00CE0D3D" w:rsidRPr="004D026E" w:rsidRDefault="00CE0D3D" w:rsidP="00696B6C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</w:p>
        </w:tc>
        <w:tc>
          <w:tcPr>
            <w:tcW w:w="7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AC00540" w14:textId="77777777" w:rsidR="00CE0D3D" w:rsidRPr="004D026E" w:rsidRDefault="00CE0D3D" w:rsidP="00696B6C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</w:p>
        </w:tc>
        <w:tc>
          <w:tcPr>
            <w:tcW w:w="7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963A13" w14:textId="77777777" w:rsidR="00CE0D3D" w:rsidRPr="004D026E" w:rsidRDefault="00CE0D3D" w:rsidP="00696B6C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  <w:lang w:eastAsia="zh-CN"/>
              </w:rPr>
              <w:t>详</w:t>
            </w:r>
          </w:p>
        </w:tc>
        <w:tc>
          <w:tcPr>
            <w:tcW w:w="7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3EABDD" w14:textId="77777777" w:rsidR="00CE0D3D" w:rsidRPr="00A5568C" w:rsidRDefault="00CE0D3D" w:rsidP="00696B6C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  <w:r w:rsidRPr="00A5568C">
              <w:rPr>
                <w:rFonts w:ascii="微软雅黑" w:eastAsia="微软雅黑" w:hAnsi="微软雅黑" w:hint="eastAsia"/>
                <w:sz w:val="16"/>
                <w:szCs w:val="16"/>
                <w:lang w:eastAsia="zh-CN"/>
              </w:rPr>
              <w:t>增</w:t>
            </w:r>
          </w:p>
        </w:tc>
        <w:tc>
          <w:tcPr>
            <w:tcW w:w="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05429A1" w14:textId="77777777" w:rsidR="00CE0D3D" w:rsidRPr="00A5568C" w:rsidRDefault="00CE0D3D" w:rsidP="00696B6C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  <w:r w:rsidRPr="00A5568C">
              <w:rPr>
                <w:rFonts w:ascii="微软雅黑" w:eastAsia="微软雅黑" w:hAnsi="微软雅黑" w:hint="eastAsia"/>
                <w:sz w:val="16"/>
                <w:szCs w:val="16"/>
                <w:lang w:eastAsia="zh-CN"/>
              </w:rPr>
              <w:t>改</w:t>
            </w:r>
          </w:p>
        </w:tc>
        <w:tc>
          <w:tcPr>
            <w:tcW w:w="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CDF85B" w14:textId="77777777" w:rsidR="00CE0D3D" w:rsidRPr="00A5568C" w:rsidRDefault="00CE0D3D" w:rsidP="00696B6C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  <w:r w:rsidRPr="00A5568C">
              <w:rPr>
                <w:rFonts w:ascii="微软雅黑" w:eastAsia="微软雅黑" w:hAnsi="微软雅黑" w:hint="eastAsia"/>
                <w:sz w:val="16"/>
                <w:szCs w:val="16"/>
                <w:lang w:eastAsia="zh-CN"/>
              </w:rPr>
              <w:t>删</w:t>
            </w:r>
          </w:p>
        </w:tc>
        <w:tc>
          <w:tcPr>
            <w:tcW w:w="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3BD7FFE" w14:textId="77777777" w:rsidR="00CE0D3D" w:rsidRPr="004D026E" w:rsidRDefault="00CE0D3D" w:rsidP="00696B6C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  <w:lang w:eastAsia="zh-CN"/>
              </w:rPr>
              <w:t>设</w:t>
            </w:r>
          </w:p>
        </w:tc>
        <w:tc>
          <w:tcPr>
            <w:tcW w:w="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7E4114F" w14:textId="77777777" w:rsidR="00CE0D3D" w:rsidRPr="004D026E" w:rsidRDefault="00CE0D3D" w:rsidP="00696B6C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  <w:lang w:eastAsia="zh-CN"/>
              </w:rPr>
              <w:t>查</w:t>
            </w:r>
          </w:p>
        </w:tc>
      </w:tr>
      <w:tr w:rsidR="00CE0D3D" w:rsidRPr="003C5BB6" w14:paraId="501BAAFB" w14:textId="77777777" w:rsidTr="00696B6C">
        <w:trPr>
          <w:cantSplit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 w:themeFill="background1" w:themeFillShade="F2"/>
            <w:vAlign w:val="center"/>
          </w:tcPr>
          <w:p w14:paraId="7E9B6B84" w14:textId="77777777" w:rsidR="00CE0D3D" w:rsidRDefault="00CE0D3D" w:rsidP="00696B6C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Cs w:val="0"/>
                <w:iCs/>
                <w:sz w:val="20"/>
                <w:lang w:eastAsia="zh-CN"/>
              </w:rPr>
            </w:pPr>
            <w:r>
              <w:rPr>
                <w:rFonts w:ascii="Arial Unicode MS" w:eastAsia="Arial Unicode MS" w:hAnsi="Arial Unicode MS" w:cs="Arial Unicode MS" w:hint="eastAsia"/>
                <w:bCs w:val="0"/>
                <w:iCs/>
                <w:sz w:val="20"/>
                <w:lang w:eastAsia="zh-CN"/>
              </w:rPr>
              <w:t>其它要求</w:t>
            </w:r>
          </w:p>
        </w:tc>
        <w:tc>
          <w:tcPr>
            <w:tcW w:w="7339" w:type="dxa"/>
            <w:gridSpan w:val="1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B78B099" w14:textId="77777777" w:rsidR="00CE0D3D" w:rsidRPr="003C5BB6" w:rsidRDefault="00CE0D3D" w:rsidP="00696B6C">
            <w:pPr>
              <w:pStyle w:val="a4"/>
              <w:snapToGrid w:val="0"/>
              <w:spacing w:after="120"/>
              <w:ind w:right="200"/>
              <w:jc w:val="left"/>
              <w:rPr>
                <w:rFonts w:ascii="微软雅黑" w:eastAsia="微软雅黑" w:hAnsi="微软雅黑"/>
                <w:iCs/>
                <w:kern w:val="0"/>
                <w:sz w:val="20"/>
                <w:lang w:eastAsia="zh-CN"/>
              </w:rPr>
            </w:pPr>
          </w:p>
        </w:tc>
      </w:tr>
      <w:tr w:rsidR="00CE0D3D" w:rsidRPr="0057535E" w14:paraId="7EAC6D7D" w14:textId="77777777" w:rsidTr="00696B6C">
        <w:trPr>
          <w:cantSplit/>
          <w:trHeight w:val="450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14:paraId="507B5160" w14:textId="77777777" w:rsidR="00CE0D3D" w:rsidRPr="0057535E" w:rsidRDefault="00CE0D3D" w:rsidP="00696B6C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列名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14:paraId="25EDA2D3" w14:textId="77777777" w:rsidR="00CE0D3D" w:rsidRPr="0057535E" w:rsidRDefault="00CE0D3D" w:rsidP="00696B6C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宽度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14:paraId="288C2F0D" w14:textId="77777777" w:rsidR="00CE0D3D" w:rsidRPr="0057535E" w:rsidRDefault="00CE0D3D" w:rsidP="00696B6C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显示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24F5DA9E" w14:textId="77777777" w:rsidR="00CE0D3D" w:rsidRPr="0057535E" w:rsidRDefault="00CE0D3D" w:rsidP="00696B6C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排序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06D0B186" w14:textId="77777777" w:rsidR="00CE0D3D" w:rsidRPr="0057535E" w:rsidRDefault="00CE0D3D" w:rsidP="00696B6C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搜索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0F371828" w14:textId="77777777" w:rsidR="00CE0D3D" w:rsidRPr="0057535E" w:rsidRDefault="00CE0D3D" w:rsidP="00696B6C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新增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4FA66C08" w14:textId="77777777" w:rsidR="00CE0D3D" w:rsidRPr="0057535E" w:rsidRDefault="00CE0D3D" w:rsidP="00696B6C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编辑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3E8B3CE8" w14:textId="77777777" w:rsidR="00CE0D3D" w:rsidRPr="0057535E" w:rsidRDefault="00CE0D3D" w:rsidP="00696B6C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约束</w:t>
            </w:r>
            <w:r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备注</w:t>
            </w:r>
          </w:p>
        </w:tc>
      </w:tr>
      <w:tr w:rsidR="00507736" w:rsidRPr="0068506A" w14:paraId="5EA92E4F" w14:textId="77777777" w:rsidTr="00696B6C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7F1531D" w14:textId="77777777" w:rsidR="00507736" w:rsidRPr="004D026E" w:rsidRDefault="00507736" w:rsidP="00507736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编号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00E5F5E" w14:textId="19F278C1" w:rsidR="00507736" w:rsidRPr="0068506A" w:rsidRDefault="00322C95" w:rsidP="00507736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60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26D7F34" w14:textId="77777777" w:rsidR="00507736" w:rsidRPr="0068506A" w:rsidRDefault="00507736" w:rsidP="00507736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Num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B5B081" w14:textId="77777777" w:rsidR="00507736" w:rsidRPr="0068506A" w:rsidRDefault="00507736" w:rsidP="00507736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&lt;&gt;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410AB2" w14:textId="5D798669" w:rsidR="00507736" w:rsidRPr="0068506A" w:rsidRDefault="00507736" w:rsidP="00507736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IN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444A99" w14:textId="6301396A" w:rsidR="00507736" w:rsidRPr="00147569" w:rsidRDefault="00507736" w:rsidP="00507736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A6A6A6" w:themeColor="background1" w:themeShade="A6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IN(</w:t>
            </w: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*</w:t>
            </w: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)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EE93D7" w14:textId="743F1F8F" w:rsidR="00507736" w:rsidRPr="00147569" w:rsidRDefault="00507736" w:rsidP="00507736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A6A6A6" w:themeColor="background1" w:themeShade="A6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AA8B27" w14:textId="77777777" w:rsidR="00507736" w:rsidRPr="0068506A" w:rsidRDefault="00507736" w:rsidP="00507736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</w:p>
        </w:tc>
      </w:tr>
      <w:tr w:rsidR="00507736" w:rsidRPr="0068506A" w14:paraId="1F81B18A" w14:textId="77777777" w:rsidTr="00696B6C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B62700F" w14:textId="585296FA" w:rsidR="00507736" w:rsidRPr="004D026E" w:rsidRDefault="00507736" w:rsidP="00507736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名称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A719D62" w14:textId="0FEB31A9" w:rsidR="00507736" w:rsidRPr="0068506A" w:rsidRDefault="00322C95" w:rsidP="00507736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10</w:t>
            </w:r>
            <w:r w:rsidR="001377F9"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3AF7956" w14:textId="796BA427" w:rsidR="00507736" w:rsidRPr="0068506A" w:rsidRDefault="00507736" w:rsidP="00507736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Str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CED60C" w14:textId="04A53CCA" w:rsidR="00507736" w:rsidRPr="0068506A" w:rsidRDefault="00507736" w:rsidP="00507736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F66339" w14:textId="18F6A17C" w:rsidR="00507736" w:rsidRPr="0068506A" w:rsidRDefault="00507736" w:rsidP="00507736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IN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496BE2" w14:textId="74273611" w:rsidR="00507736" w:rsidRPr="0068506A" w:rsidRDefault="00507736" w:rsidP="00507736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IN(</w:t>
            </w: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*</w:t>
            </w: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)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BC7F57" w14:textId="36E0DA81" w:rsidR="00507736" w:rsidRPr="0068506A" w:rsidRDefault="00507736" w:rsidP="00507736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IN(</w:t>
            </w: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*</w:t>
            </w: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)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6DF5F7" w14:textId="77777777" w:rsidR="00507736" w:rsidRPr="0068506A" w:rsidRDefault="00507736" w:rsidP="00507736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</w:p>
        </w:tc>
      </w:tr>
      <w:tr w:rsidR="00507736" w:rsidRPr="0068506A" w14:paraId="4C78C285" w14:textId="77777777" w:rsidTr="00696B6C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D84C66F" w14:textId="7299FEBA" w:rsidR="00507736" w:rsidRDefault="00507736" w:rsidP="00507736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语言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9BD7F37" w14:textId="40256565" w:rsidR="00507736" w:rsidRPr="0068506A" w:rsidRDefault="001377F9" w:rsidP="00507736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60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5C65A96" w14:textId="25CCB1FD" w:rsidR="00507736" w:rsidRPr="0068506A" w:rsidRDefault="00507736" w:rsidP="00507736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Str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8E2533" w14:textId="437D84DC" w:rsidR="00507736" w:rsidRPr="0068506A" w:rsidRDefault="00507736" w:rsidP="00507736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360758" w14:textId="573E3DCC" w:rsidR="00507736" w:rsidRPr="0068506A" w:rsidRDefault="00507736" w:rsidP="00507736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SEL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C49170" w14:textId="3C168391" w:rsidR="00507736" w:rsidRPr="0068506A" w:rsidRDefault="00507736" w:rsidP="00507736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SEL(</w:t>
            </w: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*</w:t>
            </w: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)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0C40B0" w14:textId="6B2B5037" w:rsidR="00507736" w:rsidRPr="0068506A" w:rsidRDefault="00507736" w:rsidP="00507736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SEL(</w:t>
            </w: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*</w:t>
            </w: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)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1A9952" w14:textId="74A35A56" w:rsidR="00507736" w:rsidRPr="0068506A" w:rsidRDefault="00507736" w:rsidP="00507736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中文 / 英文</w:t>
            </w:r>
          </w:p>
        </w:tc>
      </w:tr>
      <w:tr w:rsidR="00507736" w:rsidRPr="0068506A" w14:paraId="70B0820A" w14:textId="77777777" w:rsidTr="00696B6C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FCB3917" w14:textId="4836F166" w:rsidR="00507736" w:rsidRDefault="00507736" w:rsidP="00507736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内容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259F9DA" w14:textId="2E4E004E" w:rsidR="00507736" w:rsidRPr="0068506A" w:rsidRDefault="001377F9" w:rsidP="00507736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500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0D2F983" w14:textId="7195CE10" w:rsidR="00507736" w:rsidRPr="0068506A" w:rsidRDefault="00507736" w:rsidP="00507736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Str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BADDDA" w14:textId="050A8950" w:rsidR="00507736" w:rsidRPr="0068506A" w:rsidRDefault="00507736" w:rsidP="00507736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DD9DB6" w14:textId="731F5214" w:rsidR="00507736" w:rsidRPr="0068506A" w:rsidRDefault="00507736" w:rsidP="00507736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IN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F7F45B" w14:textId="626F4729" w:rsidR="00507736" w:rsidRPr="0068506A" w:rsidRDefault="00507736" w:rsidP="00507736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IN(</w:t>
            </w: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*</w:t>
            </w: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)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662B77" w14:textId="77B14783" w:rsidR="00507736" w:rsidRPr="0068506A" w:rsidRDefault="00507736" w:rsidP="00507736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IN(</w:t>
            </w: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*</w:t>
            </w: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)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9E36FE" w14:textId="1204566B" w:rsidR="00507736" w:rsidRPr="0068506A" w:rsidRDefault="00507736" w:rsidP="00507736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</w:p>
        </w:tc>
      </w:tr>
      <w:tr w:rsidR="00507736" w:rsidRPr="0068506A" w14:paraId="6245D49E" w14:textId="77777777" w:rsidTr="00696B6C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E79BCAF" w14:textId="1D3F5CD3" w:rsidR="00507736" w:rsidRDefault="00507736" w:rsidP="00507736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修改时间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F485393" w14:textId="4383A61F" w:rsidR="00507736" w:rsidRPr="0068506A" w:rsidRDefault="001377F9" w:rsidP="00507736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140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4BB0B9C" w14:textId="6AA955C7" w:rsidR="00507736" w:rsidRPr="0068506A" w:rsidRDefault="00507736" w:rsidP="00507736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Date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B95E60" w14:textId="31655D9A" w:rsidR="00507736" w:rsidRPr="0068506A" w:rsidRDefault="00507736" w:rsidP="00507736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6668B5" w14:textId="320A8236" w:rsidR="00507736" w:rsidRPr="0068506A" w:rsidRDefault="00507736" w:rsidP="00507736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CBCDCF" w14:textId="73E6ED77" w:rsidR="00507736" w:rsidRPr="0068506A" w:rsidRDefault="00507736" w:rsidP="00507736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A340D0" w14:textId="67115E67" w:rsidR="00507736" w:rsidRPr="0068506A" w:rsidRDefault="00507736" w:rsidP="00507736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FA3165" w14:textId="77777777" w:rsidR="00507736" w:rsidRPr="0068506A" w:rsidRDefault="00507736" w:rsidP="00507736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</w:p>
        </w:tc>
      </w:tr>
      <w:tr w:rsidR="00507736" w:rsidRPr="0068506A" w14:paraId="60A3BCBD" w14:textId="77777777" w:rsidTr="00696B6C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BFAA4F0" w14:textId="290CB4FF" w:rsidR="00507736" w:rsidRPr="004D026E" w:rsidRDefault="00507736" w:rsidP="00507736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修改人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9966879" w14:textId="3AD21288" w:rsidR="00507736" w:rsidRPr="0068506A" w:rsidRDefault="001E6C49" w:rsidP="00507736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11</w:t>
            </w:r>
            <w:r w:rsidR="001377F9"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A32C944" w14:textId="1CB43DB6" w:rsidR="00507736" w:rsidRPr="0068506A" w:rsidRDefault="00507736" w:rsidP="00507736">
            <w:pPr>
              <w:pStyle w:val="a5"/>
              <w:snapToGrid w:val="0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Str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601156" w14:textId="50B8004E" w:rsidR="00507736" w:rsidRPr="0068506A" w:rsidRDefault="00507736" w:rsidP="00507736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861610" w14:textId="5006C4EB" w:rsidR="00507736" w:rsidRPr="0068506A" w:rsidRDefault="00507736" w:rsidP="00507736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094D8A" w14:textId="7AC2C7E8" w:rsidR="00507736" w:rsidRPr="0068506A" w:rsidRDefault="00507736" w:rsidP="00507736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F065FF" w14:textId="205F9253" w:rsidR="00507736" w:rsidRPr="0068506A" w:rsidRDefault="00507736" w:rsidP="00507736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85D0B0" w14:textId="77777777" w:rsidR="00507736" w:rsidRPr="0068506A" w:rsidRDefault="00507736" w:rsidP="00507736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507736" w:rsidRPr="0068506A" w14:paraId="0E53C7DE" w14:textId="77777777" w:rsidTr="00696B6C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48C7F79" w14:textId="7AECA528" w:rsidR="00507736" w:rsidRPr="008F0587" w:rsidRDefault="00507736" w:rsidP="00507736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8"/>
                <w:szCs w:val="18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8"/>
                <w:szCs w:val="18"/>
                <w:lang w:eastAsia="zh-CN"/>
              </w:rPr>
              <w:t>创建时间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D02EC26" w14:textId="22D5D798" w:rsidR="00507736" w:rsidRPr="008F0587" w:rsidRDefault="001377F9" w:rsidP="00507736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140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42A2135" w14:textId="150053A9" w:rsidR="00507736" w:rsidRPr="008F0587" w:rsidRDefault="00507736" w:rsidP="00507736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Date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48B8F5" w14:textId="541D0D9E" w:rsidR="00507736" w:rsidRPr="0068506A" w:rsidRDefault="00507736" w:rsidP="00507736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EC6C84" w14:textId="69C92EC4" w:rsidR="00507736" w:rsidRPr="0068506A" w:rsidRDefault="00507736" w:rsidP="00507736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0BD1CD" w14:textId="5DA7553B" w:rsidR="00507736" w:rsidRPr="0068506A" w:rsidRDefault="00507736" w:rsidP="00507736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7C9B1D" w14:textId="0D7D4C21" w:rsidR="00507736" w:rsidRPr="0068506A" w:rsidRDefault="00507736" w:rsidP="00507736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5761E8" w14:textId="77777777" w:rsidR="00507736" w:rsidRPr="0068506A" w:rsidRDefault="00507736" w:rsidP="00507736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507736" w:rsidRPr="00086D63" w14:paraId="201774A2" w14:textId="77777777" w:rsidTr="00696B6C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F27472C" w14:textId="6C2FA46A" w:rsidR="00507736" w:rsidRPr="008F0587" w:rsidRDefault="00507736" w:rsidP="00507736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8"/>
                <w:szCs w:val="18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8"/>
                <w:szCs w:val="18"/>
                <w:lang w:eastAsia="zh-CN"/>
              </w:rPr>
              <w:t>创建人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0E22D50" w14:textId="00C15C50" w:rsidR="00507736" w:rsidRPr="008F0587" w:rsidRDefault="001E6C49" w:rsidP="00507736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11</w:t>
            </w:r>
            <w:r w:rsidR="001377F9"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FF13718" w14:textId="30CE4901" w:rsidR="00507736" w:rsidRPr="008F0587" w:rsidRDefault="00507736" w:rsidP="00507736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Str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DB762D" w14:textId="041957FF" w:rsidR="00507736" w:rsidRPr="0068506A" w:rsidRDefault="00507736" w:rsidP="00507736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5169BF" w14:textId="4294A03E" w:rsidR="00507736" w:rsidRPr="0068506A" w:rsidRDefault="00507736" w:rsidP="00507736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52B694" w14:textId="0A0ADCFE" w:rsidR="00507736" w:rsidRPr="0068506A" w:rsidRDefault="00507736" w:rsidP="00507736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331EB7" w14:textId="1ADE3687" w:rsidR="00507736" w:rsidRPr="0068506A" w:rsidRDefault="00507736" w:rsidP="00507736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2E08E1" w14:textId="77777777" w:rsidR="00507736" w:rsidRPr="00086D63" w:rsidRDefault="00507736" w:rsidP="00507736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color w:val="FFFFFF" w:themeColor="background1"/>
                <w:sz w:val="16"/>
                <w:szCs w:val="16"/>
                <w:lang w:eastAsia="zh-CN"/>
              </w:rPr>
            </w:pPr>
          </w:p>
        </w:tc>
      </w:tr>
    </w:tbl>
    <w:p w14:paraId="114C304B" w14:textId="77777777" w:rsidR="00CE0D3D" w:rsidRPr="00857842" w:rsidRDefault="00CE0D3D" w:rsidP="00857842">
      <w:pPr>
        <w:rPr>
          <w:rFonts w:eastAsiaTheme="minorEastAsia"/>
          <w:lang w:eastAsia="zh-CN"/>
        </w:rPr>
      </w:pPr>
    </w:p>
    <w:p w14:paraId="622223BD" w14:textId="39C7256E" w:rsidR="000133E8" w:rsidRPr="00A20ABD" w:rsidRDefault="000133E8" w:rsidP="000133E8">
      <w:pPr>
        <w:pStyle w:val="Heading2"/>
        <w:ind w:left="0" w:firstLine="0"/>
        <w:rPr>
          <w:rFonts w:ascii="微软雅黑" w:eastAsia="微软雅黑" w:hAnsi="微软雅黑" w:cs="微软雅黑"/>
          <w:bCs/>
          <w:i w:val="0"/>
          <w:iCs/>
          <w:lang w:eastAsia="zh-CN"/>
        </w:rPr>
      </w:pPr>
      <w:bookmarkStart w:id="66" w:name="_Toc478575222"/>
      <w:r>
        <w:rPr>
          <w:rFonts w:ascii="微软雅黑" w:eastAsia="微软雅黑" w:hAnsi="微软雅黑" w:cs="微软雅黑" w:hint="eastAsia"/>
          <w:bCs/>
          <w:i w:val="0"/>
          <w:iCs/>
          <w:lang w:eastAsia="zh-CN"/>
        </w:rPr>
        <w:t>用户反馈</w:t>
      </w:r>
      <w:bookmarkEnd w:id="66"/>
    </w:p>
    <w:p w14:paraId="52C1F0B0" w14:textId="3D4B0EAD" w:rsidR="000133E8" w:rsidRDefault="00ED00E0" w:rsidP="000133E8">
      <w:pPr>
        <w:pStyle w:val="Heading3"/>
        <w:rPr>
          <w:rFonts w:ascii="微软雅黑" w:eastAsia="微软雅黑" w:hAnsi="微软雅黑" w:cs="微软雅黑"/>
          <w:i w:val="0"/>
          <w:lang w:eastAsia="zh-CN"/>
        </w:rPr>
      </w:pPr>
      <w:bookmarkStart w:id="67" w:name="_Toc478575223"/>
      <w:r>
        <w:rPr>
          <w:rFonts w:ascii="微软雅黑" w:eastAsia="微软雅黑" w:hAnsi="微软雅黑" w:cs="微软雅黑" w:hint="eastAsia"/>
          <w:i w:val="0"/>
          <w:lang w:eastAsia="zh-CN"/>
        </w:rPr>
        <w:t>用户反馈</w:t>
      </w:r>
      <w:bookmarkEnd w:id="67"/>
    </w:p>
    <w:tbl>
      <w:tblPr>
        <w:tblW w:w="8615" w:type="dxa"/>
        <w:tblInd w:w="565" w:type="dxa"/>
        <w:tblLayout w:type="fixed"/>
        <w:tblLook w:val="0000" w:firstRow="0" w:lastRow="0" w:firstColumn="0" w:lastColumn="0" w:noHBand="0" w:noVBand="0"/>
      </w:tblPr>
      <w:tblGrid>
        <w:gridCol w:w="1276"/>
        <w:gridCol w:w="709"/>
        <w:gridCol w:w="709"/>
        <w:gridCol w:w="49"/>
        <w:gridCol w:w="659"/>
        <w:gridCol w:w="75"/>
        <w:gridCol w:w="634"/>
        <w:gridCol w:w="100"/>
        <w:gridCol w:w="609"/>
        <w:gridCol w:w="125"/>
        <w:gridCol w:w="584"/>
        <w:gridCol w:w="150"/>
        <w:gridCol w:w="734"/>
        <w:gridCol w:w="734"/>
        <w:gridCol w:w="734"/>
        <w:gridCol w:w="734"/>
      </w:tblGrid>
      <w:tr w:rsidR="000133E8" w:rsidRPr="00BE0919" w14:paraId="34A9D0DD" w14:textId="77777777" w:rsidTr="00696B6C">
        <w:trPr>
          <w:cantSplit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14:paraId="753B6068" w14:textId="77777777" w:rsidR="000133E8" w:rsidRPr="00CD346B" w:rsidRDefault="000133E8" w:rsidP="00696B6C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 w:hint="eastAsia"/>
              </w:rPr>
              <w:t>页面名称</w:t>
            </w:r>
          </w:p>
        </w:tc>
        <w:tc>
          <w:tcPr>
            <w:tcW w:w="7339" w:type="dxa"/>
            <w:gridSpan w:val="1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1EE7922" w14:textId="225E0356" w:rsidR="000133E8" w:rsidRPr="00BE0919" w:rsidRDefault="00ED00E0" w:rsidP="00696B6C">
            <w:pPr>
              <w:pStyle w:val="a4"/>
              <w:snapToGrid w:val="0"/>
              <w:spacing w:after="120"/>
              <w:ind w:right="200"/>
              <w:jc w:val="left"/>
              <w:rPr>
                <w:rFonts w:ascii="微软雅黑" w:eastAsia="微软雅黑" w:hAnsi="微软雅黑"/>
                <w:sz w:val="20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0"/>
                <w:lang w:eastAsia="zh-CN"/>
              </w:rPr>
              <w:t>反馈记录</w:t>
            </w:r>
            <w:r w:rsidR="000133E8">
              <w:rPr>
                <w:rFonts w:ascii="微软雅黑" w:eastAsia="微软雅黑" w:hAnsi="微软雅黑" w:hint="eastAsia"/>
                <w:sz w:val="20"/>
                <w:lang w:eastAsia="zh-CN"/>
              </w:rPr>
              <w:t>列表</w:t>
            </w:r>
          </w:p>
        </w:tc>
      </w:tr>
      <w:tr w:rsidR="000133E8" w14:paraId="201D2395" w14:textId="77777777" w:rsidTr="00696B6C">
        <w:trPr>
          <w:cantSplit/>
          <w:trHeight w:val="381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14:paraId="71BE7B03" w14:textId="77777777" w:rsidR="000133E8" w:rsidRDefault="000133E8" w:rsidP="00696B6C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 w:hint="eastAsia"/>
              </w:rPr>
              <w:t>描述</w:t>
            </w:r>
          </w:p>
        </w:tc>
        <w:tc>
          <w:tcPr>
            <w:tcW w:w="7339" w:type="dxa"/>
            <w:gridSpan w:val="1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38212EF" w14:textId="79134813" w:rsidR="000133E8" w:rsidRDefault="00ED00E0" w:rsidP="00696B6C">
            <w:pPr>
              <w:pStyle w:val="a4"/>
              <w:snapToGrid w:val="0"/>
              <w:spacing w:after="120"/>
              <w:ind w:right="200"/>
              <w:jc w:val="left"/>
              <w:rPr>
                <w:rFonts w:ascii="微软雅黑" w:eastAsia="微软雅黑" w:hAnsi="微软雅黑"/>
                <w:sz w:val="20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0"/>
                <w:lang w:eastAsia="zh-CN"/>
              </w:rPr>
              <w:t>显示所有用户反馈</w:t>
            </w:r>
            <w:r w:rsidR="000133E8">
              <w:rPr>
                <w:rFonts w:ascii="微软雅黑" w:eastAsia="微软雅黑" w:hAnsi="微软雅黑" w:hint="eastAsia"/>
                <w:sz w:val="20"/>
                <w:lang w:eastAsia="zh-CN"/>
              </w:rPr>
              <w:t>信息</w:t>
            </w:r>
          </w:p>
        </w:tc>
      </w:tr>
      <w:tr w:rsidR="000133E8" w:rsidRPr="00BE0919" w14:paraId="380AA4B1" w14:textId="77777777" w:rsidTr="00696B6C">
        <w:trPr>
          <w:cantSplit/>
          <w:trHeight w:val="381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14:paraId="18EACCEB" w14:textId="77777777" w:rsidR="000133E8" w:rsidRPr="00CD346B" w:rsidRDefault="000133E8" w:rsidP="00696B6C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 w:hint="eastAsia"/>
              </w:rPr>
              <w:t>页面类型</w:t>
            </w:r>
          </w:p>
        </w:tc>
        <w:tc>
          <w:tcPr>
            <w:tcW w:w="7339" w:type="dxa"/>
            <w:gridSpan w:val="1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2C41949" w14:textId="77777777" w:rsidR="000133E8" w:rsidRPr="00BE0919" w:rsidRDefault="000133E8" w:rsidP="00696B6C">
            <w:pPr>
              <w:pStyle w:val="a4"/>
              <w:snapToGrid w:val="0"/>
              <w:spacing w:after="120"/>
              <w:ind w:right="200"/>
              <w:jc w:val="left"/>
              <w:rPr>
                <w:rFonts w:ascii="微软雅黑" w:eastAsia="微软雅黑" w:hAnsi="微软雅黑"/>
                <w:sz w:val="20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0"/>
                <w:lang w:eastAsia="zh-CN"/>
              </w:rPr>
              <w:t>列表</w:t>
            </w:r>
          </w:p>
        </w:tc>
      </w:tr>
      <w:tr w:rsidR="000133E8" w:rsidRPr="004D026E" w14:paraId="59AB8211" w14:textId="77777777" w:rsidTr="00696B6C">
        <w:trPr>
          <w:cantSplit/>
          <w:trHeight w:val="353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14:paraId="0B5CE35D" w14:textId="77777777" w:rsidR="000133E8" w:rsidRPr="00CD346B" w:rsidRDefault="000133E8" w:rsidP="00696B6C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lang w:eastAsia="zh-HK"/>
              </w:rPr>
            </w:pPr>
            <w:r>
              <w:rPr>
                <w:rFonts w:ascii="Arial Unicode MS" w:eastAsia="Arial Unicode MS" w:hAnsi="Arial Unicode MS" w:cs="Arial Unicode MS" w:hint="eastAsia"/>
                <w:lang w:eastAsia="zh-HK"/>
              </w:rPr>
              <w:t>工具栏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58B0EBA" w14:textId="77777777" w:rsidR="000133E8" w:rsidRPr="004D026E" w:rsidRDefault="000133E8" w:rsidP="00696B6C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</w:p>
        </w:tc>
        <w:tc>
          <w:tcPr>
            <w:tcW w:w="75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2C0A1EE" w14:textId="77777777" w:rsidR="000133E8" w:rsidRPr="004D026E" w:rsidRDefault="000133E8" w:rsidP="00696B6C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</w:p>
        </w:tc>
        <w:tc>
          <w:tcPr>
            <w:tcW w:w="7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310EF50" w14:textId="77777777" w:rsidR="000133E8" w:rsidRPr="004D026E" w:rsidRDefault="000133E8" w:rsidP="00696B6C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</w:p>
        </w:tc>
        <w:tc>
          <w:tcPr>
            <w:tcW w:w="7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B9D7AE" w14:textId="77777777" w:rsidR="000133E8" w:rsidRPr="004D026E" w:rsidRDefault="000133E8" w:rsidP="00696B6C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</w:p>
        </w:tc>
        <w:tc>
          <w:tcPr>
            <w:tcW w:w="7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39425B8" w14:textId="77777777" w:rsidR="000133E8" w:rsidRPr="004D026E" w:rsidRDefault="000133E8" w:rsidP="00696B6C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  <w:lang w:eastAsia="zh-CN"/>
              </w:rPr>
              <w:t>详</w:t>
            </w:r>
          </w:p>
        </w:tc>
        <w:tc>
          <w:tcPr>
            <w:tcW w:w="7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577F941" w14:textId="77777777" w:rsidR="000133E8" w:rsidRPr="00137159" w:rsidRDefault="000133E8" w:rsidP="00696B6C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color w:val="A6A6A6" w:themeColor="background1" w:themeShade="A6"/>
                <w:sz w:val="16"/>
                <w:szCs w:val="16"/>
                <w:lang w:eastAsia="zh-CN"/>
              </w:rPr>
            </w:pPr>
            <w:r w:rsidRPr="00137159">
              <w:rPr>
                <w:rFonts w:ascii="微软雅黑" w:eastAsia="微软雅黑" w:hAnsi="微软雅黑" w:hint="eastAsia"/>
                <w:color w:val="A6A6A6" w:themeColor="background1" w:themeShade="A6"/>
                <w:sz w:val="16"/>
                <w:szCs w:val="16"/>
                <w:lang w:eastAsia="zh-CN"/>
              </w:rPr>
              <w:t>增</w:t>
            </w:r>
          </w:p>
        </w:tc>
        <w:tc>
          <w:tcPr>
            <w:tcW w:w="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6A224A8" w14:textId="77777777" w:rsidR="000133E8" w:rsidRPr="00137159" w:rsidRDefault="000133E8" w:rsidP="00696B6C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color w:val="A6A6A6" w:themeColor="background1" w:themeShade="A6"/>
                <w:sz w:val="16"/>
                <w:szCs w:val="16"/>
                <w:lang w:eastAsia="zh-CN"/>
              </w:rPr>
            </w:pPr>
            <w:r w:rsidRPr="00067DFC">
              <w:rPr>
                <w:rFonts w:ascii="微软雅黑" w:eastAsia="微软雅黑" w:hAnsi="微软雅黑" w:hint="eastAsia"/>
                <w:sz w:val="16"/>
                <w:szCs w:val="16"/>
                <w:lang w:eastAsia="zh-CN"/>
              </w:rPr>
              <w:t>改</w:t>
            </w:r>
          </w:p>
        </w:tc>
        <w:tc>
          <w:tcPr>
            <w:tcW w:w="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5650630" w14:textId="77777777" w:rsidR="000133E8" w:rsidRPr="00137159" w:rsidRDefault="000133E8" w:rsidP="00696B6C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color w:val="A6A6A6" w:themeColor="background1" w:themeShade="A6"/>
                <w:sz w:val="16"/>
                <w:szCs w:val="16"/>
                <w:lang w:eastAsia="zh-CN"/>
              </w:rPr>
            </w:pPr>
            <w:r w:rsidRPr="00137159">
              <w:rPr>
                <w:rFonts w:ascii="微软雅黑" w:eastAsia="微软雅黑" w:hAnsi="微软雅黑" w:hint="eastAsia"/>
                <w:color w:val="A6A6A6" w:themeColor="background1" w:themeShade="A6"/>
                <w:sz w:val="16"/>
                <w:szCs w:val="16"/>
                <w:lang w:eastAsia="zh-CN"/>
              </w:rPr>
              <w:t>删</w:t>
            </w:r>
          </w:p>
        </w:tc>
        <w:tc>
          <w:tcPr>
            <w:tcW w:w="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AB5260" w14:textId="77777777" w:rsidR="000133E8" w:rsidRPr="004D026E" w:rsidRDefault="000133E8" w:rsidP="00696B6C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  <w:lang w:eastAsia="zh-CN"/>
              </w:rPr>
              <w:t>设</w:t>
            </w:r>
          </w:p>
        </w:tc>
        <w:tc>
          <w:tcPr>
            <w:tcW w:w="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A841F25" w14:textId="77777777" w:rsidR="000133E8" w:rsidRPr="004D026E" w:rsidRDefault="000133E8" w:rsidP="00696B6C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  <w:lang w:eastAsia="zh-CN"/>
              </w:rPr>
              <w:t>查</w:t>
            </w:r>
          </w:p>
        </w:tc>
      </w:tr>
      <w:tr w:rsidR="000133E8" w:rsidRPr="003C5BB6" w14:paraId="334FFD99" w14:textId="77777777" w:rsidTr="00696B6C">
        <w:trPr>
          <w:cantSplit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 w:themeFill="background1" w:themeFillShade="F2"/>
            <w:vAlign w:val="center"/>
          </w:tcPr>
          <w:p w14:paraId="23A9A5C9" w14:textId="77777777" w:rsidR="000133E8" w:rsidRDefault="000133E8" w:rsidP="00696B6C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Cs w:val="0"/>
                <w:iCs/>
                <w:sz w:val="20"/>
                <w:lang w:eastAsia="zh-CN"/>
              </w:rPr>
            </w:pPr>
            <w:r>
              <w:rPr>
                <w:rFonts w:ascii="Arial Unicode MS" w:eastAsia="Arial Unicode MS" w:hAnsi="Arial Unicode MS" w:cs="Arial Unicode MS" w:hint="eastAsia"/>
                <w:bCs w:val="0"/>
                <w:iCs/>
                <w:sz w:val="20"/>
                <w:lang w:eastAsia="zh-CN"/>
              </w:rPr>
              <w:t>其它要求</w:t>
            </w:r>
          </w:p>
        </w:tc>
        <w:tc>
          <w:tcPr>
            <w:tcW w:w="7339" w:type="dxa"/>
            <w:gridSpan w:val="1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49E12B" w14:textId="77777777" w:rsidR="000133E8" w:rsidRPr="003C5BB6" w:rsidRDefault="000133E8" w:rsidP="00696B6C">
            <w:pPr>
              <w:pStyle w:val="a4"/>
              <w:snapToGrid w:val="0"/>
              <w:spacing w:after="120"/>
              <w:ind w:right="200"/>
              <w:jc w:val="left"/>
              <w:rPr>
                <w:rFonts w:ascii="微软雅黑" w:eastAsia="微软雅黑" w:hAnsi="微软雅黑"/>
                <w:iCs/>
                <w:kern w:val="0"/>
                <w:sz w:val="20"/>
                <w:lang w:eastAsia="zh-CN"/>
              </w:rPr>
            </w:pPr>
          </w:p>
        </w:tc>
      </w:tr>
      <w:tr w:rsidR="000133E8" w:rsidRPr="0057535E" w14:paraId="668ABC29" w14:textId="77777777" w:rsidTr="00696B6C">
        <w:trPr>
          <w:cantSplit/>
          <w:trHeight w:val="450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14:paraId="1EC09B4B" w14:textId="77777777" w:rsidR="000133E8" w:rsidRPr="0057535E" w:rsidRDefault="000133E8" w:rsidP="00696B6C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列名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14:paraId="5E125560" w14:textId="77777777" w:rsidR="000133E8" w:rsidRPr="0057535E" w:rsidRDefault="000133E8" w:rsidP="00696B6C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宽度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14:paraId="00622882" w14:textId="77777777" w:rsidR="000133E8" w:rsidRPr="0057535E" w:rsidRDefault="000133E8" w:rsidP="00696B6C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显示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50B8B487" w14:textId="77777777" w:rsidR="000133E8" w:rsidRPr="0057535E" w:rsidRDefault="000133E8" w:rsidP="00696B6C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排序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58F28CD0" w14:textId="77777777" w:rsidR="000133E8" w:rsidRPr="0057535E" w:rsidRDefault="000133E8" w:rsidP="00696B6C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搜索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6C10F3C2" w14:textId="77777777" w:rsidR="000133E8" w:rsidRPr="0057535E" w:rsidRDefault="000133E8" w:rsidP="00696B6C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新增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61643E67" w14:textId="77777777" w:rsidR="000133E8" w:rsidRPr="0057535E" w:rsidRDefault="000133E8" w:rsidP="00696B6C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编辑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5DBAE908" w14:textId="77777777" w:rsidR="000133E8" w:rsidRPr="0057535E" w:rsidRDefault="000133E8" w:rsidP="00696B6C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约束</w:t>
            </w:r>
            <w:r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备注</w:t>
            </w:r>
          </w:p>
        </w:tc>
      </w:tr>
      <w:tr w:rsidR="001C011D" w:rsidRPr="0068506A" w14:paraId="5A34A74B" w14:textId="77777777" w:rsidTr="00696B6C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3614C14" w14:textId="6788F0C7" w:rsidR="001C011D" w:rsidRPr="004D026E" w:rsidRDefault="001C011D" w:rsidP="001C011D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编号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6B09DA3" w14:textId="16FF6E90" w:rsidR="001C011D" w:rsidRPr="0068506A" w:rsidRDefault="00322C95" w:rsidP="001C011D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60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09C7883" w14:textId="191A478A" w:rsidR="001C011D" w:rsidRPr="0068506A" w:rsidRDefault="001C011D" w:rsidP="001C011D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Num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C834FF" w14:textId="2FCE0AC1" w:rsidR="001C011D" w:rsidRPr="0068506A" w:rsidRDefault="001C011D" w:rsidP="001C011D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&lt;&gt;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A5FAC5" w14:textId="6D8ADD9B" w:rsidR="001C011D" w:rsidRPr="0068506A" w:rsidRDefault="001C011D" w:rsidP="001C011D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923321" w14:textId="5007971B" w:rsidR="001C011D" w:rsidRPr="0068506A" w:rsidRDefault="001C011D" w:rsidP="001C011D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C0517B" w14:textId="634466B3" w:rsidR="001C011D" w:rsidRPr="0068506A" w:rsidRDefault="001C011D" w:rsidP="001C011D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02A304" w14:textId="77777777" w:rsidR="001C011D" w:rsidRPr="0068506A" w:rsidRDefault="001C011D" w:rsidP="001C011D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</w:p>
        </w:tc>
      </w:tr>
      <w:tr w:rsidR="001C011D" w:rsidRPr="0068506A" w14:paraId="2113105C" w14:textId="77777777" w:rsidTr="00696B6C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102D618" w14:textId="0D193E5C" w:rsidR="001C011D" w:rsidRPr="004D026E" w:rsidRDefault="001C011D" w:rsidP="001C011D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用户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4DC1522" w14:textId="2CBEF9EA" w:rsidR="001C011D" w:rsidRPr="0068506A" w:rsidRDefault="00E7240F" w:rsidP="001C011D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110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A239EF5" w14:textId="445FDDBD" w:rsidR="001C011D" w:rsidRPr="0068506A" w:rsidRDefault="001C011D" w:rsidP="001C011D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Num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95DC2B" w14:textId="4FCF9B4F" w:rsidR="001C011D" w:rsidRPr="0068506A" w:rsidRDefault="001C011D" w:rsidP="001C011D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2C3C2F" w14:textId="12738DE0" w:rsidR="001C011D" w:rsidRPr="0068506A" w:rsidRDefault="001C011D" w:rsidP="001C011D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IN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0D9364" w14:textId="4E3CD793" w:rsidR="001C011D" w:rsidRPr="0068506A" w:rsidRDefault="001C011D" w:rsidP="001C011D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DC45A2" w14:textId="5224BF83" w:rsidR="001C011D" w:rsidRPr="0068506A" w:rsidRDefault="001C011D" w:rsidP="001C011D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683DAF" w14:textId="77777777" w:rsidR="001C011D" w:rsidRPr="0068506A" w:rsidRDefault="001C011D" w:rsidP="001C011D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</w:p>
        </w:tc>
      </w:tr>
      <w:tr w:rsidR="001C011D" w:rsidRPr="0068506A" w14:paraId="60AADD0C" w14:textId="77777777" w:rsidTr="00555EB4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3674C38" w14:textId="4A1C3C1C" w:rsidR="001C011D" w:rsidRDefault="001C011D" w:rsidP="001C011D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状态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CE40664" w14:textId="2705D22B" w:rsidR="001C011D" w:rsidRPr="0068506A" w:rsidRDefault="00322C95" w:rsidP="001C011D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80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2D60285" w14:textId="46B5F1D6" w:rsidR="001C011D" w:rsidRPr="0068506A" w:rsidRDefault="001C011D" w:rsidP="001C011D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 w:rsidRPr="00555EB4">
              <w:rPr>
                <w:rFonts w:ascii="微软雅黑" w:eastAsia="微软雅黑" w:hAnsi="微软雅黑" w:hint="eastAsia"/>
                <w:b w:val="0"/>
                <w:color w:val="FFFFFF" w:themeColor="background1"/>
                <w:sz w:val="16"/>
                <w:szCs w:val="16"/>
                <w:lang w:eastAsia="zh-CN"/>
              </w:rPr>
              <w:t>Str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2B7A23" w14:textId="3DEAAA44" w:rsidR="001C011D" w:rsidRPr="0068506A" w:rsidRDefault="001C011D" w:rsidP="001C011D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F9780B" w14:textId="72F4BF61" w:rsidR="001C011D" w:rsidRPr="0068506A" w:rsidRDefault="001C011D" w:rsidP="001C011D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SEL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7F03FB" w14:textId="0F270A68" w:rsidR="001C011D" w:rsidRPr="0068506A" w:rsidRDefault="001C011D" w:rsidP="001C011D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C880AF" w14:textId="539E20C2" w:rsidR="001C011D" w:rsidRPr="0068506A" w:rsidRDefault="00E84982" w:rsidP="001C011D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SEL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FDA4E0" w14:textId="13C455BD" w:rsidR="001C011D" w:rsidRPr="0068506A" w:rsidRDefault="004E395C" w:rsidP="001C011D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 w:rsidRPr="00555EB4">
              <w:rPr>
                <w:rFonts w:ascii="微软雅黑" w:eastAsia="微软雅黑" w:hAnsi="微软雅黑" w:hint="eastAsia"/>
                <w:b w:val="0"/>
                <w:color w:val="FFFFFF" w:themeColor="background1"/>
                <w:sz w:val="16"/>
                <w:szCs w:val="16"/>
                <w:highlight w:val="red"/>
                <w:lang w:eastAsia="zh-CN"/>
              </w:rPr>
              <w:t>等待处理 / 已提交处理 / 处理已完成</w:t>
            </w:r>
          </w:p>
        </w:tc>
      </w:tr>
      <w:tr w:rsidR="001C011D" w:rsidRPr="0068506A" w14:paraId="293E61BF" w14:textId="77777777" w:rsidTr="00696B6C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5EEEDA1" w14:textId="13AC34A5" w:rsidR="001C011D" w:rsidRPr="008F0587" w:rsidRDefault="001C011D" w:rsidP="001C011D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8"/>
                <w:szCs w:val="18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8"/>
                <w:szCs w:val="18"/>
                <w:lang w:eastAsia="zh-CN"/>
              </w:rPr>
              <w:t>类型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A1EEBEB" w14:textId="5D116DAA" w:rsidR="001C011D" w:rsidRPr="008F0587" w:rsidRDefault="00E7240F" w:rsidP="001C011D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110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F4D5336" w14:textId="1005841C" w:rsidR="001C011D" w:rsidRPr="008F0587" w:rsidRDefault="001C011D" w:rsidP="001C011D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Str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7E2B57" w14:textId="22F066DD" w:rsidR="001C011D" w:rsidRPr="0068506A" w:rsidRDefault="001C011D" w:rsidP="001C011D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517195" w14:textId="2BF6DBD7" w:rsidR="001C011D" w:rsidRPr="0068506A" w:rsidRDefault="001C011D" w:rsidP="001C011D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SEL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7F5E2F" w14:textId="67C6EFC0" w:rsidR="001C011D" w:rsidRPr="0068506A" w:rsidRDefault="001C011D" w:rsidP="001C011D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4D10FC" w14:textId="6950D066" w:rsidR="001C011D" w:rsidRPr="0068506A" w:rsidRDefault="001C011D" w:rsidP="001C011D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623942" w14:textId="77777777" w:rsidR="00454966" w:rsidRDefault="00454966" w:rsidP="00454966">
            <w:r>
              <w:rPr>
                <w:rFonts w:ascii="微软雅黑" w:eastAsia="微软雅黑" w:hAnsi="微软雅黑" w:hint="eastAsia"/>
                <w:b/>
                <w:sz w:val="16"/>
                <w:szCs w:val="16"/>
                <w:lang w:eastAsia="zh-CN"/>
              </w:rPr>
              <w:t>ViFi硬件</w:t>
            </w:r>
            <w:r>
              <w:rPr>
                <w:rFonts w:ascii="微软雅黑" w:eastAsia="微软雅黑" w:hAnsi="微软雅黑" w:hint="eastAsia"/>
                <w:b/>
                <w:sz w:val="16"/>
                <w:szCs w:val="16"/>
              </w:rPr>
              <w:t xml:space="preserve"> / </w:t>
            </w:r>
            <w:r>
              <w:rPr>
                <w:rFonts w:ascii="微软雅黑" w:eastAsia="微软雅黑" w:hAnsi="微软雅黑" w:hint="eastAsia"/>
                <w:b/>
                <w:sz w:val="16"/>
                <w:szCs w:val="16"/>
                <w:lang w:eastAsia="zh-CN"/>
              </w:rPr>
              <w:t>ViFi</w:t>
            </w:r>
            <w:r>
              <w:rPr>
                <w:rFonts w:ascii="微软雅黑" w:eastAsia="微软雅黑" w:hAnsi="微软雅黑" w:hint="eastAsia"/>
                <w:b/>
                <w:sz w:val="16"/>
                <w:szCs w:val="16"/>
              </w:rPr>
              <w:t xml:space="preserve">固件 / </w:t>
            </w:r>
            <w:r>
              <w:rPr>
                <w:rFonts w:ascii="微软雅黑" w:eastAsia="微软雅黑" w:hAnsi="微软雅黑" w:hint="eastAsia"/>
                <w:b/>
                <w:sz w:val="16"/>
                <w:szCs w:val="16"/>
                <w:lang w:eastAsia="zh-CN"/>
              </w:rPr>
              <w:t>ViFi</w:t>
            </w:r>
            <w:r>
              <w:rPr>
                <w:rFonts w:ascii="微软雅黑" w:eastAsia="微软雅黑" w:hAnsi="微软雅黑" w:hint="eastAsia"/>
                <w:b/>
                <w:sz w:val="16"/>
                <w:szCs w:val="16"/>
              </w:rPr>
              <w:t xml:space="preserve">系统 / </w:t>
            </w:r>
            <w:r>
              <w:rPr>
                <w:rFonts w:ascii="微软雅黑" w:eastAsia="微软雅黑" w:hAnsi="微软雅黑"/>
                <w:b/>
                <w:sz w:val="16"/>
                <w:szCs w:val="16"/>
              </w:rPr>
              <w:t>A</w:t>
            </w:r>
            <w:r>
              <w:rPr>
                <w:rFonts w:ascii="微软雅黑" w:eastAsia="微软雅黑" w:hAnsi="微软雅黑" w:hint="eastAsia"/>
                <w:b/>
                <w:sz w:val="16"/>
                <w:szCs w:val="16"/>
                <w:lang w:eastAsia="zh-CN"/>
              </w:rPr>
              <w:t>ndroid</w:t>
            </w:r>
            <w:r>
              <w:rPr>
                <w:rFonts w:ascii="微软雅黑" w:eastAsia="微软雅黑" w:hAnsi="微软雅黑"/>
                <w:b/>
                <w:sz w:val="16"/>
                <w:szCs w:val="16"/>
              </w:rPr>
              <w:t xml:space="preserve"> APP </w:t>
            </w:r>
            <w:r>
              <w:rPr>
                <w:rFonts w:ascii="微软雅黑" w:eastAsia="微软雅黑" w:hAnsi="微软雅黑" w:hint="eastAsia"/>
                <w:b/>
                <w:sz w:val="16"/>
                <w:szCs w:val="16"/>
              </w:rPr>
              <w:t>/ I</w:t>
            </w:r>
            <w:r>
              <w:rPr>
                <w:rFonts w:ascii="微软雅黑" w:eastAsia="微软雅黑" w:hAnsi="微软雅黑" w:hint="eastAsia"/>
                <w:b/>
                <w:sz w:val="16"/>
                <w:szCs w:val="16"/>
                <w:lang w:eastAsia="zh-CN"/>
              </w:rPr>
              <w:t>os</w:t>
            </w:r>
            <w:r>
              <w:rPr>
                <w:rFonts w:ascii="微软雅黑" w:eastAsia="微软雅黑" w:hAnsi="微软雅黑"/>
                <w:b/>
                <w:sz w:val="16"/>
                <w:szCs w:val="16"/>
              </w:rPr>
              <w:t xml:space="preserve"> APP / VRSWS / VNS</w:t>
            </w:r>
            <w:r>
              <w:rPr>
                <w:rFonts w:ascii="微软雅黑" w:eastAsia="微软雅黑" w:hAnsi="微软雅黑" w:hint="eastAsia"/>
                <w:b/>
                <w:sz w:val="16"/>
                <w:szCs w:val="16"/>
              </w:rPr>
              <w:t>管理系统 /</w:t>
            </w:r>
            <w:r>
              <w:rPr>
                <w:rFonts w:ascii="微软雅黑" w:eastAsia="微软雅黑" w:hAnsi="微软雅黑"/>
                <w:b/>
                <w:sz w:val="16"/>
                <w:szCs w:val="16"/>
              </w:rPr>
              <w:t xml:space="preserve"> VNS</w:t>
            </w:r>
            <w:r>
              <w:rPr>
                <w:rFonts w:ascii="微软雅黑" w:eastAsia="微软雅黑" w:hAnsi="微软雅黑" w:hint="eastAsia"/>
                <w:b/>
                <w:sz w:val="16"/>
                <w:szCs w:val="16"/>
              </w:rPr>
              <w:t>用户WEB UI / VNS计费服务</w:t>
            </w:r>
          </w:p>
          <w:p w14:paraId="7E915A33" w14:textId="6220B23A" w:rsidR="001C011D" w:rsidRPr="0068506A" w:rsidRDefault="001C011D" w:rsidP="001C011D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</w:p>
        </w:tc>
      </w:tr>
      <w:tr w:rsidR="001C011D" w:rsidRPr="0068506A" w14:paraId="4EAD2E5F" w14:textId="77777777" w:rsidTr="00696B6C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938A2BE" w14:textId="3434376F" w:rsidR="001C011D" w:rsidRPr="008F0587" w:rsidRDefault="001C011D" w:rsidP="001C011D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8"/>
                <w:szCs w:val="18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8"/>
                <w:szCs w:val="18"/>
                <w:lang w:eastAsia="zh-CN"/>
              </w:rPr>
              <w:t>版本号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CC8425D" w14:textId="1D82F82F" w:rsidR="001C011D" w:rsidRPr="008F0587" w:rsidRDefault="00E7240F" w:rsidP="001C011D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80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9A6E6D7" w14:textId="2AEC6AC2" w:rsidR="001C011D" w:rsidRPr="008F0587" w:rsidRDefault="001C011D" w:rsidP="001C011D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Num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F2A616" w14:textId="11024E2E" w:rsidR="001C011D" w:rsidRPr="0068506A" w:rsidRDefault="001C011D" w:rsidP="001C011D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DA8DFB" w14:textId="11CE4CC4" w:rsidR="001C011D" w:rsidRPr="0068506A" w:rsidRDefault="001C011D" w:rsidP="001C011D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85B6EB" w14:textId="55E88CE3" w:rsidR="001C011D" w:rsidRPr="0068506A" w:rsidRDefault="001C011D" w:rsidP="001C011D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C71BF4" w14:textId="5C57BE82" w:rsidR="001C011D" w:rsidRPr="0068506A" w:rsidRDefault="001C011D" w:rsidP="001C011D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883D86" w14:textId="77777777" w:rsidR="001C011D" w:rsidRPr="0068506A" w:rsidRDefault="001C011D" w:rsidP="001C011D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</w:p>
        </w:tc>
      </w:tr>
      <w:tr w:rsidR="001C011D" w:rsidRPr="0068506A" w14:paraId="2355A887" w14:textId="77777777" w:rsidTr="00A20ABD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4D8D38B" w14:textId="38DB94B5" w:rsidR="001C011D" w:rsidRPr="004D026E" w:rsidRDefault="001C011D" w:rsidP="001C011D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标题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D385DF3" w14:textId="2A78057F" w:rsidR="001C011D" w:rsidRPr="0068506A" w:rsidRDefault="00E7240F" w:rsidP="001C011D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80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679270B" w14:textId="4733B7CC" w:rsidR="001C011D" w:rsidRPr="0068506A" w:rsidRDefault="001C011D" w:rsidP="001C011D">
            <w:pPr>
              <w:pStyle w:val="a5"/>
              <w:snapToGrid w:val="0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Str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DB9CE7" w14:textId="311B9E20" w:rsidR="001C011D" w:rsidRPr="0068506A" w:rsidRDefault="001C011D" w:rsidP="001C011D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1EFD78" w14:textId="4A89261D" w:rsidR="001C011D" w:rsidRPr="0068506A" w:rsidRDefault="001C011D" w:rsidP="001C011D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EEBD3C" w14:textId="5571CF22" w:rsidR="001C011D" w:rsidRPr="0068506A" w:rsidRDefault="001C011D" w:rsidP="001C011D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DE7C11" w14:textId="2D3458D2" w:rsidR="001C011D" w:rsidRPr="0068506A" w:rsidRDefault="001C011D" w:rsidP="001C011D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4A66C6" w14:textId="6B30D5EE" w:rsidR="001C011D" w:rsidRPr="0068506A" w:rsidRDefault="001C011D" w:rsidP="001C011D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1C011D" w:rsidRPr="0068506A" w14:paraId="15AFB38F" w14:textId="77777777" w:rsidTr="00696B6C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82EFA6B" w14:textId="2E43C771" w:rsidR="001C011D" w:rsidRPr="004D026E" w:rsidRDefault="001C011D" w:rsidP="001C011D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反馈内容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D499744" w14:textId="3EB64449" w:rsidR="001C011D" w:rsidRPr="0068506A" w:rsidRDefault="00E7240F" w:rsidP="001C011D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200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B3CCE9C" w14:textId="03B1C919" w:rsidR="001C011D" w:rsidRPr="0068506A" w:rsidRDefault="001C011D" w:rsidP="001C011D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Str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CF3EBD" w14:textId="4F9AA07A" w:rsidR="001C011D" w:rsidRPr="0068506A" w:rsidRDefault="001C011D" w:rsidP="001C011D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A6D378" w14:textId="1D05C2FC" w:rsidR="001C011D" w:rsidRPr="0068506A" w:rsidRDefault="001C011D" w:rsidP="001C011D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IN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0B7145" w14:textId="1865F431" w:rsidR="001C011D" w:rsidRPr="0068506A" w:rsidRDefault="001C011D" w:rsidP="001C011D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053344" w14:textId="2F72BE3F" w:rsidR="001C011D" w:rsidRPr="0068506A" w:rsidRDefault="001C011D" w:rsidP="001C011D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8C9151" w14:textId="082F0FAF" w:rsidR="001C011D" w:rsidRPr="0068506A" w:rsidRDefault="001C011D" w:rsidP="001C011D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1C011D" w:rsidRPr="0068506A" w14:paraId="30BCC8A1" w14:textId="77777777" w:rsidTr="00454966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088346B" w14:textId="508FE592" w:rsidR="001C011D" w:rsidRPr="004D026E" w:rsidRDefault="001C011D" w:rsidP="001C011D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附件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44F9A94" w14:textId="1F8C8E16" w:rsidR="001C011D" w:rsidRPr="0068506A" w:rsidRDefault="00E7240F" w:rsidP="001C011D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80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00"/>
          </w:tcPr>
          <w:p w14:paraId="0CE9F1F7" w14:textId="6AA827DC" w:rsidR="001C011D" w:rsidRPr="0068506A" w:rsidRDefault="001C011D" w:rsidP="001C011D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F44E2D" w14:textId="52C42064" w:rsidR="001C011D" w:rsidRPr="0068506A" w:rsidRDefault="001C011D" w:rsidP="001C011D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67C5BB" w14:textId="40C03390" w:rsidR="001C011D" w:rsidRPr="0068506A" w:rsidRDefault="001C011D" w:rsidP="001C011D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193EF3" w14:textId="1A55C190" w:rsidR="001C011D" w:rsidRPr="0068506A" w:rsidRDefault="001C011D" w:rsidP="001C011D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90A39B" w14:textId="5FF93943" w:rsidR="001C011D" w:rsidRPr="0068506A" w:rsidRDefault="001C011D" w:rsidP="001C011D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E1350B" w14:textId="77777777" w:rsidR="001C011D" w:rsidRPr="00086D63" w:rsidRDefault="001C011D" w:rsidP="001C011D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color w:val="FFFFFF" w:themeColor="background1"/>
                <w:sz w:val="16"/>
                <w:szCs w:val="16"/>
                <w:lang w:eastAsia="zh-CN"/>
              </w:rPr>
            </w:pPr>
          </w:p>
        </w:tc>
      </w:tr>
      <w:tr w:rsidR="001C011D" w:rsidRPr="0068506A" w14:paraId="2DC4B59D" w14:textId="77777777" w:rsidTr="00696B6C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56995F7" w14:textId="293458D7" w:rsidR="001C011D" w:rsidRDefault="001C011D" w:rsidP="001C011D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创建时间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EAAF787" w14:textId="6588CA4C" w:rsidR="001C011D" w:rsidRPr="0068506A" w:rsidRDefault="00E7240F" w:rsidP="001C011D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140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FE6C4DF" w14:textId="27A124AC" w:rsidR="001C011D" w:rsidRDefault="001C011D" w:rsidP="001C011D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Date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1B55C9" w14:textId="491B7951" w:rsidR="001C011D" w:rsidRDefault="001C011D" w:rsidP="001C011D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B6D164" w14:textId="70321AA5" w:rsidR="001C011D" w:rsidRDefault="001C011D" w:rsidP="001C011D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8BCD36" w14:textId="66EF68E8" w:rsidR="001C011D" w:rsidRDefault="001C011D" w:rsidP="001C011D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4C48F7" w14:textId="7716ADBE" w:rsidR="001C011D" w:rsidRDefault="001C011D" w:rsidP="001C011D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97F5FD" w14:textId="48805EA5" w:rsidR="001C011D" w:rsidRPr="0068506A" w:rsidRDefault="001C011D" w:rsidP="001C011D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1C011D" w:rsidRPr="0068506A" w14:paraId="4FE9CE8C" w14:textId="77777777" w:rsidTr="00696B6C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E78258B" w14:textId="6C708BCE" w:rsidR="001C011D" w:rsidRPr="008F0587" w:rsidRDefault="001C011D" w:rsidP="001C011D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8"/>
                <w:szCs w:val="18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8"/>
                <w:szCs w:val="18"/>
                <w:lang w:eastAsia="zh-CN"/>
              </w:rPr>
              <w:t>回复内容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24539B7" w14:textId="46F2FBC8" w:rsidR="001C011D" w:rsidRPr="008F0587" w:rsidRDefault="00E7240F" w:rsidP="001C011D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140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4C3CA78" w14:textId="04ED2297" w:rsidR="001C011D" w:rsidRPr="008F0587" w:rsidRDefault="001C011D" w:rsidP="001C011D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Str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3B1EC8" w14:textId="3E09E753" w:rsidR="001C011D" w:rsidRDefault="001C011D" w:rsidP="001C011D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18B98C" w14:textId="43AF0179" w:rsidR="001C011D" w:rsidRDefault="001C011D" w:rsidP="001C011D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IN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92F000" w14:textId="099883F2" w:rsidR="001C011D" w:rsidRDefault="001C011D" w:rsidP="001C011D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0DF60F" w14:textId="3C1457D9" w:rsidR="001C011D" w:rsidRDefault="001C011D" w:rsidP="001C011D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A570EB" w14:textId="77777777" w:rsidR="001C011D" w:rsidRPr="0068506A" w:rsidRDefault="001C011D" w:rsidP="001C011D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1C011D" w:rsidRPr="0068506A" w14:paraId="40FCCE9D" w14:textId="77777777" w:rsidTr="00696B6C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7A5AF58" w14:textId="1DF7261E" w:rsidR="001C011D" w:rsidRPr="008F0587" w:rsidRDefault="001C011D" w:rsidP="001C011D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8"/>
                <w:szCs w:val="18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8"/>
                <w:szCs w:val="18"/>
                <w:lang w:eastAsia="zh-CN"/>
              </w:rPr>
              <w:t>回复时间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A449EAF" w14:textId="117DD0A2" w:rsidR="001C011D" w:rsidRPr="008F0587" w:rsidRDefault="00E7240F" w:rsidP="001C011D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140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5885FA4" w14:textId="7B05764B" w:rsidR="001C011D" w:rsidRPr="008F0587" w:rsidRDefault="001C011D" w:rsidP="001C011D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Date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C9D5AB" w14:textId="1CFC3F42" w:rsidR="001C011D" w:rsidRDefault="001C011D" w:rsidP="001C011D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16D8B6" w14:textId="33438083" w:rsidR="001C011D" w:rsidRDefault="001C011D" w:rsidP="001C011D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84A4EC" w14:textId="3B0A9176" w:rsidR="001C011D" w:rsidRDefault="001C011D" w:rsidP="001C011D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B7AD4D" w14:textId="737AE331" w:rsidR="001C011D" w:rsidRDefault="001C011D" w:rsidP="001C011D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804C52" w14:textId="77777777" w:rsidR="001C011D" w:rsidRPr="0068506A" w:rsidRDefault="001C011D" w:rsidP="001C011D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1C011D" w:rsidRPr="0068506A" w14:paraId="4CB23D72" w14:textId="77777777" w:rsidTr="00696B6C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D8F3B4C" w14:textId="6CE0FA0A" w:rsidR="001C011D" w:rsidRPr="008F0587" w:rsidRDefault="001C011D" w:rsidP="001C011D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8"/>
                <w:szCs w:val="18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8"/>
                <w:szCs w:val="18"/>
                <w:lang w:eastAsia="zh-CN"/>
              </w:rPr>
              <w:t>关联编号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AE2996B" w14:textId="2CB255C9" w:rsidR="001C011D" w:rsidRPr="008F0587" w:rsidRDefault="00954827" w:rsidP="001C011D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14</w:t>
            </w:r>
            <w:r w:rsidR="00E7240F"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2246A4D" w14:textId="7364FF6A" w:rsidR="001C011D" w:rsidRPr="008F0587" w:rsidRDefault="001C011D" w:rsidP="001C011D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Str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0EC9F0" w14:textId="1413943B" w:rsidR="001C011D" w:rsidRDefault="001C011D" w:rsidP="001C011D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65DE58" w14:textId="70D9C3DB" w:rsidR="001C011D" w:rsidRDefault="001C011D" w:rsidP="001C011D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0FADDC" w14:textId="1F7B3EB3" w:rsidR="001C011D" w:rsidRDefault="001C011D" w:rsidP="001C011D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8DAD3B" w14:textId="4C6AB3F4" w:rsidR="001C011D" w:rsidRDefault="001C011D" w:rsidP="001C011D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3BA83F" w14:textId="77777777" w:rsidR="001C011D" w:rsidRPr="0068506A" w:rsidRDefault="001C011D" w:rsidP="001C011D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1C011D" w:rsidRPr="0068506A" w14:paraId="390B12A2" w14:textId="77777777" w:rsidTr="00696B6C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CEC1FF8" w14:textId="1F1CEB77" w:rsidR="001C011D" w:rsidRPr="008F0587" w:rsidRDefault="001C011D" w:rsidP="001C011D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8"/>
                <w:szCs w:val="18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8"/>
                <w:szCs w:val="18"/>
                <w:lang w:eastAsia="zh-CN"/>
              </w:rPr>
              <w:t>关联状态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99359F7" w14:textId="43EA1AA5" w:rsidR="001C011D" w:rsidRPr="008F0587" w:rsidRDefault="00E7240F" w:rsidP="001C011D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60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4EF2FB8" w14:textId="425BE02C" w:rsidR="001C011D" w:rsidRPr="008F0587" w:rsidRDefault="001C011D" w:rsidP="001C011D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Str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06A1A0" w14:textId="4E2A5953" w:rsidR="001C011D" w:rsidRDefault="001C011D" w:rsidP="001C011D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7353A9" w14:textId="5EAD566E" w:rsidR="001C011D" w:rsidRDefault="001C011D" w:rsidP="001C011D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5D60BF" w14:textId="49E37FA3" w:rsidR="001C011D" w:rsidRDefault="001C011D" w:rsidP="001C011D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555DE0" w14:textId="2DE4F6A5" w:rsidR="001C011D" w:rsidRDefault="001C011D" w:rsidP="001C011D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FF0FBA" w14:textId="77777777" w:rsidR="001C011D" w:rsidRPr="0068506A" w:rsidRDefault="001C011D" w:rsidP="001C011D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1C011D" w:rsidRPr="0068506A" w14:paraId="0EEE5890" w14:textId="77777777" w:rsidTr="00696B6C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8D6B64D" w14:textId="02AED4C5" w:rsidR="001C011D" w:rsidRPr="008F0587" w:rsidRDefault="001C011D" w:rsidP="001C011D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8"/>
                <w:szCs w:val="18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8"/>
                <w:szCs w:val="18"/>
                <w:lang w:eastAsia="zh-CN"/>
              </w:rPr>
              <w:t>备注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01CA5ED" w14:textId="6C06AA69" w:rsidR="001C011D" w:rsidRPr="008F0587" w:rsidRDefault="00E7240F" w:rsidP="001C011D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80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6165BF9" w14:textId="3CE98401" w:rsidR="001C011D" w:rsidRPr="008F0587" w:rsidRDefault="001C011D" w:rsidP="001C011D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Str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D3485B" w14:textId="58A3F8D3" w:rsidR="001C011D" w:rsidRPr="0068506A" w:rsidRDefault="001C011D" w:rsidP="001C011D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8BB049" w14:textId="66343D1C" w:rsidR="001C011D" w:rsidRPr="0068506A" w:rsidRDefault="001C011D" w:rsidP="001C011D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F6C992" w14:textId="233CAAF8" w:rsidR="001C011D" w:rsidRPr="0068506A" w:rsidRDefault="001C011D" w:rsidP="001C011D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9FB2D8" w14:textId="4D44EAC7" w:rsidR="001C011D" w:rsidRPr="0068506A" w:rsidRDefault="001C011D" w:rsidP="001C011D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9CC2E9" w14:textId="77777777" w:rsidR="001C011D" w:rsidRPr="0068506A" w:rsidRDefault="001C011D" w:rsidP="001C011D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</w:tbl>
    <w:p w14:paraId="6CC26DF7" w14:textId="2F68F584" w:rsidR="002D11F5" w:rsidRDefault="002D11F5" w:rsidP="002D11F5">
      <w:pPr>
        <w:pStyle w:val="Heading1"/>
        <w:pageBreakBefore/>
        <w:ind w:left="431" w:hanging="431"/>
        <w:rPr>
          <w:rFonts w:ascii="Arial Unicode MS" w:eastAsia="Arial Unicode MS" w:hAnsi="Arial Unicode MS" w:cs="Arial Unicode MS"/>
          <w:iCs/>
          <w:lang w:val="en-US" w:eastAsia="zh-CN"/>
        </w:rPr>
      </w:pPr>
      <w:bookmarkStart w:id="68" w:name="_Toc478575224"/>
      <w:r>
        <w:rPr>
          <w:rFonts w:ascii="微软雅黑" w:eastAsia="微软雅黑" w:hAnsi="微软雅黑" w:cs="微软雅黑" w:hint="eastAsia"/>
          <w:iCs/>
          <w:lang w:val="en-US" w:eastAsia="zh-CN"/>
        </w:rPr>
        <w:t>数据业务</w:t>
      </w:r>
      <w:bookmarkEnd w:id="68"/>
    </w:p>
    <w:p w14:paraId="2AE88ED5" w14:textId="7E088058" w:rsidR="002D11F5" w:rsidRDefault="002D11F5" w:rsidP="002D11F5">
      <w:pPr>
        <w:rPr>
          <w:rFonts w:eastAsiaTheme="minorEastAsia"/>
          <w:lang w:eastAsia="zh-CN"/>
        </w:rPr>
      </w:pPr>
    </w:p>
    <w:p w14:paraId="36BC43B1" w14:textId="39B3F6EF" w:rsidR="002D11F5" w:rsidRDefault="002D11F5" w:rsidP="002D11F5">
      <w:pPr>
        <w:pStyle w:val="Heading2"/>
        <w:ind w:left="0" w:firstLine="0"/>
        <w:rPr>
          <w:rFonts w:ascii="微软雅黑" w:eastAsia="微软雅黑" w:hAnsi="微软雅黑" w:cs="微软雅黑"/>
          <w:bCs/>
          <w:i w:val="0"/>
          <w:iCs/>
          <w:lang w:eastAsia="zh-CN"/>
        </w:rPr>
      </w:pPr>
      <w:bookmarkStart w:id="69" w:name="_Toc478575225"/>
      <w:r>
        <w:rPr>
          <w:rFonts w:ascii="微软雅黑" w:eastAsia="微软雅黑" w:hAnsi="微软雅黑" w:cs="微软雅黑" w:hint="eastAsia"/>
          <w:bCs/>
          <w:i w:val="0"/>
          <w:iCs/>
          <w:lang w:eastAsia="zh-CN"/>
        </w:rPr>
        <w:t>卡交换服务</w:t>
      </w:r>
      <w:bookmarkEnd w:id="69"/>
    </w:p>
    <w:p w14:paraId="4814FBB3" w14:textId="77777777" w:rsidR="00106302" w:rsidRPr="00106302" w:rsidRDefault="00106302" w:rsidP="00106302">
      <w:pPr>
        <w:rPr>
          <w:rFonts w:eastAsiaTheme="minorEastAsia"/>
          <w:lang w:eastAsia="zh-CN"/>
        </w:rPr>
      </w:pPr>
    </w:p>
    <w:p w14:paraId="6F7DAD9F" w14:textId="22638671" w:rsidR="002D11F5" w:rsidRDefault="002D11F5" w:rsidP="002D11F5">
      <w:pPr>
        <w:pStyle w:val="Heading3"/>
        <w:rPr>
          <w:rFonts w:ascii="微软雅黑" w:eastAsia="微软雅黑" w:hAnsi="微软雅黑" w:cs="微软雅黑"/>
          <w:i w:val="0"/>
          <w:lang w:eastAsia="zh-CN"/>
        </w:rPr>
      </w:pPr>
      <w:bookmarkStart w:id="70" w:name="_Toc478575226"/>
      <w:r>
        <w:rPr>
          <w:rFonts w:ascii="微软雅黑" w:eastAsia="微软雅黑" w:hAnsi="微软雅黑" w:cs="微软雅黑" w:hint="eastAsia"/>
          <w:i w:val="0"/>
          <w:lang w:eastAsia="zh-CN"/>
        </w:rPr>
        <w:t>概要信息</w:t>
      </w:r>
      <w:bookmarkEnd w:id="70"/>
    </w:p>
    <w:p w14:paraId="5F296834" w14:textId="450899BA" w:rsidR="002D11F5" w:rsidRDefault="002D11F5" w:rsidP="002D11F5">
      <w:pPr>
        <w:rPr>
          <w:rFonts w:eastAsiaTheme="minorEastAsia"/>
          <w:lang w:eastAsia="zh-CN"/>
        </w:rPr>
      </w:pPr>
    </w:p>
    <w:p w14:paraId="75FE4C29" w14:textId="77777777" w:rsidR="002D11F5" w:rsidRPr="002D11F5" w:rsidRDefault="002D11F5" w:rsidP="002D11F5">
      <w:pPr>
        <w:rPr>
          <w:rFonts w:eastAsiaTheme="minorEastAsia"/>
          <w:lang w:eastAsia="zh-CN"/>
        </w:rPr>
      </w:pPr>
    </w:p>
    <w:p w14:paraId="66C70FF5" w14:textId="165AF57B" w:rsidR="002D11F5" w:rsidRDefault="002D11F5" w:rsidP="002D11F5">
      <w:pPr>
        <w:pStyle w:val="Heading3"/>
        <w:rPr>
          <w:rFonts w:ascii="微软雅黑" w:eastAsia="微软雅黑" w:hAnsi="微软雅黑" w:cs="微软雅黑"/>
          <w:i w:val="0"/>
          <w:lang w:eastAsia="zh-CN"/>
        </w:rPr>
      </w:pPr>
      <w:bookmarkStart w:id="71" w:name="_Toc478575227"/>
      <w:r>
        <w:rPr>
          <w:rFonts w:ascii="微软雅黑" w:eastAsia="微软雅黑" w:hAnsi="微软雅黑" w:cs="微软雅黑" w:hint="eastAsia"/>
          <w:i w:val="0"/>
          <w:lang w:eastAsia="zh-CN"/>
        </w:rPr>
        <w:t>卡交换队列</w:t>
      </w:r>
      <w:bookmarkEnd w:id="71"/>
    </w:p>
    <w:tbl>
      <w:tblPr>
        <w:tblW w:w="8615" w:type="dxa"/>
        <w:tblInd w:w="565" w:type="dxa"/>
        <w:tblLayout w:type="fixed"/>
        <w:tblLook w:val="0000" w:firstRow="0" w:lastRow="0" w:firstColumn="0" w:lastColumn="0" w:noHBand="0" w:noVBand="0"/>
      </w:tblPr>
      <w:tblGrid>
        <w:gridCol w:w="1276"/>
        <w:gridCol w:w="709"/>
        <w:gridCol w:w="709"/>
        <w:gridCol w:w="49"/>
        <w:gridCol w:w="659"/>
        <w:gridCol w:w="75"/>
        <w:gridCol w:w="634"/>
        <w:gridCol w:w="100"/>
        <w:gridCol w:w="609"/>
        <w:gridCol w:w="125"/>
        <w:gridCol w:w="584"/>
        <w:gridCol w:w="150"/>
        <w:gridCol w:w="734"/>
        <w:gridCol w:w="734"/>
        <w:gridCol w:w="734"/>
        <w:gridCol w:w="734"/>
      </w:tblGrid>
      <w:tr w:rsidR="006844AD" w:rsidRPr="00BE0919" w14:paraId="5812FCD2" w14:textId="77777777" w:rsidTr="00696B6C">
        <w:trPr>
          <w:cantSplit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14:paraId="61E51DC1" w14:textId="77777777" w:rsidR="006844AD" w:rsidRPr="00CD346B" w:rsidRDefault="006844AD" w:rsidP="00696B6C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 w:hint="eastAsia"/>
              </w:rPr>
              <w:t>页面名称</w:t>
            </w:r>
          </w:p>
        </w:tc>
        <w:tc>
          <w:tcPr>
            <w:tcW w:w="7339" w:type="dxa"/>
            <w:gridSpan w:val="1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B3716C" w14:textId="21211CB7" w:rsidR="006844AD" w:rsidRPr="00BE0919" w:rsidRDefault="00626FDC" w:rsidP="00696B6C">
            <w:pPr>
              <w:pStyle w:val="a4"/>
              <w:snapToGrid w:val="0"/>
              <w:spacing w:after="120"/>
              <w:ind w:right="200"/>
              <w:jc w:val="left"/>
              <w:rPr>
                <w:rFonts w:ascii="微软雅黑" w:eastAsia="微软雅黑" w:hAnsi="微软雅黑"/>
                <w:sz w:val="20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0"/>
                <w:lang w:eastAsia="zh-CN"/>
              </w:rPr>
              <w:t>卡交换队列</w:t>
            </w:r>
            <w:r w:rsidR="006844AD">
              <w:rPr>
                <w:rFonts w:ascii="微软雅黑" w:eastAsia="微软雅黑" w:hAnsi="微软雅黑" w:hint="eastAsia"/>
                <w:sz w:val="20"/>
                <w:lang w:eastAsia="zh-CN"/>
              </w:rPr>
              <w:t>列表</w:t>
            </w:r>
          </w:p>
        </w:tc>
      </w:tr>
      <w:tr w:rsidR="006844AD" w14:paraId="35FEEDA4" w14:textId="77777777" w:rsidTr="00696B6C">
        <w:trPr>
          <w:cantSplit/>
          <w:trHeight w:val="381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14:paraId="6B79F428" w14:textId="77777777" w:rsidR="006844AD" w:rsidRDefault="006844AD" w:rsidP="00696B6C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 w:hint="eastAsia"/>
              </w:rPr>
              <w:t>描述</w:t>
            </w:r>
          </w:p>
        </w:tc>
        <w:tc>
          <w:tcPr>
            <w:tcW w:w="7339" w:type="dxa"/>
            <w:gridSpan w:val="1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09883A3" w14:textId="39D16EAF" w:rsidR="006844AD" w:rsidRDefault="006844AD" w:rsidP="00696B6C">
            <w:pPr>
              <w:pStyle w:val="a4"/>
              <w:snapToGrid w:val="0"/>
              <w:spacing w:after="120"/>
              <w:ind w:right="200"/>
              <w:jc w:val="left"/>
              <w:rPr>
                <w:rFonts w:ascii="微软雅黑" w:eastAsia="微软雅黑" w:hAnsi="微软雅黑"/>
                <w:sz w:val="20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0"/>
                <w:lang w:eastAsia="zh-CN"/>
              </w:rPr>
              <w:t>显示所有</w:t>
            </w:r>
            <w:r w:rsidR="00626FDC">
              <w:rPr>
                <w:rFonts w:ascii="微软雅黑" w:eastAsia="微软雅黑" w:hAnsi="微软雅黑" w:hint="eastAsia"/>
                <w:sz w:val="20"/>
                <w:lang w:eastAsia="zh-CN"/>
              </w:rPr>
              <w:t>卡交换队列</w:t>
            </w:r>
            <w:r>
              <w:rPr>
                <w:rFonts w:ascii="微软雅黑" w:eastAsia="微软雅黑" w:hAnsi="微软雅黑" w:hint="eastAsia"/>
                <w:sz w:val="20"/>
                <w:lang w:eastAsia="zh-CN"/>
              </w:rPr>
              <w:t>信息</w:t>
            </w:r>
          </w:p>
        </w:tc>
      </w:tr>
      <w:tr w:rsidR="006844AD" w:rsidRPr="00BE0919" w14:paraId="5D2DAC0C" w14:textId="77777777" w:rsidTr="00696B6C">
        <w:trPr>
          <w:cantSplit/>
          <w:trHeight w:val="381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14:paraId="0FEF75DC" w14:textId="77777777" w:rsidR="006844AD" w:rsidRPr="00CD346B" w:rsidRDefault="006844AD" w:rsidP="00696B6C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 w:hint="eastAsia"/>
              </w:rPr>
              <w:t>页面类型</w:t>
            </w:r>
          </w:p>
        </w:tc>
        <w:tc>
          <w:tcPr>
            <w:tcW w:w="7339" w:type="dxa"/>
            <w:gridSpan w:val="1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089451F" w14:textId="77777777" w:rsidR="006844AD" w:rsidRPr="00BE0919" w:rsidRDefault="006844AD" w:rsidP="00696B6C">
            <w:pPr>
              <w:pStyle w:val="a4"/>
              <w:snapToGrid w:val="0"/>
              <w:spacing w:after="120"/>
              <w:ind w:right="200"/>
              <w:jc w:val="left"/>
              <w:rPr>
                <w:rFonts w:ascii="微软雅黑" w:eastAsia="微软雅黑" w:hAnsi="微软雅黑"/>
                <w:sz w:val="20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0"/>
                <w:lang w:eastAsia="zh-CN"/>
              </w:rPr>
              <w:t>列表</w:t>
            </w:r>
          </w:p>
        </w:tc>
      </w:tr>
      <w:tr w:rsidR="006844AD" w:rsidRPr="004D026E" w14:paraId="74E30949" w14:textId="77777777" w:rsidTr="00696B6C">
        <w:trPr>
          <w:cantSplit/>
          <w:trHeight w:val="353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14:paraId="3C2E36E1" w14:textId="77777777" w:rsidR="006844AD" w:rsidRPr="00CD346B" w:rsidRDefault="006844AD" w:rsidP="00696B6C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lang w:eastAsia="zh-HK"/>
              </w:rPr>
            </w:pPr>
            <w:r>
              <w:rPr>
                <w:rFonts w:ascii="Arial Unicode MS" w:eastAsia="Arial Unicode MS" w:hAnsi="Arial Unicode MS" w:cs="Arial Unicode MS" w:hint="eastAsia"/>
                <w:lang w:eastAsia="zh-HK"/>
              </w:rPr>
              <w:t>工具栏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3FC2C81" w14:textId="77777777" w:rsidR="006844AD" w:rsidRPr="004D026E" w:rsidRDefault="006844AD" w:rsidP="00696B6C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</w:p>
        </w:tc>
        <w:tc>
          <w:tcPr>
            <w:tcW w:w="75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C4437BE" w14:textId="77777777" w:rsidR="006844AD" w:rsidRPr="004D026E" w:rsidRDefault="006844AD" w:rsidP="00696B6C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</w:p>
        </w:tc>
        <w:tc>
          <w:tcPr>
            <w:tcW w:w="7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1B3690" w14:textId="77777777" w:rsidR="006844AD" w:rsidRPr="004D026E" w:rsidRDefault="006844AD" w:rsidP="00696B6C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</w:p>
        </w:tc>
        <w:tc>
          <w:tcPr>
            <w:tcW w:w="7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F08F12E" w14:textId="77777777" w:rsidR="006844AD" w:rsidRPr="004D026E" w:rsidRDefault="006844AD" w:rsidP="00696B6C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</w:p>
        </w:tc>
        <w:tc>
          <w:tcPr>
            <w:tcW w:w="7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5193466" w14:textId="77777777" w:rsidR="006844AD" w:rsidRPr="004D026E" w:rsidRDefault="006844AD" w:rsidP="00696B6C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  <w:lang w:eastAsia="zh-CN"/>
              </w:rPr>
              <w:t>详</w:t>
            </w:r>
          </w:p>
        </w:tc>
        <w:tc>
          <w:tcPr>
            <w:tcW w:w="7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2FBF9DC" w14:textId="77777777" w:rsidR="006844AD" w:rsidRPr="00626FDC" w:rsidRDefault="006844AD" w:rsidP="00696B6C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color w:val="A6A6A6" w:themeColor="background1" w:themeShade="A6"/>
                <w:sz w:val="16"/>
                <w:szCs w:val="16"/>
                <w:lang w:eastAsia="zh-CN"/>
              </w:rPr>
            </w:pPr>
            <w:r w:rsidRPr="00626FDC">
              <w:rPr>
                <w:rFonts w:ascii="微软雅黑" w:eastAsia="微软雅黑" w:hAnsi="微软雅黑" w:hint="eastAsia"/>
                <w:color w:val="A6A6A6" w:themeColor="background1" w:themeShade="A6"/>
                <w:sz w:val="16"/>
                <w:szCs w:val="16"/>
                <w:lang w:eastAsia="zh-CN"/>
              </w:rPr>
              <w:t>增</w:t>
            </w:r>
          </w:p>
        </w:tc>
        <w:tc>
          <w:tcPr>
            <w:tcW w:w="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AD275E" w14:textId="77777777" w:rsidR="006844AD" w:rsidRPr="00626FDC" w:rsidRDefault="006844AD" w:rsidP="00696B6C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color w:val="A6A6A6" w:themeColor="background1" w:themeShade="A6"/>
                <w:sz w:val="16"/>
                <w:szCs w:val="16"/>
                <w:lang w:eastAsia="zh-CN"/>
              </w:rPr>
            </w:pPr>
            <w:r w:rsidRPr="00626FDC">
              <w:rPr>
                <w:rFonts w:ascii="微软雅黑" w:eastAsia="微软雅黑" w:hAnsi="微软雅黑" w:hint="eastAsia"/>
                <w:color w:val="A6A6A6" w:themeColor="background1" w:themeShade="A6"/>
                <w:sz w:val="16"/>
                <w:szCs w:val="16"/>
                <w:lang w:eastAsia="zh-CN"/>
              </w:rPr>
              <w:t>改</w:t>
            </w:r>
          </w:p>
        </w:tc>
        <w:tc>
          <w:tcPr>
            <w:tcW w:w="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8CC0EB4" w14:textId="77777777" w:rsidR="006844AD" w:rsidRPr="00626FDC" w:rsidRDefault="006844AD" w:rsidP="00696B6C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color w:val="A6A6A6" w:themeColor="background1" w:themeShade="A6"/>
                <w:sz w:val="16"/>
                <w:szCs w:val="16"/>
                <w:lang w:eastAsia="zh-CN"/>
              </w:rPr>
            </w:pPr>
            <w:r w:rsidRPr="00626FDC">
              <w:rPr>
                <w:rFonts w:ascii="微软雅黑" w:eastAsia="微软雅黑" w:hAnsi="微软雅黑" w:hint="eastAsia"/>
                <w:color w:val="A6A6A6" w:themeColor="background1" w:themeShade="A6"/>
                <w:sz w:val="16"/>
                <w:szCs w:val="16"/>
                <w:lang w:eastAsia="zh-CN"/>
              </w:rPr>
              <w:t>删</w:t>
            </w:r>
          </w:p>
        </w:tc>
        <w:tc>
          <w:tcPr>
            <w:tcW w:w="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5CC2CB" w14:textId="77777777" w:rsidR="006844AD" w:rsidRPr="004D026E" w:rsidRDefault="006844AD" w:rsidP="00696B6C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  <w:lang w:eastAsia="zh-CN"/>
              </w:rPr>
              <w:t>设</w:t>
            </w:r>
          </w:p>
        </w:tc>
        <w:tc>
          <w:tcPr>
            <w:tcW w:w="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CA9B073" w14:textId="77777777" w:rsidR="006844AD" w:rsidRPr="004D026E" w:rsidRDefault="006844AD" w:rsidP="00696B6C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  <w:lang w:eastAsia="zh-CN"/>
              </w:rPr>
              <w:t>查</w:t>
            </w:r>
          </w:p>
        </w:tc>
      </w:tr>
      <w:tr w:rsidR="006844AD" w:rsidRPr="003C5BB6" w14:paraId="25D8017F" w14:textId="77777777" w:rsidTr="00696B6C">
        <w:trPr>
          <w:cantSplit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 w:themeFill="background1" w:themeFillShade="F2"/>
            <w:vAlign w:val="center"/>
          </w:tcPr>
          <w:p w14:paraId="44E829BC" w14:textId="77777777" w:rsidR="006844AD" w:rsidRDefault="006844AD" w:rsidP="00696B6C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Cs w:val="0"/>
                <w:iCs/>
                <w:sz w:val="20"/>
                <w:lang w:eastAsia="zh-CN"/>
              </w:rPr>
            </w:pPr>
            <w:r>
              <w:rPr>
                <w:rFonts w:ascii="Arial Unicode MS" w:eastAsia="Arial Unicode MS" w:hAnsi="Arial Unicode MS" w:cs="Arial Unicode MS" w:hint="eastAsia"/>
                <w:bCs w:val="0"/>
                <w:iCs/>
                <w:sz w:val="20"/>
                <w:lang w:eastAsia="zh-CN"/>
              </w:rPr>
              <w:t>其它要求</w:t>
            </w:r>
          </w:p>
        </w:tc>
        <w:tc>
          <w:tcPr>
            <w:tcW w:w="7339" w:type="dxa"/>
            <w:gridSpan w:val="1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995E0A6" w14:textId="77777777" w:rsidR="006844AD" w:rsidRPr="003C5BB6" w:rsidRDefault="006844AD" w:rsidP="00696B6C">
            <w:pPr>
              <w:pStyle w:val="a4"/>
              <w:snapToGrid w:val="0"/>
              <w:spacing w:after="120"/>
              <w:ind w:right="200"/>
              <w:jc w:val="left"/>
              <w:rPr>
                <w:rFonts w:ascii="微软雅黑" w:eastAsia="微软雅黑" w:hAnsi="微软雅黑"/>
                <w:iCs/>
                <w:kern w:val="0"/>
                <w:sz w:val="20"/>
                <w:lang w:eastAsia="zh-CN"/>
              </w:rPr>
            </w:pPr>
          </w:p>
        </w:tc>
      </w:tr>
      <w:tr w:rsidR="006844AD" w:rsidRPr="0057535E" w14:paraId="6847F711" w14:textId="77777777" w:rsidTr="00696B6C">
        <w:trPr>
          <w:cantSplit/>
          <w:trHeight w:val="450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14:paraId="6ABE19A9" w14:textId="77777777" w:rsidR="006844AD" w:rsidRPr="0057535E" w:rsidRDefault="006844AD" w:rsidP="00696B6C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列名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14:paraId="19EB4EE6" w14:textId="77777777" w:rsidR="006844AD" w:rsidRPr="0057535E" w:rsidRDefault="006844AD" w:rsidP="00696B6C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宽度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14:paraId="733E939C" w14:textId="77777777" w:rsidR="006844AD" w:rsidRPr="0057535E" w:rsidRDefault="006844AD" w:rsidP="00696B6C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显示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42B1C181" w14:textId="77777777" w:rsidR="006844AD" w:rsidRPr="0057535E" w:rsidRDefault="006844AD" w:rsidP="00696B6C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排序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38595931" w14:textId="77777777" w:rsidR="006844AD" w:rsidRPr="0057535E" w:rsidRDefault="006844AD" w:rsidP="00696B6C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搜索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56BF72C8" w14:textId="77777777" w:rsidR="006844AD" w:rsidRPr="0057535E" w:rsidRDefault="006844AD" w:rsidP="00696B6C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新增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09A35586" w14:textId="77777777" w:rsidR="006844AD" w:rsidRPr="0057535E" w:rsidRDefault="006844AD" w:rsidP="00696B6C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编辑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5A14BA9D" w14:textId="77777777" w:rsidR="006844AD" w:rsidRPr="0057535E" w:rsidRDefault="006844AD" w:rsidP="00696B6C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约束</w:t>
            </w:r>
            <w:r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备注</w:t>
            </w:r>
          </w:p>
        </w:tc>
      </w:tr>
      <w:tr w:rsidR="00FB0AA3" w:rsidRPr="0068506A" w14:paraId="2B1C8DFD" w14:textId="77777777" w:rsidTr="00696B6C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BDE45CE" w14:textId="2154314C" w:rsidR="00FB0AA3" w:rsidRPr="008F0587" w:rsidRDefault="00FB0AA3" w:rsidP="00FB0AA3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8"/>
                <w:szCs w:val="18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8"/>
                <w:szCs w:val="18"/>
                <w:lang w:eastAsia="zh-CN"/>
              </w:rPr>
              <w:t>编号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928C8A1" w14:textId="6A25AC0A" w:rsidR="00FB0AA3" w:rsidRPr="008F0587" w:rsidRDefault="00954827" w:rsidP="00FB0AA3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80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CA58554" w14:textId="39D30E39" w:rsidR="00FB0AA3" w:rsidRPr="008F0587" w:rsidRDefault="00FB0AA3" w:rsidP="00FB0AA3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Num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F8D43C" w14:textId="09BF8544" w:rsidR="00FB0AA3" w:rsidRPr="0068506A" w:rsidRDefault="00FB0AA3" w:rsidP="00FB0AA3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&lt;&gt;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F2F138" w14:textId="4BEEF226" w:rsidR="00FB0AA3" w:rsidRPr="0068506A" w:rsidRDefault="00FB0AA3" w:rsidP="00FB0AA3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1CA8B7" w14:textId="5FFC4517" w:rsidR="00FB0AA3" w:rsidRPr="0068506A" w:rsidRDefault="00FB0AA3" w:rsidP="00FB0AA3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81573C" w14:textId="080B0976" w:rsidR="00FB0AA3" w:rsidRPr="0068506A" w:rsidRDefault="00FB0AA3" w:rsidP="00FB0AA3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FC8239" w14:textId="77777777" w:rsidR="00FB0AA3" w:rsidRPr="0068506A" w:rsidRDefault="00FB0AA3" w:rsidP="00FB0AA3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</w:p>
        </w:tc>
      </w:tr>
      <w:tr w:rsidR="00FB0AA3" w:rsidRPr="0068506A" w14:paraId="1623C3AB" w14:textId="77777777" w:rsidTr="00696B6C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17FEF1E" w14:textId="2C5E9F1C" w:rsidR="00FB0AA3" w:rsidRPr="004D026E" w:rsidRDefault="00FB0AA3" w:rsidP="00FB0AA3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交换节点ID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404FAF6" w14:textId="0D32DA02" w:rsidR="00FB0AA3" w:rsidRPr="0068506A" w:rsidRDefault="0029525F" w:rsidP="00FB0AA3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80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E1C7786" w14:textId="07106BEA" w:rsidR="00FB0AA3" w:rsidRPr="0068506A" w:rsidRDefault="00106302" w:rsidP="00FB0AA3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S</w:t>
            </w: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tr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2231F2" w14:textId="3BCF852D" w:rsidR="00FB0AA3" w:rsidRPr="0068506A" w:rsidRDefault="00FB0AA3" w:rsidP="00FB0AA3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E3067B" w14:textId="426B71F5" w:rsidR="00FB0AA3" w:rsidRPr="0068506A" w:rsidRDefault="00FB0AA3" w:rsidP="00FB0AA3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SEL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7C4FEF" w14:textId="6BF37FCF" w:rsidR="00FB0AA3" w:rsidRPr="0068506A" w:rsidRDefault="00FB0AA3" w:rsidP="00FB0AA3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1366F5" w14:textId="2A769A3B" w:rsidR="00FB0AA3" w:rsidRPr="0068506A" w:rsidRDefault="00FB0AA3" w:rsidP="00FB0AA3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618477" w14:textId="77777777" w:rsidR="00FB0AA3" w:rsidRPr="0068506A" w:rsidRDefault="00FB0AA3" w:rsidP="00FB0AA3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</w:p>
        </w:tc>
      </w:tr>
      <w:tr w:rsidR="00FB0AA3" w:rsidRPr="0068506A" w14:paraId="5BFC467C" w14:textId="77777777" w:rsidTr="00696B6C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516231A" w14:textId="734C8DDB" w:rsidR="00FB0AA3" w:rsidRDefault="00FB0AA3" w:rsidP="00FB0AA3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设备ID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D4D8E2F" w14:textId="5CEC3F98" w:rsidR="00FB0AA3" w:rsidRPr="0068506A" w:rsidRDefault="0029525F" w:rsidP="00FB0AA3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140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3549716" w14:textId="572CA19C" w:rsidR="00FB0AA3" w:rsidRPr="0068506A" w:rsidRDefault="00FB0AA3" w:rsidP="00FB0AA3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Str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350420" w14:textId="0F4107B4" w:rsidR="00FB0AA3" w:rsidRPr="0068506A" w:rsidRDefault="00FB0AA3" w:rsidP="00FB0AA3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EC375C" w14:textId="4607AA7D" w:rsidR="00FB0AA3" w:rsidRPr="0068506A" w:rsidRDefault="00FB0AA3" w:rsidP="00FB0AA3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SEL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14A875" w14:textId="777B1D16" w:rsidR="00FB0AA3" w:rsidRPr="0068506A" w:rsidRDefault="00FB0AA3" w:rsidP="00FB0AA3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8F306D" w14:textId="2307A346" w:rsidR="00FB0AA3" w:rsidRPr="0068506A" w:rsidRDefault="00FB0AA3" w:rsidP="00FB0AA3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41879C" w14:textId="347B7AC3" w:rsidR="00FB0AA3" w:rsidRPr="0068506A" w:rsidRDefault="00FB0AA3" w:rsidP="00FB0AA3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</w:p>
        </w:tc>
      </w:tr>
      <w:tr w:rsidR="00FB0AA3" w:rsidRPr="0068506A" w14:paraId="73C5F021" w14:textId="77777777" w:rsidTr="00696B6C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828E294" w14:textId="0F760AF6" w:rsidR="00FB0AA3" w:rsidRPr="008F0587" w:rsidRDefault="00FB0AA3" w:rsidP="00FB0AA3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8"/>
                <w:szCs w:val="18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8"/>
                <w:szCs w:val="18"/>
                <w:lang w:eastAsia="zh-CN"/>
              </w:rPr>
              <w:t>类型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389384F" w14:textId="2ABB7130" w:rsidR="00FB0AA3" w:rsidRPr="008F0587" w:rsidRDefault="0029525F" w:rsidP="00FB0AA3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80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24201F2" w14:textId="4EE4F1A9" w:rsidR="00FB0AA3" w:rsidRPr="008F0587" w:rsidRDefault="00FB0AA3" w:rsidP="00FB0AA3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Str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51732F" w14:textId="36963E8D" w:rsidR="00FB0AA3" w:rsidRPr="0068506A" w:rsidRDefault="00FB0AA3" w:rsidP="00FB0AA3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BCBCD9" w14:textId="317CFD0D" w:rsidR="00FB0AA3" w:rsidRPr="0068506A" w:rsidRDefault="00FB0AA3" w:rsidP="00FB0AA3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A5A473" w14:textId="4917BC9E" w:rsidR="00FB0AA3" w:rsidRPr="0068506A" w:rsidRDefault="00FB0AA3" w:rsidP="00FB0AA3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A2C4E4" w14:textId="770F8619" w:rsidR="00FB0AA3" w:rsidRPr="0068506A" w:rsidRDefault="00FB0AA3" w:rsidP="00FB0AA3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6834FE" w14:textId="77777777" w:rsidR="00FB0AA3" w:rsidRPr="0068506A" w:rsidRDefault="00FB0AA3" w:rsidP="00FB0AA3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</w:p>
        </w:tc>
      </w:tr>
      <w:tr w:rsidR="00FB0AA3" w:rsidRPr="0068506A" w14:paraId="0FEBC39E" w14:textId="77777777" w:rsidTr="00696B6C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B9A0592" w14:textId="3AFFF328" w:rsidR="00FB0AA3" w:rsidRPr="008F0587" w:rsidRDefault="00FB0AA3" w:rsidP="00FB0AA3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8"/>
                <w:szCs w:val="18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8"/>
                <w:szCs w:val="18"/>
                <w:lang w:eastAsia="zh-CN"/>
              </w:rPr>
              <w:t>交换策略ID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ED474F4" w14:textId="6EAC5195" w:rsidR="00FB0AA3" w:rsidRPr="008F0587" w:rsidRDefault="0029525F" w:rsidP="00FB0AA3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110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7976FFC" w14:textId="76FF5AB4" w:rsidR="00FB0AA3" w:rsidRPr="008F0587" w:rsidRDefault="00106302" w:rsidP="00FB0AA3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Str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AFEAFD" w14:textId="0D9D0DF1" w:rsidR="00FB0AA3" w:rsidRPr="0068506A" w:rsidRDefault="00FB0AA3" w:rsidP="00FB0AA3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D6E0F3" w14:textId="37358576" w:rsidR="00FB0AA3" w:rsidRPr="0068506A" w:rsidRDefault="00FB0AA3" w:rsidP="00FB0AA3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8099A0" w14:textId="2EABDB55" w:rsidR="00FB0AA3" w:rsidRPr="0068506A" w:rsidRDefault="00FB0AA3" w:rsidP="00FB0AA3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9276AC" w14:textId="29986CD6" w:rsidR="00FB0AA3" w:rsidRPr="0068506A" w:rsidRDefault="00FB0AA3" w:rsidP="00FB0AA3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DFA5E3" w14:textId="77777777" w:rsidR="00FB0AA3" w:rsidRPr="0068506A" w:rsidRDefault="00FB0AA3" w:rsidP="00FB0AA3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</w:p>
        </w:tc>
      </w:tr>
      <w:tr w:rsidR="00FB0AA3" w:rsidRPr="0068506A" w14:paraId="5E424399" w14:textId="77777777" w:rsidTr="00696B6C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2BC492E" w14:textId="2C64E4D6" w:rsidR="00FB0AA3" w:rsidRPr="004D026E" w:rsidRDefault="00FB0AA3" w:rsidP="00FB0AA3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流量卡ID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C50602C" w14:textId="0F104884" w:rsidR="00FB0AA3" w:rsidRPr="0068506A" w:rsidRDefault="0029525F" w:rsidP="00FB0AA3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110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286587D" w14:textId="15934EEE" w:rsidR="00FB0AA3" w:rsidRPr="0068506A" w:rsidRDefault="00106302" w:rsidP="00FB0AA3">
            <w:pPr>
              <w:pStyle w:val="a5"/>
              <w:snapToGrid w:val="0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Str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FDB1D0" w14:textId="18126B34" w:rsidR="00FB0AA3" w:rsidRPr="0068506A" w:rsidRDefault="00FB0AA3" w:rsidP="00FB0AA3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9B62CF" w14:textId="77DA47ED" w:rsidR="00FB0AA3" w:rsidRPr="0068506A" w:rsidRDefault="00FB0AA3" w:rsidP="00FB0AA3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SEL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2A8EC5" w14:textId="120A0EDE" w:rsidR="00FB0AA3" w:rsidRPr="0068506A" w:rsidRDefault="00FB0AA3" w:rsidP="00FB0AA3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B3E0CD" w14:textId="57941C0B" w:rsidR="00FB0AA3" w:rsidRPr="0068506A" w:rsidRDefault="00FB0AA3" w:rsidP="00FB0AA3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C3EC05" w14:textId="77777777" w:rsidR="00FB0AA3" w:rsidRPr="0068506A" w:rsidRDefault="00FB0AA3" w:rsidP="00FB0AA3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FB0AA3" w:rsidRPr="0068506A" w14:paraId="29AA6923" w14:textId="77777777" w:rsidTr="00696B6C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F281EDF" w14:textId="5653F0D2" w:rsidR="00FB0AA3" w:rsidRPr="004D026E" w:rsidRDefault="00FB0AA3" w:rsidP="00FB0AA3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用户账号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1352622" w14:textId="152EB60E" w:rsidR="00FB0AA3" w:rsidRPr="0068506A" w:rsidRDefault="0029525F" w:rsidP="00FB0AA3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110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F04A703" w14:textId="171DCDA3" w:rsidR="00FB0AA3" w:rsidRPr="0068506A" w:rsidRDefault="00FB0AA3" w:rsidP="00FB0AA3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Num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8814ED" w14:textId="6C38AEAA" w:rsidR="00FB0AA3" w:rsidRPr="0068506A" w:rsidRDefault="00FB0AA3" w:rsidP="00FB0AA3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97A516" w14:textId="5B673F17" w:rsidR="00FB0AA3" w:rsidRPr="0068506A" w:rsidRDefault="00FB0AA3" w:rsidP="00FB0AA3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A5006D" w14:textId="26E91CF6" w:rsidR="00FB0AA3" w:rsidRPr="0068506A" w:rsidRDefault="00FB0AA3" w:rsidP="00FB0AA3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0E41B9" w14:textId="6804A4B7" w:rsidR="00FB0AA3" w:rsidRPr="0068506A" w:rsidRDefault="00FB0AA3" w:rsidP="00FB0AA3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FC0DCD" w14:textId="77777777" w:rsidR="00FB0AA3" w:rsidRPr="0068506A" w:rsidRDefault="00FB0AA3" w:rsidP="00FB0AA3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FB0AA3" w:rsidRPr="00086D63" w14:paraId="7BF105C3" w14:textId="77777777" w:rsidTr="00696B6C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9901A44" w14:textId="5CC0BE03" w:rsidR="00FB0AA3" w:rsidRPr="004D026E" w:rsidRDefault="00FB0AA3" w:rsidP="00FB0AA3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当前位置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84C5F2B" w14:textId="788D1F09" w:rsidR="00FB0AA3" w:rsidRPr="0068506A" w:rsidRDefault="0029525F" w:rsidP="00FB0AA3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80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4EBE4DE" w14:textId="3489C09A" w:rsidR="00FB0AA3" w:rsidRPr="0068506A" w:rsidRDefault="00FB0AA3" w:rsidP="00FB0AA3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Str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B7D006" w14:textId="4DACFCED" w:rsidR="00FB0AA3" w:rsidRPr="0068506A" w:rsidRDefault="00FB0AA3" w:rsidP="00FB0AA3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B43293" w14:textId="419951B9" w:rsidR="00FB0AA3" w:rsidRPr="0068506A" w:rsidRDefault="00FB0AA3" w:rsidP="00FB0AA3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04F451" w14:textId="5808D9B0" w:rsidR="00FB0AA3" w:rsidRPr="0068506A" w:rsidRDefault="00FB0AA3" w:rsidP="00FB0AA3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1D82C6" w14:textId="152FEEB4" w:rsidR="00FB0AA3" w:rsidRPr="0068506A" w:rsidRDefault="00FB0AA3" w:rsidP="00FB0AA3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2E9403" w14:textId="77777777" w:rsidR="00FB0AA3" w:rsidRPr="00086D63" w:rsidRDefault="00FB0AA3" w:rsidP="00FB0AA3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color w:val="FFFFFF" w:themeColor="background1"/>
                <w:sz w:val="16"/>
                <w:szCs w:val="16"/>
                <w:lang w:eastAsia="zh-CN"/>
              </w:rPr>
            </w:pPr>
          </w:p>
        </w:tc>
      </w:tr>
      <w:tr w:rsidR="00FB0AA3" w:rsidRPr="0068506A" w14:paraId="181479FD" w14:textId="77777777" w:rsidTr="007766FF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8771667" w14:textId="06C504B2" w:rsidR="00FB0AA3" w:rsidRDefault="00FB0AA3" w:rsidP="00FB0AA3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状态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BA36454" w14:textId="17DBC2CC" w:rsidR="00FB0AA3" w:rsidRPr="0068506A" w:rsidRDefault="0029525F" w:rsidP="00FB0AA3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60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64CCE79" w14:textId="68660932" w:rsidR="00FB0AA3" w:rsidRDefault="00FB0AA3" w:rsidP="00FB0AA3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 w:rsidRPr="007766FF">
              <w:rPr>
                <w:rFonts w:ascii="微软雅黑" w:eastAsia="微软雅黑" w:hAnsi="微软雅黑" w:hint="eastAsia"/>
                <w:b w:val="0"/>
                <w:color w:val="FFFFFF" w:themeColor="background1"/>
                <w:sz w:val="16"/>
                <w:szCs w:val="16"/>
                <w:lang w:eastAsia="zh-CN"/>
              </w:rPr>
              <w:t>Str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99B745" w14:textId="3AB4973E" w:rsidR="00FB0AA3" w:rsidRDefault="00FB0AA3" w:rsidP="00FB0AA3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18BE90" w14:textId="4197F572" w:rsidR="00FB0AA3" w:rsidRDefault="00FB0AA3" w:rsidP="00FB0AA3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SEL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5374C0" w14:textId="2FC58C6E" w:rsidR="00FB0AA3" w:rsidRDefault="00FB0AA3" w:rsidP="00FB0AA3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B2CCCE" w14:textId="31962A67" w:rsidR="00FB0AA3" w:rsidRDefault="00FB0AA3" w:rsidP="00FB0AA3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67D99F" w14:textId="78FFFA86" w:rsidR="00FB0AA3" w:rsidRPr="0068506A" w:rsidRDefault="000E0965" w:rsidP="00FB0AA3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 w:rsidRPr="007766FF"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highlight w:val="red"/>
                <w:lang w:eastAsia="zh-CN"/>
              </w:rPr>
              <w:t>全部 / 使用中 / 待释放 / 已释放 / 换卡中</w:t>
            </w:r>
          </w:p>
        </w:tc>
      </w:tr>
      <w:tr w:rsidR="00FB0AA3" w:rsidRPr="00670C23" w14:paraId="5C118F11" w14:textId="77777777" w:rsidTr="006844AD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4988E7D" w14:textId="04497B4B" w:rsidR="00FB0AA3" w:rsidRPr="008F0587" w:rsidRDefault="00FB0AA3" w:rsidP="00FB0AA3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8"/>
                <w:szCs w:val="18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8"/>
                <w:szCs w:val="18"/>
                <w:lang w:eastAsia="zh-CN"/>
              </w:rPr>
              <w:t>过期时间(秒)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B9F385C" w14:textId="36F55F32" w:rsidR="00FB0AA3" w:rsidRPr="008F0587" w:rsidRDefault="0029525F" w:rsidP="00FB0AA3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80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642114A" w14:textId="7AD2764A" w:rsidR="00FB0AA3" w:rsidRPr="008F0587" w:rsidRDefault="00106302" w:rsidP="00FB0AA3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Sum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9E24FE" w14:textId="32DCE630" w:rsidR="00FB0AA3" w:rsidRDefault="00FB0AA3" w:rsidP="00FB0AA3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FDE756" w14:textId="5233DC05" w:rsidR="00FB0AA3" w:rsidRDefault="00FB0AA3" w:rsidP="00FB0AA3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A09785" w14:textId="48A91A0C" w:rsidR="00FB0AA3" w:rsidRDefault="00FB0AA3" w:rsidP="00FB0AA3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E1BBE1" w14:textId="68E56FC2" w:rsidR="00FB0AA3" w:rsidRDefault="00FB0AA3" w:rsidP="00FB0AA3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F19C99" w14:textId="41100C32" w:rsidR="00FB0AA3" w:rsidRPr="00670C23" w:rsidRDefault="00FB0AA3" w:rsidP="00FB0AA3">
            <w:pPr>
              <w:rPr>
                <w:color w:val="FFFFFF" w:themeColor="background1"/>
              </w:rPr>
            </w:pPr>
          </w:p>
        </w:tc>
      </w:tr>
      <w:tr w:rsidR="00FB0AA3" w:rsidRPr="0068506A" w14:paraId="41A18BD6" w14:textId="77777777" w:rsidTr="00696B6C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8AA7830" w14:textId="78133826" w:rsidR="00FB0AA3" w:rsidRDefault="00FB0AA3" w:rsidP="00FB0AA3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更新时间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ED18A54" w14:textId="0B261AA7" w:rsidR="00FB0AA3" w:rsidRPr="0068506A" w:rsidRDefault="0029525F" w:rsidP="00FB0AA3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140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7B47788" w14:textId="179EADA0" w:rsidR="00FB0AA3" w:rsidRDefault="00FB0AA3" w:rsidP="00FB0AA3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Date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5A6D08" w14:textId="69D9EF5E" w:rsidR="00FB0AA3" w:rsidRDefault="00FB0AA3" w:rsidP="00FB0AA3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159078" w14:textId="45F519BC" w:rsidR="00FB0AA3" w:rsidRDefault="00FB0AA3" w:rsidP="00FB0AA3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5406C9" w14:textId="1A592025" w:rsidR="00FB0AA3" w:rsidRDefault="00FB0AA3" w:rsidP="00FB0AA3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9539E3" w14:textId="44FD441C" w:rsidR="00FB0AA3" w:rsidRDefault="00FB0AA3" w:rsidP="00FB0AA3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DAB6BE" w14:textId="77777777" w:rsidR="00FB0AA3" w:rsidRPr="0068506A" w:rsidRDefault="00FB0AA3" w:rsidP="00FB0AA3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FB0AA3" w:rsidRPr="0068506A" w14:paraId="3160F3E4" w14:textId="77777777" w:rsidTr="00696B6C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D7E7166" w14:textId="6F6FEA3D" w:rsidR="00FB0AA3" w:rsidRPr="008F0587" w:rsidRDefault="00FB0AA3" w:rsidP="00FB0AA3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8"/>
                <w:szCs w:val="18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8"/>
                <w:szCs w:val="18"/>
                <w:lang w:eastAsia="zh-CN"/>
              </w:rPr>
              <w:t>Simpool设备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6D13C09" w14:textId="6AA4B61C" w:rsidR="00FB0AA3" w:rsidRPr="008F0587" w:rsidRDefault="0029525F" w:rsidP="00FB0AA3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110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3F8E0FD" w14:textId="50E5AE33" w:rsidR="00FB0AA3" w:rsidRPr="008F0587" w:rsidRDefault="00FB0AA3" w:rsidP="00FB0AA3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Str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DC1AD5" w14:textId="68C0DFE8" w:rsidR="00FB0AA3" w:rsidRDefault="00FB0AA3" w:rsidP="00FB0AA3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FE3DD0" w14:textId="04A727FC" w:rsidR="00FB0AA3" w:rsidRDefault="00FB0AA3" w:rsidP="00FB0AA3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SEL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9625A3" w14:textId="6832E07D" w:rsidR="00FB0AA3" w:rsidRDefault="00FB0AA3" w:rsidP="00FB0AA3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2EA638" w14:textId="432ACFD2" w:rsidR="00FB0AA3" w:rsidRDefault="00FB0AA3" w:rsidP="00FB0AA3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ABA189" w14:textId="77777777" w:rsidR="00FB0AA3" w:rsidRPr="0068506A" w:rsidRDefault="00FB0AA3" w:rsidP="00FB0AA3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FB0AA3" w:rsidRPr="0068506A" w14:paraId="66A8E3F8" w14:textId="77777777" w:rsidTr="00696B6C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F7933B0" w14:textId="3FD08383" w:rsidR="00FB0AA3" w:rsidRPr="008F0587" w:rsidRDefault="00FB0AA3" w:rsidP="00FB0AA3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8"/>
                <w:szCs w:val="18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8"/>
                <w:szCs w:val="18"/>
                <w:lang w:eastAsia="zh-CN"/>
              </w:rPr>
              <w:t>Simpool端口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7C0DA2E" w14:textId="14035E2B" w:rsidR="00FB0AA3" w:rsidRPr="008F0587" w:rsidRDefault="0029525F" w:rsidP="00FB0AA3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50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C7ED846" w14:textId="48B44FFF" w:rsidR="00FB0AA3" w:rsidRPr="008F0587" w:rsidRDefault="00FB0AA3" w:rsidP="00FB0AA3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Num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3BCCCD" w14:textId="4A5AC3A9" w:rsidR="00FB0AA3" w:rsidRDefault="00FB0AA3" w:rsidP="00FB0AA3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2C8001" w14:textId="7C13D19B" w:rsidR="00FB0AA3" w:rsidRDefault="00FB0AA3" w:rsidP="00FB0AA3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3794A9" w14:textId="02DB0C55" w:rsidR="00FB0AA3" w:rsidRDefault="00FB0AA3" w:rsidP="00FB0AA3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4ED941" w14:textId="5C738979" w:rsidR="00FB0AA3" w:rsidRPr="00E61082" w:rsidRDefault="00FB0AA3" w:rsidP="00FB0AA3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color w:val="A6A6A6" w:themeColor="background1" w:themeShade="A6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F185DA" w14:textId="77777777" w:rsidR="00FB0AA3" w:rsidRPr="0068506A" w:rsidRDefault="00FB0AA3" w:rsidP="00FB0AA3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FB0AA3" w:rsidRPr="0068506A" w14:paraId="5DD02E63" w14:textId="77777777" w:rsidTr="00696B6C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83E90E2" w14:textId="7582225F" w:rsidR="00FB0AA3" w:rsidRPr="008F0587" w:rsidRDefault="00FB0AA3" w:rsidP="00FB0AA3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8"/>
                <w:szCs w:val="18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8"/>
                <w:szCs w:val="18"/>
                <w:lang w:eastAsia="zh-CN"/>
              </w:rPr>
              <w:t>绑定类型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3492E9B" w14:textId="63B7BEC9" w:rsidR="00FB0AA3" w:rsidRPr="008F0587" w:rsidRDefault="0029525F" w:rsidP="00FB0AA3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80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98DB790" w14:textId="49F1DD7E" w:rsidR="00FB0AA3" w:rsidRPr="008F0587" w:rsidRDefault="00FB0AA3" w:rsidP="00FB0AA3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Str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C8058D" w14:textId="55C6D4D4" w:rsidR="00FB0AA3" w:rsidRPr="0068506A" w:rsidRDefault="00FB0AA3" w:rsidP="00FB0AA3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89BDFA" w14:textId="1F5D10BC" w:rsidR="00FB0AA3" w:rsidRPr="0068506A" w:rsidRDefault="00FB0AA3" w:rsidP="00FB0AA3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49EBCD" w14:textId="2874C217" w:rsidR="00FB0AA3" w:rsidRPr="0068506A" w:rsidRDefault="00FB0AA3" w:rsidP="00FB0AA3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E7D1FE" w14:textId="576DCD28" w:rsidR="00FB0AA3" w:rsidRPr="00E61082" w:rsidRDefault="00FB0AA3" w:rsidP="00FB0AA3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color w:val="A6A6A6" w:themeColor="background1" w:themeShade="A6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6FD1CA" w14:textId="77777777" w:rsidR="00FB0AA3" w:rsidRPr="0068506A" w:rsidRDefault="00FB0AA3" w:rsidP="00FB0AA3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FB0AA3" w:rsidRPr="0068506A" w14:paraId="5E0A4317" w14:textId="77777777" w:rsidTr="00696B6C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6907D7C" w14:textId="11E1ADE8" w:rsidR="00FB0AA3" w:rsidRPr="008F0587" w:rsidRDefault="00FB0AA3" w:rsidP="00FB0AA3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8"/>
                <w:szCs w:val="18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8"/>
                <w:szCs w:val="18"/>
                <w:lang w:eastAsia="zh-CN"/>
              </w:rPr>
              <w:t>Goip设备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02AB8A4" w14:textId="36D69E46" w:rsidR="00FB0AA3" w:rsidRPr="008F0587" w:rsidRDefault="0029525F" w:rsidP="00FB0AA3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110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1FA4711" w14:textId="3F6FB3A5" w:rsidR="00FB0AA3" w:rsidRPr="008F0587" w:rsidRDefault="00FB0AA3" w:rsidP="00FB0AA3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Str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8528B3" w14:textId="6B5D475F" w:rsidR="00FB0AA3" w:rsidRPr="0068506A" w:rsidRDefault="00FB0AA3" w:rsidP="00FB0AA3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77267B" w14:textId="5057C5A7" w:rsidR="00FB0AA3" w:rsidRPr="0068506A" w:rsidRDefault="00FB0AA3" w:rsidP="00FB0AA3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0C1327" w14:textId="2246C274" w:rsidR="00FB0AA3" w:rsidRPr="0068506A" w:rsidRDefault="00FB0AA3" w:rsidP="00FB0AA3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478A2C" w14:textId="2A646E72" w:rsidR="00FB0AA3" w:rsidRPr="00E61082" w:rsidRDefault="00FB0AA3" w:rsidP="00FB0AA3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color w:val="A6A6A6" w:themeColor="background1" w:themeShade="A6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8C8D01" w14:textId="77777777" w:rsidR="00FB0AA3" w:rsidRPr="00023280" w:rsidRDefault="00FB0AA3" w:rsidP="00FB0AA3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FB0AA3" w:rsidRPr="0068506A" w14:paraId="1F456931" w14:textId="77777777" w:rsidTr="00696B6C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ABCC07E" w14:textId="4F353A2B" w:rsidR="00FB0AA3" w:rsidRPr="008F0587" w:rsidRDefault="00FB0AA3" w:rsidP="00FB0AA3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8"/>
                <w:szCs w:val="18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8"/>
                <w:szCs w:val="18"/>
                <w:lang w:eastAsia="zh-CN"/>
              </w:rPr>
              <w:t>Goip端口号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6317445" w14:textId="6F60BE73" w:rsidR="00FB0AA3" w:rsidRPr="008F0587" w:rsidRDefault="0029525F" w:rsidP="00FB0AA3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50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2465461" w14:textId="6CCF7CF2" w:rsidR="00FB0AA3" w:rsidRPr="008F0587" w:rsidRDefault="00FB0AA3" w:rsidP="00FB0AA3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Num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1FFADD" w14:textId="20A8744C" w:rsidR="00FB0AA3" w:rsidRPr="0068506A" w:rsidRDefault="00FB0AA3" w:rsidP="00FB0AA3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E799DF" w14:textId="52466AD6" w:rsidR="00FB0AA3" w:rsidRPr="0068506A" w:rsidRDefault="00FB0AA3" w:rsidP="00FB0AA3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06D295" w14:textId="0F9E9B4F" w:rsidR="00FB0AA3" w:rsidRPr="0068506A" w:rsidRDefault="00FB0AA3" w:rsidP="00FB0AA3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C97E69" w14:textId="69EDC901" w:rsidR="00FB0AA3" w:rsidRPr="0068506A" w:rsidRDefault="00FB0AA3" w:rsidP="00FB0AA3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036BA4" w14:textId="77777777" w:rsidR="00FB0AA3" w:rsidRPr="00023280" w:rsidRDefault="00FB0AA3" w:rsidP="00FB0AA3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FB0AA3" w:rsidRPr="006844AD" w14:paraId="42C99D0F" w14:textId="77777777" w:rsidTr="00696B6C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4E144F5" w14:textId="25BCE424" w:rsidR="00FB0AA3" w:rsidRPr="008F0587" w:rsidRDefault="00FB0AA3" w:rsidP="00FB0AA3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8"/>
                <w:szCs w:val="18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8"/>
                <w:szCs w:val="18"/>
                <w:lang w:eastAsia="zh-CN"/>
              </w:rPr>
              <w:t>备注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11F41C6" w14:textId="02FC5E5A" w:rsidR="00FB0AA3" w:rsidRPr="008F0587" w:rsidRDefault="0029525F" w:rsidP="00FB0AA3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80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72B0971" w14:textId="266EBE7A" w:rsidR="00FB0AA3" w:rsidRPr="008F0587" w:rsidRDefault="00FB0AA3" w:rsidP="00FB0AA3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Str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161CF3" w14:textId="16EA6C98" w:rsidR="00FB0AA3" w:rsidRPr="006844AD" w:rsidRDefault="00FB0AA3" w:rsidP="00FB0AA3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617B81" w14:textId="727D8568" w:rsidR="00FB0AA3" w:rsidRPr="006844AD" w:rsidRDefault="00FB0AA3" w:rsidP="00FB0AA3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CBECE9" w14:textId="6A514265" w:rsidR="00FB0AA3" w:rsidRPr="006844AD" w:rsidRDefault="00FB0AA3" w:rsidP="00FB0AA3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4C99F6" w14:textId="32D05FF1" w:rsidR="00FB0AA3" w:rsidRPr="006844AD" w:rsidRDefault="00FB0AA3" w:rsidP="00FB0AA3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BB3ABF" w14:textId="77777777" w:rsidR="00FB0AA3" w:rsidRPr="00023280" w:rsidRDefault="00FB0AA3" w:rsidP="00FB0AA3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FB0AA3" w:rsidRPr="006844AD" w14:paraId="0320805F" w14:textId="77777777" w:rsidTr="00696B6C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1AE826B" w14:textId="1125B6F7" w:rsidR="00FB0AA3" w:rsidRPr="008F0587" w:rsidRDefault="00FB0AA3" w:rsidP="00FB0AA3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8"/>
                <w:szCs w:val="18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8"/>
                <w:szCs w:val="18"/>
                <w:lang w:eastAsia="zh-CN"/>
              </w:rPr>
              <w:t>修改时间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ECE2D1F" w14:textId="7E9E3228" w:rsidR="00FB0AA3" w:rsidRPr="008F0587" w:rsidRDefault="0029525F" w:rsidP="00FB0AA3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140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6A5C778" w14:textId="525CEA3E" w:rsidR="00FB0AA3" w:rsidRPr="008F0587" w:rsidRDefault="00FB0AA3" w:rsidP="00FB0AA3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Date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E20BD5" w14:textId="60F7050E" w:rsidR="00FB0AA3" w:rsidRPr="006844AD" w:rsidRDefault="00FB0AA3" w:rsidP="00FB0AA3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EC978F" w14:textId="5473D5AD" w:rsidR="00FB0AA3" w:rsidRPr="006844AD" w:rsidRDefault="00FB0AA3" w:rsidP="00FB0AA3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7F3717" w14:textId="4A6D139A" w:rsidR="00FB0AA3" w:rsidRPr="006844AD" w:rsidRDefault="00FB0AA3" w:rsidP="00FB0AA3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716E02" w14:textId="7EFD6B1A" w:rsidR="00FB0AA3" w:rsidRPr="006844AD" w:rsidRDefault="00FB0AA3" w:rsidP="00FB0AA3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9617EB" w14:textId="77777777" w:rsidR="00FB0AA3" w:rsidRPr="00023280" w:rsidRDefault="00FB0AA3" w:rsidP="00FB0AA3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FB0AA3" w:rsidRPr="006844AD" w14:paraId="5C995574" w14:textId="77777777" w:rsidTr="00696B6C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78F5AD7" w14:textId="5FB1D40C" w:rsidR="00FB0AA3" w:rsidRPr="008F0587" w:rsidRDefault="00FB0AA3" w:rsidP="00FB0AA3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8"/>
                <w:szCs w:val="18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8"/>
                <w:szCs w:val="18"/>
                <w:lang w:eastAsia="zh-CN"/>
              </w:rPr>
              <w:t>修改人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19C97CF" w14:textId="0445E138" w:rsidR="00FB0AA3" w:rsidRPr="008F0587" w:rsidRDefault="0029525F" w:rsidP="00FB0AA3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80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F78D8C3" w14:textId="5430A9B8" w:rsidR="00FB0AA3" w:rsidRPr="008F0587" w:rsidRDefault="00FB0AA3" w:rsidP="00FB0AA3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Str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206E5A" w14:textId="7F89DCF3" w:rsidR="00FB0AA3" w:rsidRPr="006844AD" w:rsidRDefault="00FB0AA3" w:rsidP="00FB0AA3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3677C5" w14:textId="7AD92117" w:rsidR="00FB0AA3" w:rsidRPr="006844AD" w:rsidRDefault="00FB0AA3" w:rsidP="00FB0AA3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9D8AD2" w14:textId="5595DEE6" w:rsidR="00FB0AA3" w:rsidRPr="006844AD" w:rsidRDefault="00FB0AA3" w:rsidP="00FB0AA3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E3745A" w14:textId="5B02BA62" w:rsidR="00FB0AA3" w:rsidRPr="006844AD" w:rsidRDefault="00FB0AA3" w:rsidP="00FB0AA3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F38746" w14:textId="640F946C" w:rsidR="00FB0AA3" w:rsidRPr="00023280" w:rsidRDefault="00FB0AA3" w:rsidP="00FB0AA3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FB0AA3" w:rsidRPr="006844AD" w14:paraId="561EA5B7" w14:textId="77777777" w:rsidTr="00696B6C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260CF92" w14:textId="098FA503" w:rsidR="00FB0AA3" w:rsidRPr="008F0587" w:rsidRDefault="00FB0AA3" w:rsidP="00FB0AA3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8"/>
                <w:szCs w:val="18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8"/>
                <w:szCs w:val="18"/>
                <w:lang w:eastAsia="zh-CN"/>
              </w:rPr>
              <w:t>创建时间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707DC31" w14:textId="6EC00623" w:rsidR="00FB0AA3" w:rsidRPr="008F0587" w:rsidRDefault="0029525F" w:rsidP="00FB0AA3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140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39740EF" w14:textId="03CAD673" w:rsidR="00FB0AA3" w:rsidRPr="008F0587" w:rsidRDefault="00FB0AA3" w:rsidP="00FB0AA3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Date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A2D17C" w14:textId="66EE4193" w:rsidR="00FB0AA3" w:rsidRPr="006844AD" w:rsidRDefault="00FB0AA3" w:rsidP="00FB0AA3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4B78E1" w14:textId="76D767FD" w:rsidR="00FB0AA3" w:rsidRPr="006844AD" w:rsidRDefault="00FB0AA3" w:rsidP="00FB0AA3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695317" w14:textId="7195033B" w:rsidR="00FB0AA3" w:rsidRPr="006844AD" w:rsidRDefault="00FB0AA3" w:rsidP="00FB0AA3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A55CDD" w14:textId="12B517D9" w:rsidR="00FB0AA3" w:rsidRPr="006844AD" w:rsidRDefault="00FB0AA3" w:rsidP="00FB0AA3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E87D60" w14:textId="77777777" w:rsidR="00FB0AA3" w:rsidRPr="00023280" w:rsidRDefault="00FB0AA3" w:rsidP="00FB0AA3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FB0AA3" w:rsidRPr="006844AD" w14:paraId="01CF2549" w14:textId="77777777" w:rsidTr="00696B6C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90D6D69" w14:textId="752761EB" w:rsidR="00FB0AA3" w:rsidRPr="008F0587" w:rsidRDefault="00FB0AA3" w:rsidP="00FB0AA3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8"/>
                <w:szCs w:val="18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8"/>
                <w:szCs w:val="18"/>
                <w:lang w:eastAsia="zh-CN"/>
              </w:rPr>
              <w:t>创建人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32B3D25" w14:textId="18165271" w:rsidR="00FB0AA3" w:rsidRPr="008F0587" w:rsidRDefault="0029525F" w:rsidP="00FB0AA3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80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CD592C6" w14:textId="3FDC3C0E" w:rsidR="00FB0AA3" w:rsidRPr="008F0587" w:rsidRDefault="00FB0AA3" w:rsidP="00FB0AA3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Str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6CAA11" w14:textId="5D568270" w:rsidR="00FB0AA3" w:rsidRPr="006844AD" w:rsidRDefault="00FB0AA3" w:rsidP="00FB0AA3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C53CFE" w14:textId="0AC56ABF" w:rsidR="00FB0AA3" w:rsidRPr="006844AD" w:rsidRDefault="00FB0AA3" w:rsidP="00FB0AA3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C1CEEA" w14:textId="7CA9DAED" w:rsidR="00FB0AA3" w:rsidRPr="006844AD" w:rsidRDefault="00FB0AA3" w:rsidP="00FB0AA3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2BBD66" w14:textId="486095EE" w:rsidR="00FB0AA3" w:rsidRPr="006844AD" w:rsidRDefault="00FB0AA3" w:rsidP="00FB0AA3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0DDC73" w14:textId="77777777" w:rsidR="00FB0AA3" w:rsidRPr="00023280" w:rsidRDefault="00FB0AA3" w:rsidP="00FB0AA3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</w:tbl>
    <w:p w14:paraId="3A88384A" w14:textId="77777777" w:rsidR="006844AD" w:rsidRPr="006844AD" w:rsidRDefault="006844AD" w:rsidP="006844AD">
      <w:pPr>
        <w:rPr>
          <w:rFonts w:eastAsiaTheme="minorEastAsia"/>
          <w:i/>
          <w:lang w:eastAsia="zh-CN"/>
        </w:rPr>
      </w:pPr>
    </w:p>
    <w:p w14:paraId="1DA7B38B" w14:textId="5B06816F" w:rsidR="002D11F5" w:rsidRDefault="002D11F5" w:rsidP="002D11F5">
      <w:pPr>
        <w:rPr>
          <w:rFonts w:eastAsiaTheme="minorEastAsia"/>
          <w:lang w:eastAsia="zh-CN"/>
        </w:rPr>
      </w:pPr>
    </w:p>
    <w:p w14:paraId="23A05C50" w14:textId="77777777" w:rsidR="002D11F5" w:rsidRPr="002D11F5" w:rsidRDefault="002D11F5" w:rsidP="002D11F5">
      <w:pPr>
        <w:rPr>
          <w:rFonts w:eastAsiaTheme="minorEastAsia"/>
          <w:lang w:eastAsia="zh-CN"/>
        </w:rPr>
      </w:pPr>
    </w:p>
    <w:p w14:paraId="6C58B3DB" w14:textId="15300E34" w:rsidR="002D11F5" w:rsidRPr="008C046E" w:rsidRDefault="002D11F5" w:rsidP="002D11F5">
      <w:pPr>
        <w:pStyle w:val="Heading3"/>
        <w:rPr>
          <w:rFonts w:ascii="微软雅黑" w:eastAsia="微软雅黑" w:hAnsi="微软雅黑" w:cs="微软雅黑"/>
          <w:i w:val="0"/>
          <w:lang w:eastAsia="zh-CN"/>
        </w:rPr>
      </w:pPr>
      <w:bookmarkStart w:id="72" w:name="_Toc478575228"/>
      <w:r>
        <w:rPr>
          <w:rFonts w:ascii="微软雅黑" w:eastAsia="微软雅黑" w:hAnsi="微软雅黑" w:cs="微软雅黑" w:hint="eastAsia"/>
          <w:i w:val="0"/>
          <w:lang w:eastAsia="zh-CN"/>
        </w:rPr>
        <w:t>卡交换节点</w:t>
      </w:r>
      <w:bookmarkEnd w:id="72"/>
    </w:p>
    <w:tbl>
      <w:tblPr>
        <w:tblW w:w="8615" w:type="dxa"/>
        <w:tblInd w:w="565" w:type="dxa"/>
        <w:tblLayout w:type="fixed"/>
        <w:tblLook w:val="0000" w:firstRow="0" w:lastRow="0" w:firstColumn="0" w:lastColumn="0" w:noHBand="0" w:noVBand="0"/>
      </w:tblPr>
      <w:tblGrid>
        <w:gridCol w:w="1276"/>
        <w:gridCol w:w="709"/>
        <w:gridCol w:w="709"/>
        <w:gridCol w:w="49"/>
        <w:gridCol w:w="659"/>
        <w:gridCol w:w="75"/>
        <w:gridCol w:w="634"/>
        <w:gridCol w:w="100"/>
        <w:gridCol w:w="609"/>
        <w:gridCol w:w="125"/>
        <w:gridCol w:w="584"/>
        <w:gridCol w:w="150"/>
        <w:gridCol w:w="734"/>
        <w:gridCol w:w="734"/>
        <w:gridCol w:w="734"/>
        <w:gridCol w:w="734"/>
      </w:tblGrid>
      <w:tr w:rsidR="00CD4868" w:rsidRPr="00BE0919" w14:paraId="25B648E9" w14:textId="77777777" w:rsidTr="00696B6C">
        <w:trPr>
          <w:cantSplit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14:paraId="2DD8802C" w14:textId="77777777" w:rsidR="00CD4868" w:rsidRPr="00CD346B" w:rsidRDefault="00CD4868" w:rsidP="00696B6C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微软雅黑" w:eastAsia="微软雅黑" w:hAnsi="微软雅黑" w:cs="微软雅黑" w:hint="eastAsia"/>
              </w:rPr>
              <w:t>页</w:t>
            </w:r>
            <w:r>
              <w:rPr>
                <w:rFonts w:ascii="Arial Unicode MS" w:eastAsia="Arial Unicode MS" w:hAnsi="Arial Unicode MS" w:cs="Arial Unicode MS" w:hint="eastAsia"/>
              </w:rPr>
              <w:t>面名称</w:t>
            </w:r>
          </w:p>
        </w:tc>
        <w:tc>
          <w:tcPr>
            <w:tcW w:w="7339" w:type="dxa"/>
            <w:gridSpan w:val="1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5B9D892" w14:textId="05BD1C9E" w:rsidR="00CD4868" w:rsidRPr="00BE0919" w:rsidRDefault="00CD4868" w:rsidP="00696B6C">
            <w:pPr>
              <w:pStyle w:val="a4"/>
              <w:snapToGrid w:val="0"/>
              <w:spacing w:after="120"/>
              <w:ind w:right="200"/>
              <w:jc w:val="left"/>
              <w:rPr>
                <w:rFonts w:ascii="微软雅黑" w:eastAsia="微软雅黑" w:hAnsi="微软雅黑"/>
                <w:sz w:val="20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0"/>
                <w:lang w:eastAsia="zh-CN"/>
              </w:rPr>
              <w:t>卡交换节点列表</w:t>
            </w:r>
          </w:p>
        </w:tc>
      </w:tr>
      <w:tr w:rsidR="00CD4868" w14:paraId="2F931D9C" w14:textId="77777777" w:rsidTr="00696B6C">
        <w:trPr>
          <w:cantSplit/>
          <w:trHeight w:val="381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14:paraId="5D17CD63" w14:textId="77777777" w:rsidR="00CD4868" w:rsidRDefault="00CD4868" w:rsidP="00696B6C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 w:hint="eastAsia"/>
              </w:rPr>
              <w:t>描述</w:t>
            </w:r>
          </w:p>
        </w:tc>
        <w:tc>
          <w:tcPr>
            <w:tcW w:w="7339" w:type="dxa"/>
            <w:gridSpan w:val="1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52F3863" w14:textId="21958712" w:rsidR="00CD4868" w:rsidRDefault="00CD4868" w:rsidP="00696B6C">
            <w:pPr>
              <w:pStyle w:val="a4"/>
              <w:snapToGrid w:val="0"/>
              <w:spacing w:after="120"/>
              <w:ind w:right="200"/>
              <w:jc w:val="left"/>
              <w:rPr>
                <w:rFonts w:ascii="微软雅黑" w:eastAsia="微软雅黑" w:hAnsi="微软雅黑"/>
                <w:sz w:val="20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0"/>
                <w:lang w:eastAsia="zh-CN"/>
              </w:rPr>
              <w:t>显示所有卡交换节点信息</w:t>
            </w:r>
          </w:p>
        </w:tc>
      </w:tr>
      <w:tr w:rsidR="00CD4868" w:rsidRPr="00BE0919" w14:paraId="553B5169" w14:textId="77777777" w:rsidTr="00696B6C">
        <w:trPr>
          <w:cantSplit/>
          <w:trHeight w:val="381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14:paraId="39E3B606" w14:textId="77777777" w:rsidR="00CD4868" w:rsidRPr="00CD346B" w:rsidRDefault="00CD4868" w:rsidP="00696B6C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 w:hint="eastAsia"/>
              </w:rPr>
              <w:t>页面类型</w:t>
            </w:r>
          </w:p>
        </w:tc>
        <w:tc>
          <w:tcPr>
            <w:tcW w:w="7339" w:type="dxa"/>
            <w:gridSpan w:val="1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CAE18A" w14:textId="77777777" w:rsidR="00CD4868" w:rsidRPr="00BE0919" w:rsidRDefault="00CD4868" w:rsidP="00696B6C">
            <w:pPr>
              <w:pStyle w:val="a4"/>
              <w:snapToGrid w:val="0"/>
              <w:spacing w:after="120"/>
              <w:ind w:right="200"/>
              <w:jc w:val="left"/>
              <w:rPr>
                <w:rFonts w:ascii="微软雅黑" w:eastAsia="微软雅黑" w:hAnsi="微软雅黑"/>
                <w:sz w:val="20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0"/>
                <w:lang w:eastAsia="zh-CN"/>
              </w:rPr>
              <w:t>列表</w:t>
            </w:r>
          </w:p>
        </w:tc>
      </w:tr>
      <w:tr w:rsidR="00CD4868" w:rsidRPr="004D026E" w14:paraId="00B3E580" w14:textId="77777777" w:rsidTr="00696B6C">
        <w:trPr>
          <w:cantSplit/>
          <w:trHeight w:val="353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14:paraId="5FAF00BC" w14:textId="77777777" w:rsidR="00CD4868" w:rsidRPr="00CD346B" w:rsidRDefault="00CD4868" w:rsidP="00696B6C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lang w:eastAsia="zh-HK"/>
              </w:rPr>
            </w:pPr>
            <w:r>
              <w:rPr>
                <w:rFonts w:ascii="Arial Unicode MS" w:eastAsia="Arial Unicode MS" w:hAnsi="Arial Unicode MS" w:cs="Arial Unicode MS" w:hint="eastAsia"/>
                <w:lang w:eastAsia="zh-HK"/>
              </w:rPr>
              <w:t>工具栏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7BC1319" w14:textId="77777777" w:rsidR="00CD4868" w:rsidRPr="004D026E" w:rsidRDefault="00CD4868" w:rsidP="00696B6C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</w:p>
        </w:tc>
        <w:tc>
          <w:tcPr>
            <w:tcW w:w="75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5358803" w14:textId="77777777" w:rsidR="00CD4868" w:rsidRPr="004D026E" w:rsidRDefault="00CD4868" w:rsidP="00696B6C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</w:p>
        </w:tc>
        <w:tc>
          <w:tcPr>
            <w:tcW w:w="7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AFC470" w14:textId="77777777" w:rsidR="00CD4868" w:rsidRPr="004D026E" w:rsidRDefault="00CD4868" w:rsidP="00696B6C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</w:p>
        </w:tc>
        <w:tc>
          <w:tcPr>
            <w:tcW w:w="7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F0FE55C" w14:textId="77777777" w:rsidR="00CD4868" w:rsidRPr="004D026E" w:rsidRDefault="00CD4868" w:rsidP="00696B6C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</w:p>
        </w:tc>
        <w:tc>
          <w:tcPr>
            <w:tcW w:w="7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DEF11B" w14:textId="77777777" w:rsidR="00CD4868" w:rsidRPr="004D026E" w:rsidRDefault="00CD4868" w:rsidP="00696B6C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  <w:lang w:eastAsia="zh-CN"/>
              </w:rPr>
              <w:t>详</w:t>
            </w:r>
          </w:p>
        </w:tc>
        <w:tc>
          <w:tcPr>
            <w:tcW w:w="7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6D48E39" w14:textId="77777777" w:rsidR="00CD4868" w:rsidRPr="00AA691A" w:rsidRDefault="00CD4868" w:rsidP="00696B6C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  <w:r w:rsidRPr="00AA691A">
              <w:rPr>
                <w:rFonts w:ascii="微软雅黑" w:eastAsia="微软雅黑" w:hAnsi="微软雅黑" w:hint="eastAsia"/>
                <w:sz w:val="16"/>
                <w:szCs w:val="16"/>
                <w:lang w:eastAsia="zh-CN"/>
              </w:rPr>
              <w:t>增</w:t>
            </w:r>
          </w:p>
        </w:tc>
        <w:tc>
          <w:tcPr>
            <w:tcW w:w="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60EC76" w14:textId="77777777" w:rsidR="00CD4868" w:rsidRPr="00AA691A" w:rsidRDefault="00CD4868" w:rsidP="00696B6C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  <w:r w:rsidRPr="00AA691A">
              <w:rPr>
                <w:rFonts w:ascii="微软雅黑" w:eastAsia="微软雅黑" w:hAnsi="微软雅黑" w:hint="eastAsia"/>
                <w:sz w:val="16"/>
                <w:szCs w:val="16"/>
                <w:lang w:eastAsia="zh-CN"/>
              </w:rPr>
              <w:t>改</w:t>
            </w:r>
          </w:p>
        </w:tc>
        <w:tc>
          <w:tcPr>
            <w:tcW w:w="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85C36D7" w14:textId="77777777" w:rsidR="00CD4868" w:rsidRPr="00AA691A" w:rsidRDefault="00CD4868" w:rsidP="00696B6C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  <w:r w:rsidRPr="00AA691A">
              <w:rPr>
                <w:rFonts w:ascii="微软雅黑" w:eastAsia="微软雅黑" w:hAnsi="微软雅黑" w:hint="eastAsia"/>
                <w:sz w:val="16"/>
                <w:szCs w:val="16"/>
                <w:lang w:eastAsia="zh-CN"/>
              </w:rPr>
              <w:t>删</w:t>
            </w:r>
          </w:p>
        </w:tc>
        <w:tc>
          <w:tcPr>
            <w:tcW w:w="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B0DD5B" w14:textId="77777777" w:rsidR="00CD4868" w:rsidRPr="004D026E" w:rsidRDefault="00CD4868" w:rsidP="00696B6C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  <w:lang w:eastAsia="zh-CN"/>
              </w:rPr>
              <w:t>设</w:t>
            </w:r>
          </w:p>
        </w:tc>
        <w:tc>
          <w:tcPr>
            <w:tcW w:w="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0289A4B" w14:textId="77777777" w:rsidR="00CD4868" w:rsidRPr="004D026E" w:rsidRDefault="00CD4868" w:rsidP="00696B6C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  <w:lang w:eastAsia="zh-CN"/>
              </w:rPr>
              <w:t>查</w:t>
            </w:r>
          </w:p>
        </w:tc>
      </w:tr>
      <w:tr w:rsidR="00CD4868" w:rsidRPr="003C5BB6" w14:paraId="6753D437" w14:textId="77777777" w:rsidTr="00696B6C">
        <w:trPr>
          <w:cantSplit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 w:themeFill="background1" w:themeFillShade="F2"/>
            <w:vAlign w:val="center"/>
          </w:tcPr>
          <w:p w14:paraId="10780019" w14:textId="77777777" w:rsidR="00CD4868" w:rsidRDefault="00CD4868" w:rsidP="00696B6C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Cs w:val="0"/>
                <w:iCs/>
                <w:sz w:val="20"/>
                <w:lang w:eastAsia="zh-CN"/>
              </w:rPr>
            </w:pPr>
            <w:r>
              <w:rPr>
                <w:rFonts w:ascii="Arial Unicode MS" w:eastAsia="Arial Unicode MS" w:hAnsi="Arial Unicode MS" w:cs="Arial Unicode MS" w:hint="eastAsia"/>
                <w:bCs w:val="0"/>
                <w:iCs/>
                <w:sz w:val="20"/>
                <w:lang w:eastAsia="zh-CN"/>
              </w:rPr>
              <w:t>其它要求</w:t>
            </w:r>
          </w:p>
        </w:tc>
        <w:tc>
          <w:tcPr>
            <w:tcW w:w="7339" w:type="dxa"/>
            <w:gridSpan w:val="1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6A87315" w14:textId="77777777" w:rsidR="00CD4868" w:rsidRPr="003C5BB6" w:rsidRDefault="00CD4868" w:rsidP="00696B6C">
            <w:pPr>
              <w:pStyle w:val="a4"/>
              <w:snapToGrid w:val="0"/>
              <w:spacing w:after="120"/>
              <w:ind w:right="200"/>
              <w:jc w:val="left"/>
              <w:rPr>
                <w:rFonts w:ascii="微软雅黑" w:eastAsia="微软雅黑" w:hAnsi="微软雅黑"/>
                <w:iCs/>
                <w:kern w:val="0"/>
                <w:sz w:val="20"/>
                <w:lang w:eastAsia="zh-CN"/>
              </w:rPr>
            </w:pPr>
          </w:p>
        </w:tc>
      </w:tr>
      <w:tr w:rsidR="00CD4868" w:rsidRPr="0057535E" w14:paraId="7946C138" w14:textId="77777777" w:rsidTr="00696B6C">
        <w:trPr>
          <w:cantSplit/>
          <w:trHeight w:val="450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14:paraId="16013393" w14:textId="77777777" w:rsidR="00CD4868" w:rsidRPr="0057535E" w:rsidRDefault="00CD4868" w:rsidP="00696B6C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列名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14:paraId="47244FF7" w14:textId="77777777" w:rsidR="00CD4868" w:rsidRPr="0057535E" w:rsidRDefault="00CD4868" w:rsidP="00696B6C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宽度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14:paraId="571C8E19" w14:textId="77777777" w:rsidR="00CD4868" w:rsidRPr="0057535E" w:rsidRDefault="00CD4868" w:rsidP="00696B6C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显示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7D8426FA" w14:textId="77777777" w:rsidR="00CD4868" w:rsidRPr="0057535E" w:rsidRDefault="00CD4868" w:rsidP="00696B6C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排序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51D8331D" w14:textId="77777777" w:rsidR="00CD4868" w:rsidRPr="0057535E" w:rsidRDefault="00CD4868" w:rsidP="00696B6C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搜索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6E2DC7C2" w14:textId="77777777" w:rsidR="00CD4868" w:rsidRPr="0057535E" w:rsidRDefault="00CD4868" w:rsidP="00696B6C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新增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6D5550B7" w14:textId="77777777" w:rsidR="00CD4868" w:rsidRPr="0057535E" w:rsidRDefault="00CD4868" w:rsidP="00696B6C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编辑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7D066467" w14:textId="77777777" w:rsidR="00CD4868" w:rsidRPr="0057535E" w:rsidRDefault="00CD4868" w:rsidP="00696B6C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约束</w:t>
            </w:r>
            <w:r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备注</w:t>
            </w:r>
          </w:p>
        </w:tc>
      </w:tr>
      <w:tr w:rsidR="007A194F" w:rsidRPr="0068506A" w14:paraId="4620AEB6" w14:textId="77777777" w:rsidTr="00696B6C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A6F80A6" w14:textId="3BED6586" w:rsidR="007A194F" w:rsidRPr="004D026E" w:rsidRDefault="007A194F" w:rsidP="007A194F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卡交换节点ID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2A72B29" w14:textId="16230D83" w:rsidR="007A194F" w:rsidRPr="0068506A" w:rsidRDefault="001310A8" w:rsidP="007A194F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11</w:t>
            </w:r>
            <w:r w:rsidR="0029525F"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22F88FB" w14:textId="53CB4224" w:rsidR="007A194F" w:rsidRPr="0068506A" w:rsidRDefault="004B7F47" w:rsidP="007A194F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Str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A6CACA" w14:textId="5C404889" w:rsidR="007A194F" w:rsidRPr="0068506A" w:rsidRDefault="007A194F" w:rsidP="007A194F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&lt;&gt;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BE9DC4" w14:textId="5401F799" w:rsidR="007A194F" w:rsidRPr="0068506A" w:rsidRDefault="007A194F" w:rsidP="007A194F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IN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B7681B" w14:textId="7958165E" w:rsidR="007A194F" w:rsidRPr="0068506A" w:rsidRDefault="007A194F" w:rsidP="007A194F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IN(</w:t>
            </w: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*</w:t>
            </w: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)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21B00C" w14:textId="62DD3422" w:rsidR="007A194F" w:rsidRPr="007A194F" w:rsidRDefault="007A194F" w:rsidP="007A194F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A6A6A6" w:themeColor="background1" w:themeShade="A6"/>
                <w:sz w:val="16"/>
                <w:szCs w:val="16"/>
                <w:lang w:eastAsia="zh-CN"/>
              </w:rPr>
            </w:pPr>
            <w:r w:rsidRPr="007A194F">
              <w:rPr>
                <w:rFonts w:ascii="微软雅黑" w:eastAsia="微软雅黑" w:hAnsi="微软雅黑" w:hint="eastAsia"/>
                <w:b w:val="0"/>
                <w:color w:val="A6A6A6" w:themeColor="background1" w:themeShade="A6"/>
                <w:sz w:val="16"/>
                <w:szCs w:val="16"/>
                <w:lang w:eastAsia="zh-CN"/>
              </w:rPr>
              <w:t>IN(</w:t>
            </w:r>
            <w:r w:rsidRPr="007A194F">
              <w:rPr>
                <w:rFonts w:ascii="微软雅黑" w:eastAsia="微软雅黑" w:hAnsi="微软雅黑"/>
                <w:b w:val="0"/>
                <w:color w:val="A6A6A6" w:themeColor="background1" w:themeShade="A6"/>
                <w:sz w:val="16"/>
                <w:szCs w:val="16"/>
                <w:lang w:eastAsia="zh-CN"/>
              </w:rPr>
              <w:t>*</w:t>
            </w:r>
            <w:r w:rsidRPr="007A194F">
              <w:rPr>
                <w:rFonts w:ascii="微软雅黑" w:eastAsia="微软雅黑" w:hAnsi="微软雅黑" w:hint="eastAsia"/>
                <w:b w:val="0"/>
                <w:color w:val="A6A6A6" w:themeColor="background1" w:themeShade="A6"/>
                <w:sz w:val="16"/>
                <w:szCs w:val="16"/>
                <w:lang w:eastAsia="zh-CN"/>
              </w:rPr>
              <w:t>)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6B86D6" w14:textId="77777777" w:rsidR="007A194F" w:rsidRPr="0068506A" w:rsidRDefault="007A194F" w:rsidP="007A194F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</w:p>
        </w:tc>
      </w:tr>
      <w:tr w:rsidR="007A194F" w:rsidRPr="0068506A" w14:paraId="00FB0B8F" w14:textId="77777777" w:rsidTr="00696B6C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EDB5654" w14:textId="68AD801B" w:rsidR="007A194F" w:rsidRPr="008F0587" w:rsidRDefault="007A194F" w:rsidP="007A194F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8"/>
                <w:szCs w:val="18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8"/>
                <w:szCs w:val="18"/>
                <w:lang w:eastAsia="zh-CN"/>
              </w:rPr>
              <w:t>主机名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F8BC907" w14:textId="57FDB7DC" w:rsidR="007A194F" w:rsidRPr="008F0587" w:rsidRDefault="0029525F" w:rsidP="007A194F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 xml:space="preserve">80 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0ABFCC4" w14:textId="26947959" w:rsidR="007A194F" w:rsidRPr="008F0587" w:rsidRDefault="007A194F" w:rsidP="007A194F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Str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0CC258" w14:textId="59421F59" w:rsidR="007A194F" w:rsidRPr="0068506A" w:rsidRDefault="007A194F" w:rsidP="007A194F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888D53" w14:textId="7E0955C3" w:rsidR="007A194F" w:rsidRPr="0068506A" w:rsidRDefault="007A194F" w:rsidP="007A194F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IN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A27D73" w14:textId="5AE96F7A" w:rsidR="007A194F" w:rsidRPr="0068506A" w:rsidRDefault="007A194F" w:rsidP="007A194F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IN(</w:t>
            </w: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*</w:t>
            </w: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)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B36585" w14:textId="5B25D84A" w:rsidR="007A194F" w:rsidRPr="0068506A" w:rsidRDefault="007A194F" w:rsidP="007A194F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IN(</w:t>
            </w: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*</w:t>
            </w: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)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4A5066" w14:textId="77777777" w:rsidR="007A194F" w:rsidRPr="0068506A" w:rsidRDefault="007A194F" w:rsidP="007A194F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</w:p>
        </w:tc>
      </w:tr>
      <w:tr w:rsidR="007A194F" w:rsidRPr="0068506A" w14:paraId="2D39A889" w14:textId="77777777" w:rsidTr="00696B6C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9F730C3" w14:textId="093F9E09" w:rsidR="007A194F" w:rsidRPr="008F0587" w:rsidRDefault="007A194F" w:rsidP="007A194F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8"/>
                <w:szCs w:val="18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8"/>
                <w:szCs w:val="18"/>
                <w:lang w:eastAsia="zh-CN"/>
              </w:rPr>
              <w:t>认证密码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B166B14" w14:textId="3D216E69" w:rsidR="007A194F" w:rsidRPr="008F0587" w:rsidRDefault="0029525F" w:rsidP="007A194F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80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616B317" w14:textId="59F126F6" w:rsidR="007A194F" w:rsidRPr="008F0587" w:rsidRDefault="004B7F47" w:rsidP="007A194F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Str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E11E26" w14:textId="07397EB0" w:rsidR="007A194F" w:rsidRPr="0068506A" w:rsidRDefault="007A194F" w:rsidP="007A194F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4E5265" w14:textId="4622A27F" w:rsidR="007A194F" w:rsidRPr="0068506A" w:rsidRDefault="007A194F" w:rsidP="007A194F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BBEE8A" w14:textId="2A8AA769" w:rsidR="007A194F" w:rsidRPr="0068506A" w:rsidRDefault="007A194F" w:rsidP="007A194F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IN(</w:t>
            </w: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*</w:t>
            </w: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)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BB1C05" w14:textId="55E763DA" w:rsidR="007A194F" w:rsidRPr="0068506A" w:rsidRDefault="007A194F" w:rsidP="007A194F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IN(</w:t>
            </w: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*</w:t>
            </w: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)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2EB745" w14:textId="77777777" w:rsidR="007A194F" w:rsidRPr="0068506A" w:rsidRDefault="007A194F" w:rsidP="007A194F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</w:p>
        </w:tc>
      </w:tr>
      <w:tr w:rsidR="007A194F" w:rsidRPr="0068506A" w14:paraId="2CB0F370" w14:textId="77777777" w:rsidTr="00696B6C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8035AC7" w14:textId="168CB4C0" w:rsidR="007A194F" w:rsidRDefault="007A194F" w:rsidP="007A194F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IP地址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3BE30F3" w14:textId="7809FB1F" w:rsidR="007A194F" w:rsidRPr="0068506A" w:rsidRDefault="0029525F" w:rsidP="007A194F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110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268BE02" w14:textId="0B3FDD45" w:rsidR="007A194F" w:rsidRPr="0068506A" w:rsidRDefault="007A194F" w:rsidP="007A194F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Str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4E2380" w14:textId="31486BE4" w:rsidR="007A194F" w:rsidRPr="0068506A" w:rsidRDefault="007A194F" w:rsidP="007A194F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B4B800" w14:textId="17744701" w:rsidR="007A194F" w:rsidRPr="0068506A" w:rsidRDefault="007A194F" w:rsidP="007A194F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038AF3" w14:textId="2F518AA4" w:rsidR="007A194F" w:rsidRPr="0068506A" w:rsidRDefault="007A194F" w:rsidP="007A194F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F679E6" w14:textId="28EE7B49" w:rsidR="007A194F" w:rsidRPr="0068506A" w:rsidRDefault="007A194F" w:rsidP="007A194F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AF3C81" w14:textId="77777777" w:rsidR="007A194F" w:rsidRPr="0068506A" w:rsidRDefault="007A194F" w:rsidP="007A194F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</w:p>
        </w:tc>
      </w:tr>
      <w:tr w:rsidR="007A194F" w:rsidRPr="0068506A" w14:paraId="5FD72473" w14:textId="77777777" w:rsidTr="00696B6C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B77C99C" w14:textId="708975B5" w:rsidR="007A194F" w:rsidRDefault="007A194F" w:rsidP="007A194F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端口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D7E28CE" w14:textId="299964DD" w:rsidR="007A194F" w:rsidRPr="0068506A" w:rsidRDefault="001310A8" w:rsidP="007A194F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50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BF05D72" w14:textId="56BB9B27" w:rsidR="007A194F" w:rsidRPr="0068506A" w:rsidRDefault="007A194F" w:rsidP="007A194F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Num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3DCCDB" w14:textId="1C6CE3C2" w:rsidR="007A194F" w:rsidRPr="0068506A" w:rsidRDefault="007A194F" w:rsidP="007A194F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E8E3B8" w14:textId="2E67ED6C" w:rsidR="007A194F" w:rsidRPr="0068506A" w:rsidRDefault="007A194F" w:rsidP="007A194F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74F4D7" w14:textId="2A585F27" w:rsidR="007A194F" w:rsidRPr="0068506A" w:rsidRDefault="007A194F" w:rsidP="007A194F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E1C4A1" w14:textId="5FFC783C" w:rsidR="007A194F" w:rsidRPr="0068506A" w:rsidRDefault="007A194F" w:rsidP="007A194F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413D3E" w14:textId="77777777" w:rsidR="007A194F" w:rsidRPr="0068506A" w:rsidRDefault="007A194F" w:rsidP="007A194F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</w:p>
        </w:tc>
      </w:tr>
      <w:tr w:rsidR="007A194F" w:rsidRPr="0068506A" w14:paraId="4D51E0A1" w14:textId="77777777" w:rsidTr="00ED3C74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B9E4111" w14:textId="055BE230" w:rsidR="007A194F" w:rsidRPr="004D026E" w:rsidRDefault="007A194F" w:rsidP="007A194F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状态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1331B97" w14:textId="0145629C" w:rsidR="007A194F" w:rsidRPr="0068506A" w:rsidRDefault="0029525F" w:rsidP="007A194F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60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0B657B6" w14:textId="05118489" w:rsidR="007A194F" w:rsidRPr="0068506A" w:rsidRDefault="007A194F" w:rsidP="007A194F">
            <w:pPr>
              <w:pStyle w:val="a5"/>
              <w:snapToGrid w:val="0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  <w:r w:rsidRPr="00ED3C74">
              <w:rPr>
                <w:rFonts w:ascii="微软雅黑" w:eastAsia="微软雅黑" w:hAnsi="微软雅黑" w:hint="eastAsia"/>
                <w:b w:val="0"/>
                <w:color w:val="FFFFFF" w:themeColor="background1"/>
                <w:sz w:val="16"/>
                <w:szCs w:val="16"/>
                <w:lang w:eastAsia="zh-CN"/>
              </w:rPr>
              <w:t>Str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4F8B26" w14:textId="552128E1" w:rsidR="007A194F" w:rsidRPr="0068506A" w:rsidRDefault="007A194F" w:rsidP="007A194F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9A2D2F" w14:textId="7CD3EFB6" w:rsidR="007A194F" w:rsidRPr="0068506A" w:rsidRDefault="007A194F" w:rsidP="007A194F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SEL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C45D88" w14:textId="58EA99E1" w:rsidR="007A194F" w:rsidRPr="0068506A" w:rsidRDefault="007A194F" w:rsidP="007A194F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SEL(</w:t>
            </w:r>
            <w:r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  <w:t>*</w:t>
            </w: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)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45152E" w14:textId="739D7208" w:rsidR="007A194F" w:rsidRPr="0068506A" w:rsidRDefault="007A194F" w:rsidP="007A194F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SEL(</w:t>
            </w:r>
            <w:r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  <w:t>*</w:t>
            </w: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)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4A5954" w14:textId="7CC311C3" w:rsidR="007A194F" w:rsidRPr="007766FF" w:rsidRDefault="007A194F" w:rsidP="007A194F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highlight w:val="red"/>
                <w:lang w:eastAsia="zh-CN"/>
              </w:rPr>
            </w:pPr>
            <w:r w:rsidRPr="007766FF">
              <w:rPr>
                <w:rFonts w:ascii="微软雅黑" w:eastAsia="微软雅黑" w:hAnsi="微软雅黑" w:hint="eastAsia"/>
                <w:b w:val="0"/>
                <w:bCs w:val="0"/>
                <w:color w:val="FFFFFF" w:themeColor="background1"/>
                <w:sz w:val="16"/>
                <w:szCs w:val="16"/>
                <w:highlight w:val="red"/>
                <w:lang w:eastAsia="zh-CN"/>
              </w:rPr>
              <w:t>在线 / 异常 / 离线 / 维护 / 出错 / 禁用</w:t>
            </w:r>
          </w:p>
        </w:tc>
      </w:tr>
      <w:tr w:rsidR="007A194F" w:rsidRPr="0068506A" w14:paraId="41821791" w14:textId="77777777" w:rsidTr="00F96995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92356A8" w14:textId="4DA220B2" w:rsidR="007A194F" w:rsidRPr="004D026E" w:rsidRDefault="007A194F" w:rsidP="007A194F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所在地区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BC04086" w14:textId="66B87D54" w:rsidR="007A194F" w:rsidRPr="0068506A" w:rsidRDefault="0029525F" w:rsidP="007A194F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80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978382F" w14:textId="6CD73EA5" w:rsidR="007A194F" w:rsidRPr="0068506A" w:rsidRDefault="00ED3C74" w:rsidP="007A194F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 w:rsidRPr="00F96995">
              <w:rPr>
                <w:rFonts w:ascii="微软雅黑" w:eastAsia="微软雅黑" w:hAnsi="微软雅黑" w:hint="eastAsia"/>
                <w:b w:val="0"/>
                <w:color w:val="FFFFFF" w:themeColor="background1"/>
                <w:sz w:val="16"/>
                <w:szCs w:val="16"/>
                <w:lang w:eastAsia="zh-CN"/>
              </w:rPr>
              <w:t>Img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10454D" w14:textId="633FD748" w:rsidR="007A194F" w:rsidRPr="0068506A" w:rsidRDefault="007A194F" w:rsidP="007A194F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3FA032" w14:textId="04FCFFD8" w:rsidR="007A194F" w:rsidRPr="0068506A" w:rsidRDefault="007A194F" w:rsidP="007A194F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F17681" w14:textId="2283B973" w:rsidR="007A194F" w:rsidRPr="0068506A" w:rsidRDefault="007A194F" w:rsidP="007A194F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SEL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5C129F" w14:textId="7A2C8DBF" w:rsidR="007A194F" w:rsidRPr="0068506A" w:rsidRDefault="007A194F" w:rsidP="007A194F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SEL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433CD9" w14:textId="2092EDFD" w:rsidR="007A194F" w:rsidRPr="0068506A" w:rsidRDefault="00F96995" w:rsidP="007A194F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color w:val="FFFFFF" w:themeColor="background1"/>
                <w:sz w:val="16"/>
                <w:szCs w:val="16"/>
                <w:highlight w:val="blue"/>
                <w:lang w:eastAsia="zh-CN"/>
              </w:rPr>
              <w:t>地区</w:t>
            </w:r>
          </w:p>
        </w:tc>
      </w:tr>
      <w:tr w:rsidR="007A194F" w:rsidRPr="00086D63" w14:paraId="5E797D4D" w14:textId="77777777" w:rsidTr="00696B6C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6CEDB23" w14:textId="75C823EC" w:rsidR="007A194F" w:rsidRPr="004D026E" w:rsidRDefault="007A194F" w:rsidP="007A194F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服务级别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8B98FCD" w14:textId="255900C5" w:rsidR="007A194F" w:rsidRPr="0068506A" w:rsidRDefault="001310A8" w:rsidP="007A194F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50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1CE8D41" w14:textId="257A84A5" w:rsidR="007A194F" w:rsidRPr="0068506A" w:rsidRDefault="007A194F" w:rsidP="007A194F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Str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0DD207" w14:textId="2332DFF7" w:rsidR="007A194F" w:rsidRPr="0068506A" w:rsidRDefault="007A194F" w:rsidP="007A194F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3F2119" w14:textId="31F709B7" w:rsidR="007A194F" w:rsidRPr="0068506A" w:rsidRDefault="007A194F" w:rsidP="007A194F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SEL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E58BA7" w14:textId="36CDAB99" w:rsidR="007A194F" w:rsidRPr="0068506A" w:rsidRDefault="007A194F" w:rsidP="007A194F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SEL(</w:t>
            </w:r>
            <w:r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  <w:t>*</w:t>
            </w: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)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2B8221" w14:textId="1A46C782" w:rsidR="007A194F" w:rsidRPr="0068506A" w:rsidRDefault="007A194F" w:rsidP="007A194F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SEL(</w:t>
            </w:r>
            <w:r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  <w:t>*</w:t>
            </w: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)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2BD439" w14:textId="0EC07100" w:rsidR="007A194F" w:rsidRPr="00086D63" w:rsidRDefault="007A194F" w:rsidP="007A194F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color w:val="FFFFFF" w:themeColor="background1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1</w:t>
            </w:r>
            <w:r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  <w:t xml:space="preserve"> / </w:t>
            </w: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2</w:t>
            </w:r>
            <w:r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  <w:t xml:space="preserve"> / </w:t>
            </w: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3</w:t>
            </w:r>
            <w:r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  <w:t xml:space="preserve"> / </w:t>
            </w: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4</w:t>
            </w:r>
            <w:r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  <w:t xml:space="preserve"> / </w:t>
            </w: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5</w:t>
            </w:r>
          </w:p>
        </w:tc>
      </w:tr>
      <w:tr w:rsidR="007A194F" w:rsidRPr="0068506A" w14:paraId="77D0F4AE" w14:textId="77777777" w:rsidTr="00696B6C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5C8E7B5" w14:textId="49856933" w:rsidR="007A194F" w:rsidRDefault="007A194F" w:rsidP="007A194F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心跳周期（秒）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76E0ACF" w14:textId="28AF3C25" w:rsidR="007A194F" w:rsidRPr="0068506A" w:rsidRDefault="0029525F" w:rsidP="007A194F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80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3A16B03" w14:textId="243703D6" w:rsidR="007A194F" w:rsidRDefault="004B7F47" w:rsidP="007A194F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Num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931454" w14:textId="71C6D567" w:rsidR="007A194F" w:rsidRDefault="007A194F" w:rsidP="007A194F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7FA3DF" w14:textId="6A207C54" w:rsidR="007A194F" w:rsidRDefault="007A194F" w:rsidP="007A194F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BE752E" w14:textId="180CC45C" w:rsidR="007A194F" w:rsidRDefault="007A194F" w:rsidP="007A194F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IN</w:t>
            </w:r>
            <w:r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  <w:t>(*)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A25761" w14:textId="28608817" w:rsidR="007A194F" w:rsidRDefault="007A194F" w:rsidP="007A194F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IN</w:t>
            </w:r>
            <w:r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  <w:t>(*)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FEECD8" w14:textId="5C747D6D" w:rsidR="007A194F" w:rsidRPr="0068506A" w:rsidRDefault="007A194F" w:rsidP="007A194F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7A194F" w:rsidRPr="00670C23" w14:paraId="1039F24B" w14:textId="77777777" w:rsidTr="00696B6C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647ABBA" w14:textId="7B212F8E" w:rsidR="007A194F" w:rsidRDefault="007A194F" w:rsidP="007A194F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心跳时间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693C36E" w14:textId="310C00C4" w:rsidR="007A194F" w:rsidRPr="0068506A" w:rsidRDefault="0029525F" w:rsidP="007A194F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140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DBD2A08" w14:textId="4FD48F2E" w:rsidR="007A194F" w:rsidRDefault="007A194F" w:rsidP="007A194F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Date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022AEE" w14:textId="52707A89" w:rsidR="007A194F" w:rsidRDefault="007A194F" w:rsidP="007A194F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35C4E0" w14:textId="7B4EA0D7" w:rsidR="007A194F" w:rsidRDefault="007A194F" w:rsidP="007A194F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CEAC19" w14:textId="4DD7865F" w:rsidR="007A194F" w:rsidRDefault="007A194F" w:rsidP="007A194F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AD3C69" w14:textId="1A51A73C" w:rsidR="007A194F" w:rsidRDefault="007A194F" w:rsidP="007A194F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F34F68" w14:textId="77777777" w:rsidR="007A194F" w:rsidRPr="00670C23" w:rsidRDefault="007A194F" w:rsidP="007A194F">
            <w:pPr>
              <w:rPr>
                <w:color w:val="FFFFFF" w:themeColor="background1"/>
              </w:rPr>
            </w:pPr>
          </w:p>
        </w:tc>
      </w:tr>
      <w:tr w:rsidR="007A194F" w:rsidRPr="0068506A" w14:paraId="215A75AD" w14:textId="77777777" w:rsidTr="00696B6C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A10F2DA" w14:textId="332413D2" w:rsidR="007A194F" w:rsidRPr="008F0587" w:rsidRDefault="007A194F" w:rsidP="007A194F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8"/>
                <w:szCs w:val="18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8"/>
                <w:szCs w:val="18"/>
                <w:lang w:eastAsia="zh-CN"/>
              </w:rPr>
              <w:t>备注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741533D" w14:textId="6991F6C9" w:rsidR="007A194F" w:rsidRPr="008F0587" w:rsidRDefault="0029525F" w:rsidP="007A194F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140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0230DEC" w14:textId="13FB7407" w:rsidR="007A194F" w:rsidRPr="008F0587" w:rsidRDefault="007A194F" w:rsidP="007A194F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Str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D9EA82" w14:textId="3625ECAC" w:rsidR="007A194F" w:rsidRDefault="007A194F" w:rsidP="007A194F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06338D" w14:textId="127D61C0" w:rsidR="007A194F" w:rsidRDefault="007A194F" w:rsidP="007A194F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F47627" w14:textId="657D72EB" w:rsidR="007A194F" w:rsidRDefault="007A194F" w:rsidP="007A194F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IN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65660C" w14:textId="49896A36" w:rsidR="007A194F" w:rsidRDefault="007A194F" w:rsidP="007A194F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IN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08B6D3" w14:textId="77777777" w:rsidR="007A194F" w:rsidRPr="0068506A" w:rsidRDefault="007A194F" w:rsidP="007A194F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7A194F" w:rsidRPr="0068506A" w14:paraId="5B5B4DC8" w14:textId="77777777" w:rsidTr="00696B6C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6612A18" w14:textId="539CC326" w:rsidR="007A194F" w:rsidRPr="008F0587" w:rsidRDefault="007A194F" w:rsidP="007A194F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8"/>
                <w:szCs w:val="18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8"/>
                <w:szCs w:val="18"/>
                <w:lang w:eastAsia="zh-CN"/>
              </w:rPr>
              <w:t>修改时间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8988FB1" w14:textId="6F3D4F56" w:rsidR="007A194F" w:rsidRPr="008F0587" w:rsidRDefault="0029525F" w:rsidP="007A194F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140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FCD6341" w14:textId="1AFBA4B8" w:rsidR="007A194F" w:rsidRPr="008F0587" w:rsidRDefault="007A194F" w:rsidP="007A194F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Date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656218" w14:textId="67F547A4" w:rsidR="007A194F" w:rsidRDefault="007A194F" w:rsidP="007A194F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711660" w14:textId="6F1BD026" w:rsidR="007A194F" w:rsidRDefault="007A194F" w:rsidP="007A194F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742AAD" w14:textId="5ACD3245" w:rsidR="007A194F" w:rsidRDefault="007A194F" w:rsidP="007A194F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962BD5" w14:textId="37BC630C" w:rsidR="007A194F" w:rsidRDefault="007A194F" w:rsidP="007A194F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1C3CF5" w14:textId="77777777" w:rsidR="007A194F" w:rsidRPr="0068506A" w:rsidRDefault="007A194F" w:rsidP="007A194F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7A194F" w:rsidRPr="0068506A" w14:paraId="60F5A17E" w14:textId="77777777" w:rsidTr="00696B6C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8C3D622" w14:textId="00944E3C" w:rsidR="007A194F" w:rsidRPr="008F0587" w:rsidRDefault="007A194F" w:rsidP="007A194F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8"/>
                <w:szCs w:val="18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8"/>
                <w:szCs w:val="18"/>
                <w:lang w:eastAsia="zh-CN"/>
              </w:rPr>
              <w:t>修改人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BFAC671" w14:textId="255D4373" w:rsidR="007A194F" w:rsidRPr="008F0587" w:rsidRDefault="001310A8" w:rsidP="007A194F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11</w:t>
            </w:r>
            <w:r w:rsidR="0029525F"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E9BD311" w14:textId="063A069F" w:rsidR="007A194F" w:rsidRPr="008F0587" w:rsidRDefault="007A194F" w:rsidP="007A194F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Str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FCE9F4" w14:textId="47CA5185" w:rsidR="007A194F" w:rsidRDefault="007A194F" w:rsidP="007A194F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A7E0A7" w14:textId="190D3400" w:rsidR="007A194F" w:rsidRDefault="007A194F" w:rsidP="007A194F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62242E" w14:textId="09A8E364" w:rsidR="007A194F" w:rsidRDefault="007A194F" w:rsidP="007A194F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12FDC9" w14:textId="51309D7F" w:rsidR="007A194F" w:rsidRPr="00E61082" w:rsidRDefault="007A194F" w:rsidP="007A194F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color w:val="A6A6A6" w:themeColor="background1" w:themeShade="A6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9ED246" w14:textId="77777777" w:rsidR="007A194F" w:rsidRPr="0068506A" w:rsidRDefault="007A194F" w:rsidP="007A194F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7A194F" w:rsidRPr="0068506A" w14:paraId="79AF0AC1" w14:textId="77777777" w:rsidTr="00696B6C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A41455A" w14:textId="759B9249" w:rsidR="007A194F" w:rsidRPr="008F0587" w:rsidRDefault="007A194F" w:rsidP="007A194F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8"/>
                <w:szCs w:val="18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8"/>
                <w:szCs w:val="18"/>
                <w:lang w:eastAsia="zh-CN"/>
              </w:rPr>
              <w:t>创建时间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50E5AB9" w14:textId="669BC9E8" w:rsidR="007A194F" w:rsidRPr="008F0587" w:rsidRDefault="0029525F" w:rsidP="007A194F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140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2BB3A8E" w14:textId="710401F1" w:rsidR="007A194F" w:rsidRPr="008F0587" w:rsidRDefault="007A194F" w:rsidP="007A194F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Date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C24122" w14:textId="37A62738" w:rsidR="007A194F" w:rsidRPr="0068506A" w:rsidRDefault="007A194F" w:rsidP="007A194F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49B699" w14:textId="312F17F2" w:rsidR="007A194F" w:rsidRPr="0068506A" w:rsidRDefault="007A194F" w:rsidP="007A194F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EF1885" w14:textId="4AFCC1C2" w:rsidR="007A194F" w:rsidRPr="0068506A" w:rsidRDefault="007A194F" w:rsidP="007A194F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8C99C8" w14:textId="5116FEAE" w:rsidR="007A194F" w:rsidRPr="00E61082" w:rsidRDefault="007A194F" w:rsidP="007A194F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color w:val="A6A6A6" w:themeColor="background1" w:themeShade="A6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F4640C" w14:textId="77777777" w:rsidR="007A194F" w:rsidRPr="0068506A" w:rsidRDefault="007A194F" w:rsidP="007A194F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7A194F" w:rsidRPr="00023280" w14:paraId="0F297F62" w14:textId="77777777" w:rsidTr="00696B6C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B3C8B9E" w14:textId="02514E4C" w:rsidR="007A194F" w:rsidRPr="008F0587" w:rsidRDefault="007A194F" w:rsidP="007A194F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8"/>
                <w:szCs w:val="18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8"/>
                <w:szCs w:val="18"/>
                <w:lang w:eastAsia="zh-CN"/>
              </w:rPr>
              <w:t>创建人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CC50FD3" w14:textId="61888F93" w:rsidR="007A194F" w:rsidRPr="008F0587" w:rsidRDefault="001310A8" w:rsidP="007A194F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11</w:t>
            </w:r>
            <w:r w:rsidR="0029525F"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EFD1347" w14:textId="29F5830B" w:rsidR="007A194F" w:rsidRPr="008F0587" w:rsidRDefault="007A194F" w:rsidP="007A194F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Str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D96DED" w14:textId="4431E612" w:rsidR="007A194F" w:rsidRPr="0068506A" w:rsidRDefault="007A194F" w:rsidP="007A194F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5ADC7E" w14:textId="1FF09AF6" w:rsidR="007A194F" w:rsidRPr="0068506A" w:rsidRDefault="007A194F" w:rsidP="007A194F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C97482" w14:textId="270FD314" w:rsidR="007A194F" w:rsidRPr="0068506A" w:rsidRDefault="007A194F" w:rsidP="007A194F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879BE9" w14:textId="7A35487A" w:rsidR="007A194F" w:rsidRPr="00E61082" w:rsidRDefault="007A194F" w:rsidP="007A194F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color w:val="A6A6A6" w:themeColor="background1" w:themeShade="A6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74F6B6" w14:textId="77777777" w:rsidR="007A194F" w:rsidRPr="00023280" w:rsidRDefault="007A194F" w:rsidP="007A194F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</w:tbl>
    <w:p w14:paraId="2E63667A" w14:textId="37A1452D" w:rsidR="002D11F5" w:rsidRDefault="002D11F5" w:rsidP="002D11F5">
      <w:pPr>
        <w:rPr>
          <w:rFonts w:eastAsiaTheme="minorEastAsia"/>
          <w:lang w:eastAsia="zh-CN"/>
        </w:rPr>
      </w:pPr>
    </w:p>
    <w:p w14:paraId="40E7A644" w14:textId="7BF1EF49" w:rsidR="002D11F5" w:rsidRDefault="002D11F5" w:rsidP="002D11F5">
      <w:pPr>
        <w:rPr>
          <w:rFonts w:eastAsiaTheme="minorEastAsia"/>
          <w:lang w:eastAsia="zh-CN"/>
        </w:rPr>
      </w:pPr>
    </w:p>
    <w:p w14:paraId="0B75ADEC" w14:textId="77777777" w:rsidR="007D0C2E" w:rsidRPr="002D11F5" w:rsidRDefault="007D0C2E" w:rsidP="002D11F5">
      <w:pPr>
        <w:rPr>
          <w:rFonts w:eastAsiaTheme="minorEastAsia"/>
          <w:lang w:eastAsia="zh-CN"/>
        </w:rPr>
      </w:pPr>
    </w:p>
    <w:p w14:paraId="0258CBDA" w14:textId="0D459F96" w:rsidR="002D11F5" w:rsidRDefault="002D11F5" w:rsidP="002D11F5">
      <w:pPr>
        <w:pStyle w:val="Heading3"/>
        <w:rPr>
          <w:rFonts w:ascii="微软雅黑" w:eastAsia="微软雅黑" w:hAnsi="微软雅黑" w:cs="微软雅黑"/>
          <w:i w:val="0"/>
          <w:lang w:eastAsia="zh-CN"/>
        </w:rPr>
      </w:pPr>
      <w:bookmarkStart w:id="73" w:name="_Toc478575229"/>
      <w:r>
        <w:rPr>
          <w:rFonts w:ascii="微软雅黑" w:eastAsia="微软雅黑" w:hAnsi="微软雅黑" w:cs="微软雅黑" w:hint="eastAsia"/>
          <w:i w:val="0"/>
          <w:lang w:eastAsia="zh-CN"/>
        </w:rPr>
        <w:t>静态绑定</w:t>
      </w:r>
      <w:bookmarkEnd w:id="73"/>
    </w:p>
    <w:tbl>
      <w:tblPr>
        <w:tblW w:w="8615" w:type="dxa"/>
        <w:tblInd w:w="565" w:type="dxa"/>
        <w:tblLayout w:type="fixed"/>
        <w:tblLook w:val="0000" w:firstRow="0" w:lastRow="0" w:firstColumn="0" w:lastColumn="0" w:noHBand="0" w:noVBand="0"/>
      </w:tblPr>
      <w:tblGrid>
        <w:gridCol w:w="1276"/>
        <w:gridCol w:w="709"/>
        <w:gridCol w:w="709"/>
        <w:gridCol w:w="49"/>
        <w:gridCol w:w="659"/>
        <w:gridCol w:w="75"/>
        <w:gridCol w:w="634"/>
        <w:gridCol w:w="100"/>
        <w:gridCol w:w="609"/>
        <w:gridCol w:w="125"/>
        <w:gridCol w:w="584"/>
        <w:gridCol w:w="150"/>
        <w:gridCol w:w="734"/>
        <w:gridCol w:w="734"/>
        <w:gridCol w:w="734"/>
        <w:gridCol w:w="734"/>
      </w:tblGrid>
      <w:tr w:rsidR="006A12A2" w:rsidRPr="00BE0919" w14:paraId="4A1B3854" w14:textId="77777777" w:rsidTr="00696B6C">
        <w:trPr>
          <w:cantSplit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14:paraId="1984D72A" w14:textId="77777777" w:rsidR="006A12A2" w:rsidRPr="00CD346B" w:rsidRDefault="006A12A2" w:rsidP="00696B6C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 w:hint="eastAsia"/>
              </w:rPr>
              <w:t>页面名称</w:t>
            </w:r>
          </w:p>
        </w:tc>
        <w:tc>
          <w:tcPr>
            <w:tcW w:w="7339" w:type="dxa"/>
            <w:gridSpan w:val="1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83F292C" w14:textId="45297E5C" w:rsidR="006A12A2" w:rsidRPr="00BE0919" w:rsidRDefault="006A12A2" w:rsidP="00696B6C">
            <w:pPr>
              <w:pStyle w:val="a4"/>
              <w:snapToGrid w:val="0"/>
              <w:spacing w:after="120"/>
              <w:ind w:right="200"/>
              <w:jc w:val="left"/>
              <w:rPr>
                <w:rFonts w:ascii="微软雅黑" w:eastAsia="微软雅黑" w:hAnsi="微软雅黑"/>
                <w:sz w:val="20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0"/>
                <w:lang w:eastAsia="zh-CN"/>
              </w:rPr>
              <w:t>静态绑定列表</w:t>
            </w:r>
          </w:p>
        </w:tc>
      </w:tr>
      <w:tr w:rsidR="006A12A2" w14:paraId="5A204332" w14:textId="77777777" w:rsidTr="00696B6C">
        <w:trPr>
          <w:cantSplit/>
          <w:trHeight w:val="381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14:paraId="114CC2F7" w14:textId="77777777" w:rsidR="006A12A2" w:rsidRDefault="006A12A2" w:rsidP="00696B6C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 w:hint="eastAsia"/>
              </w:rPr>
              <w:t>描述</w:t>
            </w:r>
          </w:p>
        </w:tc>
        <w:tc>
          <w:tcPr>
            <w:tcW w:w="7339" w:type="dxa"/>
            <w:gridSpan w:val="1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8E0260B" w14:textId="26EE7A96" w:rsidR="006A12A2" w:rsidRDefault="006A12A2" w:rsidP="00696B6C">
            <w:pPr>
              <w:pStyle w:val="a4"/>
              <w:snapToGrid w:val="0"/>
              <w:spacing w:after="120"/>
              <w:ind w:right="200"/>
              <w:jc w:val="left"/>
              <w:rPr>
                <w:rFonts w:ascii="微软雅黑" w:eastAsia="微软雅黑" w:hAnsi="微软雅黑"/>
                <w:sz w:val="20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0"/>
                <w:lang w:eastAsia="zh-CN"/>
              </w:rPr>
              <w:t>显示所有静态绑定信息</w:t>
            </w:r>
          </w:p>
        </w:tc>
      </w:tr>
      <w:tr w:rsidR="006A12A2" w:rsidRPr="00BE0919" w14:paraId="30AB73FD" w14:textId="77777777" w:rsidTr="00696B6C">
        <w:trPr>
          <w:cantSplit/>
          <w:trHeight w:val="381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14:paraId="22BEAEC8" w14:textId="77777777" w:rsidR="006A12A2" w:rsidRPr="00CD346B" w:rsidRDefault="006A12A2" w:rsidP="00696B6C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 w:hint="eastAsia"/>
              </w:rPr>
              <w:t>页面类型</w:t>
            </w:r>
          </w:p>
        </w:tc>
        <w:tc>
          <w:tcPr>
            <w:tcW w:w="7339" w:type="dxa"/>
            <w:gridSpan w:val="1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843EB6D" w14:textId="77777777" w:rsidR="006A12A2" w:rsidRPr="00BE0919" w:rsidRDefault="006A12A2" w:rsidP="00696B6C">
            <w:pPr>
              <w:pStyle w:val="a4"/>
              <w:snapToGrid w:val="0"/>
              <w:spacing w:after="120"/>
              <w:ind w:right="200"/>
              <w:jc w:val="left"/>
              <w:rPr>
                <w:rFonts w:ascii="微软雅黑" w:eastAsia="微软雅黑" w:hAnsi="微软雅黑"/>
                <w:sz w:val="20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0"/>
                <w:lang w:eastAsia="zh-CN"/>
              </w:rPr>
              <w:t>列表</w:t>
            </w:r>
          </w:p>
        </w:tc>
      </w:tr>
      <w:tr w:rsidR="006A12A2" w:rsidRPr="004D026E" w14:paraId="4D0CFB03" w14:textId="77777777" w:rsidTr="00696B6C">
        <w:trPr>
          <w:cantSplit/>
          <w:trHeight w:val="353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14:paraId="3C8D7E03" w14:textId="77777777" w:rsidR="006A12A2" w:rsidRPr="00CD346B" w:rsidRDefault="006A12A2" w:rsidP="00696B6C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lang w:eastAsia="zh-HK"/>
              </w:rPr>
            </w:pPr>
            <w:r>
              <w:rPr>
                <w:rFonts w:ascii="Arial Unicode MS" w:eastAsia="Arial Unicode MS" w:hAnsi="Arial Unicode MS" w:cs="Arial Unicode MS" w:hint="eastAsia"/>
                <w:lang w:eastAsia="zh-HK"/>
              </w:rPr>
              <w:t>工具栏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B280F69" w14:textId="77777777" w:rsidR="006A12A2" w:rsidRPr="004D026E" w:rsidRDefault="006A12A2" w:rsidP="00696B6C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</w:p>
        </w:tc>
        <w:tc>
          <w:tcPr>
            <w:tcW w:w="75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AE3EC35" w14:textId="77777777" w:rsidR="006A12A2" w:rsidRPr="004D026E" w:rsidRDefault="006A12A2" w:rsidP="00696B6C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</w:p>
        </w:tc>
        <w:tc>
          <w:tcPr>
            <w:tcW w:w="7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4E9AEE1" w14:textId="77777777" w:rsidR="006A12A2" w:rsidRPr="004D026E" w:rsidRDefault="006A12A2" w:rsidP="00696B6C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</w:p>
        </w:tc>
        <w:tc>
          <w:tcPr>
            <w:tcW w:w="7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3E6D0DE" w14:textId="77777777" w:rsidR="006A12A2" w:rsidRPr="004D026E" w:rsidRDefault="006A12A2" w:rsidP="00696B6C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</w:p>
        </w:tc>
        <w:tc>
          <w:tcPr>
            <w:tcW w:w="7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8E7BA66" w14:textId="77777777" w:rsidR="006A12A2" w:rsidRPr="004D026E" w:rsidRDefault="006A12A2" w:rsidP="00696B6C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  <w:lang w:eastAsia="zh-CN"/>
              </w:rPr>
              <w:t>详</w:t>
            </w:r>
          </w:p>
        </w:tc>
        <w:tc>
          <w:tcPr>
            <w:tcW w:w="7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CE6CE85" w14:textId="77777777" w:rsidR="006A12A2" w:rsidRPr="00AA691A" w:rsidRDefault="006A12A2" w:rsidP="00696B6C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  <w:r w:rsidRPr="00AA691A">
              <w:rPr>
                <w:rFonts w:ascii="微软雅黑" w:eastAsia="微软雅黑" w:hAnsi="微软雅黑" w:hint="eastAsia"/>
                <w:sz w:val="16"/>
                <w:szCs w:val="16"/>
                <w:lang w:eastAsia="zh-CN"/>
              </w:rPr>
              <w:t>增</w:t>
            </w:r>
          </w:p>
        </w:tc>
        <w:tc>
          <w:tcPr>
            <w:tcW w:w="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D8D9AA2" w14:textId="77777777" w:rsidR="006A12A2" w:rsidRPr="00AA691A" w:rsidRDefault="006A12A2" w:rsidP="00696B6C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  <w:r w:rsidRPr="00AA691A">
              <w:rPr>
                <w:rFonts w:ascii="微软雅黑" w:eastAsia="微软雅黑" w:hAnsi="微软雅黑" w:hint="eastAsia"/>
                <w:sz w:val="16"/>
                <w:szCs w:val="16"/>
                <w:lang w:eastAsia="zh-CN"/>
              </w:rPr>
              <w:t>改</w:t>
            </w:r>
          </w:p>
        </w:tc>
        <w:tc>
          <w:tcPr>
            <w:tcW w:w="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C721C48" w14:textId="77777777" w:rsidR="006A12A2" w:rsidRPr="00AA691A" w:rsidRDefault="006A12A2" w:rsidP="00696B6C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  <w:r w:rsidRPr="00AA691A">
              <w:rPr>
                <w:rFonts w:ascii="微软雅黑" w:eastAsia="微软雅黑" w:hAnsi="微软雅黑" w:hint="eastAsia"/>
                <w:sz w:val="16"/>
                <w:szCs w:val="16"/>
                <w:lang w:eastAsia="zh-CN"/>
              </w:rPr>
              <w:t>删</w:t>
            </w:r>
          </w:p>
        </w:tc>
        <w:tc>
          <w:tcPr>
            <w:tcW w:w="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0B3D16B" w14:textId="77777777" w:rsidR="006A12A2" w:rsidRPr="004D026E" w:rsidRDefault="006A12A2" w:rsidP="00696B6C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  <w:lang w:eastAsia="zh-CN"/>
              </w:rPr>
              <w:t>设</w:t>
            </w:r>
          </w:p>
        </w:tc>
        <w:tc>
          <w:tcPr>
            <w:tcW w:w="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75D8DB" w14:textId="77777777" w:rsidR="006A12A2" w:rsidRPr="004D026E" w:rsidRDefault="006A12A2" w:rsidP="00696B6C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  <w:lang w:eastAsia="zh-CN"/>
              </w:rPr>
              <w:t>查</w:t>
            </w:r>
          </w:p>
        </w:tc>
      </w:tr>
      <w:tr w:rsidR="006A12A2" w:rsidRPr="003C5BB6" w14:paraId="1E7BBF4E" w14:textId="77777777" w:rsidTr="00696B6C">
        <w:trPr>
          <w:cantSplit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 w:themeFill="background1" w:themeFillShade="F2"/>
            <w:vAlign w:val="center"/>
          </w:tcPr>
          <w:p w14:paraId="06067770" w14:textId="77777777" w:rsidR="006A12A2" w:rsidRDefault="006A12A2" w:rsidP="00696B6C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Cs w:val="0"/>
                <w:iCs/>
                <w:sz w:val="20"/>
                <w:lang w:eastAsia="zh-CN"/>
              </w:rPr>
            </w:pPr>
            <w:r>
              <w:rPr>
                <w:rFonts w:ascii="Arial Unicode MS" w:eastAsia="Arial Unicode MS" w:hAnsi="Arial Unicode MS" w:cs="Arial Unicode MS" w:hint="eastAsia"/>
                <w:bCs w:val="0"/>
                <w:iCs/>
                <w:sz w:val="20"/>
                <w:lang w:eastAsia="zh-CN"/>
              </w:rPr>
              <w:t>其它要求</w:t>
            </w:r>
          </w:p>
        </w:tc>
        <w:tc>
          <w:tcPr>
            <w:tcW w:w="7339" w:type="dxa"/>
            <w:gridSpan w:val="1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20B2E5" w14:textId="77777777" w:rsidR="006A12A2" w:rsidRPr="003C5BB6" w:rsidRDefault="006A12A2" w:rsidP="00696B6C">
            <w:pPr>
              <w:pStyle w:val="a4"/>
              <w:snapToGrid w:val="0"/>
              <w:spacing w:after="120"/>
              <w:ind w:right="200"/>
              <w:jc w:val="left"/>
              <w:rPr>
                <w:rFonts w:ascii="微软雅黑" w:eastAsia="微软雅黑" w:hAnsi="微软雅黑"/>
                <w:iCs/>
                <w:kern w:val="0"/>
                <w:sz w:val="20"/>
                <w:lang w:eastAsia="zh-CN"/>
              </w:rPr>
            </w:pPr>
          </w:p>
        </w:tc>
      </w:tr>
      <w:tr w:rsidR="006A12A2" w:rsidRPr="0057535E" w14:paraId="2D6C77B7" w14:textId="77777777" w:rsidTr="00696B6C">
        <w:trPr>
          <w:cantSplit/>
          <w:trHeight w:val="450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14:paraId="0C66CB16" w14:textId="77777777" w:rsidR="006A12A2" w:rsidRPr="0057535E" w:rsidRDefault="006A12A2" w:rsidP="00696B6C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列名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14:paraId="5E89C3DC" w14:textId="77777777" w:rsidR="006A12A2" w:rsidRPr="0057535E" w:rsidRDefault="006A12A2" w:rsidP="00696B6C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宽度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14:paraId="662BC9F4" w14:textId="77777777" w:rsidR="006A12A2" w:rsidRPr="0057535E" w:rsidRDefault="006A12A2" w:rsidP="00696B6C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显示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38EF7939" w14:textId="77777777" w:rsidR="006A12A2" w:rsidRPr="0057535E" w:rsidRDefault="006A12A2" w:rsidP="00696B6C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排序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560A428B" w14:textId="77777777" w:rsidR="006A12A2" w:rsidRPr="0057535E" w:rsidRDefault="006A12A2" w:rsidP="00696B6C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搜索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62A7A93C" w14:textId="77777777" w:rsidR="006A12A2" w:rsidRPr="0057535E" w:rsidRDefault="006A12A2" w:rsidP="00696B6C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新增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55143B5C" w14:textId="77777777" w:rsidR="006A12A2" w:rsidRPr="0057535E" w:rsidRDefault="006A12A2" w:rsidP="00696B6C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编辑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04362D17" w14:textId="77777777" w:rsidR="006A12A2" w:rsidRPr="0057535E" w:rsidRDefault="006A12A2" w:rsidP="00696B6C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约束</w:t>
            </w:r>
            <w:r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备注</w:t>
            </w:r>
          </w:p>
        </w:tc>
      </w:tr>
      <w:tr w:rsidR="003C00EF" w:rsidRPr="0068506A" w14:paraId="41231C6C" w14:textId="77777777" w:rsidTr="00696B6C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5396F56" w14:textId="4BB266DF" w:rsidR="003C00EF" w:rsidRPr="008F0587" w:rsidRDefault="003C00EF" w:rsidP="003C00EF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8"/>
                <w:szCs w:val="18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8"/>
                <w:szCs w:val="18"/>
                <w:lang w:eastAsia="zh-CN"/>
              </w:rPr>
              <w:t>策略ID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771177F" w14:textId="56A9D382" w:rsidR="003C00EF" w:rsidRPr="008F0587" w:rsidRDefault="0029525F" w:rsidP="003C00EF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200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89F5A7F" w14:textId="49670EE0" w:rsidR="003C00EF" w:rsidRPr="008F0587" w:rsidRDefault="003A49C3" w:rsidP="003C00EF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Str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5FA19D" w14:textId="2BD6AA3C" w:rsidR="003C00EF" w:rsidRPr="0068506A" w:rsidRDefault="003C00EF" w:rsidP="003C00EF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&lt;&gt;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C7D7F5" w14:textId="3672D1C9" w:rsidR="003C00EF" w:rsidRPr="0068506A" w:rsidRDefault="003C00EF" w:rsidP="003C00EF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IN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B49644" w14:textId="7D297EC1" w:rsidR="003C00EF" w:rsidRPr="0068506A" w:rsidRDefault="003C00EF" w:rsidP="003C00EF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F57463" w14:textId="0B1DCC61" w:rsidR="003C00EF" w:rsidRPr="007A194F" w:rsidRDefault="003C00EF" w:rsidP="003C00EF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A6A6A6" w:themeColor="background1" w:themeShade="A6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7ED0F4" w14:textId="77777777" w:rsidR="003C00EF" w:rsidRPr="0068506A" w:rsidRDefault="003C00EF" w:rsidP="003C00EF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</w:p>
        </w:tc>
      </w:tr>
      <w:tr w:rsidR="003C00EF" w:rsidRPr="0068506A" w14:paraId="3AD38D03" w14:textId="77777777" w:rsidTr="00696B6C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B0637C4" w14:textId="67E1CA91" w:rsidR="003C00EF" w:rsidRPr="004D026E" w:rsidRDefault="003C00EF" w:rsidP="003C00EF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流量卡ID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89666EB" w14:textId="12A8AF7B" w:rsidR="003C00EF" w:rsidRPr="0068506A" w:rsidRDefault="0029525F" w:rsidP="003C00EF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140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CF72401" w14:textId="62B80AFE" w:rsidR="003C00EF" w:rsidRPr="0068506A" w:rsidRDefault="003A49C3" w:rsidP="003C00EF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Str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2D2403" w14:textId="5B4CE51C" w:rsidR="003C00EF" w:rsidRPr="0068506A" w:rsidRDefault="003C00EF" w:rsidP="003C00EF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CB656D" w14:textId="242DBC37" w:rsidR="003C00EF" w:rsidRPr="0068506A" w:rsidRDefault="003C00EF" w:rsidP="003C00EF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SEL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FED45F" w14:textId="7CF5FA1B" w:rsidR="003C00EF" w:rsidRPr="0068506A" w:rsidRDefault="003C00EF" w:rsidP="003C00EF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SEL(</w:t>
            </w: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*</w:t>
            </w: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)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262F2F" w14:textId="1136611C" w:rsidR="003C00EF" w:rsidRPr="0068506A" w:rsidRDefault="003C00EF" w:rsidP="003C00EF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SEL(</w:t>
            </w: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*</w:t>
            </w: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)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ECDC7E" w14:textId="77777777" w:rsidR="003C00EF" w:rsidRPr="0068506A" w:rsidRDefault="003C00EF" w:rsidP="003C00EF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</w:p>
        </w:tc>
      </w:tr>
      <w:tr w:rsidR="003C00EF" w:rsidRPr="0068506A" w14:paraId="00151A7A" w14:textId="77777777" w:rsidTr="00696B6C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0D5919E" w14:textId="6389CDC7" w:rsidR="003C00EF" w:rsidRDefault="003C00EF" w:rsidP="003C00EF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设备ID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C4038F4" w14:textId="30F0C217" w:rsidR="003C00EF" w:rsidRPr="0068506A" w:rsidRDefault="0029525F" w:rsidP="003C00EF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200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6D5F1AF" w14:textId="4A48BCFD" w:rsidR="003C00EF" w:rsidRPr="0068506A" w:rsidRDefault="003A49C3" w:rsidP="003C00EF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Str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A5A8F5" w14:textId="2237AE1D" w:rsidR="003C00EF" w:rsidRPr="0068506A" w:rsidRDefault="003C00EF" w:rsidP="003C00EF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4F8570" w14:textId="66934765" w:rsidR="003C00EF" w:rsidRPr="0068506A" w:rsidRDefault="003C00EF" w:rsidP="003C00EF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SEL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BEE9A3" w14:textId="3B57A3C4" w:rsidR="003C00EF" w:rsidRPr="0068506A" w:rsidRDefault="003C00EF" w:rsidP="003C00EF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SEL(</w:t>
            </w: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*</w:t>
            </w: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)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15E4C9" w14:textId="6E3827AA" w:rsidR="003C00EF" w:rsidRPr="0068506A" w:rsidRDefault="003C00EF" w:rsidP="003C00EF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SEL(</w:t>
            </w: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*</w:t>
            </w: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)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F6D34E" w14:textId="77777777" w:rsidR="003C00EF" w:rsidRPr="0068506A" w:rsidRDefault="003C00EF" w:rsidP="003C00EF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</w:p>
        </w:tc>
      </w:tr>
      <w:tr w:rsidR="003C00EF" w:rsidRPr="0068506A" w14:paraId="60F58794" w14:textId="77777777" w:rsidTr="00357E44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4A56435" w14:textId="027474D0" w:rsidR="003C00EF" w:rsidRDefault="003C00EF" w:rsidP="003C00EF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状态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8020D57" w14:textId="409C4A3F" w:rsidR="003C00EF" w:rsidRPr="0068506A" w:rsidRDefault="0029525F" w:rsidP="003C00EF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60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1C679AE" w14:textId="06D8E38E" w:rsidR="003C00EF" w:rsidRPr="0068506A" w:rsidRDefault="003C00EF" w:rsidP="003C00EF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 w:rsidRPr="003A49C3">
              <w:rPr>
                <w:rFonts w:ascii="微软雅黑" w:eastAsia="微软雅黑" w:hAnsi="微软雅黑" w:hint="eastAsia"/>
                <w:b w:val="0"/>
                <w:color w:val="FFFFFF" w:themeColor="background1"/>
                <w:sz w:val="16"/>
                <w:szCs w:val="16"/>
                <w:lang w:eastAsia="zh-CN"/>
              </w:rPr>
              <w:t>Str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36CF18" w14:textId="393BEA6A" w:rsidR="003C00EF" w:rsidRPr="0068506A" w:rsidRDefault="003C00EF" w:rsidP="003C00EF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B39F1E" w14:textId="6561070D" w:rsidR="003C00EF" w:rsidRPr="0068506A" w:rsidRDefault="003C00EF" w:rsidP="003C00EF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EBFBBD" w14:textId="106118A3" w:rsidR="003C00EF" w:rsidRPr="0068506A" w:rsidRDefault="003C00EF" w:rsidP="003C00EF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SEL(</w:t>
            </w: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*</w:t>
            </w: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)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258A8F" w14:textId="7B56A34F" w:rsidR="003C00EF" w:rsidRPr="0068506A" w:rsidRDefault="003C00EF" w:rsidP="003C00EF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SEL(</w:t>
            </w: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*</w:t>
            </w: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)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413E09" w14:textId="1C28B555" w:rsidR="003C00EF" w:rsidRPr="0068506A" w:rsidRDefault="00A34B39" w:rsidP="003C00EF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 w:rsidRPr="00A34B39">
              <w:rPr>
                <w:rFonts w:ascii="微软雅黑" w:eastAsia="微软雅黑" w:hAnsi="微软雅黑" w:hint="eastAsia"/>
                <w:b w:val="0"/>
                <w:color w:val="FFFFFF" w:themeColor="background1"/>
                <w:sz w:val="16"/>
                <w:szCs w:val="16"/>
                <w:highlight w:val="darkGreen"/>
                <w:lang w:eastAsia="zh-CN"/>
              </w:rPr>
              <w:t>正常</w:t>
            </w:r>
            <w:r w:rsidR="009B2411">
              <w:rPr>
                <w:rFonts w:ascii="微软雅黑" w:eastAsia="微软雅黑" w:hAnsi="微软雅黑" w:hint="eastAsia"/>
                <w:b w:val="0"/>
                <w:color w:val="FFFFFF" w:themeColor="background1"/>
                <w:sz w:val="16"/>
                <w:szCs w:val="16"/>
                <w:lang w:eastAsia="zh-CN"/>
              </w:rPr>
              <w:t xml:space="preserve"> </w:t>
            </w:r>
            <w:r w:rsidR="009B2411"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/</w:t>
            </w:r>
            <w:r w:rsidRPr="00A34B39">
              <w:rPr>
                <w:rFonts w:ascii="微软雅黑" w:eastAsia="微软雅黑" w:hAnsi="微软雅黑" w:hint="eastAsia"/>
                <w:b w:val="0"/>
                <w:color w:val="FFFFFF" w:themeColor="background1"/>
                <w:sz w:val="16"/>
                <w:szCs w:val="16"/>
                <w:lang w:eastAsia="zh-CN"/>
              </w:rPr>
              <w:t xml:space="preserve">/ </w:t>
            </w:r>
            <w:r w:rsidRPr="00A34B39">
              <w:rPr>
                <w:rFonts w:ascii="微软雅黑" w:eastAsia="微软雅黑" w:hAnsi="微软雅黑" w:hint="eastAsia"/>
                <w:b w:val="0"/>
                <w:color w:val="FFFFFF" w:themeColor="background1"/>
                <w:sz w:val="16"/>
                <w:szCs w:val="16"/>
                <w:highlight w:val="red"/>
                <w:lang w:eastAsia="zh-CN"/>
              </w:rPr>
              <w:t>禁用</w:t>
            </w:r>
          </w:p>
        </w:tc>
      </w:tr>
      <w:tr w:rsidR="003C00EF" w:rsidRPr="0068506A" w14:paraId="5AB240F9" w14:textId="77777777" w:rsidTr="00696B6C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65F2E54" w14:textId="0BE17F06" w:rsidR="003C00EF" w:rsidRPr="008F0587" w:rsidRDefault="003C00EF" w:rsidP="003C00EF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8"/>
                <w:szCs w:val="18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8"/>
                <w:szCs w:val="18"/>
                <w:lang w:eastAsia="zh-CN"/>
              </w:rPr>
              <w:t>使用次数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C812621" w14:textId="48D0B290" w:rsidR="003C00EF" w:rsidRPr="008F0587" w:rsidRDefault="0029525F" w:rsidP="003C00EF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60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1A0A31F" w14:textId="059CF602" w:rsidR="003C00EF" w:rsidRPr="008F0587" w:rsidRDefault="003C00EF" w:rsidP="003C00EF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Num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9E9BA6" w14:textId="4A6B2308" w:rsidR="003C00EF" w:rsidRPr="0068506A" w:rsidRDefault="003C00EF" w:rsidP="003C00EF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C622C6" w14:textId="3BB3AD6F" w:rsidR="003C00EF" w:rsidRPr="0068506A" w:rsidRDefault="003C00EF" w:rsidP="003C00EF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30B5E1" w14:textId="788B9982" w:rsidR="003C00EF" w:rsidRPr="0068506A" w:rsidRDefault="003C00EF" w:rsidP="003C00EF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BE8288" w14:textId="45C405F6" w:rsidR="003C00EF" w:rsidRPr="0068506A" w:rsidRDefault="003C00EF" w:rsidP="003C00EF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A276BF" w14:textId="280A261C" w:rsidR="003C00EF" w:rsidRPr="0068506A" w:rsidRDefault="003C00EF" w:rsidP="003C00EF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</w:p>
        </w:tc>
      </w:tr>
      <w:tr w:rsidR="003C00EF" w:rsidRPr="0068506A" w14:paraId="1E6165B5" w14:textId="77777777" w:rsidTr="00696B6C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3736428" w14:textId="265B5B37" w:rsidR="003C00EF" w:rsidRPr="008F0587" w:rsidRDefault="003C00EF" w:rsidP="003C00EF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8"/>
                <w:szCs w:val="18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8"/>
                <w:szCs w:val="18"/>
                <w:lang w:eastAsia="zh-CN"/>
              </w:rPr>
              <w:t>最后使用时间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CD601E2" w14:textId="6FB75C84" w:rsidR="003C00EF" w:rsidRPr="008F0587" w:rsidRDefault="0029525F" w:rsidP="003C00EF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140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9133383" w14:textId="27911185" w:rsidR="003C00EF" w:rsidRPr="008F0587" w:rsidRDefault="003C00EF" w:rsidP="003C00EF">
            <w:pPr>
              <w:pStyle w:val="a5"/>
              <w:snapToGrid w:val="0"/>
              <w:rPr>
                <w:rFonts w:ascii="微软雅黑" w:eastAsia="微软雅黑" w:hAnsi="微软雅黑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Date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ABFE89" w14:textId="314D7434" w:rsidR="003C00EF" w:rsidRPr="0068506A" w:rsidRDefault="003C00EF" w:rsidP="003C00EF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508E5B" w14:textId="0C308DA1" w:rsidR="003C00EF" w:rsidRPr="0068506A" w:rsidRDefault="003C00EF" w:rsidP="003C00EF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7228EE" w14:textId="1548BA71" w:rsidR="003C00EF" w:rsidRPr="0068506A" w:rsidRDefault="003C00EF" w:rsidP="003C00EF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98ED35" w14:textId="0C257660" w:rsidR="003C00EF" w:rsidRPr="0068506A" w:rsidRDefault="003C00EF" w:rsidP="003C00EF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D0CD51" w14:textId="67186B4D" w:rsidR="003C00EF" w:rsidRPr="0068506A" w:rsidRDefault="003C00EF" w:rsidP="003C00EF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3C00EF" w:rsidRPr="0068506A" w14:paraId="4BFC3518" w14:textId="77777777" w:rsidTr="00696B6C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9879CF5" w14:textId="1940B2CA" w:rsidR="003C00EF" w:rsidRPr="008F0587" w:rsidRDefault="003C00EF" w:rsidP="003C00EF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8"/>
                <w:szCs w:val="18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8"/>
                <w:szCs w:val="18"/>
                <w:lang w:eastAsia="zh-CN"/>
              </w:rPr>
              <w:t>备注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29D326F" w14:textId="26B18EC6" w:rsidR="003C00EF" w:rsidRPr="008F0587" w:rsidRDefault="0029525F" w:rsidP="003C00EF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110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3A46E1D" w14:textId="7DF330F8" w:rsidR="003C00EF" w:rsidRPr="008F0587" w:rsidRDefault="003C00EF" w:rsidP="003C00EF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Str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214BAB" w14:textId="1B2C06F9" w:rsidR="003C00EF" w:rsidRPr="0068506A" w:rsidRDefault="003C00EF" w:rsidP="003C00EF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60B6A3" w14:textId="6F47B29E" w:rsidR="003C00EF" w:rsidRPr="0068506A" w:rsidRDefault="003C00EF" w:rsidP="003C00EF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4B6B0D" w14:textId="7D174896" w:rsidR="003C00EF" w:rsidRPr="0068506A" w:rsidRDefault="003C00EF" w:rsidP="003C00EF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IN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569169" w14:textId="143B09B5" w:rsidR="003C00EF" w:rsidRPr="0068506A" w:rsidRDefault="003C00EF" w:rsidP="003C00EF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IN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15521F" w14:textId="77777777" w:rsidR="003C00EF" w:rsidRPr="0068506A" w:rsidRDefault="003C00EF" w:rsidP="003C00EF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3C00EF" w:rsidRPr="00086D63" w14:paraId="6F15336F" w14:textId="77777777" w:rsidTr="00696B6C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58DBEA6" w14:textId="06877F97" w:rsidR="003C00EF" w:rsidRPr="004D026E" w:rsidRDefault="003C00EF" w:rsidP="003C00EF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修改时间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9D7B37B" w14:textId="211248E1" w:rsidR="003C00EF" w:rsidRPr="0068506A" w:rsidRDefault="0029525F" w:rsidP="003C00EF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140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30D52F7" w14:textId="3F043922" w:rsidR="003C00EF" w:rsidRPr="0068506A" w:rsidRDefault="003C00EF" w:rsidP="003C00EF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Date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34D367" w14:textId="1EE9C35D" w:rsidR="003C00EF" w:rsidRPr="0068506A" w:rsidRDefault="003C00EF" w:rsidP="003C00EF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9EF20E" w14:textId="43AA3F3E" w:rsidR="003C00EF" w:rsidRPr="0068506A" w:rsidRDefault="003C00EF" w:rsidP="003C00EF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B8E28B" w14:textId="6167A4FA" w:rsidR="003C00EF" w:rsidRPr="0068506A" w:rsidRDefault="003C00EF" w:rsidP="003C00EF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D7D812" w14:textId="37F02D83" w:rsidR="003C00EF" w:rsidRPr="0068506A" w:rsidRDefault="003C00EF" w:rsidP="003C00EF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8901C2" w14:textId="785C3A58" w:rsidR="003C00EF" w:rsidRPr="00086D63" w:rsidRDefault="003C00EF" w:rsidP="003C00EF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color w:val="FFFFFF" w:themeColor="background1"/>
                <w:sz w:val="16"/>
                <w:szCs w:val="16"/>
                <w:lang w:eastAsia="zh-CN"/>
              </w:rPr>
            </w:pPr>
          </w:p>
        </w:tc>
      </w:tr>
      <w:tr w:rsidR="003C00EF" w:rsidRPr="0068506A" w14:paraId="6AB05840" w14:textId="77777777" w:rsidTr="00696B6C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B631FDD" w14:textId="4955762A" w:rsidR="003C00EF" w:rsidRPr="008F0587" w:rsidRDefault="003C00EF" w:rsidP="003C00EF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8"/>
                <w:szCs w:val="18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8"/>
                <w:szCs w:val="18"/>
                <w:lang w:eastAsia="zh-CN"/>
              </w:rPr>
              <w:t>修改人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4CA228C" w14:textId="1AA3A3A2" w:rsidR="003C00EF" w:rsidRPr="008F0587" w:rsidRDefault="0029525F" w:rsidP="003C00EF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80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99C36B8" w14:textId="256756E8" w:rsidR="003C00EF" w:rsidRPr="008F0587" w:rsidRDefault="003C00EF" w:rsidP="003C00EF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Str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EBECDD" w14:textId="40767582" w:rsidR="003C00EF" w:rsidRDefault="003C00EF" w:rsidP="003C00EF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EAA0B8" w14:textId="39F85A04" w:rsidR="003C00EF" w:rsidRDefault="003C00EF" w:rsidP="003C00EF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2482CB" w14:textId="19630469" w:rsidR="003C00EF" w:rsidRDefault="003C00EF" w:rsidP="003C00EF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BA7852" w14:textId="140EBC61" w:rsidR="003C00EF" w:rsidRDefault="003C00EF" w:rsidP="003C00EF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A69BB6" w14:textId="77777777" w:rsidR="003C00EF" w:rsidRPr="0068506A" w:rsidRDefault="003C00EF" w:rsidP="003C00EF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3C00EF" w:rsidRPr="00670C23" w14:paraId="2045F642" w14:textId="77777777" w:rsidTr="00696B6C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A3685DD" w14:textId="694431AC" w:rsidR="003C00EF" w:rsidRDefault="003C00EF" w:rsidP="003C00EF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创建时间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8BA375D" w14:textId="554268F4" w:rsidR="003C00EF" w:rsidRPr="0068506A" w:rsidRDefault="0029525F" w:rsidP="003C00EF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140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AEAE0F2" w14:textId="0577C46E" w:rsidR="003C00EF" w:rsidRDefault="003C00EF" w:rsidP="003C00EF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Date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C48EEA" w14:textId="4D50D050" w:rsidR="003C00EF" w:rsidRDefault="003C00EF" w:rsidP="003C00EF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AB692C" w14:textId="1C7A380C" w:rsidR="003C00EF" w:rsidRDefault="003C00EF" w:rsidP="003C00EF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EE7F5F" w14:textId="1F26E815" w:rsidR="003C00EF" w:rsidRDefault="003C00EF" w:rsidP="003C00EF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9936CD" w14:textId="145D9B26" w:rsidR="003C00EF" w:rsidRDefault="003C00EF" w:rsidP="003C00EF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D847C4" w14:textId="77777777" w:rsidR="003C00EF" w:rsidRPr="00670C23" w:rsidRDefault="003C00EF" w:rsidP="003C00EF">
            <w:pPr>
              <w:rPr>
                <w:color w:val="FFFFFF" w:themeColor="background1"/>
              </w:rPr>
            </w:pPr>
          </w:p>
        </w:tc>
      </w:tr>
      <w:tr w:rsidR="003C00EF" w:rsidRPr="0068506A" w14:paraId="6B0B7F0D" w14:textId="77777777" w:rsidTr="00696B6C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7050377" w14:textId="08CD7BE7" w:rsidR="003C00EF" w:rsidRPr="008F0587" w:rsidRDefault="003C00EF" w:rsidP="003C00EF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8"/>
                <w:szCs w:val="18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8"/>
                <w:szCs w:val="18"/>
                <w:lang w:eastAsia="zh-CN"/>
              </w:rPr>
              <w:t>创建人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662BCA1" w14:textId="4963896C" w:rsidR="003C00EF" w:rsidRPr="008F0587" w:rsidRDefault="0029525F" w:rsidP="003C00EF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80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4EB4282" w14:textId="4398DD69" w:rsidR="003C00EF" w:rsidRPr="008F0587" w:rsidRDefault="003C00EF" w:rsidP="003C00EF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Str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633CC8" w14:textId="539CD3FD" w:rsidR="003C00EF" w:rsidRDefault="003C00EF" w:rsidP="003C00EF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1FB068" w14:textId="7CB33182" w:rsidR="003C00EF" w:rsidRDefault="003C00EF" w:rsidP="003C00EF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BF410D" w14:textId="652095E7" w:rsidR="003C00EF" w:rsidRDefault="003C00EF" w:rsidP="003C00EF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2F5D32" w14:textId="6615C656" w:rsidR="003C00EF" w:rsidRDefault="003C00EF" w:rsidP="003C00EF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174052" w14:textId="77777777" w:rsidR="003C00EF" w:rsidRPr="0068506A" w:rsidRDefault="003C00EF" w:rsidP="003C00EF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</w:tbl>
    <w:p w14:paraId="4307E9C7" w14:textId="6171A935" w:rsidR="002D11F5" w:rsidRDefault="002D11F5" w:rsidP="002D11F5">
      <w:pPr>
        <w:rPr>
          <w:rFonts w:eastAsiaTheme="minorEastAsia"/>
          <w:lang w:eastAsia="zh-CN"/>
        </w:rPr>
      </w:pPr>
    </w:p>
    <w:p w14:paraId="63BDF4F7" w14:textId="28D702DD" w:rsidR="002D11F5" w:rsidRDefault="002D11F5" w:rsidP="002D11F5">
      <w:pPr>
        <w:pStyle w:val="Heading2"/>
        <w:ind w:left="0" w:firstLine="0"/>
        <w:rPr>
          <w:rFonts w:ascii="微软雅黑" w:eastAsia="微软雅黑" w:hAnsi="微软雅黑" w:cs="微软雅黑"/>
          <w:bCs/>
          <w:i w:val="0"/>
          <w:iCs/>
          <w:lang w:eastAsia="zh-CN"/>
        </w:rPr>
      </w:pPr>
      <w:bookmarkStart w:id="74" w:name="_Toc478575230"/>
      <w:r>
        <w:rPr>
          <w:rFonts w:ascii="微软雅黑" w:eastAsia="微软雅黑" w:hAnsi="微软雅黑" w:cs="微软雅黑" w:hint="eastAsia"/>
          <w:bCs/>
          <w:i w:val="0"/>
          <w:iCs/>
          <w:lang w:eastAsia="zh-CN"/>
        </w:rPr>
        <w:t>Simpool卡池</w:t>
      </w:r>
      <w:bookmarkEnd w:id="74"/>
    </w:p>
    <w:p w14:paraId="5B95A5E9" w14:textId="77777777" w:rsidR="002D11F5" w:rsidRPr="002D11F5" w:rsidRDefault="002D11F5" w:rsidP="002D11F5">
      <w:pPr>
        <w:rPr>
          <w:rFonts w:eastAsiaTheme="minorEastAsia"/>
          <w:lang w:eastAsia="zh-CN"/>
        </w:rPr>
      </w:pPr>
    </w:p>
    <w:p w14:paraId="30FBC2BC" w14:textId="77777777" w:rsidR="002D11F5" w:rsidRDefault="002D11F5" w:rsidP="002D11F5">
      <w:pPr>
        <w:pStyle w:val="Heading3"/>
        <w:rPr>
          <w:rFonts w:ascii="微软雅黑" w:eastAsia="微软雅黑" w:hAnsi="微软雅黑" w:cs="微软雅黑"/>
          <w:i w:val="0"/>
          <w:lang w:eastAsia="zh-CN"/>
        </w:rPr>
      </w:pPr>
      <w:bookmarkStart w:id="75" w:name="_Toc478575231"/>
      <w:r>
        <w:rPr>
          <w:rFonts w:ascii="微软雅黑" w:eastAsia="微软雅黑" w:hAnsi="微软雅黑" w:cs="微软雅黑" w:hint="eastAsia"/>
          <w:i w:val="0"/>
          <w:lang w:eastAsia="zh-CN"/>
        </w:rPr>
        <w:t>概要信息</w:t>
      </w:r>
      <w:bookmarkEnd w:id="75"/>
    </w:p>
    <w:p w14:paraId="456A7D83" w14:textId="77777777" w:rsidR="002D11F5" w:rsidRDefault="002D11F5" w:rsidP="002D11F5">
      <w:pPr>
        <w:rPr>
          <w:rFonts w:eastAsiaTheme="minorEastAsia"/>
          <w:lang w:eastAsia="zh-CN"/>
        </w:rPr>
      </w:pPr>
    </w:p>
    <w:p w14:paraId="215DF4EA" w14:textId="77777777" w:rsidR="002D11F5" w:rsidRPr="002D11F5" w:rsidRDefault="002D11F5" w:rsidP="002D11F5">
      <w:pPr>
        <w:rPr>
          <w:rFonts w:eastAsiaTheme="minorEastAsia"/>
          <w:lang w:eastAsia="zh-CN"/>
        </w:rPr>
      </w:pPr>
    </w:p>
    <w:p w14:paraId="2C89852F" w14:textId="4DD0B65C" w:rsidR="002D11F5" w:rsidRDefault="002D11F5" w:rsidP="002D11F5">
      <w:pPr>
        <w:pStyle w:val="Heading3"/>
        <w:rPr>
          <w:rFonts w:ascii="微软雅黑" w:eastAsia="微软雅黑" w:hAnsi="微软雅黑" w:cs="微软雅黑"/>
          <w:i w:val="0"/>
          <w:lang w:eastAsia="zh-CN"/>
        </w:rPr>
      </w:pPr>
      <w:bookmarkStart w:id="76" w:name="_Toc478575232"/>
      <w:r>
        <w:rPr>
          <w:rFonts w:ascii="微软雅黑" w:eastAsia="微软雅黑" w:hAnsi="微软雅黑" w:cs="微软雅黑" w:hint="eastAsia"/>
          <w:i w:val="0"/>
          <w:lang w:eastAsia="zh-CN"/>
        </w:rPr>
        <w:t>卡池设备</w:t>
      </w:r>
      <w:bookmarkEnd w:id="76"/>
    </w:p>
    <w:tbl>
      <w:tblPr>
        <w:tblW w:w="8615" w:type="dxa"/>
        <w:tblInd w:w="565" w:type="dxa"/>
        <w:tblLayout w:type="fixed"/>
        <w:tblLook w:val="0000" w:firstRow="0" w:lastRow="0" w:firstColumn="0" w:lastColumn="0" w:noHBand="0" w:noVBand="0"/>
      </w:tblPr>
      <w:tblGrid>
        <w:gridCol w:w="1276"/>
        <w:gridCol w:w="709"/>
        <w:gridCol w:w="709"/>
        <w:gridCol w:w="49"/>
        <w:gridCol w:w="659"/>
        <w:gridCol w:w="75"/>
        <w:gridCol w:w="634"/>
        <w:gridCol w:w="100"/>
        <w:gridCol w:w="609"/>
        <w:gridCol w:w="125"/>
        <w:gridCol w:w="584"/>
        <w:gridCol w:w="150"/>
        <w:gridCol w:w="734"/>
        <w:gridCol w:w="734"/>
        <w:gridCol w:w="734"/>
        <w:gridCol w:w="734"/>
      </w:tblGrid>
      <w:tr w:rsidR="005F15C7" w:rsidRPr="00BE0919" w14:paraId="203C3A83" w14:textId="77777777" w:rsidTr="00696B6C">
        <w:trPr>
          <w:cantSplit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14:paraId="78B09C4D" w14:textId="77777777" w:rsidR="005F15C7" w:rsidRPr="00CD346B" w:rsidRDefault="005F15C7" w:rsidP="00696B6C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 w:hint="eastAsia"/>
              </w:rPr>
              <w:t>页面名称</w:t>
            </w:r>
          </w:p>
        </w:tc>
        <w:tc>
          <w:tcPr>
            <w:tcW w:w="7339" w:type="dxa"/>
            <w:gridSpan w:val="1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A692EFC" w14:textId="0710B065" w:rsidR="005F15C7" w:rsidRPr="00BE0919" w:rsidRDefault="008B76AE" w:rsidP="00696B6C">
            <w:pPr>
              <w:pStyle w:val="a4"/>
              <w:snapToGrid w:val="0"/>
              <w:spacing w:after="120"/>
              <w:ind w:right="200"/>
              <w:jc w:val="left"/>
              <w:rPr>
                <w:rFonts w:ascii="微软雅黑" w:eastAsia="微软雅黑" w:hAnsi="微软雅黑"/>
                <w:sz w:val="20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0"/>
                <w:lang w:eastAsia="zh-CN"/>
              </w:rPr>
              <w:t>卡池设备</w:t>
            </w:r>
            <w:r w:rsidR="005F15C7">
              <w:rPr>
                <w:rFonts w:ascii="微软雅黑" w:eastAsia="微软雅黑" w:hAnsi="微软雅黑" w:hint="eastAsia"/>
                <w:sz w:val="20"/>
                <w:lang w:eastAsia="zh-CN"/>
              </w:rPr>
              <w:t>列表</w:t>
            </w:r>
          </w:p>
        </w:tc>
      </w:tr>
      <w:tr w:rsidR="005F15C7" w14:paraId="30213137" w14:textId="77777777" w:rsidTr="00696B6C">
        <w:trPr>
          <w:cantSplit/>
          <w:trHeight w:val="381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14:paraId="419D7993" w14:textId="77777777" w:rsidR="005F15C7" w:rsidRDefault="005F15C7" w:rsidP="00696B6C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 w:hint="eastAsia"/>
              </w:rPr>
              <w:t>描述</w:t>
            </w:r>
          </w:p>
        </w:tc>
        <w:tc>
          <w:tcPr>
            <w:tcW w:w="7339" w:type="dxa"/>
            <w:gridSpan w:val="1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4DC8E7" w14:textId="03CD556C" w:rsidR="005F15C7" w:rsidRDefault="008B76AE" w:rsidP="00696B6C">
            <w:pPr>
              <w:pStyle w:val="a4"/>
              <w:snapToGrid w:val="0"/>
              <w:spacing w:after="120"/>
              <w:ind w:right="200"/>
              <w:jc w:val="left"/>
              <w:rPr>
                <w:rFonts w:ascii="微软雅黑" w:eastAsia="微软雅黑" w:hAnsi="微软雅黑"/>
                <w:sz w:val="20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0"/>
                <w:lang w:eastAsia="zh-CN"/>
              </w:rPr>
              <w:t>显示所有卡池设备</w:t>
            </w:r>
            <w:r w:rsidR="005F15C7">
              <w:rPr>
                <w:rFonts w:ascii="微软雅黑" w:eastAsia="微软雅黑" w:hAnsi="微软雅黑" w:hint="eastAsia"/>
                <w:sz w:val="20"/>
                <w:lang w:eastAsia="zh-CN"/>
              </w:rPr>
              <w:t>信息</w:t>
            </w:r>
          </w:p>
        </w:tc>
      </w:tr>
      <w:tr w:rsidR="005F15C7" w:rsidRPr="00BE0919" w14:paraId="6CFD69A2" w14:textId="77777777" w:rsidTr="00696B6C">
        <w:trPr>
          <w:cantSplit/>
          <w:trHeight w:val="381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14:paraId="0469E905" w14:textId="77777777" w:rsidR="005F15C7" w:rsidRPr="00CD346B" w:rsidRDefault="005F15C7" w:rsidP="00696B6C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 w:hint="eastAsia"/>
              </w:rPr>
              <w:t>页面类型</w:t>
            </w:r>
          </w:p>
        </w:tc>
        <w:tc>
          <w:tcPr>
            <w:tcW w:w="7339" w:type="dxa"/>
            <w:gridSpan w:val="1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1D16B7" w14:textId="77777777" w:rsidR="005F15C7" w:rsidRPr="00BE0919" w:rsidRDefault="005F15C7" w:rsidP="00696B6C">
            <w:pPr>
              <w:pStyle w:val="a4"/>
              <w:snapToGrid w:val="0"/>
              <w:spacing w:after="120"/>
              <w:ind w:right="200"/>
              <w:jc w:val="left"/>
              <w:rPr>
                <w:rFonts w:ascii="微软雅黑" w:eastAsia="微软雅黑" w:hAnsi="微软雅黑"/>
                <w:sz w:val="20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0"/>
                <w:lang w:eastAsia="zh-CN"/>
              </w:rPr>
              <w:t>列表</w:t>
            </w:r>
          </w:p>
        </w:tc>
      </w:tr>
      <w:tr w:rsidR="005F15C7" w:rsidRPr="004D026E" w14:paraId="62DAD7EA" w14:textId="77777777" w:rsidTr="00696B6C">
        <w:trPr>
          <w:cantSplit/>
          <w:trHeight w:val="353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14:paraId="50CA4F21" w14:textId="77777777" w:rsidR="005F15C7" w:rsidRPr="00CD346B" w:rsidRDefault="005F15C7" w:rsidP="00696B6C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lang w:eastAsia="zh-HK"/>
              </w:rPr>
            </w:pPr>
            <w:r>
              <w:rPr>
                <w:rFonts w:ascii="Arial Unicode MS" w:eastAsia="Arial Unicode MS" w:hAnsi="Arial Unicode MS" w:cs="Arial Unicode MS" w:hint="eastAsia"/>
                <w:lang w:eastAsia="zh-HK"/>
              </w:rPr>
              <w:t>工具栏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C4A98C0" w14:textId="77777777" w:rsidR="005F15C7" w:rsidRPr="004D026E" w:rsidRDefault="005F15C7" w:rsidP="00696B6C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</w:p>
        </w:tc>
        <w:tc>
          <w:tcPr>
            <w:tcW w:w="75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4D2EFF1" w14:textId="77777777" w:rsidR="005F15C7" w:rsidRPr="004D026E" w:rsidRDefault="005F15C7" w:rsidP="00696B6C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</w:p>
        </w:tc>
        <w:tc>
          <w:tcPr>
            <w:tcW w:w="7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B4BC37F" w14:textId="77777777" w:rsidR="005F15C7" w:rsidRPr="004D026E" w:rsidRDefault="005F15C7" w:rsidP="00696B6C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</w:p>
        </w:tc>
        <w:tc>
          <w:tcPr>
            <w:tcW w:w="7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497BBE5" w14:textId="77777777" w:rsidR="005F15C7" w:rsidRPr="004D026E" w:rsidRDefault="005F15C7" w:rsidP="00696B6C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</w:p>
        </w:tc>
        <w:tc>
          <w:tcPr>
            <w:tcW w:w="7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103B73" w14:textId="77777777" w:rsidR="005F15C7" w:rsidRPr="004D026E" w:rsidRDefault="005F15C7" w:rsidP="00696B6C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  <w:lang w:eastAsia="zh-CN"/>
              </w:rPr>
              <w:t>详</w:t>
            </w:r>
          </w:p>
        </w:tc>
        <w:tc>
          <w:tcPr>
            <w:tcW w:w="7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5C57CE7" w14:textId="77777777" w:rsidR="005F15C7" w:rsidRPr="005F15C7" w:rsidRDefault="005F15C7" w:rsidP="00696B6C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color w:val="000000" w:themeColor="text1"/>
                <w:sz w:val="16"/>
                <w:szCs w:val="16"/>
                <w:lang w:eastAsia="zh-CN"/>
              </w:rPr>
            </w:pPr>
            <w:r w:rsidRPr="005F15C7">
              <w:rPr>
                <w:rFonts w:ascii="微软雅黑" w:eastAsia="微软雅黑" w:hAnsi="微软雅黑" w:hint="eastAsia"/>
                <w:color w:val="000000" w:themeColor="text1"/>
                <w:sz w:val="16"/>
                <w:szCs w:val="16"/>
                <w:lang w:eastAsia="zh-CN"/>
              </w:rPr>
              <w:t>增</w:t>
            </w:r>
          </w:p>
        </w:tc>
        <w:tc>
          <w:tcPr>
            <w:tcW w:w="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556065" w14:textId="77777777" w:rsidR="005F15C7" w:rsidRPr="005F15C7" w:rsidRDefault="005F15C7" w:rsidP="00696B6C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color w:val="000000" w:themeColor="text1"/>
                <w:sz w:val="16"/>
                <w:szCs w:val="16"/>
                <w:lang w:eastAsia="zh-CN"/>
              </w:rPr>
            </w:pPr>
            <w:r w:rsidRPr="005F15C7">
              <w:rPr>
                <w:rFonts w:ascii="微软雅黑" w:eastAsia="微软雅黑" w:hAnsi="微软雅黑" w:hint="eastAsia"/>
                <w:color w:val="000000" w:themeColor="text1"/>
                <w:sz w:val="16"/>
                <w:szCs w:val="16"/>
                <w:lang w:eastAsia="zh-CN"/>
              </w:rPr>
              <w:t>改</w:t>
            </w:r>
          </w:p>
        </w:tc>
        <w:tc>
          <w:tcPr>
            <w:tcW w:w="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A5FB830" w14:textId="77777777" w:rsidR="005F15C7" w:rsidRPr="005F15C7" w:rsidRDefault="005F15C7" w:rsidP="00696B6C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color w:val="000000" w:themeColor="text1"/>
                <w:sz w:val="16"/>
                <w:szCs w:val="16"/>
                <w:lang w:eastAsia="zh-CN"/>
              </w:rPr>
            </w:pPr>
            <w:r w:rsidRPr="005F15C7">
              <w:rPr>
                <w:rFonts w:ascii="微软雅黑" w:eastAsia="微软雅黑" w:hAnsi="微软雅黑" w:hint="eastAsia"/>
                <w:color w:val="000000" w:themeColor="text1"/>
                <w:sz w:val="16"/>
                <w:szCs w:val="16"/>
                <w:lang w:eastAsia="zh-CN"/>
              </w:rPr>
              <w:t>删</w:t>
            </w:r>
          </w:p>
        </w:tc>
        <w:tc>
          <w:tcPr>
            <w:tcW w:w="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529FDCE" w14:textId="77777777" w:rsidR="005F15C7" w:rsidRPr="004D026E" w:rsidRDefault="005F15C7" w:rsidP="00696B6C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  <w:lang w:eastAsia="zh-CN"/>
              </w:rPr>
              <w:t>设</w:t>
            </w:r>
          </w:p>
        </w:tc>
        <w:tc>
          <w:tcPr>
            <w:tcW w:w="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6FA7EAF" w14:textId="77777777" w:rsidR="005F15C7" w:rsidRPr="004D026E" w:rsidRDefault="005F15C7" w:rsidP="00696B6C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  <w:lang w:eastAsia="zh-CN"/>
              </w:rPr>
              <w:t>查</w:t>
            </w:r>
          </w:p>
        </w:tc>
      </w:tr>
      <w:tr w:rsidR="005F15C7" w:rsidRPr="003C5BB6" w14:paraId="26B6069E" w14:textId="77777777" w:rsidTr="00696B6C">
        <w:trPr>
          <w:cantSplit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 w:themeFill="background1" w:themeFillShade="F2"/>
            <w:vAlign w:val="center"/>
          </w:tcPr>
          <w:p w14:paraId="009A0BC5" w14:textId="77777777" w:rsidR="005F15C7" w:rsidRDefault="005F15C7" w:rsidP="00696B6C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Cs w:val="0"/>
                <w:iCs/>
                <w:sz w:val="20"/>
                <w:lang w:eastAsia="zh-CN"/>
              </w:rPr>
            </w:pPr>
            <w:r>
              <w:rPr>
                <w:rFonts w:ascii="Arial Unicode MS" w:eastAsia="Arial Unicode MS" w:hAnsi="Arial Unicode MS" w:cs="Arial Unicode MS" w:hint="eastAsia"/>
                <w:bCs w:val="0"/>
                <w:iCs/>
                <w:sz w:val="20"/>
                <w:lang w:eastAsia="zh-CN"/>
              </w:rPr>
              <w:t>其它要求</w:t>
            </w:r>
          </w:p>
        </w:tc>
        <w:tc>
          <w:tcPr>
            <w:tcW w:w="7339" w:type="dxa"/>
            <w:gridSpan w:val="1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C23D4A" w14:textId="77777777" w:rsidR="005F15C7" w:rsidRPr="003C5BB6" w:rsidRDefault="005F15C7" w:rsidP="00696B6C">
            <w:pPr>
              <w:pStyle w:val="a4"/>
              <w:snapToGrid w:val="0"/>
              <w:spacing w:after="120"/>
              <w:ind w:right="200"/>
              <w:jc w:val="left"/>
              <w:rPr>
                <w:rFonts w:ascii="微软雅黑" w:eastAsia="微软雅黑" w:hAnsi="微软雅黑"/>
                <w:iCs/>
                <w:kern w:val="0"/>
                <w:sz w:val="20"/>
                <w:lang w:eastAsia="zh-CN"/>
              </w:rPr>
            </w:pPr>
          </w:p>
        </w:tc>
      </w:tr>
      <w:tr w:rsidR="005F15C7" w:rsidRPr="0057535E" w14:paraId="77A1AF43" w14:textId="77777777" w:rsidTr="00696B6C">
        <w:trPr>
          <w:cantSplit/>
          <w:trHeight w:val="450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14:paraId="3028AC5C" w14:textId="77777777" w:rsidR="005F15C7" w:rsidRPr="0057535E" w:rsidRDefault="005F15C7" w:rsidP="00696B6C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列名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14:paraId="23691629" w14:textId="77777777" w:rsidR="005F15C7" w:rsidRPr="0057535E" w:rsidRDefault="005F15C7" w:rsidP="00696B6C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宽度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14:paraId="1183DEBA" w14:textId="77777777" w:rsidR="005F15C7" w:rsidRPr="0057535E" w:rsidRDefault="005F15C7" w:rsidP="00696B6C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显示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0B044DC4" w14:textId="77777777" w:rsidR="005F15C7" w:rsidRPr="0057535E" w:rsidRDefault="005F15C7" w:rsidP="00696B6C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排序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3F281F46" w14:textId="77777777" w:rsidR="005F15C7" w:rsidRPr="0057535E" w:rsidRDefault="005F15C7" w:rsidP="00696B6C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搜索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01449211" w14:textId="77777777" w:rsidR="005F15C7" w:rsidRPr="0057535E" w:rsidRDefault="005F15C7" w:rsidP="00696B6C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新增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3EA458DD" w14:textId="77777777" w:rsidR="005F15C7" w:rsidRPr="0057535E" w:rsidRDefault="005F15C7" w:rsidP="00696B6C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编辑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41F1E317" w14:textId="77777777" w:rsidR="005F15C7" w:rsidRPr="0057535E" w:rsidRDefault="005F15C7" w:rsidP="00696B6C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约束</w:t>
            </w:r>
            <w:r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备注</w:t>
            </w:r>
          </w:p>
        </w:tc>
      </w:tr>
      <w:tr w:rsidR="00696B6C" w:rsidRPr="0068506A" w14:paraId="4C43DDA1" w14:textId="77777777" w:rsidTr="00696B6C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0CD893D" w14:textId="634ED7D4" w:rsidR="00696B6C" w:rsidRPr="004D026E" w:rsidRDefault="00696B6C" w:rsidP="00696B6C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卡池编号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816B237" w14:textId="4BE9DB95" w:rsidR="00696B6C" w:rsidRPr="0068506A" w:rsidRDefault="00422437" w:rsidP="00696B6C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80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9BFC5A4" w14:textId="46E91084" w:rsidR="00696B6C" w:rsidRPr="0068506A" w:rsidRDefault="00696B6C" w:rsidP="00696B6C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Str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0E005E" w14:textId="17978C8D" w:rsidR="00696B6C" w:rsidRPr="0068506A" w:rsidRDefault="00696B6C" w:rsidP="00696B6C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&lt;&gt;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30DD2F" w14:textId="1D3E00B7" w:rsidR="00696B6C" w:rsidRPr="0068506A" w:rsidRDefault="00696B6C" w:rsidP="00696B6C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 xml:space="preserve">IN 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A20F0B" w14:textId="37D54A94" w:rsidR="00696B6C" w:rsidRPr="0068506A" w:rsidRDefault="00696B6C" w:rsidP="00696B6C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IN</w:t>
            </w: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(*)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27F0F7" w14:textId="7E9AD814" w:rsidR="00696B6C" w:rsidRPr="0068506A" w:rsidRDefault="00696B6C" w:rsidP="00696B6C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53F0A6" w14:textId="77777777" w:rsidR="00696B6C" w:rsidRPr="0068506A" w:rsidRDefault="00696B6C" w:rsidP="00696B6C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</w:p>
        </w:tc>
      </w:tr>
      <w:tr w:rsidR="00696B6C" w:rsidRPr="0068506A" w14:paraId="42423D59" w14:textId="77777777" w:rsidTr="00696B6C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29A54B5" w14:textId="52B730F6" w:rsidR="00696B6C" w:rsidRPr="008F0587" w:rsidRDefault="00696B6C" w:rsidP="00696B6C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8"/>
                <w:szCs w:val="18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8"/>
                <w:szCs w:val="18"/>
                <w:lang w:eastAsia="zh-CN"/>
              </w:rPr>
              <w:t>卡池名称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5B0A12F" w14:textId="101416EE" w:rsidR="00696B6C" w:rsidRPr="008F0587" w:rsidRDefault="00422437" w:rsidP="00696B6C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80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4246475" w14:textId="5CABA66C" w:rsidR="00696B6C" w:rsidRPr="008F0587" w:rsidRDefault="00696B6C" w:rsidP="00696B6C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Str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2EDB49" w14:textId="2FCB138D" w:rsidR="00696B6C" w:rsidRPr="0068506A" w:rsidRDefault="00696B6C" w:rsidP="00696B6C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9F3FE2" w14:textId="7C6E9422" w:rsidR="00696B6C" w:rsidRPr="0068506A" w:rsidRDefault="00696B6C" w:rsidP="00696B6C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IN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629C11" w14:textId="7D642D59" w:rsidR="00696B6C" w:rsidRPr="0068506A" w:rsidRDefault="00696B6C" w:rsidP="00696B6C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IN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09FF49" w14:textId="6842D9BE" w:rsidR="00696B6C" w:rsidRPr="0068506A" w:rsidRDefault="00696B6C" w:rsidP="00696B6C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IN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935575" w14:textId="77777777" w:rsidR="00696B6C" w:rsidRPr="0068506A" w:rsidRDefault="00696B6C" w:rsidP="00696B6C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</w:p>
        </w:tc>
      </w:tr>
      <w:tr w:rsidR="00696B6C" w:rsidRPr="0068506A" w14:paraId="0A717BA1" w14:textId="77777777" w:rsidTr="00696B6C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23862FE" w14:textId="300C6563" w:rsidR="00696B6C" w:rsidRDefault="00696B6C" w:rsidP="00696B6C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卡池组编号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83A4DB7" w14:textId="00AAE006" w:rsidR="00696B6C" w:rsidRPr="0068506A" w:rsidRDefault="001310A8" w:rsidP="00696B6C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60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FC43C19" w14:textId="7F1362E4" w:rsidR="00696B6C" w:rsidRPr="0068506A" w:rsidRDefault="0030020F" w:rsidP="00696B6C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Num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427B07" w14:textId="2A62EDA0" w:rsidR="00696B6C" w:rsidRPr="0068506A" w:rsidRDefault="00696B6C" w:rsidP="00696B6C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767D67" w14:textId="4BAB5736" w:rsidR="00696B6C" w:rsidRPr="0068506A" w:rsidRDefault="00696B6C" w:rsidP="00696B6C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B5CBA8" w14:textId="01809998" w:rsidR="00696B6C" w:rsidRPr="0068506A" w:rsidRDefault="00696B6C" w:rsidP="00696B6C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SEL(</w:t>
            </w: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*</w:t>
            </w: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)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52D3CE" w14:textId="67A84B87" w:rsidR="00696B6C" w:rsidRPr="0068506A" w:rsidRDefault="00696B6C" w:rsidP="00696B6C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SEL(</w:t>
            </w: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*</w:t>
            </w: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)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9475A0" w14:textId="77777777" w:rsidR="00696B6C" w:rsidRPr="0068506A" w:rsidRDefault="00696B6C" w:rsidP="00696B6C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</w:p>
        </w:tc>
      </w:tr>
      <w:tr w:rsidR="00696B6C" w:rsidRPr="0068506A" w14:paraId="50298464" w14:textId="77777777" w:rsidTr="00696B6C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EA096BF" w14:textId="18D94201" w:rsidR="00696B6C" w:rsidRPr="008F0587" w:rsidRDefault="00696B6C" w:rsidP="00696B6C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8"/>
                <w:szCs w:val="18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8"/>
                <w:szCs w:val="18"/>
                <w:lang w:eastAsia="zh-CN"/>
              </w:rPr>
              <w:t>型号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1C3ED43" w14:textId="70E9B577" w:rsidR="00696B6C" w:rsidRPr="008F0587" w:rsidRDefault="00422437" w:rsidP="00696B6C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80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471EEF1" w14:textId="1558CDEF" w:rsidR="00696B6C" w:rsidRPr="008F0587" w:rsidRDefault="00696B6C" w:rsidP="00696B6C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Str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E877F4" w14:textId="1F449F79" w:rsidR="00696B6C" w:rsidRPr="0068506A" w:rsidRDefault="00696B6C" w:rsidP="00696B6C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4EB4C4" w14:textId="0D8837E0" w:rsidR="00696B6C" w:rsidRPr="0068506A" w:rsidRDefault="00696B6C" w:rsidP="00696B6C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7996FA" w14:textId="013183A3" w:rsidR="00696B6C" w:rsidRPr="0068506A" w:rsidRDefault="00696B6C" w:rsidP="00696B6C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SEL(</w:t>
            </w: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*</w:t>
            </w: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)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A1AB24" w14:textId="3E665D66" w:rsidR="00696B6C" w:rsidRPr="0068506A" w:rsidRDefault="00696B6C" w:rsidP="00696B6C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SEL(</w:t>
            </w: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*</w:t>
            </w: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)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2F785D" w14:textId="0B3F316C" w:rsidR="00696B6C" w:rsidRPr="0068506A" w:rsidRDefault="00F97EC8" w:rsidP="00696B6C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Simpool 128 / Simpool 256</w:t>
            </w:r>
          </w:p>
        </w:tc>
      </w:tr>
      <w:tr w:rsidR="00696B6C" w:rsidRPr="0068506A" w14:paraId="04E98231" w14:textId="77777777" w:rsidTr="00696B6C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3C8CCDD" w14:textId="63564619" w:rsidR="00696B6C" w:rsidRPr="008F0587" w:rsidRDefault="00696B6C" w:rsidP="00696B6C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8"/>
                <w:szCs w:val="18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8"/>
                <w:szCs w:val="18"/>
                <w:lang w:eastAsia="zh-CN"/>
              </w:rPr>
              <w:t>认证密码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96820A4" w14:textId="10776FC6" w:rsidR="00696B6C" w:rsidRPr="008F0587" w:rsidRDefault="00422437" w:rsidP="00696B6C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80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AB8EBB4" w14:textId="319D27CA" w:rsidR="00696B6C" w:rsidRPr="008F0587" w:rsidRDefault="0030020F" w:rsidP="00696B6C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8F0587"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S</w:t>
            </w: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tr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370DBD" w14:textId="6CB8C22C" w:rsidR="00696B6C" w:rsidRPr="0068506A" w:rsidRDefault="00696B6C" w:rsidP="00696B6C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16F217" w14:textId="58A91A33" w:rsidR="00696B6C" w:rsidRPr="0068506A" w:rsidRDefault="00696B6C" w:rsidP="00696B6C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521B72" w14:textId="60156E7C" w:rsidR="00696B6C" w:rsidRPr="0068506A" w:rsidRDefault="00696B6C" w:rsidP="00696B6C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IN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F3BC02" w14:textId="7819E659" w:rsidR="00696B6C" w:rsidRPr="0068506A" w:rsidRDefault="00696B6C" w:rsidP="00696B6C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IN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80592B" w14:textId="77777777" w:rsidR="00696B6C" w:rsidRPr="0068506A" w:rsidRDefault="00696B6C" w:rsidP="00696B6C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</w:p>
        </w:tc>
      </w:tr>
      <w:tr w:rsidR="00696B6C" w:rsidRPr="0068506A" w14:paraId="382B0E3A" w14:textId="77777777" w:rsidTr="00696B6C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D3454CA" w14:textId="45585092" w:rsidR="00696B6C" w:rsidRPr="004D026E" w:rsidRDefault="00696B6C" w:rsidP="00696B6C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设备IP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BA58BB2" w14:textId="1DEC3DDA" w:rsidR="00696B6C" w:rsidRPr="0068506A" w:rsidRDefault="00422437" w:rsidP="00696B6C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110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8ECFBFE" w14:textId="6E5D8D47" w:rsidR="00696B6C" w:rsidRPr="0068506A" w:rsidRDefault="00696B6C" w:rsidP="00696B6C">
            <w:pPr>
              <w:pStyle w:val="a5"/>
              <w:snapToGrid w:val="0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Str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8BE7F7" w14:textId="452341E8" w:rsidR="00696B6C" w:rsidRPr="0068506A" w:rsidRDefault="00696B6C" w:rsidP="00696B6C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4E940C" w14:textId="71B362BA" w:rsidR="00696B6C" w:rsidRPr="0068506A" w:rsidRDefault="00696B6C" w:rsidP="00696B6C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92555F" w14:textId="6F367F2B" w:rsidR="00696B6C" w:rsidRPr="0068506A" w:rsidRDefault="00696B6C" w:rsidP="00696B6C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E1DC28" w14:textId="14A6CB70" w:rsidR="00696B6C" w:rsidRPr="0068506A" w:rsidRDefault="00696B6C" w:rsidP="00696B6C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C79850" w14:textId="6074B102" w:rsidR="00696B6C" w:rsidRPr="0068506A" w:rsidRDefault="00696B6C" w:rsidP="00696B6C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696B6C" w:rsidRPr="0068506A" w14:paraId="71D6D618" w14:textId="77777777" w:rsidTr="00696B6C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6CDA6C0" w14:textId="4CC276DA" w:rsidR="00696B6C" w:rsidRPr="008F0587" w:rsidRDefault="00696B6C" w:rsidP="00696B6C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8"/>
                <w:szCs w:val="18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8"/>
                <w:szCs w:val="18"/>
                <w:lang w:eastAsia="zh-CN"/>
              </w:rPr>
              <w:t>插槽数量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A83123A" w14:textId="229A063E" w:rsidR="00696B6C" w:rsidRPr="008F0587" w:rsidRDefault="00422437" w:rsidP="00696B6C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60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15F2C4A" w14:textId="135BD46B" w:rsidR="00696B6C" w:rsidRPr="008F0587" w:rsidRDefault="00696B6C" w:rsidP="00696B6C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Num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32D80C" w14:textId="19E728CA" w:rsidR="00696B6C" w:rsidRPr="0068506A" w:rsidRDefault="00696B6C" w:rsidP="00696B6C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96EA93" w14:textId="090750FA" w:rsidR="00696B6C" w:rsidRPr="0068506A" w:rsidRDefault="00696B6C" w:rsidP="00696B6C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B1D54F" w14:textId="6EA943F9" w:rsidR="00696B6C" w:rsidRPr="0068506A" w:rsidRDefault="00696B6C" w:rsidP="00696B6C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50EB41" w14:textId="5DD738C4" w:rsidR="00696B6C" w:rsidRPr="0068506A" w:rsidRDefault="00696B6C" w:rsidP="00696B6C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5DCEE3" w14:textId="225740C5" w:rsidR="00696B6C" w:rsidRPr="0068506A" w:rsidRDefault="00696B6C" w:rsidP="00696B6C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696B6C" w:rsidRPr="00086D63" w14:paraId="0E259619" w14:textId="77777777" w:rsidTr="00404BC0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9E04BAE" w14:textId="45BCAB16" w:rsidR="00696B6C" w:rsidRPr="004D026E" w:rsidRDefault="00696B6C" w:rsidP="00696B6C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设备状态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CC440E2" w14:textId="1325274F" w:rsidR="00696B6C" w:rsidRPr="0068506A" w:rsidRDefault="00422437" w:rsidP="00696B6C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60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FF9DC71" w14:textId="1C08DF9E" w:rsidR="00696B6C" w:rsidRPr="0068506A" w:rsidRDefault="00696B6C" w:rsidP="00696B6C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 w:rsidRPr="0030020F">
              <w:rPr>
                <w:rFonts w:ascii="微软雅黑" w:eastAsia="微软雅黑" w:hAnsi="微软雅黑" w:hint="eastAsia"/>
                <w:b w:val="0"/>
                <w:color w:val="FFFFFF" w:themeColor="background1"/>
                <w:sz w:val="16"/>
                <w:szCs w:val="16"/>
                <w:lang w:eastAsia="zh-CN"/>
              </w:rPr>
              <w:t>Str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8AB9B0" w14:textId="54149430" w:rsidR="00696B6C" w:rsidRPr="0068506A" w:rsidRDefault="00696B6C" w:rsidP="00696B6C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025839" w14:textId="4A54C219" w:rsidR="00696B6C" w:rsidRPr="0068506A" w:rsidRDefault="00696B6C" w:rsidP="00696B6C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SEL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FF60E4" w14:textId="64803FA4" w:rsidR="00696B6C" w:rsidRPr="0068506A" w:rsidRDefault="00696B6C" w:rsidP="00696B6C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34F108" w14:textId="24A99012" w:rsidR="00696B6C" w:rsidRPr="0068506A" w:rsidRDefault="00696B6C" w:rsidP="00696B6C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0F9075" w14:textId="25BCEFE0" w:rsidR="00696B6C" w:rsidRPr="00086D63" w:rsidRDefault="00404BC0" w:rsidP="00696B6C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color w:val="FFFFFF" w:themeColor="background1"/>
                <w:sz w:val="16"/>
                <w:szCs w:val="16"/>
                <w:lang w:eastAsia="zh-CN"/>
              </w:rPr>
            </w:pPr>
            <w:r w:rsidRPr="007766FF">
              <w:rPr>
                <w:rFonts w:ascii="微软雅黑" w:eastAsia="微软雅黑" w:hAnsi="微软雅黑" w:hint="eastAsia"/>
                <w:b w:val="0"/>
                <w:bCs w:val="0"/>
                <w:color w:val="FFFFFF" w:themeColor="background1"/>
                <w:sz w:val="16"/>
                <w:szCs w:val="16"/>
                <w:highlight w:val="red"/>
                <w:lang w:eastAsia="zh-CN"/>
              </w:rPr>
              <w:t>在线  / 离线</w:t>
            </w:r>
          </w:p>
        </w:tc>
      </w:tr>
      <w:tr w:rsidR="00696B6C" w:rsidRPr="0068506A" w14:paraId="2D828A6B" w14:textId="77777777" w:rsidTr="00696B6C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2FBFC65" w14:textId="7A21B12B" w:rsidR="00696B6C" w:rsidRDefault="00696B6C" w:rsidP="00696B6C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端口数量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80E9B30" w14:textId="10EB7DF4" w:rsidR="00696B6C" w:rsidRPr="0068506A" w:rsidRDefault="00422437" w:rsidP="00696B6C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60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3645AE0" w14:textId="0BD0D34D" w:rsidR="00696B6C" w:rsidRDefault="00696B6C" w:rsidP="00696B6C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Num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FF266E" w14:textId="3485E83B" w:rsidR="00696B6C" w:rsidRDefault="00696B6C" w:rsidP="00696B6C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7228C0" w14:textId="10DE32DA" w:rsidR="00696B6C" w:rsidRDefault="00696B6C" w:rsidP="00696B6C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91F89C" w14:textId="54C12238" w:rsidR="00696B6C" w:rsidRDefault="00696B6C" w:rsidP="00696B6C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FB4E9D" w14:textId="1808C65A" w:rsidR="00696B6C" w:rsidRDefault="00696B6C" w:rsidP="00696B6C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03C3FC" w14:textId="4CD96BB2" w:rsidR="00696B6C" w:rsidRPr="0068506A" w:rsidRDefault="00696B6C" w:rsidP="00696B6C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265D08" w:rsidRPr="00670C23" w14:paraId="667A9C27" w14:textId="77777777" w:rsidTr="0030020F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404E59E" w14:textId="0E3A8F2A" w:rsidR="00265D08" w:rsidRDefault="00265D08" w:rsidP="00265D08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插槽状态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AE9A175" w14:textId="44EF6D36" w:rsidR="00265D08" w:rsidRPr="0068506A" w:rsidRDefault="00422437" w:rsidP="00265D08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200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FE3F525" w14:textId="40990DD3" w:rsidR="00265D08" w:rsidRDefault="00265D08" w:rsidP="00265D08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 w:rsidRPr="0030020F">
              <w:rPr>
                <w:rFonts w:ascii="微软雅黑" w:eastAsia="微软雅黑" w:hAnsi="微软雅黑" w:hint="eastAsia"/>
                <w:b w:val="0"/>
                <w:color w:val="FFFFFF" w:themeColor="background1"/>
                <w:sz w:val="16"/>
                <w:szCs w:val="16"/>
                <w:lang w:eastAsia="zh-CN"/>
              </w:rPr>
              <w:t>Img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407F01" w14:textId="102ADD67" w:rsidR="00265D08" w:rsidRDefault="00265D08" w:rsidP="00265D08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553F3A" w14:textId="4BA843B0" w:rsidR="00265D08" w:rsidRDefault="00265D08" w:rsidP="00265D08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676332" w14:textId="22FA14C6" w:rsidR="00265D08" w:rsidRDefault="00265D08" w:rsidP="00265D08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5547D0" w14:textId="23AE2CEF" w:rsidR="00265D08" w:rsidRDefault="00265D08" w:rsidP="00265D08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B0B774" w14:textId="05D0695B" w:rsidR="00265D08" w:rsidRPr="00670C23" w:rsidRDefault="00265D08" w:rsidP="00265D08">
            <w:pPr>
              <w:rPr>
                <w:color w:val="FFFFFF" w:themeColor="background1"/>
              </w:rPr>
            </w:pPr>
            <w:r w:rsidRPr="007766FF">
              <w:rPr>
                <w:rFonts w:ascii="微软雅黑" w:eastAsia="微软雅黑" w:hAnsi="微软雅黑" w:hint="eastAsia"/>
                <w:b/>
                <w:bCs/>
                <w:color w:val="FFFFFF" w:themeColor="background1"/>
                <w:sz w:val="16"/>
                <w:szCs w:val="16"/>
                <w:highlight w:val="red"/>
                <w:lang w:eastAsia="zh-CN"/>
              </w:rPr>
              <w:t>使用中 / 空闲 / 卡异常 / 无卡</w:t>
            </w:r>
          </w:p>
        </w:tc>
      </w:tr>
      <w:tr w:rsidR="00265D08" w:rsidRPr="0068506A" w14:paraId="6B57C309" w14:textId="77777777" w:rsidTr="00696B6C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8C57B28" w14:textId="6DA922AB" w:rsidR="00265D08" w:rsidRDefault="00265D08" w:rsidP="00265D08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卡交换节点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B127218" w14:textId="1A8DE034" w:rsidR="00265D08" w:rsidRPr="0068506A" w:rsidRDefault="00422437" w:rsidP="00265D08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110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DAFBDEA" w14:textId="0A67766D" w:rsidR="00265D08" w:rsidRDefault="00265D08" w:rsidP="00265D08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Str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158084" w14:textId="577C7436" w:rsidR="00265D08" w:rsidRDefault="00265D08" w:rsidP="00265D08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F01EDF" w14:textId="78B329D5" w:rsidR="00265D08" w:rsidRDefault="00265D08" w:rsidP="00265D08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SEL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DD1F76" w14:textId="0CC79645" w:rsidR="00265D08" w:rsidRDefault="00265D08" w:rsidP="00265D08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SEL(</w:t>
            </w:r>
            <w:r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  <w:t>*</w:t>
            </w: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)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0CD286" w14:textId="6BFE962D" w:rsidR="00265D08" w:rsidRDefault="00265D08" w:rsidP="00265D08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SEL(</w:t>
            </w:r>
            <w:r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  <w:t>*</w:t>
            </w: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)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F544A8" w14:textId="77777777" w:rsidR="00265D08" w:rsidRPr="0068506A" w:rsidRDefault="00265D08" w:rsidP="00265D08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265D08" w:rsidRPr="0068506A" w14:paraId="52D4B4BD" w14:textId="77777777" w:rsidTr="00696B6C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0E22097" w14:textId="2848E813" w:rsidR="00265D08" w:rsidRDefault="00265D08" w:rsidP="00265D08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心跳周期（秒）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E08FF20" w14:textId="28B567CB" w:rsidR="00265D08" w:rsidRPr="0068506A" w:rsidRDefault="00422437" w:rsidP="00265D08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80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A301FED" w14:textId="6CDE486F" w:rsidR="00265D08" w:rsidRDefault="00265D08" w:rsidP="00265D08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Date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45B4DF" w14:textId="47B0E740" w:rsidR="00265D08" w:rsidRDefault="00265D08" w:rsidP="00265D08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388676" w14:textId="4F95B7DC" w:rsidR="00265D08" w:rsidRDefault="00265D08" w:rsidP="00265D08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8B203B" w14:textId="58F51DF4" w:rsidR="00265D08" w:rsidRDefault="00265D08" w:rsidP="00265D08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IN(</w:t>
            </w:r>
            <w:r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  <w:t>*</w:t>
            </w: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)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604D3B" w14:textId="20D435E2" w:rsidR="00265D08" w:rsidRDefault="00265D08" w:rsidP="00265D08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IN(</w:t>
            </w:r>
            <w:r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  <w:t>*</w:t>
            </w: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)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7F8316" w14:textId="77777777" w:rsidR="00265D08" w:rsidRPr="0068506A" w:rsidRDefault="00265D08" w:rsidP="00265D08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265D08" w:rsidRPr="0068506A" w14:paraId="7949BD55" w14:textId="77777777" w:rsidTr="00696B6C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5269705" w14:textId="10754713" w:rsidR="00265D08" w:rsidRDefault="00265D08" w:rsidP="00265D08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心跳时间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47C64EB" w14:textId="3014868B" w:rsidR="00265D08" w:rsidRPr="0068506A" w:rsidRDefault="00422437" w:rsidP="00265D08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140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3387DDC" w14:textId="41FAF99B" w:rsidR="00265D08" w:rsidRDefault="00265D08" w:rsidP="00265D08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Date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414FBF" w14:textId="68A46D3F" w:rsidR="00265D08" w:rsidRDefault="00265D08" w:rsidP="00265D08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9CF84D" w14:textId="3DBB4558" w:rsidR="00265D08" w:rsidRDefault="00265D08" w:rsidP="00265D08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EE785E" w14:textId="7B8E3B41" w:rsidR="00265D08" w:rsidRDefault="00265D08" w:rsidP="00265D08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8C722F" w14:textId="0823EA8F" w:rsidR="00265D08" w:rsidRPr="00E61082" w:rsidRDefault="00265D08" w:rsidP="00265D08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color w:val="A6A6A6" w:themeColor="background1" w:themeShade="A6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054C38" w14:textId="77777777" w:rsidR="00265D08" w:rsidRPr="0068506A" w:rsidRDefault="00265D08" w:rsidP="00265D08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265D08" w:rsidRPr="0068506A" w14:paraId="1F20C6E3" w14:textId="77777777" w:rsidTr="00696B6C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CF1608A" w14:textId="54996F35" w:rsidR="00265D08" w:rsidRPr="008F0587" w:rsidRDefault="00265D08" w:rsidP="00265D08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8"/>
                <w:szCs w:val="18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8"/>
                <w:szCs w:val="18"/>
                <w:lang w:eastAsia="zh-CN"/>
              </w:rPr>
              <w:t>备注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3114EF1" w14:textId="4AC91168" w:rsidR="00265D08" w:rsidRPr="008F0587" w:rsidRDefault="00422437" w:rsidP="00265D08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110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A0E7852" w14:textId="27AA747E" w:rsidR="00265D08" w:rsidRPr="008F0587" w:rsidRDefault="00265D08" w:rsidP="00265D08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Str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2ADCE6" w14:textId="06FFF26A" w:rsidR="00265D08" w:rsidRPr="0068506A" w:rsidRDefault="00265D08" w:rsidP="00265D08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6927D1" w14:textId="54601350" w:rsidR="00265D08" w:rsidRPr="0068506A" w:rsidRDefault="00265D08" w:rsidP="00265D08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29429C" w14:textId="124E4C8E" w:rsidR="00265D08" w:rsidRPr="0068506A" w:rsidRDefault="00265D08" w:rsidP="00265D08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IN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ED31AB" w14:textId="64EA200D" w:rsidR="00265D08" w:rsidRPr="00E61082" w:rsidRDefault="00265D08" w:rsidP="00265D08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color w:val="A6A6A6" w:themeColor="background1" w:themeShade="A6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IN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971C2C" w14:textId="77777777" w:rsidR="00265D08" w:rsidRPr="0068506A" w:rsidRDefault="00265D08" w:rsidP="00265D08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265D08" w:rsidRPr="00023280" w14:paraId="177D1ACF" w14:textId="77777777" w:rsidTr="00696B6C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77AB287" w14:textId="21F49449" w:rsidR="00265D08" w:rsidRPr="008F0587" w:rsidRDefault="00265D08" w:rsidP="00265D08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8"/>
                <w:szCs w:val="18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8"/>
                <w:szCs w:val="18"/>
                <w:lang w:eastAsia="zh-CN"/>
              </w:rPr>
              <w:t>修改时间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91FCA7F" w14:textId="6E90D3DC" w:rsidR="00265D08" w:rsidRPr="008F0587" w:rsidRDefault="00422437" w:rsidP="00265D08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140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3A841BA" w14:textId="7E279808" w:rsidR="00265D08" w:rsidRPr="008F0587" w:rsidRDefault="00265D08" w:rsidP="00265D08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Date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EE635F" w14:textId="24038EE5" w:rsidR="00265D08" w:rsidRPr="0068506A" w:rsidRDefault="00265D08" w:rsidP="00265D08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671571" w14:textId="04D1D5CF" w:rsidR="00265D08" w:rsidRPr="0068506A" w:rsidRDefault="00265D08" w:rsidP="00265D08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AE7967" w14:textId="6AE6EF88" w:rsidR="00265D08" w:rsidRPr="0068506A" w:rsidRDefault="00265D08" w:rsidP="00265D08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7426E1" w14:textId="04DC8418" w:rsidR="00265D08" w:rsidRPr="00E61082" w:rsidRDefault="00265D08" w:rsidP="00265D08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color w:val="A6A6A6" w:themeColor="background1" w:themeShade="A6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0463FF" w14:textId="77777777" w:rsidR="00265D08" w:rsidRPr="00023280" w:rsidRDefault="00265D08" w:rsidP="00265D08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265D08" w:rsidRPr="00023280" w14:paraId="0C23E7CC" w14:textId="77777777" w:rsidTr="00696B6C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57A43A1" w14:textId="58BE6E8F" w:rsidR="00265D08" w:rsidRPr="008F0587" w:rsidRDefault="00265D08" w:rsidP="00265D08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8"/>
                <w:szCs w:val="18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8"/>
                <w:szCs w:val="18"/>
                <w:lang w:eastAsia="zh-CN"/>
              </w:rPr>
              <w:t>修改人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E813575" w14:textId="6E65108B" w:rsidR="00265D08" w:rsidRPr="008F0587" w:rsidRDefault="00422437" w:rsidP="00265D08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80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DEC854C" w14:textId="416B2883" w:rsidR="00265D08" w:rsidRPr="008F0587" w:rsidRDefault="00265D08" w:rsidP="00265D08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Str Str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C28C80" w14:textId="378DBE7C" w:rsidR="00265D08" w:rsidRPr="0068506A" w:rsidRDefault="00265D08" w:rsidP="00265D08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94E6CF" w14:textId="01040F57" w:rsidR="00265D08" w:rsidRPr="0068506A" w:rsidRDefault="00265D08" w:rsidP="00265D08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678B03" w14:textId="5927BF89" w:rsidR="00265D08" w:rsidRPr="0068506A" w:rsidRDefault="00265D08" w:rsidP="00265D08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4CB6A6" w14:textId="1AC43961" w:rsidR="00265D08" w:rsidRPr="0068506A" w:rsidRDefault="00265D08" w:rsidP="00265D08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07DFDD" w14:textId="77777777" w:rsidR="00265D08" w:rsidRPr="00023280" w:rsidRDefault="00265D08" w:rsidP="00265D08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265D08" w:rsidRPr="00023280" w14:paraId="17A6E0B9" w14:textId="77777777" w:rsidTr="00696B6C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8802DA9" w14:textId="3B6C9A64" w:rsidR="00265D08" w:rsidRPr="006844AD" w:rsidRDefault="00265D08" w:rsidP="00265D08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创建时间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864A135" w14:textId="16327F73" w:rsidR="00265D08" w:rsidRPr="006844AD" w:rsidRDefault="00422437" w:rsidP="00265D08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140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7894EE9" w14:textId="49F94336" w:rsidR="00265D08" w:rsidRPr="006844AD" w:rsidRDefault="00265D08" w:rsidP="00265D08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Date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A5269F" w14:textId="76BFF726" w:rsidR="00265D08" w:rsidRPr="006844AD" w:rsidRDefault="00265D08" w:rsidP="00265D08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C783C4" w14:textId="0DCD44A1" w:rsidR="00265D08" w:rsidRPr="006844AD" w:rsidRDefault="00265D08" w:rsidP="00265D08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16E686" w14:textId="29B826F2" w:rsidR="00265D08" w:rsidRPr="006844AD" w:rsidRDefault="00265D08" w:rsidP="00265D08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9660DE" w14:textId="74D9FB9A" w:rsidR="00265D08" w:rsidRPr="006844AD" w:rsidRDefault="00265D08" w:rsidP="00265D08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0F1BB7" w14:textId="77777777" w:rsidR="00265D08" w:rsidRPr="00023280" w:rsidRDefault="00265D08" w:rsidP="00265D08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265D08" w:rsidRPr="00023280" w14:paraId="4308C856" w14:textId="77777777" w:rsidTr="00696B6C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807D73F" w14:textId="51E108D6" w:rsidR="00265D08" w:rsidRPr="008F0587" w:rsidRDefault="00265D08" w:rsidP="00265D08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8"/>
                <w:szCs w:val="18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8"/>
                <w:szCs w:val="18"/>
                <w:lang w:eastAsia="zh-CN"/>
              </w:rPr>
              <w:t>创建人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FD97502" w14:textId="5BC57229" w:rsidR="00265D08" w:rsidRPr="008F0587" w:rsidRDefault="00422437" w:rsidP="00265D08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80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46AC7F0" w14:textId="6F3CBE86" w:rsidR="00265D08" w:rsidRPr="008F0587" w:rsidRDefault="00265D08" w:rsidP="00265D08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Date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84FF7A" w14:textId="0DD1B3CB" w:rsidR="00265D08" w:rsidRPr="006844AD" w:rsidRDefault="00265D08" w:rsidP="00265D08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49DB7D" w14:textId="5414317C" w:rsidR="00265D08" w:rsidRPr="006844AD" w:rsidRDefault="00265D08" w:rsidP="00265D08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76211B" w14:textId="6CDEEE14" w:rsidR="00265D08" w:rsidRPr="006844AD" w:rsidRDefault="00265D08" w:rsidP="00265D08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E0C25A" w14:textId="69963A14" w:rsidR="00265D08" w:rsidRPr="006844AD" w:rsidRDefault="00265D08" w:rsidP="00265D08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8CE3B8" w14:textId="77777777" w:rsidR="00265D08" w:rsidRPr="00023280" w:rsidRDefault="00265D08" w:rsidP="00265D08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</w:tbl>
    <w:p w14:paraId="32C71D30" w14:textId="77777777" w:rsidR="002D11F5" w:rsidRDefault="002D11F5" w:rsidP="002D11F5">
      <w:pPr>
        <w:rPr>
          <w:rFonts w:eastAsiaTheme="minorEastAsia"/>
          <w:lang w:eastAsia="zh-CN"/>
        </w:rPr>
      </w:pPr>
    </w:p>
    <w:p w14:paraId="1BB78E5C" w14:textId="77777777" w:rsidR="002D11F5" w:rsidRPr="002D11F5" w:rsidRDefault="002D11F5" w:rsidP="002D11F5">
      <w:pPr>
        <w:rPr>
          <w:rFonts w:eastAsiaTheme="minorEastAsia"/>
          <w:lang w:eastAsia="zh-CN"/>
        </w:rPr>
      </w:pPr>
    </w:p>
    <w:p w14:paraId="1DAEB643" w14:textId="129BFDA6" w:rsidR="002D11F5" w:rsidRPr="00ED5CA7" w:rsidRDefault="002D11F5" w:rsidP="002D11F5">
      <w:pPr>
        <w:pStyle w:val="Heading3"/>
        <w:rPr>
          <w:rFonts w:ascii="微软雅黑" w:eastAsia="微软雅黑" w:hAnsi="微软雅黑" w:cs="微软雅黑"/>
          <w:i w:val="0"/>
          <w:lang w:eastAsia="zh-CN"/>
        </w:rPr>
      </w:pPr>
      <w:bookmarkStart w:id="77" w:name="_Toc478575233"/>
      <w:r>
        <w:rPr>
          <w:rFonts w:ascii="微软雅黑" w:eastAsia="微软雅黑" w:hAnsi="微软雅黑" w:cs="微软雅黑" w:hint="eastAsia"/>
          <w:i w:val="0"/>
          <w:lang w:eastAsia="zh-CN"/>
        </w:rPr>
        <w:t>卡池组</w:t>
      </w:r>
      <w:bookmarkEnd w:id="77"/>
    </w:p>
    <w:tbl>
      <w:tblPr>
        <w:tblW w:w="8615" w:type="dxa"/>
        <w:tblInd w:w="565" w:type="dxa"/>
        <w:tblLayout w:type="fixed"/>
        <w:tblLook w:val="0000" w:firstRow="0" w:lastRow="0" w:firstColumn="0" w:lastColumn="0" w:noHBand="0" w:noVBand="0"/>
      </w:tblPr>
      <w:tblGrid>
        <w:gridCol w:w="1276"/>
        <w:gridCol w:w="709"/>
        <w:gridCol w:w="709"/>
        <w:gridCol w:w="49"/>
        <w:gridCol w:w="659"/>
        <w:gridCol w:w="75"/>
        <w:gridCol w:w="634"/>
        <w:gridCol w:w="100"/>
        <w:gridCol w:w="609"/>
        <w:gridCol w:w="125"/>
        <w:gridCol w:w="584"/>
        <w:gridCol w:w="150"/>
        <w:gridCol w:w="734"/>
        <w:gridCol w:w="734"/>
        <w:gridCol w:w="734"/>
        <w:gridCol w:w="734"/>
      </w:tblGrid>
      <w:tr w:rsidR="00ED5CA7" w:rsidRPr="00BE0919" w14:paraId="79E119AA" w14:textId="77777777" w:rsidTr="00352421">
        <w:trPr>
          <w:cantSplit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14:paraId="2B8FAC5B" w14:textId="77777777" w:rsidR="00ED5CA7" w:rsidRPr="00CD346B" w:rsidRDefault="00ED5CA7" w:rsidP="00352421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微软雅黑" w:eastAsia="微软雅黑" w:hAnsi="微软雅黑" w:cs="微软雅黑" w:hint="eastAsia"/>
              </w:rPr>
              <w:t>页</w:t>
            </w:r>
            <w:r>
              <w:rPr>
                <w:rFonts w:ascii="Arial Unicode MS" w:eastAsia="Arial Unicode MS" w:hAnsi="Arial Unicode MS" w:cs="Arial Unicode MS" w:hint="eastAsia"/>
              </w:rPr>
              <w:t>面名称</w:t>
            </w:r>
          </w:p>
        </w:tc>
        <w:tc>
          <w:tcPr>
            <w:tcW w:w="7339" w:type="dxa"/>
            <w:gridSpan w:val="1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D3EABD" w14:textId="5BB099EE" w:rsidR="00ED5CA7" w:rsidRPr="00BE0919" w:rsidRDefault="008B76AE" w:rsidP="00352421">
            <w:pPr>
              <w:pStyle w:val="a4"/>
              <w:snapToGrid w:val="0"/>
              <w:spacing w:after="120"/>
              <w:ind w:right="200"/>
              <w:jc w:val="left"/>
              <w:rPr>
                <w:rFonts w:ascii="微软雅黑" w:eastAsia="微软雅黑" w:hAnsi="微软雅黑"/>
                <w:sz w:val="20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0"/>
                <w:lang w:eastAsia="zh-CN"/>
              </w:rPr>
              <w:t>卡池组</w:t>
            </w:r>
            <w:r w:rsidR="00ED5CA7">
              <w:rPr>
                <w:rFonts w:ascii="微软雅黑" w:eastAsia="微软雅黑" w:hAnsi="微软雅黑" w:hint="eastAsia"/>
                <w:sz w:val="20"/>
                <w:lang w:eastAsia="zh-CN"/>
              </w:rPr>
              <w:t>列表</w:t>
            </w:r>
          </w:p>
        </w:tc>
      </w:tr>
      <w:tr w:rsidR="00ED5CA7" w14:paraId="62880BBB" w14:textId="77777777" w:rsidTr="00352421">
        <w:trPr>
          <w:cantSplit/>
          <w:trHeight w:val="381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14:paraId="4BA29A20" w14:textId="77777777" w:rsidR="00ED5CA7" w:rsidRDefault="00ED5CA7" w:rsidP="00352421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 w:hint="eastAsia"/>
              </w:rPr>
              <w:t>描述</w:t>
            </w:r>
          </w:p>
        </w:tc>
        <w:tc>
          <w:tcPr>
            <w:tcW w:w="7339" w:type="dxa"/>
            <w:gridSpan w:val="1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FF91C5" w14:textId="05638A47" w:rsidR="00ED5CA7" w:rsidRDefault="008B76AE" w:rsidP="00352421">
            <w:pPr>
              <w:pStyle w:val="a4"/>
              <w:snapToGrid w:val="0"/>
              <w:spacing w:after="120"/>
              <w:ind w:right="200"/>
              <w:jc w:val="left"/>
              <w:rPr>
                <w:rFonts w:ascii="微软雅黑" w:eastAsia="微软雅黑" w:hAnsi="微软雅黑"/>
                <w:sz w:val="20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0"/>
                <w:lang w:eastAsia="zh-CN"/>
              </w:rPr>
              <w:t>显示所有卡池组</w:t>
            </w:r>
            <w:r w:rsidR="00ED5CA7">
              <w:rPr>
                <w:rFonts w:ascii="微软雅黑" w:eastAsia="微软雅黑" w:hAnsi="微软雅黑" w:hint="eastAsia"/>
                <w:sz w:val="20"/>
                <w:lang w:eastAsia="zh-CN"/>
              </w:rPr>
              <w:t>信息</w:t>
            </w:r>
          </w:p>
        </w:tc>
      </w:tr>
      <w:tr w:rsidR="00ED5CA7" w:rsidRPr="00BE0919" w14:paraId="088FE7CF" w14:textId="77777777" w:rsidTr="00352421">
        <w:trPr>
          <w:cantSplit/>
          <w:trHeight w:val="381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14:paraId="1836E49F" w14:textId="77777777" w:rsidR="00ED5CA7" w:rsidRPr="00CD346B" w:rsidRDefault="00ED5CA7" w:rsidP="00352421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 w:hint="eastAsia"/>
              </w:rPr>
              <w:t>页面类型</w:t>
            </w:r>
          </w:p>
        </w:tc>
        <w:tc>
          <w:tcPr>
            <w:tcW w:w="7339" w:type="dxa"/>
            <w:gridSpan w:val="1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CED5984" w14:textId="77777777" w:rsidR="00ED5CA7" w:rsidRPr="00BE0919" w:rsidRDefault="00ED5CA7" w:rsidP="00352421">
            <w:pPr>
              <w:pStyle w:val="a4"/>
              <w:snapToGrid w:val="0"/>
              <w:spacing w:after="120"/>
              <w:ind w:right="200"/>
              <w:jc w:val="left"/>
              <w:rPr>
                <w:rFonts w:ascii="微软雅黑" w:eastAsia="微软雅黑" w:hAnsi="微软雅黑"/>
                <w:sz w:val="20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0"/>
                <w:lang w:eastAsia="zh-CN"/>
              </w:rPr>
              <w:t>列表</w:t>
            </w:r>
          </w:p>
        </w:tc>
      </w:tr>
      <w:tr w:rsidR="00ED5CA7" w:rsidRPr="004D026E" w14:paraId="0B57E7EB" w14:textId="77777777" w:rsidTr="00352421">
        <w:trPr>
          <w:cantSplit/>
          <w:trHeight w:val="353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14:paraId="13BCB549" w14:textId="77777777" w:rsidR="00ED5CA7" w:rsidRPr="00CD346B" w:rsidRDefault="00ED5CA7" w:rsidP="00352421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lang w:eastAsia="zh-HK"/>
              </w:rPr>
            </w:pPr>
            <w:r>
              <w:rPr>
                <w:rFonts w:ascii="Arial Unicode MS" w:eastAsia="Arial Unicode MS" w:hAnsi="Arial Unicode MS" w:cs="Arial Unicode MS" w:hint="eastAsia"/>
                <w:lang w:eastAsia="zh-HK"/>
              </w:rPr>
              <w:t>工具栏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9837721" w14:textId="77777777" w:rsidR="00ED5CA7" w:rsidRPr="004D026E" w:rsidRDefault="00ED5CA7" w:rsidP="00352421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</w:p>
        </w:tc>
        <w:tc>
          <w:tcPr>
            <w:tcW w:w="75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37DFD03" w14:textId="77777777" w:rsidR="00ED5CA7" w:rsidRPr="004D026E" w:rsidRDefault="00ED5CA7" w:rsidP="00352421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</w:p>
        </w:tc>
        <w:tc>
          <w:tcPr>
            <w:tcW w:w="7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6035A2" w14:textId="77777777" w:rsidR="00ED5CA7" w:rsidRPr="004D026E" w:rsidRDefault="00ED5CA7" w:rsidP="00352421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</w:p>
        </w:tc>
        <w:tc>
          <w:tcPr>
            <w:tcW w:w="7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CF63DA7" w14:textId="77777777" w:rsidR="00ED5CA7" w:rsidRPr="004D026E" w:rsidRDefault="00ED5CA7" w:rsidP="00352421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</w:p>
        </w:tc>
        <w:tc>
          <w:tcPr>
            <w:tcW w:w="7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DA7F32E" w14:textId="77777777" w:rsidR="00ED5CA7" w:rsidRPr="004D026E" w:rsidRDefault="00ED5CA7" w:rsidP="00352421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  <w:lang w:eastAsia="zh-CN"/>
              </w:rPr>
              <w:t>详</w:t>
            </w:r>
          </w:p>
        </w:tc>
        <w:tc>
          <w:tcPr>
            <w:tcW w:w="7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F28F870" w14:textId="77777777" w:rsidR="00ED5CA7" w:rsidRPr="005F15C7" w:rsidRDefault="00ED5CA7" w:rsidP="00352421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color w:val="000000" w:themeColor="text1"/>
                <w:sz w:val="16"/>
                <w:szCs w:val="16"/>
                <w:lang w:eastAsia="zh-CN"/>
              </w:rPr>
            </w:pPr>
            <w:r w:rsidRPr="005F15C7">
              <w:rPr>
                <w:rFonts w:ascii="微软雅黑" w:eastAsia="微软雅黑" w:hAnsi="微软雅黑" w:hint="eastAsia"/>
                <w:color w:val="000000" w:themeColor="text1"/>
                <w:sz w:val="16"/>
                <w:szCs w:val="16"/>
                <w:lang w:eastAsia="zh-CN"/>
              </w:rPr>
              <w:t>增</w:t>
            </w:r>
          </w:p>
        </w:tc>
        <w:tc>
          <w:tcPr>
            <w:tcW w:w="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1CFBA87" w14:textId="77777777" w:rsidR="00ED5CA7" w:rsidRPr="005F15C7" w:rsidRDefault="00ED5CA7" w:rsidP="00352421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color w:val="000000" w:themeColor="text1"/>
                <w:sz w:val="16"/>
                <w:szCs w:val="16"/>
                <w:lang w:eastAsia="zh-CN"/>
              </w:rPr>
            </w:pPr>
            <w:r w:rsidRPr="005F15C7">
              <w:rPr>
                <w:rFonts w:ascii="微软雅黑" w:eastAsia="微软雅黑" w:hAnsi="微软雅黑" w:hint="eastAsia"/>
                <w:color w:val="000000" w:themeColor="text1"/>
                <w:sz w:val="16"/>
                <w:szCs w:val="16"/>
                <w:lang w:eastAsia="zh-CN"/>
              </w:rPr>
              <w:t>改</w:t>
            </w:r>
          </w:p>
        </w:tc>
        <w:tc>
          <w:tcPr>
            <w:tcW w:w="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9339EB7" w14:textId="77777777" w:rsidR="00ED5CA7" w:rsidRPr="005F15C7" w:rsidRDefault="00ED5CA7" w:rsidP="00352421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color w:val="000000" w:themeColor="text1"/>
                <w:sz w:val="16"/>
                <w:szCs w:val="16"/>
                <w:lang w:eastAsia="zh-CN"/>
              </w:rPr>
            </w:pPr>
            <w:r w:rsidRPr="005F15C7">
              <w:rPr>
                <w:rFonts w:ascii="微软雅黑" w:eastAsia="微软雅黑" w:hAnsi="微软雅黑" w:hint="eastAsia"/>
                <w:color w:val="000000" w:themeColor="text1"/>
                <w:sz w:val="16"/>
                <w:szCs w:val="16"/>
                <w:lang w:eastAsia="zh-CN"/>
              </w:rPr>
              <w:t>删</w:t>
            </w:r>
          </w:p>
        </w:tc>
        <w:tc>
          <w:tcPr>
            <w:tcW w:w="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C5CABE0" w14:textId="77777777" w:rsidR="00ED5CA7" w:rsidRPr="004D026E" w:rsidRDefault="00ED5CA7" w:rsidP="00352421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  <w:lang w:eastAsia="zh-CN"/>
              </w:rPr>
              <w:t>设</w:t>
            </w:r>
          </w:p>
        </w:tc>
        <w:tc>
          <w:tcPr>
            <w:tcW w:w="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A3A583C" w14:textId="77777777" w:rsidR="00ED5CA7" w:rsidRPr="004D026E" w:rsidRDefault="00ED5CA7" w:rsidP="00352421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  <w:lang w:eastAsia="zh-CN"/>
              </w:rPr>
              <w:t>查</w:t>
            </w:r>
          </w:p>
        </w:tc>
      </w:tr>
      <w:tr w:rsidR="00ED5CA7" w:rsidRPr="003C5BB6" w14:paraId="1D0A237C" w14:textId="77777777" w:rsidTr="00352421">
        <w:trPr>
          <w:cantSplit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 w:themeFill="background1" w:themeFillShade="F2"/>
            <w:vAlign w:val="center"/>
          </w:tcPr>
          <w:p w14:paraId="4668C7FC" w14:textId="77777777" w:rsidR="00ED5CA7" w:rsidRDefault="00ED5CA7" w:rsidP="00352421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Cs w:val="0"/>
                <w:iCs/>
                <w:sz w:val="20"/>
                <w:lang w:eastAsia="zh-CN"/>
              </w:rPr>
            </w:pPr>
            <w:r>
              <w:rPr>
                <w:rFonts w:ascii="Arial Unicode MS" w:eastAsia="Arial Unicode MS" w:hAnsi="Arial Unicode MS" w:cs="Arial Unicode MS" w:hint="eastAsia"/>
                <w:bCs w:val="0"/>
                <w:iCs/>
                <w:sz w:val="20"/>
                <w:lang w:eastAsia="zh-CN"/>
              </w:rPr>
              <w:t>其它要求</w:t>
            </w:r>
          </w:p>
        </w:tc>
        <w:tc>
          <w:tcPr>
            <w:tcW w:w="7339" w:type="dxa"/>
            <w:gridSpan w:val="1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CCCEF6E" w14:textId="77777777" w:rsidR="00ED5CA7" w:rsidRPr="003C5BB6" w:rsidRDefault="00ED5CA7" w:rsidP="00352421">
            <w:pPr>
              <w:pStyle w:val="a4"/>
              <w:snapToGrid w:val="0"/>
              <w:spacing w:after="120"/>
              <w:ind w:right="200"/>
              <w:jc w:val="left"/>
              <w:rPr>
                <w:rFonts w:ascii="微软雅黑" w:eastAsia="微软雅黑" w:hAnsi="微软雅黑"/>
                <w:iCs/>
                <w:kern w:val="0"/>
                <w:sz w:val="20"/>
                <w:lang w:eastAsia="zh-CN"/>
              </w:rPr>
            </w:pPr>
          </w:p>
        </w:tc>
      </w:tr>
      <w:tr w:rsidR="00ED5CA7" w:rsidRPr="0057535E" w14:paraId="3A4D85ED" w14:textId="77777777" w:rsidTr="00352421">
        <w:trPr>
          <w:cantSplit/>
          <w:trHeight w:val="450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14:paraId="28FFFB54" w14:textId="77777777" w:rsidR="00ED5CA7" w:rsidRPr="0057535E" w:rsidRDefault="00ED5CA7" w:rsidP="00352421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列名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14:paraId="7F599097" w14:textId="77777777" w:rsidR="00ED5CA7" w:rsidRPr="0057535E" w:rsidRDefault="00ED5CA7" w:rsidP="00352421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宽度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14:paraId="2A0CF136" w14:textId="77777777" w:rsidR="00ED5CA7" w:rsidRPr="0057535E" w:rsidRDefault="00ED5CA7" w:rsidP="00352421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显示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4D8E5DF0" w14:textId="77777777" w:rsidR="00ED5CA7" w:rsidRPr="0057535E" w:rsidRDefault="00ED5CA7" w:rsidP="00352421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排序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69B6984D" w14:textId="77777777" w:rsidR="00ED5CA7" w:rsidRPr="0057535E" w:rsidRDefault="00ED5CA7" w:rsidP="00352421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搜索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1CFDB331" w14:textId="77777777" w:rsidR="00ED5CA7" w:rsidRPr="0057535E" w:rsidRDefault="00ED5CA7" w:rsidP="00352421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新增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4BD023E2" w14:textId="77777777" w:rsidR="00ED5CA7" w:rsidRPr="0057535E" w:rsidRDefault="00ED5CA7" w:rsidP="00352421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编辑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0AFD8114" w14:textId="77777777" w:rsidR="00ED5CA7" w:rsidRPr="0057535E" w:rsidRDefault="00ED5CA7" w:rsidP="00352421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约束</w:t>
            </w:r>
            <w:r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备注</w:t>
            </w:r>
          </w:p>
        </w:tc>
      </w:tr>
      <w:tr w:rsidR="00ED5CA7" w:rsidRPr="0068506A" w14:paraId="2389921E" w14:textId="77777777" w:rsidTr="00352421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B17AEA3" w14:textId="2254C6B3" w:rsidR="00ED5CA7" w:rsidRPr="004D026E" w:rsidRDefault="00ED5CA7" w:rsidP="00352421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组ID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6937F60" w14:textId="050FD01D" w:rsidR="00ED5CA7" w:rsidRPr="0068506A" w:rsidRDefault="00422437" w:rsidP="00352421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140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38A6FC0" w14:textId="1DF90B10" w:rsidR="00ED5CA7" w:rsidRPr="0068506A" w:rsidRDefault="00ED5CA7" w:rsidP="00352421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Num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EDE57A" w14:textId="0FD2CBD3" w:rsidR="00ED5CA7" w:rsidRPr="0068506A" w:rsidRDefault="00ED5CA7" w:rsidP="00352421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&lt;&gt;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895329" w14:textId="766F714D" w:rsidR="00ED5CA7" w:rsidRPr="0068506A" w:rsidRDefault="00ED5CA7" w:rsidP="00352421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IN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481D90" w14:textId="682C5F2E" w:rsidR="00ED5CA7" w:rsidRPr="0030020F" w:rsidRDefault="00ED5CA7" w:rsidP="00352421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A6A6A6" w:themeColor="background1" w:themeShade="A6"/>
                <w:sz w:val="16"/>
                <w:szCs w:val="16"/>
                <w:lang w:eastAsia="zh-CN"/>
              </w:rPr>
            </w:pPr>
            <w:r w:rsidRPr="0030020F">
              <w:rPr>
                <w:rFonts w:ascii="微软雅黑" w:eastAsia="微软雅黑" w:hAnsi="微软雅黑" w:hint="eastAsia"/>
                <w:b w:val="0"/>
                <w:color w:val="A6A6A6" w:themeColor="background1" w:themeShade="A6"/>
                <w:sz w:val="16"/>
                <w:szCs w:val="16"/>
                <w:lang w:eastAsia="zh-CN"/>
              </w:rPr>
              <w:t>IN(</w:t>
            </w:r>
            <w:r w:rsidRPr="0030020F">
              <w:rPr>
                <w:rFonts w:ascii="微软雅黑" w:eastAsia="微软雅黑" w:hAnsi="微软雅黑"/>
                <w:b w:val="0"/>
                <w:color w:val="A6A6A6" w:themeColor="background1" w:themeShade="A6"/>
                <w:sz w:val="16"/>
                <w:szCs w:val="16"/>
                <w:lang w:eastAsia="zh-CN"/>
              </w:rPr>
              <w:t>*</w:t>
            </w:r>
            <w:r w:rsidRPr="0030020F">
              <w:rPr>
                <w:rFonts w:ascii="微软雅黑" w:eastAsia="微软雅黑" w:hAnsi="微软雅黑" w:hint="eastAsia"/>
                <w:b w:val="0"/>
                <w:color w:val="A6A6A6" w:themeColor="background1" w:themeShade="A6"/>
                <w:sz w:val="16"/>
                <w:szCs w:val="16"/>
                <w:lang w:eastAsia="zh-CN"/>
              </w:rPr>
              <w:t>)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A31D10" w14:textId="24E73ED8" w:rsidR="00ED5CA7" w:rsidRPr="0030020F" w:rsidRDefault="00ED5CA7" w:rsidP="00352421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A6A6A6" w:themeColor="background1" w:themeShade="A6"/>
                <w:sz w:val="16"/>
                <w:szCs w:val="16"/>
                <w:lang w:eastAsia="zh-CN"/>
              </w:rPr>
            </w:pPr>
            <w:r w:rsidRPr="0030020F">
              <w:rPr>
                <w:rFonts w:ascii="微软雅黑" w:eastAsia="微软雅黑" w:hAnsi="微软雅黑" w:hint="eastAsia"/>
                <w:b w:val="0"/>
                <w:color w:val="A6A6A6" w:themeColor="background1" w:themeShade="A6"/>
                <w:sz w:val="16"/>
                <w:szCs w:val="16"/>
                <w:lang w:eastAsia="zh-CN"/>
              </w:rPr>
              <w:t>IN(</w:t>
            </w:r>
            <w:r w:rsidRPr="0030020F">
              <w:rPr>
                <w:rFonts w:ascii="微软雅黑" w:eastAsia="微软雅黑" w:hAnsi="微软雅黑"/>
                <w:b w:val="0"/>
                <w:color w:val="A6A6A6" w:themeColor="background1" w:themeShade="A6"/>
                <w:sz w:val="16"/>
                <w:szCs w:val="16"/>
                <w:lang w:eastAsia="zh-CN"/>
              </w:rPr>
              <w:t>*</w:t>
            </w:r>
            <w:r w:rsidRPr="0030020F">
              <w:rPr>
                <w:rFonts w:ascii="微软雅黑" w:eastAsia="微软雅黑" w:hAnsi="微软雅黑" w:hint="eastAsia"/>
                <w:b w:val="0"/>
                <w:color w:val="A6A6A6" w:themeColor="background1" w:themeShade="A6"/>
                <w:sz w:val="16"/>
                <w:szCs w:val="16"/>
                <w:lang w:eastAsia="zh-CN"/>
              </w:rPr>
              <w:t>)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9EE37B" w14:textId="77777777" w:rsidR="00ED5CA7" w:rsidRPr="0068506A" w:rsidRDefault="00ED5CA7" w:rsidP="00352421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</w:p>
        </w:tc>
      </w:tr>
      <w:tr w:rsidR="00ED5CA7" w:rsidRPr="0068506A" w14:paraId="2D62DB67" w14:textId="77777777" w:rsidTr="00352421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FB757B8" w14:textId="5717AA1A" w:rsidR="00ED5CA7" w:rsidRPr="004D026E" w:rsidRDefault="00ED5CA7" w:rsidP="00352421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组名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7AD3157" w14:textId="1F1C56B1" w:rsidR="00ED5CA7" w:rsidRPr="0068506A" w:rsidRDefault="00422437" w:rsidP="00352421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140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A4ACE6A" w14:textId="183662C9" w:rsidR="00ED5CA7" w:rsidRPr="0068506A" w:rsidRDefault="00ED5CA7" w:rsidP="00352421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Str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DDA35C" w14:textId="59F8D01F" w:rsidR="00ED5CA7" w:rsidRPr="0068506A" w:rsidRDefault="00ED5CA7" w:rsidP="00352421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D0B4CC" w14:textId="2AF1A404" w:rsidR="00ED5CA7" w:rsidRPr="0068506A" w:rsidRDefault="00ED5CA7" w:rsidP="00352421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IN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B4CEAE" w14:textId="19D81E8D" w:rsidR="00ED5CA7" w:rsidRPr="0068506A" w:rsidRDefault="00ED5CA7" w:rsidP="00352421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IN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699126" w14:textId="29778C08" w:rsidR="00ED5CA7" w:rsidRPr="0068506A" w:rsidRDefault="00ED5CA7" w:rsidP="00352421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IN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F23186" w14:textId="77777777" w:rsidR="00ED5CA7" w:rsidRPr="0068506A" w:rsidRDefault="00ED5CA7" w:rsidP="00352421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</w:p>
        </w:tc>
      </w:tr>
      <w:tr w:rsidR="00ED5CA7" w:rsidRPr="0068506A" w14:paraId="210E6562" w14:textId="77777777" w:rsidTr="00352421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487C813" w14:textId="5EE8D6A8" w:rsidR="00ED5CA7" w:rsidRDefault="00ED5CA7" w:rsidP="00352421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代理商编号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8134996" w14:textId="67FDD385" w:rsidR="00ED5CA7" w:rsidRPr="0068506A" w:rsidRDefault="00422437" w:rsidP="00352421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140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6FABA51" w14:textId="2D628484" w:rsidR="00ED5CA7" w:rsidRPr="0068506A" w:rsidRDefault="00ED5CA7" w:rsidP="00352421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Str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CA5917" w14:textId="4D531D68" w:rsidR="00ED5CA7" w:rsidRPr="0068506A" w:rsidRDefault="00ED5CA7" w:rsidP="00352421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C8B2E0" w14:textId="2BA7E5C0" w:rsidR="00ED5CA7" w:rsidRPr="0068506A" w:rsidRDefault="00ED5CA7" w:rsidP="00352421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SEL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832E51" w14:textId="0BD69D99" w:rsidR="00ED5CA7" w:rsidRPr="0068506A" w:rsidRDefault="00ED5CA7" w:rsidP="00352421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SEL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94A57A" w14:textId="0A1AD452" w:rsidR="00ED5CA7" w:rsidRPr="0068506A" w:rsidRDefault="00ED5CA7" w:rsidP="00352421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SEL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9D212C" w14:textId="77777777" w:rsidR="00ED5CA7" w:rsidRPr="0068506A" w:rsidRDefault="00ED5CA7" w:rsidP="00352421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</w:p>
        </w:tc>
      </w:tr>
      <w:tr w:rsidR="00ED5CA7" w:rsidRPr="0068506A" w14:paraId="763483DB" w14:textId="77777777" w:rsidTr="00352421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CB0DDC4" w14:textId="77777777" w:rsidR="00ED5CA7" w:rsidRPr="004D026E" w:rsidRDefault="00ED5CA7" w:rsidP="00352421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备注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83862B9" w14:textId="19B93FFB" w:rsidR="00ED5CA7" w:rsidRPr="0068506A" w:rsidRDefault="00422437" w:rsidP="00352421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140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63027BA" w14:textId="77777777" w:rsidR="00ED5CA7" w:rsidRPr="0068506A" w:rsidRDefault="00ED5CA7" w:rsidP="00352421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Str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70E036" w14:textId="77777777" w:rsidR="00ED5CA7" w:rsidRPr="0068506A" w:rsidRDefault="00ED5CA7" w:rsidP="00352421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56690F" w14:textId="3C7D3135" w:rsidR="00ED5CA7" w:rsidRPr="0068506A" w:rsidRDefault="00ED5CA7" w:rsidP="00352421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IN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093E96" w14:textId="77777777" w:rsidR="00ED5CA7" w:rsidRPr="0068506A" w:rsidRDefault="00ED5CA7" w:rsidP="00352421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IN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B2EE0A" w14:textId="77777777" w:rsidR="00ED5CA7" w:rsidRPr="00E61082" w:rsidRDefault="00ED5CA7" w:rsidP="00352421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color w:val="A6A6A6" w:themeColor="background1" w:themeShade="A6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IN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62BE89" w14:textId="77777777" w:rsidR="00ED5CA7" w:rsidRPr="0068506A" w:rsidRDefault="00ED5CA7" w:rsidP="00352421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ED5CA7" w:rsidRPr="00023280" w14:paraId="6FF3C1E3" w14:textId="77777777" w:rsidTr="00352421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7B34C96" w14:textId="77777777" w:rsidR="00ED5CA7" w:rsidRDefault="00ED5CA7" w:rsidP="00352421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修改时间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48E0337" w14:textId="6B366982" w:rsidR="00ED5CA7" w:rsidRPr="0068506A" w:rsidRDefault="00422437" w:rsidP="00352421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140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71E1DF6" w14:textId="77777777" w:rsidR="00ED5CA7" w:rsidRPr="0068506A" w:rsidRDefault="00ED5CA7" w:rsidP="00352421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Date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703D0F" w14:textId="77777777" w:rsidR="00ED5CA7" w:rsidRPr="0068506A" w:rsidRDefault="00ED5CA7" w:rsidP="00352421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E3485B" w14:textId="77777777" w:rsidR="00ED5CA7" w:rsidRPr="0068506A" w:rsidRDefault="00ED5CA7" w:rsidP="00352421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5BB815" w14:textId="77777777" w:rsidR="00ED5CA7" w:rsidRPr="0068506A" w:rsidRDefault="00ED5CA7" w:rsidP="00352421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B1BC31" w14:textId="77777777" w:rsidR="00ED5CA7" w:rsidRPr="00E61082" w:rsidRDefault="00ED5CA7" w:rsidP="00352421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color w:val="A6A6A6" w:themeColor="background1" w:themeShade="A6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8D9757" w14:textId="77777777" w:rsidR="00ED5CA7" w:rsidRPr="00023280" w:rsidRDefault="00ED5CA7" w:rsidP="00352421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ED5CA7" w:rsidRPr="00023280" w14:paraId="18FEEB60" w14:textId="77777777" w:rsidTr="00352421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5622722" w14:textId="77777777" w:rsidR="00ED5CA7" w:rsidRPr="008F0587" w:rsidRDefault="00ED5CA7" w:rsidP="00352421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8"/>
                <w:szCs w:val="18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8"/>
                <w:szCs w:val="18"/>
                <w:lang w:eastAsia="zh-CN"/>
              </w:rPr>
              <w:t>修改人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184455A" w14:textId="56CFB217" w:rsidR="00ED5CA7" w:rsidRPr="008F0587" w:rsidRDefault="00422437" w:rsidP="00352421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140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A656D3A" w14:textId="77777777" w:rsidR="00ED5CA7" w:rsidRPr="008F0587" w:rsidRDefault="00ED5CA7" w:rsidP="00352421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Str Str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1C3A9E" w14:textId="77777777" w:rsidR="00ED5CA7" w:rsidRPr="0068506A" w:rsidRDefault="00ED5CA7" w:rsidP="00352421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016C21" w14:textId="77777777" w:rsidR="00ED5CA7" w:rsidRPr="0068506A" w:rsidRDefault="00ED5CA7" w:rsidP="00352421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9E18B1" w14:textId="77777777" w:rsidR="00ED5CA7" w:rsidRPr="0068506A" w:rsidRDefault="00ED5CA7" w:rsidP="00352421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25F2FA" w14:textId="77777777" w:rsidR="00ED5CA7" w:rsidRPr="0068506A" w:rsidRDefault="00ED5CA7" w:rsidP="00352421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E72EE6" w14:textId="77777777" w:rsidR="00ED5CA7" w:rsidRPr="00023280" w:rsidRDefault="00ED5CA7" w:rsidP="00352421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ED5CA7" w:rsidRPr="00023280" w14:paraId="46032F30" w14:textId="77777777" w:rsidTr="00352421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6986FBC" w14:textId="77777777" w:rsidR="00ED5CA7" w:rsidRPr="008F0587" w:rsidRDefault="00ED5CA7" w:rsidP="00352421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8"/>
                <w:szCs w:val="18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8"/>
                <w:szCs w:val="18"/>
                <w:lang w:eastAsia="zh-CN"/>
              </w:rPr>
              <w:t>创建时间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1033912" w14:textId="173CF610" w:rsidR="00ED5CA7" w:rsidRPr="008F0587" w:rsidRDefault="00422437" w:rsidP="00352421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140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3B11CBE" w14:textId="77777777" w:rsidR="00ED5CA7" w:rsidRPr="008F0587" w:rsidRDefault="00ED5CA7" w:rsidP="00352421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Date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A85727" w14:textId="77777777" w:rsidR="00ED5CA7" w:rsidRPr="006844AD" w:rsidRDefault="00ED5CA7" w:rsidP="00352421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243A80" w14:textId="77777777" w:rsidR="00ED5CA7" w:rsidRPr="006844AD" w:rsidRDefault="00ED5CA7" w:rsidP="00352421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E51757" w14:textId="77777777" w:rsidR="00ED5CA7" w:rsidRPr="006844AD" w:rsidRDefault="00ED5CA7" w:rsidP="00352421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BD5273" w14:textId="77777777" w:rsidR="00ED5CA7" w:rsidRPr="006844AD" w:rsidRDefault="00ED5CA7" w:rsidP="00352421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10EA8F" w14:textId="77777777" w:rsidR="00ED5CA7" w:rsidRPr="00023280" w:rsidRDefault="00ED5CA7" w:rsidP="00352421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ED5CA7" w:rsidRPr="00023280" w14:paraId="717A2362" w14:textId="77777777" w:rsidTr="00352421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33629F8" w14:textId="77777777" w:rsidR="00ED5CA7" w:rsidRPr="008F0587" w:rsidRDefault="00ED5CA7" w:rsidP="00352421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8"/>
                <w:szCs w:val="18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8"/>
                <w:szCs w:val="18"/>
                <w:lang w:eastAsia="zh-CN"/>
              </w:rPr>
              <w:t>创建人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FF4C74A" w14:textId="6911E7DB" w:rsidR="00ED5CA7" w:rsidRPr="008F0587" w:rsidRDefault="00422437" w:rsidP="00352421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140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C8E4490" w14:textId="77777777" w:rsidR="00ED5CA7" w:rsidRPr="008F0587" w:rsidRDefault="00ED5CA7" w:rsidP="00352421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Date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E9419E" w14:textId="77777777" w:rsidR="00ED5CA7" w:rsidRPr="006844AD" w:rsidRDefault="00ED5CA7" w:rsidP="00352421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874D9A" w14:textId="77777777" w:rsidR="00ED5CA7" w:rsidRPr="006844AD" w:rsidRDefault="00ED5CA7" w:rsidP="00352421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B8C286" w14:textId="77777777" w:rsidR="00ED5CA7" w:rsidRPr="006844AD" w:rsidRDefault="00ED5CA7" w:rsidP="00352421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0B3D49" w14:textId="77777777" w:rsidR="00ED5CA7" w:rsidRPr="006844AD" w:rsidRDefault="00ED5CA7" w:rsidP="00352421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3AF29B" w14:textId="77777777" w:rsidR="00ED5CA7" w:rsidRPr="00023280" w:rsidRDefault="00ED5CA7" w:rsidP="00352421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</w:tbl>
    <w:p w14:paraId="5292D91E" w14:textId="77777777" w:rsidR="002D11F5" w:rsidRDefault="002D11F5" w:rsidP="002D11F5">
      <w:pPr>
        <w:rPr>
          <w:rFonts w:eastAsiaTheme="minorEastAsia"/>
          <w:lang w:eastAsia="zh-CN"/>
        </w:rPr>
      </w:pPr>
    </w:p>
    <w:p w14:paraId="66A03740" w14:textId="77777777" w:rsidR="002D11F5" w:rsidRPr="002D11F5" w:rsidRDefault="002D11F5" w:rsidP="002D11F5">
      <w:pPr>
        <w:rPr>
          <w:rFonts w:eastAsiaTheme="minorEastAsia"/>
          <w:lang w:eastAsia="zh-CN"/>
        </w:rPr>
      </w:pPr>
    </w:p>
    <w:p w14:paraId="2B748CE9" w14:textId="004C86D3" w:rsidR="002D11F5" w:rsidRDefault="002D11F5" w:rsidP="002D11F5">
      <w:pPr>
        <w:pStyle w:val="Heading3"/>
        <w:rPr>
          <w:rFonts w:ascii="微软雅黑" w:eastAsia="微软雅黑" w:hAnsi="微软雅黑" w:cs="微软雅黑"/>
          <w:i w:val="0"/>
          <w:lang w:eastAsia="zh-CN"/>
        </w:rPr>
      </w:pPr>
      <w:bookmarkStart w:id="78" w:name="_Toc478575234"/>
      <w:r>
        <w:rPr>
          <w:rFonts w:ascii="微软雅黑" w:eastAsia="微软雅黑" w:hAnsi="微软雅黑" w:cs="微软雅黑" w:hint="eastAsia"/>
          <w:i w:val="0"/>
          <w:lang w:eastAsia="zh-CN"/>
        </w:rPr>
        <w:t>卡池插槽</w:t>
      </w:r>
      <w:bookmarkEnd w:id="78"/>
    </w:p>
    <w:tbl>
      <w:tblPr>
        <w:tblW w:w="8615" w:type="dxa"/>
        <w:tblInd w:w="565" w:type="dxa"/>
        <w:tblLayout w:type="fixed"/>
        <w:tblLook w:val="0000" w:firstRow="0" w:lastRow="0" w:firstColumn="0" w:lastColumn="0" w:noHBand="0" w:noVBand="0"/>
      </w:tblPr>
      <w:tblGrid>
        <w:gridCol w:w="1276"/>
        <w:gridCol w:w="709"/>
        <w:gridCol w:w="709"/>
        <w:gridCol w:w="49"/>
        <w:gridCol w:w="659"/>
        <w:gridCol w:w="75"/>
        <w:gridCol w:w="634"/>
        <w:gridCol w:w="100"/>
        <w:gridCol w:w="609"/>
        <w:gridCol w:w="125"/>
        <w:gridCol w:w="584"/>
        <w:gridCol w:w="150"/>
        <w:gridCol w:w="734"/>
        <w:gridCol w:w="734"/>
        <w:gridCol w:w="734"/>
        <w:gridCol w:w="734"/>
      </w:tblGrid>
      <w:tr w:rsidR="008B76AE" w:rsidRPr="00BE0919" w14:paraId="50407B85" w14:textId="77777777" w:rsidTr="00352421">
        <w:trPr>
          <w:cantSplit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14:paraId="02458F07" w14:textId="77777777" w:rsidR="008B76AE" w:rsidRPr="00CD346B" w:rsidRDefault="008B76AE" w:rsidP="00352421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 w:hint="eastAsia"/>
              </w:rPr>
              <w:t>页面名称</w:t>
            </w:r>
          </w:p>
        </w:tc>
        <w:tc>
          <w:tcPr>
            <w:tcW w:w="7339" w:type="dxa"/>
            <w:gridSpan w:val="1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8CC3CE" w14:textId="1F4BF816" w:rsidR="008B76AE" w:rsidRPr="00BE0919" w:rsidRDefault="008B76AE" w:rsidP="00352421">
            <w:pPr>
              <w:pStyle w:val="a4"/>
              <w:snapToGrid w:val="0"/>
              <w:spacing w:after="120"/>
              <w:ind w:right="200"/>
              <w:jc w:val="left"/>
              <w:rPr>
                <w:rFonts w:ascii="微软雅黑" w:eastAsia="微软雅黑" w:hAnsi="微软雅黑"/>
                <w:sz w:val="20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0"/>
                <w:lang w:eastAsia="zh-CN"/>
              </w:rPr>
              <w:t>卡池插槽列表</w:t>
            </w:r>
          </w:p>
        </w:tc>
      </w:tr>
      <w:tr w:rsidR="008B76AE" w14:paraId="2686E7DF" w14:textId="77777777" w:rsidTr="00352421">
        <w:trPr>
          <w:cantSplit/>
          <w:trHeight w:val="381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14:paraId="54CF8B4F" w14:textId="77777777" w:rsidR="008B76AE" w:rsidRDefault="008B76AE" w:rsidP="00352421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 w:hint="eastAsia"/>
              </w:rPr>
              <w:t>描述</w:t>
            </w:r>
          </w:p>
        </w:tc>
        <w:tc>
          <w:tcPr>
            <w:tcW w:w="7339" w:type="dxa"/>
            <w:gridSpan w:val="1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920486A" w14:textId="61E187C4" w:rsidR="008B76AE" w:rsidRDefault="008B76AE" w:rsidP="00352421">
            <w:pPr>
              <w:pStyle w:val="a4"/>
              <w:snapToGrid w:val="0"/>
              <w:spacing w:after="120"/>
              <w:ind w:right="200"/>
              <w:jc w:val="left"/>
              <w:rPr>
                <w:rFonts w:ascii="微软雅黑" w:eastAsia="微软雅黑" w:hAnsi="微软雅黑"/>
                <w:sz w:val="20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0"/>
                <w:lang w:eastAsia="zh-CN"/>
              </w:rPr>
              <w:t>显示所有卡池插槽信息</w:t>
            </w:r>
          </w:p>
        </w:tc>
      </w:tr>
      <w:tr w:rsidR="008B76AE" w:rsidRPr="00BE0919" w14:paraId="7592F2DE" w14:textId="77777777" w:rsidTr="00352421">
        <w:trPr>
          <w:cantSplit/>
          <w:trHeight w:val="381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14:paraId="207A15EE" w14:textId="77777777" w:rsidR="008B76AE" w:rsidRPr="00CD346B" w:rsidRDefault="008B76AE" w:rsidP="00352421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 w:hint="eastAsia"/>
              </w:rPr>
              <w:t>页面类型</w:t>
            </w:r>
          </w:p>
        </w:tc>
        <w:tc>
          <w:tcPr>
            <w:tcW w:w="7339" w:type="dxa"/>
            <w:gridSpan w:val="1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6A7FC9E" w14:textId="77777777" w:rsidR="008B76AE" w:rsidRPr="00BE0919" w:rsidRDefault="008B76AE" w:rsidP="00352421">
            <w:pPr>
              <w:pStyle w:val="a4"/>
              <w:snapToGrid w:val="0"/>
              <w:spacing w:after="120"/>
              <w:ind w:right="200"/>
              <w:jc w:val="left"/>
              <w:rPr>
                <w:rFonts w:ascii="微软雅黑" w:eastAsia="微软雅黑" w:hAnsi="微软雅黑"/>
                <w:sz w:val="20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0"/>
                <w:lang w:eastAsia="zh-CN"/>
              </w:rPr>
              <w:t>列表</w:t>
            </w:r>
          </w:p>
        </w:tc>
      </w:tr>
      <w:tr w:rsidR="008B76AE" w:rsidRPr="004D026E" w14:paraId="6EE5BD24" w14:textId="77777777" w:rsidTr="00352421">
        <w:trPr>
          <w:cantSplit/>
          <w:trHeight w:val="353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14:paraId="217C14B4" w14:textId="77777777" w:rsidR="008B76AE" w:rsidRPr="00CD346B" w:rsidRDefault="008B76AE" w:rsidP="00352421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lang w:eastAsia="zh-HK"/>
              </w:rPr>
            </w:pPr>
            <w:r>
              <w:rPr>
                <w:rFonts w:ascii="Arial Unicode MS" w:eastAsia="Arial Unicode MS" w:hAnsi="Arial Unicode MS" w:cs="Arial Unicode MS" w:hint="eastAsia"/>
                <w:lang w:eastAsia="zh-HK"/>
              </w:rPr>
              <w:t>工具栏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330027" w14:textId="77777777" w:rsidR="008B76AE" w:rsidRPr="004D026E" w:rsidRDefault="008B76AE" w:rsidP="00352421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</w:p>
        </w:tc>
        <w:tc>
          <w:tcPr>
            <w:tcW w:w="75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F99ABF0" w14:textId="77777777" w:rsidR="008B76AE" w:rsidRPr="004D026E" w:rsidRDefault="008B76AE" w:rsidP="00352421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</w:p>
        </w:tc>
        <w:tc>
          <w:tcPr>
            <w:tcW w:w="7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565F2E0" w14:textId="77777777" w:rsidR="008B76AE" w:rsidRPr="004D026E" w:rsidRDefault="008B76AE" w:rsidP="00352421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</w:p>
        </w:tc>
        <w:tc>
          <w:tcPr>
            <w:tcW w:w="7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23494D" w14:textId="77777777" w:rsidR="008B76AE" w:rsidRPr="004D026E" w:rsidRDefault="008B76AE" w:rsidP="00352421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</w:p>
        </w:tc>
        <w:tc>
          <w:tcPr>
            <w:tcW w:w="7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BBFE538" w14:textId="77777777" w:rsidR="008B76AE" w:rsidRPr="004D026E" w:rsidRDefault="008B76AE" w:rsidP="00352421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  <w:lang w:eastAsia="zh-CN"/>
              </w:rPr>
              <w:t>详</w:t>
            </w:r>
          </w:p>
        </w:tc>
        <w:tc>
          <w:tcPr>
            <w:tcW w:w="7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BC94B72" w14:textId="77777777" w:rsidR="008B76AE" w:rsidRPr="008B76AE" w:rsidRDefault="008B76AE" w:rsidP="00352421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color w:val="A6A6A6" w:themeColor="background1" w:themeShade="A6"/>
                <w:sz w:val="16"/>
                <w:szCs w:val="16"/>
                <w:lang w:eastAsia="zh-CN"/>
              </w:rPr>
            </w:pPr>
            <w:r w:rsidRPr="008B76AE">
              <w:rPr>
                <w:rFonts w:ascii="微软雅黑" w:eastAsia="微软雅黑" w:hAnsi="微软雅黑" w:hint="eastAsia"/>
                <w:color w:val="A6A6A6" w:themeColor="background1" w:themeShade="A6"/>
                <w:sz w:val="16"/>
                <w:szCs w:val="16"/>
                <w:lang w:eastAsia="zh-CN"/>
              </w:rPr>
              <w:t>增</w:t>
            </w:r>
          </w:p>
        </w:tc>
        <w:tc>
          <w:tcPr>
            <w:tcW w:w="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4600D6F" w14:textId="77777777" w:rsidR="008B76AE" w:rsidRPr="008B76AE" w:rsidRDefault="008B76AE" w:rsidP="00352421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color w:val="A6A6A6" w:themeColor="background1" w:themeShade="A6"/>
                <w:sz w:val="16"/>
                <w:szCs w:val="16"/>
                <w:lang w:eastAsia="zh-CN"/>
              </w:rPr>
            </w:pPr>
            <w:r w:rsidRPr="008B76AE">
              <w:rPr>
                <w:rFonts w:ascii="微软雅黑" w:eastAsia="微软雅黑" w:hAnsi="微软雅黑" w:hint="eastAsia"/>
                <w:color w:val="A6A6A6" w:themeColor="background1" w:themeShade="A6"/>
                <w:sz w:val="16"/>
                <w:szCs w:val="16"/>
                <w:lang w:eastAsia="zh-CN"/>
              </w:rPr>
              <w:t>改</w:t>
            </w:r>
          </w:p>
        </w:tc>
        <w:tc>
          <w:tcPr>
            <w:tcW w:w="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3F03DEE" w14:textId="77777777" w:rsidR="008B76AE" w:rsidRPr="008B76AE" w:rsidRDefault="008B76AE" w:rsidP="00352421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color w:val="A6A6A6" w:themeColor="background1" w:themeShade="A6"/>
                <w:sz w:val="16"/>
                <w:szCs w:val="16"/>
                <w:lang w:eastAsia="zh-CN"/>
              </w:rPr>
            </w:pPr>
            <w:r w:rsidRPr="008B76AE">
              <w:rPr>
                <w:rFonts w:ascii="微软雅黑" w:eastAsia="微软雅黑" w:hAnsi="微软雅黑" w:hint="eastAsia"/>
                <w:color w:val="A6A6A6" w:themeColor="background1" w:themeShade="A6"/>
                <w:sz w:val="16"/>
                <w:szCs w:val="16"/>
                <w:lang w:eastAsia="zh-CN"/>
              </w:rPr>
              <w:t>删</w:t>
            </w:r>
          </w:p>
        </w:tc>
        <w:tc>
          <w:tcPr>
            <w:tcW w:w="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284AECC" w14:textId="77777777" w:rsidR="008B76AE" w:rsidRPr="004D026E" w:rsidRDefault="008B76AE" w:rsidP="00352421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  <w:lang w:eastAsia="zh-CN"/>
              </w:rPr>
              <w:t>设</w:t>
            </w:r>
          </w:p>
        </w:tc>
        <w:tc>
          <w:tcPr>
            <w:tcW w:w="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732B20E" w14:textId="77777777" w:rsidR="008B76AE" w:rsidRPr="004D026E" w:rsidRDefault="008B76AE" w:rsidP="00352421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  <w:lang w:eastAsia="zh-CN"/>
              </w:rPr>
              <w:t>查</w:t>
            </w:r>
          </w:p>
        </w:tc>
      </w:tr>
      <w:tr w:rsidR="008B76AE" w:rsidRPr="003C5BB6" w14:paraId="4F117541" w14:textId="77777777" w:rsidTr="00352421">
        <w:trPr>
          <w:cantSplit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 w:themeFill="background1" w:themeFillShade="F2"/>
            <w:vAlign w:val="center"/>
          </w:tcPr>
          <w:p w14:paraId="7E960A3B" w14:textId="77777777" w:rsidR="008B76AE" w:rsidRDefault="008B76AE" w:rsidP="00352421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Cs w:val="0"/>
                <w:iCs/>
                <w:sz w:val="20"/>
                <w:lang w:eastAsia="zh-CN"/>
              </w:rPr>
            </w:pPr>
            <w:r>
              <w:rPr>
                <w:rFonts w:ascii="Arial Unicode MS" w:eastAsia="Arial Unicode MS" w:hAnsi="Arial Unicode MS" w:cs="Arial Unicode MS" w:hint="eastAsia"/>
                <w:bCs w:val="0"/>
                <w:iCs/>
                <w:sz w:val="20"/>
                <w:lang w:eastAsia="zh-CN"/>
              </w:rPr>
              <w:t>其它要求</w:t>
            </w:r>
          </w:p>
        </w:tc>
        <w:tc>
          <w:tcPr>
            <w:tcW w:w="7339" w:type="dxa"/>
            <w:gridSpan w:val="1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D1378E3" w14:textId="77777777" w:rsidR="008B76AE" w:rsidRPr="003C5BB6" w:rsidRDefault="008B76AE" w:rsidP="00352421">
            <w:pPr>
              <w:pStyle w:val="a4"/>
              <w:snapToGrid w:val="0"/>
              <w:spacing w:after="120"/>
              <w:ind w:right="200"/>
              <w:jc w:val="left"/>
              <w:rPr>
                <w:rFonts w:ascii="微软雅黑" w:eastAsia="微软雅黑" w:hAnsi="微软雅黑"/>
                <w:iCs/>
                <w:kern w:val="0"/>
                <w:sz w:val="20"/>
                <w:lang w:eastAsia="zh-CN"/>
              </w:rPr>
            </w:pPr>
          </w:p>
        </w:tc>
      </w:tr>
      <w:tr w:rsidR="008B76AE" w:rsidRPr="0057535E" w14:paraId="4F56E840" w14:textId="77777777" w:rsidTr="00352421">
        <w:trPr>
          <w:cantSplit/>
          <w:trHeight w:val="450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14:paraId="6BCC21D1" w14:textId="77777777" w:rsidR="008B76AE" w:rsidRPr="0057535E" w:rsidRDefault="008B76AE" w:rsidP="00352421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列名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14:paraId="113A3BA6" w14:textId="77777777" w:rsidR="008B76AE" w:rsidRPr="0057535E" w:rsidRDefault="008B76AE" w:rsidP="00352421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宽度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14:paraId="020F185D" w14:textId="77777777" w:rsidR="008B76AE" w:rsidRPr="0057535E" w:rsidRDefault="008B76AE" w:rsidP="00352421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显示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18265F16" w14:textId="77777777" w:rsidR="008B76AE" w:rsidRPr="0057535E" w:rsidRDefault="008B76AE" w:rsidP="00352421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排序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131A846C" w14:textId="77777777" w:rsidR="008B76AE" w:rsidRPr="0057535E" w:rsidRDefault="008B76AE" w:rsidP="00352421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搜索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7B56DAE7" w14:textId="77777777" w:rsidR="008B76AE" w:rsidRPr="0057535E" w:rsidRDefault="008B76AE" w:rsidP="00352421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新增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4E18CE8C" w14:textId="77777777" w:rsidR="008B76AE" w:rsidRPr="0057535E" w:rsidRDefault="008B76AE" w:rsidP="00352421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编辑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28B8A9CD" w14:textId="77777777" w:rsidR="008B76AE" w:rsidRPr="0057535E" w:rsidRDefault="008B76AE" w:rsidP="00352421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约束</w:t>
            </w:r>
            <w:r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备注</w:t>
            </w:r>
          </w:p>
        </w:tc>
      </w:tr>
      <w:tr w:rsidR="001B02A7" w:rsidRPr="0068506A" w14:paraId="53490B2E" w14:textId="77777777" w:rsidTr="00352421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418C3BA" w14:textId="61CD7936" w:rsidR="001B02A7" w:rsidRPr="008F0587" w:rsidRDefault="001B02A7" w:rsidP="001B02A7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8"/>
                <w:szCs w:val="18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8"/>
                <w:szCs w:val="18"/>
                <w:lang w:eastAsia="zh-CN"/>
              </w:rPr>
              <w:t>插槽编号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519A6A9" w14:textId="2444B62A" w:rsidR="001B02A7" w:rsidRPr="008F0587" w:rsidRDefault="00DF4433" w:rsidP="001B02A7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60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41B9768" w14:textId="60CEA301" w:rsidR="001B02A7" w:rsidRPr="008F0587" w:rsidRDefault="001B02A7" w:rsidP="001B02A7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Num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8C4DD8" w14:textId="23107CD2" w:rsidR="001B02A7" w:rsidRPr="0068506A" w:rsidRDefault="001B02A7" w:rsidP="001B02A7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&lt;&gt;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9321DF" w14:textId="39A05604" w:rsidR="001B02A7" w:rsidRPr="0068506A" w:rsidRDefault="001B02A7" w:rsidP="001B02A7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875003" w14:textId="355C9586" w:rsidR="001B02A7" w:rsidRPr="0068506A" w:rsidRDefault="001B02A7" w:rsidP="001B02A7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15616D" w14:textId="47D8A31B" w:rsidR="001B02A7" w:rsidRPr="0068506A" w:rsidRDefault="001B02A7" w:rsidP="001B02A7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476060" w14:textId="77777777" w:rsidR="001B02A7" w:rsidRPr="0068506A" w:rsidRDefault="001B02A7" w:rsidP="001B02A7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</w:p>
        </w:tc>
      </w:tr>
      <w:tr w:rsidR="001B02A7" w:rsidRPr="0068506A" w14:paraId="6D5B648B" w14:textId="77777777" w:rsidTr="00352421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43EC86A" w14:textId="1904F17B" w:rsidR="001B02A7" w:rsidRPr="004D026E" w:rsidRDefault="001B02A7" w:rsidP="001B02A7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卡池编号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79B6924" w14:textId="52AA2C78" w:rsidR="001B02A7" w:rsidRPr="0068506A" w:rsidRDefault="0014651D" w:rsidP="001B02A7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80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01D73BA" w14:textId="7652F1DD" w:rsidR="001B02A7" w:rsidRPr="0068506A" w:rsidRDefault="001B02A7" w:rsidP="001B02A7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Str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ED84C2" w14:textId="0C735F3D" w:rsidR="001B02A7" w:rsidRPr="0068506A" w:rsidRDefault="001B02A7" w:rsidP="001B02A7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0AC650" w14:textId="731E461F" w:rsidR="001B02A7" w:rsidRPr="0068506A" w:rsidRDefault="001B02A7" w:rsidP="001B02A7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SEL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66E1F9" w14:textId="3BE10016" w:rsidR="001B02A7" w:rsidRPr="0068506A" w:rsidRDefault="001B02A7" w:rsidP="001B02A7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F7F17C" w14:textId="5CF628DC" w:rsidR="001B02A7" w:rsidRPr="0068506A" w:rsidRDefault="001B02A7" w:rsidP="001B02A7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F80EC4" w14:textId="77777777" w:rsidR="001B02A7" w:rsidRPr="0068506A" w:rsidRDefault="001B02A7" w:rsidP="001B02A7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</w:p>
        </w:tc>
      </w:tr>
      <w:tr w:rsidR="001B02A7" w:rsidRPr="0068506A" w14:paraId="706DFED1" w14:textId="77777777" w:rsidTr="00352421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62D258D" w14:textId="3CB0CEA3" w:rsidR="001B02A7" w:rsidRDefault="001B02A7" w:rsidP="001B02A7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插槽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D067234" w14:textId="264F95BC" w:rsidR="001B02A7" w:rsidRPr="0068506A" w:rsidRDefault="0014651D" w:rsidP="001B02A7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80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B5828E2" w14:textId="723DA0DD" w:rsidR="001B02A7" w:rsidRPr="0068506A" w:rsidRDefault="001B02A7" w:rsidP="001B02A7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Num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252078" w14:textId="57DA222D" w:rsidR="001B02A7" w:rsidRPr="0068506A" w:rsidRDefault="001B02A7" w:rsidP="001B02A7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5B888A" w14:textId="4CA47E97" w:rsidR="001B02A7" w:rsidRPr="0068506A" w:rsidRDefault="001B02A7" w:rsidP="001B02A7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IN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91F42B" w14:textId="41CD0DA1" w:rsidR="001B02A7" w:rsidRPr="0068506A" w:rsidRDefault="001B02A7" w:rsidP="001B02A7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50EDE3" w14:textId="6A8A68E5" w:rsidR="001B02A7" w:rsidRPr="0068506A" w:rsidRDefault="001B02A7" w:rsidP="001B02A7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C2F641" w14:textId="77777777" w:rsidR="001B02A7" w:rsidRPr="0068506A" w:rsidRDefault="001B02A7" w:rsidP="001B02A7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</w:p>
        </w:tc>
      </w:tr>
      <w:tr w:rsidR="001B02A7" w:rsidRPr="0068506A" w14:paraId="21EA92AB" w14:textId="77777777" w:rsidTr="00C21481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6D584A6" w14:textId="1676C77A" w:rsidR="001B02A7" w:rsidRDefault="001B02A7" w:rsidP="001B02A7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状态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84E9D5D" w14:textId="72BA4E00" w:rsidR="001B02A7" w:rsidRPr="0068506A" w:rsidRDefault="0014651D" w:rsidP="001B02A7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60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AF7B015" w14:textId="4EB429D6" w:rsidR="001B02A7" w:rsidRPr="0068506A" w:rsidRDefault="001B02A7" w:rsidP="001B02A7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 w:rsidRPr="0030020F">
              <w:rPr>
                <w:rFonts w:ascii="微软雅黑" w:eastAsia="微软雅黑" w:hAnsi="微软雅黑" w:hint="eastAsia"/>
                <w:b w:val="0"/>
                <w:color w:val="FFFFFF" w:themeColor="background1"/>
                <w:sz w:val="16"/>
                <w:szCs w:val="16"/>
                <w:lang w:eastAsia="zh-CN"/>
              </w:rPr>
              <w:t>Str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2AF16B" w14:textId="3C3EEDCA" w:rsidR="001B02A7" w:rsidRPr="0068506A" w:rsidRDefault="001B02A7" w:rsidP="001B02A7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7C5CE7" w14:textId="3B8EA679" w:rsidR="001B02A7" w:rsidRPr="0068506A" w:rsidRDefault="001B02A7" w:rsidP="001B02A7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SEL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04EB41" w14:textId="7290B7D2" w:rsidR="001B02A7" w:rsidRPr="0068506A" w:rsidRDefault="001B02A7" w:rsidP="001B02A7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C1CE37" w14:textId="5AE70563" w:rsidR="001B02A7" w:rsidRPr="0068506A" w:rsidRDefault="001B02A7" w:rsidP="001B02A7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10F743" w14:textId="5B47171A" w:rsidR="001B02A7" w:rsidRPr="0068506A" w:rsidRDefault="001B02A7" w:rsidP="001B02A7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 w:rsidRPr="003C5AB5">
              <w:rPr>
                <w:rFonts w:ascii="微软雅黑" w:eastAsia="微软雅黑" w:hAnsi="微软雅黑" w:hint="eastAsia"/>
                <w:b w:val="0"/>
                <w:color w:val="FFFFFF" w:themeColor="background1"/>
                <w:sz w:val="16"/>
                <w:szCs w:val="16"/>
                <w:highlight w:val="red"/>
                <w:lang w:eastAsia="zh-CN"/>
              </w:rPr>
              <w:t xml:space="preserve">无卡 / 使用中 </w:t>
            </w:r>
            <w:r w:rsidRPr="003C5AB5">
              <w:rPr>
                <w:rFonts w:ascii="微软雅黑" w:eastAsia="微软雅黑" w:hAnsi="微软雅黑"/>
                <w:b w:val="0"/>
                <w:color w:val="FFFFFF" w:themeColor="background1"/>
                <w:sz w:val="16"/>
                <w:szCs w:val="16"/>
                <w:highlight w:val="red"/>
                <w:lang w:eastAsia="zh-CN"/>
              </w:rPr>
              <w:t xml:space="preserve">/ </w:t>
            </w:r>
            <w:r w:rsidRPr="003C5AB5">
              <w:rPr>
                <w:rFonts w:ascii="微软雅黑" w:eastAsia="微软雅黑" w:hAnsi="微软雅黑" w:hint="eastAsia"/>
                <w:b w:val="0"/>
                <w:color w:val="FFFFFF" w:themeColor="background1"/>
                <w:sz w:val="16"/>
                <w:szCs w:val="16"/>
                <w:highlight w:val="red"/>
                <w:lang w:eastAsia="zh-CN"/>
              </w:rPr>
              <w:t>卡空闲 / 卡异常 / 离线</w:t>
            </w:r>
          </w:p>
        </w:tc>
      </w:tr>
      <w:tr w:rsidR="001B02A7" w:rsidRPr="0068506A" w14:paraId="188521AD" w14:textId="77777777" w:rsidTr="00352421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F096EFB" w14:textId="13DAB266" w:rsidR="001B02A7" w:rsidRDefault="001B02A7" w:rsidP="001B02A7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卡编号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7F36A40" w14:textId="76CD14C7" w:rsidR="001B02A7" w:rsidRPr="0068506A" w:rsidRDefault="0014651D" w:rsidP="001B02A7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110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03FF5A4" w14:textId="363C65D7" w:rsidR="001B02A7" w:rsidRPr="0068506A" w:rsidRDefault="0030020F" w:rsidP="001B02A7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S</w:t>
            </w: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tr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BF46A2" w14:textId="72B86D8F" w:rsidR="001B02A7" w:rsidRPr="0068506A" w:rsidRDefault="001B02A7" w:rsidP="001B02A7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057538" w14:textId="076606F8" w:rsidR="001B02A7" w:rsidRPr="0068506A" w:rsidRDefault="001B02A7" w:rsidP="001B02A7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SEL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6EA855" w14:textId="34E8E76E" w:rsidR="001B02A7" w:rsidRPr="0068506A" w:rsidRDefault="001B02A7" w:rsidP="001B02A7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3C8732" w14:textId="6BC68BE4" w:rsidR="001B02A7" w:rsidRPr="0068506A" w:rsidRDefault="001B02A7" w:rsidP="001B02A7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1B331F" w14:textId="77777777" w:rsidR="001B02A7" w:rsidRPr="0068506A" w:rsidRDefault="001B02A7" w:rsidP="001B02A7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</w:p>
        </w:tc>
      </w:tr>
      <w:tr w:rsidR="001B02A7" w:rsidRPr="0068506A" w14:paraId="6AEEE453" w14:textId="77777777" w:rsidTr="00352421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669B59A" w14:textId="7B5EAC7E" w:rsidR="001B02A7" w:rsidRPr="004D026E" w:rsidRDefault="001B02A7" w:rsidP="001B02A7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UUWiFi编号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068A0EC" w14:textId="19A34600" w:rsidR="001B02A7" w:rsidRPr="0068506A" w:rsidRDefault="00DF4433" w:rsidP="001B02A7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18</w:t>
            </w:r>
            <w:r w:rsidR="0014651D"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8F25E9E" w14:textId="64A59C0F" w:rsidR="001B02A7" w:rsidRPr="0068506A" w:rsidRDefault="001B02A7" w:rsidP="001B02A7">
            <w:pPr>
              <w:pStyle w:val="a5"/>
              <w:snapToGrid w:val="0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Str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24A7EA" w14:textId="4C15DFF5" w:rsidR="001B02A7" w:rsidRPr="0068506A" w:rsidRDefault="001B02A7" w:rsidP="001B02A7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4AB804" w14:textId="077F43CF" w:rsidR="001B02A7" w:rsidRPr="0068506A" w:rsidRDefault="001B02A7" w:rsidP="001B02A7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SEL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823C9B" w14:textId="66032F6A" w:rsidR="001B02A7" w:rsidRPr="0068506A" w:rsidRDefault="001B02A7" w:rsidP="001B02A7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5BE745" w14:textId="3AF19D5E" w:rsidR="001B02A7" w:rsidRPr="0068506A" w:rsidRDefault="001B02A7" w:rsidP="001B02A7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C3F731" w14:textId="77777777" w:rsidR="001B02A7" w:rsidRPr="0068506A" w:rsidRDefault="001B02A7" w:rsidP="001B02A7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1B02A7" w:rsidRPr="0068506A" w14:paraId="2C8E85C4" w14:textId="77777777" w:rsidTr="00352421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9BA269B" w14:textId="04BB32A3" w:rsidR="001B02A7" w:rsidRPr="004D026E" w:rsidRDefault="001B02A7" w:rsidP="001B02A7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使用次数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567FC39" w14:textId="2E50D64A" w:rsidR="001B02A7" w:rsidRPr="0068506A" w:rsidRDefault="0014651D" w:rsidP="001B02A7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60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143F079" w14:textId="64512778" w:rsidR="001B02A7" w:rsidRPr="0068506A" w:rsidRDefault="001B02A7" w:rsidP="001B02A7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Num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6D1CA9" w14:textId="28C9AEFC" w:rsidR="001B02A7" w:rsidRPr="0068506A" w:rsidRDefault="001B02A7" w:rsidP="001B02A7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F15CE7" w14:textId="75C33FF7" w:rsidR="001B02A7" w:rsidRPr="0068506A" w:rsidRDefault="001B02A7" w:rsidP="001B02A7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85FE21" w14:textId="233EE826" w:rsidR="001B02A7" w:rsidRPr="0068506A" w:rsidRDefault="001B02A7" w:rsidP="001B02A7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732DA1" w14:textId="622EFC95" w:rsidR="001B02A7" w:rsidRPr="0068506A" w:rsidRDefault="001B02A7" w:rsidP="001B02A7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AA33B5" w14:textId="77777777" w:rsidR="001B02A7" w:rsidRPr="0068506A" w:rsidRDefault="001B02A7" w:rsidP="001B02A7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1B02A7" w:rsidRPr="00086D63" w14:paraId="7CFFDBE0" w14:textId="77777777" w:rsidTr="00352421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2AE6FF7" w14:textId="45806127" w:rsidR="001B02A7" w:rsidRPr="004D026E" w:rsidRDefault="001B02A7" w:rsidP="001B02A7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使用时长（秒）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90A46AD" w14:textId="6DE9EF5D" w:rsidR="001B02A7" w:rsidRPr="0068506A" w:rsidRDefault="0014651D" w:rsidP="001B02A7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80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A461CB7" w14:textId="684B236B" w:rsidR="001B02A7" w:rsidRPr="0068506A" w:rsidRDefault="0030020F" w:rsidP="001B02A7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Num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C83EFE" w14:textId="26BB9CB9" w:rsidR="001B02A7" w:rsidRPr="0068506A" w:rsidRDefault="001B02A7" w:rsidP="001B02A7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257E0D" w14:textId="41CB9B4E" w:rsidR="001B02A7" w:rsidRPr="0068506A" w:rsidRDefault="001B02A7" w:rsidP="001B02A7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618226" w14:textId="3F5CD033" w:rsidR="001B02A7" w:rsidRPr="0068506A" w:rsidRDefault="001B02A7" w:rsidP="001B02A7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CAEC4E" w14:textId="3F9CCD60" w:rsidR="001B02A7" w:rsidRPr="0068506A" w:rsidRDefault="001B02A7" w:rsidP="001B02A7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D859F4" w14:textId="77777777" w:rsidR="001B02A7" w:rsidRPr="00086D63" w:rsidRDefault="001B02A7" w:rsidP="001B02A7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color w:val="FFFFFF" w:themeColor="background1"/>
                <w:sz w:val="16"/>
                <w:szCs w:val="16"/>
                <w:lang w:eastAsia="zh-CN"/>
              </w:rPr>
            </w:pPr>
          </w:p>
        </w:tc>
      </w:tr>
      <w:tr w:rsidR="001B02A7" w:rsidRPr="0068506A" w14:paraId="61697A32" w14:textId="77777777" w:rsidTr="00352421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40688F2" w14:textId="77777777" w:rsidR="001B02A7" w:rsidRPr="008F0587" w:rsidRDefault="001B02A7" w:rsidP="001B02A7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8"/>
                <w:szCs w:val="18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8"/>
                <w:szCs w:val="18"/>
                <w:lang w:eastAsia="zh-CN"/>
              </w:rPr>
              <w:t>备注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9C06F46" w14:textId="1B8772CC" w:rsidR="001B02A7" w:rsidRPr="008F0587" w:rsidRDefault="0014651D" w:rsidP="001B02A7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110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679B595" w14:textId="77777777" w:rsidR="001B02A7" w:rsidRPr="008F0587" w:rsidRDefault="001B02A7" w:rsidP="001B02A7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Str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37F736" w14:textId="77777777" w:rsidR="001B02A7" w:rsidRPr="0068506A" w:rsidRDefault="001B02A7" w:rsidP="001B02A7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13A38A" w14:textId="77777777" w:rsidR="001B02A7" w:rsidRPr="0068506A" w:rsidRDefault="001B02A7" w:rsidP="001B02A7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75C591" w14:textId="0BC64DEC" w:rsidR="001B02A7" w:rsidRPr="0068506A" w:rsidRDefault="001B02A7" w:rsidP="001B02A7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291CD2" w14:textId="7BD5736C" w:rsidR="001B02A7" w:rsidRPr="00E61082" w:rsidRDefault="001B02A7" w:rsidP="001B02A7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color w:val="A6A6A6" w:themeColor="background1" w:themeShade="A6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4399A0" w14:textId="77777777" w:rsidR="001B02A7" w:rsidRPr="0068506A" w:rsidRDefault="001B02A7" w:rsidP="001B02A7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1B02A7" w:rsidRPr="00023280" w14:paraId="473FF2A0" w14:textId="77777777" w:rsidTr="00352421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681BFA9" w14:textId="77777777" w:rsidR="001B02A7" w:rsidRDefault="001B02A7" w:rsidP="001B02A7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修改时间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AA274A9" w14:textId="647A11F2" w:rsidR="001B02A7" w:rsidRPr="0068506A" w:rsidRDefault="0014651D" w:rsidP="001B02A7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140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5624F10" w14:textId="77777777" w:rsidR="001B02A7" w:rsidRPr="0068506A" w:rsidRDefault="001B02A7" w:rsidP="001B02A7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Date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7FE038" w14:textId="77777777" w:rsidR="001B02A7" w:rsidRPr="0068506A" w:rsidRDefault="001B02A7" w:rsidP="001B02A7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C9A228" w14:textId="77777777" w:rsidR="001B02A7" w:rsidRPr="0068506A" w:rsidRDefault="001B02A7" w:rsidP="001B02A7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5E9BE4" w14:textId="77777777" w:rsidR="001B02A7" w:rsidRPr="0068506A" w:rsidRDefault="001B02A7" w:rsidP="001B02A7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8F5EFB" w14:textId="77777777" w:rsidR="001B02A7" w:rsidRPr="00E61082" w:rsidRDefault="001B02A7" w:rsidP="001B02A7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color w:val="A6A6A6" w:themeColor="background1" w:themeShade="A6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3BA543" w14:textId="77777777" w:rsidR="001B02A7" w:rsidRPr="00023280" w:rsidRDefault="001B02A7" w:rsidP="001B02A7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1B02A7" w:rsidRPr="00023280" w14:paraId="2AED2349" w14:textId="77777777" w:rsidTr="00352421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B4BC48E" w14:textId="77777777" w:rsidR="001B02A7" w:rsidRPr="008F0587" w:rsidRDefault="001B02A7" w:rsidP="001B02A7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8"/>
                <w:szCs w:val="18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8"/>
                <w:szCs w:val="18"/>
                <w:lang w:eastAsia="zh-CN"/>
              </w:rPr>
              <w:t>修改人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4C07306" w14:textId="6201C26D" w:rsidR="001B02A7" w:rsidRPr="008F0587" w:rsidRDefault="0014651D" w:rsidP="001B02A7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80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6097557" w14:textId="77777777" w:rsidR="001B02A7" w:rsidRPr="008F0587" w:rsidRDefault="001B02A7" w:rsidP="001B02A7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Str Str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E73B03" w14:textId="77777777" w:rsidR="001B02A7" w:rsidRPr="0068506A" w:rsidRDefault="001B02A7" w:rsidP="001B02A7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CFA29A" w14:textId="77777777" w:rsidR="001B02A7" w:rsidRPr="0068506A" w:rsidRDefault="001B02A7" w:rsidP="001B02A7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9DD6D8" w14:textId="77777777" w:rsidR="001B02A7" w:rsidRPr="0068506A" w:rsidRDefault="001B02A7" w:rsidP="001B02A7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4801B3" w14:textId="77777777" w:rsidR="001B02A7" w:rsidRPr="0068506A" w:rsidRDefault="001B02A7" w:rsidP="001B02A7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75F2B7" w14:textId="77777777" w:rsidR="001B02A7" w:rsidRPr="00023280" w:rsidRDefault="001B02A7" w:rsidP="001B02A7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1B02A7" w:rsidRPr="00023280" w14:paraId="2C40A1FF" w14:textId="77777777" w:rsidTr="00352421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66F61F6" w14:textId="77777777" w:rsidR="001B02A7" w:rsidRPr="008F0587" w:rsidRDefault="001B02A7" w:rsidP="001B02A7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8"/>
                <w:szCs w:val="18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8"/>
                <w:szCs w:val="18"/>
                <w:lang w:eastAsia="zh-CN"/>
              </w:rPr>
              <w:t>创建时间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A0E0E48" w14:textId="36FCF4C7" w:rsidR="001B02A7" w:rsidRPr="008F0587" w:rsidRDefault="0014651D" w:rsidP="001B02A7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140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846B9EB" w14:textId="77777777" w:rsidR="001B02A7" w:rsidRPr="008F0587" w:rsidRDefault="001B02A7" w:rsidP="001B02A7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Date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575D6F" w14:textId="77777777" w:rsidR="001B02A7" w:rsidRPr="006844AD" w:rsidRDefault="001B02A7" w:rsidP="001B02A7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A86F33" w14:textId="77777777" w:rsidR="001B02A7" w:rsidRPr="006844AD" w:rsidRDefault="001B02A7" w:rsidP="001B02A7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BEC560" w14:textId="77777777" w:rsidR="001B02A7" w:rsidRPr="006844AD" w:rsidRDefault="001B02A7" w:rsidP="001B02A7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A6E983" w14:textId="77777777" w:rsidR="001B02A7" w:rsidRPr="006844AD" w:rsidRDefault="001B02A7" w:rsidP="001B02A7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59272C" w14:textId="77777777" w:rsidR="001B02A7" w:rsidRPr="00023280" w:rsidRDefault="001B02A7" w:rsidP="001B02A7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1B02A7" w:rsidRPr="00023280" w14:paraId="03E4204B" w14:textId="77777777" w:rsidTr="00352421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6937367" w14:textId="77777777" w:rsidR="001B02A7" w:rsidRPr="008F0587" w:rsidRDefault="001B02A7" w:rsidP="001B02A7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8"/>
                <w:szCs w:val="18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8"/>
                <w:szCs w:val="18"/>
                <w:lang w:eastAsia="zh-CN"/>
              </w:rPr>
              <w:t>创建人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1BF0000" w14:textId="4FF2AC3A" w:rsidR="001B02A7" w:rsidRPr="008F0587" w:rsidRDefault="0014651D" w:rsidP="001B02A7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80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76FC1B7" w14:textId="77777777" w:rsidR="001B02A7" w:rsidRPr="008F0587" w:rsidRDefault="001B02A7" w:rsidP="001B02A7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Date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67486B" w14:textId="77777777" w:rsidR="001B02A7" w:rsidRPr="006844AD" w:rsidRDefault="001B02A7" w:rsidP="001B02A7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5220E3" w14:textId="77777777" w:rsidR="001B02A7" w:rsidRPr="006844AD" w:rsidRDefault="001B02A7" w:rsidP="001B02A7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C49382" w14:textId="77777777" w:rsidR="001B02A7" w:rsidRPr="006844AD" w:rsidRDefault="001B02A7" w:rsidP="001B02A7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5BC38F" w14:textId="77777777" w:rsidR="001B02A7" w:rsidRPr="006844AD" w:rsidRDefault="001B02A7" w:rsidP="001B02A7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6A1CEA" w14:textId="77777777" w:rsidR="001B02A7" w:rsidRPr="00023280" w:rsidRDefault="001B02A7" w:rsidP="001B02A7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</w:tbl>
    <w:p w14:paraId="607534F6" w14:textId="77777777" w:rsidR="002D11F5" w:rsidRPr="002D11F5" w:rsidRDefault="002D11F5" w:rsidP="002D11F5">
      <w:pPr>
        <w:rPr>
          <w:rFonts w:eastAsiaTheme="minorEastAsia"/>
          <w:lang w:eastAsia="zh-CN"/>
        </w:rPr>
      </w:pPr>
    </w:p>
    <w:p w14:paraId="0CACF494" w14:textId="62B957E8" w:rsidR="002D11F5" w:rsidRDefault="002D11F5" w:rsidP="002D11F5">
      <w:pPr>
        <w:pStyle w:val="Heading2"/>
        <w:ind w:left="0" w:firstLine="0"/>
        <w:rPr>
          <w:rFonts w:ascii="微软雅黑" w:eastAsia="微软雅黑" w:hAnsi="微软雅黑" w:cs="微软雅黑"/>
          <w:bCs/>
          <w:i w:val="0"/>
          <w:iCs/>
          <w:lang w:eastAsia="zh-CN"/>
        </w:rPr>
      </w:pPr>
      <w:bookmarkStart w:id="79" w:name="_Toc478575235"/>
      <w:r>
        <w:rPr>
          <w:rFonts w:ascii="微软雅黑" w:eastAsia="微软雅黑" w:hAnsi="微软雅黑" w:cs="微软雅黑" w:hint="eastAsia"/>
          <w:bCs/>
          <w:i w:val="0"/>
          <w:iCs/>
          <w:lang w:eastAsia="zh-CN"/>
        </w:rPr>
        <w:t>流量卡管理</w:t>
      </w:r>
      <w:bookmarkEnd w:id="79"/>
    </w:p>
    <w:p w14:paraId="622F8FE1" w14:textId="77777777" w:rsidR="002D11F5" w:rsidRDefault="002D11F5" w:rsidP="002D11F5">
      <w:pPr>
        <w:rPr>
          <w:rFonts w:eastAsiaTheme="minorEastAsia" w:hint="eastAsia"/>
          <w:lang w:eastAsia="zh-CN"/>
        </w:rPr>
      </w:pPr>
    </w:p>
    <w:p w14:paraId="2E47BC8A" w14:textId="77777777" w:rsidR="009C0E09" w:rsidRDefault="009C0E09" w:rsidP="002D11F5">
      <w:pPr>
        <w:rPr>
          <w:rFonts w:eastAsiaTheme="minorEastAsia" w:hint="eastAsia"/>
          <w:lang w:eastAsia="zh-CN"/>
        </w:rPr>
      </w:pPr>
    </w:p>
    <w:p w14:paraId="1118CEBB" w14:textId="77777777" w:rsidR="009C0E09" w:rsidRPr="002D11F5" w:rsidRDefault="009C0E09" w:rsidP="002D11F5">
      <w:pPr>
        <w:rPr>
          <w:rFonts w:eastAsiaTheme="minorEastAsia" w:hint="eastAsia"/>
          <w:lang w:eastAsia="zh-CN"/>
        </w:rPr>
      </w:pPr>
    </w:p>
    <w:p w14:paraId="55AF9AD4" w14:textId="77777777" w:rsidR="002D11F5" w:rsidRDefault="002D11F5" w:rsidP="002D11F5">
      <w:pPr>
        <w:pStyle w:val="Heading3"/>
        <w:rPr>
          <w:rFonts w:ascii="微软雅黑" w:eastAsia="微软雅黑" w:hAnsi="微软雅黑" w:cs="微软雅黑" w:hint="eastAsia"/>
          <w:i w:val="0"/>
          <w:lang w:eastAsia="zh-CN"/>
        </w:rPr>
      </w:pPr>
      <w:bookmarkStart w:id="80" w:name="_Toc478575236"/>
      <w:r>
        <w:rPr>
          <w:rFonts w:ascii="微软雅黑" w:eastAsia="微软雅黑" w:hAnsi="微软雅黑" w:cs="微软雅黑" w:hint="eastAsia"/>
          <w:i w:val="0"/>
          <w:lang w:eastAsia="zh-CN"/>
        </w:rPr>
        <w:t>概要信息</w:t>
      </w:r>
      <w:bookmarkEnd w:id="80"/>
    </w:p>
    <w:p w14:paraId="55993E71" w14:textId="5A7B38D1" w:rsidR="004D4A5F" w:rsidRPr="004D4A5F" w:rsidRDefault="004D4A5F" w:rsidP="004D4A5F">
      <w:pPr>
        <w:pStyle w:val="ListParagraph"/>
        <w:numPr>
          <w:ilvl w:val="0"/>
          <w:numId w:val="42"/>
        </w:numPr>
        <w:rPr>
          <w:rFonts w:ascii="Microsoft YaHei" w:eastAsia="Microsoft YaHei" w:hAnsi="Microsoft YaHei"/>
        </w:rPr>
      </w:pPr>
      <w:r w:rsidRPr="004D4A5F">
        <w:rPr>
          <w:rFonts w:ascii="Microsoft YaHei" w:eastAsia="Microsoft YaHei" w:hAnsi="Microsoft YaHei" w:hint="eastAsia"/>
          <w:lang w:eastAsia="zh-CN"/>
        </w:rPr>
        <w:t>模块布局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6510"/>
        <w:gridCol w:w="1831"/>
      </w:tblGrid>
      <w:tr w:rsidR="009C0E09" w:rsidRPr="009C0E09" w14:paraId="7E1CC61A" w14:textId="77777777" w:rsidTr="009C0E09">
        <w:trPr>
          <w:trHeight w:val="758"/>
        </w:trPr>
        <w:tc>
          <w:tcPr>
            <w:tcW w:w="6510" w:type="dxa"/>
            <w:vAlign w:val="center"/>
          </w:tcPr>
          <w:p w14:paraId="27636A0B" w14:textId="5DA9081A" w:rsidR="004D4A5F" w:rsidRPr="009C0E09" w:rsidRDefault="004D4A5F" w:rsidP="004D4A5F">
            <w:pPr>
              <w:jc w:val="center"/>
              <w:rPr>
                <w:rFonts w:ascii="Microsoft YaHei" w:eastAsia="Microsoft YaHei" w:hAnsi="Microsoft YaHei" w:hint="eastAsia"/>
                <w:sz w:val="20"/>
                <w:szCs w:val="20"/>
                <w:lang w:eastAsia="zh-CN"/>
              </w:rPr>
            </w:pPr>
            <w:r w:rsidRPr="009C0E09">
              <w:rPr>
                <w:rFonts w:ascii="Microsoft YaHei" w:eastAsia="Microsoft YaHei" w:hAnsi="Microsoft YaHei" w:hint="eastAsia"/>
                <w:sz w:val="20"/>
                <w:szCs w:val="20"/>
                <w:lang w:eastAsia="zh-CN"/>
              </w:rPr>
              <w:t>概要</w:t>
            </w:r>
            <w:r w:rsidR="009C0E09" w:rsidRPr="009C0E09">
              <w:rPr>
                <w:rFonts w:ascii="Microsoft YaHei" w:eastAsia="Microsoft YaHei" w:hAnsi="Microsoft YaHei" w:hint="eastAsia"/>
                <w:sz w:val="20"/>
                <w:szCs w:val="20"/>
                <w:lang w:eastAsia="zh-CN"/>
              </w:rPr>
              <w:t>信息</w:t>
            </w:r>
          </w:p>
        </w:tc>
        <w:tc>
          <w:tcPr>
            <w:tcW w:w="1831" w:type="dxa"/>
            <w:vAlign w:val="center"/>
          </w:tcPr>
          <w:p w14:paraId="2BE7FE8A" w14:textId="0E77229A" w:rsidR="004D4A5F" w:rsidRPr="009C0E09" w:rsidRDefault="009C0E09" w:rsidP="004D4A5F">
            <w:pPr>
              <w:jc w:val="center"/>
              <w:rPr>
                <w:rFonts w:ascii="Microsoft YaHei" w:eastAsia="Microsoft YaHei" w:hAnsi="Microsoft YaHei"/>
                <w:sz w:val="20"/>
                <w:szCs w:val="20"/>
                <w:lang w:eastAsia="zh-CN"/>
              </w:rPr>
            </w:pPr>
            <w:r w:rsidRPr="009C0E09">
              <w:rPr>
                <w:rFonts w:ascii="Microsoft YaHei" w:eastAsia="Microsoft YaHei" w:hAnsi="Microsoft YaHei" w:hint="eastAsia"/>
                <w:sz w:val="20"/>
                <w:szCs w:val="20"/>
                <w:lang w:eastAsia="zh-CN"/>
              </w:rPr>
              <w:t>卡今日用量</w:t>
            </w:r>
            <w:r>
              <w:rPr>
                <w:rFonts w:ascii="Microsoft YaHei" w:eastAsia="Microsoft YaHei" w:hAnsi="Microsoft YaHei"/>
                <w:sz w:val="20"/>
                <w:szCs w:val="20"/>
                <w:lang w:eastAsia="zh-CN"/>
              </w:rPr>
              <w:t>(</w:t>
            </w:r>
            <w:r>
              <w:rPr>
                <w:rFonts w:ascii="Microsoft YaHei" w:eastAsia="Microsoft YaHei" w:hAnsi="Microsoft YaHei" w:hint="eastAsia"/>
                <w:sz w:val="20"/>
                <w:szCs w:val="20"/>
                <w:lang w:eastAsia="zh-CN"/>
              </w:rPr>
              <w:t>图</w:t>
            </w:r>
            <w:r>
              <w:rPr>
                <w:rFonts w:ascii="Microsoft YaHei" w:eastAsia="Microsoft YaHei" w:hAnsi="Microsoft YaHei"/>
                <w:sz w:val="20"/>
                <w:szCs w:val="20"/>
                <w:lang w:eastAsia="zh-CN"/>
              </w:rPr>
              <w:t>)</w:t>
            </w:r>
          </w:p>
        </w:tc>
      </w:tr>
      <w:tr w:rsidR="009C0E09" w14:paraId="4EE25F8D" w14:textId="77777777" w:rsidTr="009C0E09">
        <w:trPr>
          <w:trHeight w:val="1289"/>
        </w:trPr>
        <w:tc>
          <w:tcPr>
            <w:tcW w:w="8341" w:type="dxa"/>
            <w:gridSpan w:val="2"/>
            <w:vAlign w:val="center"/>
          </w:tcPr>
          <w:p w14:paraId="76A5BA20" w14:textId="60A6DCAF" w:rsidR="009C0E09" w:rsidRPr="009C0E09" w:rsidRDefault="009C0E09" w:rsidP="009C0E09">
            <w:pPr>
              <w:jc w:val="center"/>
              <w:rPr>
                <w:rFonts w:ascii="Microsoft YaHei" w:eastAsia="Microsoft YaHei" w:hAnsi="Microsoft YaHei"/>
                <w:sz w:val="20"/>
                <w:szCs w:val="20"/>
                <w:lang w:eastAsia="zh-CN"/>
              </w:rPr>
            </w:pPr>
            <w:r w:rsidRPr="009C0E09">
              <w:rPr>
                <w:rFonts w:ascii="Microsoft YaHei" w:eastAsia="Microsoft YaHei" w:hAnsi="Microsoft YaHei" w:hint="eastAsia"/>
                <w:sz w:val="20"/>
                <w:szCs w:val="20"/>
                <w:lang w:eastAsia="zh-CN"/>
              </w:rPr>
              <w:t>卡使用记录</w:t>
            </w:r>
            <w:r w:rsidRPr="009C0E09">
              <w:rPr>
                <w:rFonts w:ascii="Microsoft YaHei" w:eastAsia="Microsoft YaHei" w:hAnsi="Microsoft YaHei"/>
                <w:sz w:val="20"/>
                <w:szCs w:val="20"/>
                <w:lang w:eastAsia="zh-CN"/>
              </w:rPr>
              <w:t>(</w:t>
            </w:r>
            <w:r w:rsidRPr="009C0E09">
              <w:rPr>
                <w:rFonts w:ascii="Microsoft YaHei" w:eastAsia="Microsoft YaHei" w:hAnsi="Microsoft YaHei" w:hint="eastAsia"/>
                <w:sz w:val="20"/>
                <w:szCs w:val="20"/>
                <w:lang w:eastAsia="zh-CN"/>
              </w:rPr>
              <w:t>图</w:t>
            </w:r>
            <w:r w:rsidRPr="009C0E09">
              <w:rPr>
                <w:rFonts w:ascii="Microsoft YaHei" w:eastAsia="Microsoft YaHei" w:hAnsi="Microsoft YaHei"/>
                <w:sz w:val="20"/>
                <w:szCs w:val="20"/>
                <w:lang w:eastAsia="zh-CN"/>
              </w:rPr>
              <w:t>)</w:t>
            </w:r>
          </w:p>
        </w:tc>
      </w:tr>
    </w:tbl>
    <w:p w14:paraId="6D9AFF24" w14:textId="77777777" w:rsidR="009C0E09" w:rsidRDefault="009C0E09" w:rsidP="002D11F5">
      <w:pPr>
        <w:rPr>
          <w:rFonts w:eastAsiaTheme="minorEastAsia" w:hint="eastAsia"/>
          <w:lang w:eastAsia="zh-CN"/>
        </w:rPr>
      </w:pPr>
    </w:p>
    <w:p w14:paraId="5F4803B7" w14:textId="77777777" w:rsidR="00F91A8C" w:rsidRDefault="00F91A8C" w:rsidP="002D11F5">
      <w:pPr>
        <w:rPr>
          <w:rFonts w:eastAsiaTheme="minorEastAsia" w:hint="eastAsia"/>
          <w:lang w:eastAsia="zh-CN"/>
        </w:rPr>
      </w:pPr>
    </w:p>
    <w:p w14:paraId="1BE19D87" w14:textId="024FA431" w:rsidR="009C0E09" w:rsidRDefault="009C0E09" w:rsidP="009C0E09">
      <w:pPr>
        <w:pStyle w:val="ListParagraph"/>
        <w:numPr>
          <w:ilvl w:val="0"/>
          <w:numId w:val="42"/>
        </w:numPr>
        <w:rPr>
          <w:rFonts w:ascii="Microsoft YaHei" w:eastAsia="Microsoft YaHei" w:hAnsi="Microsoft YaHei" w:hint="eastAsia"/>
        </w:rPr>
      </w:pPr>
      <w:r>
        <w:rPr>
          <w:rFonts w:ascii="Microsoft YaHei" w:eastAsia="Microsoft YaHei" w:hAnsi="Microsoft YaHei" w:hint="eastAsia"/>
          <w:lang w:eastAsia="zh-CN"/>
        </w:rPr>
        <w:t>概要信息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085"/>
        <w:gridCol w:w="2085"/>
        <w:gridCol w:w="2085"/>
        <w:gridCol w:w="2086"/>
      </w:tblGrid>
      <w:tr w:rsidR="009C0E09" w14:paraId="2C267043" w14:textId="77777777" w:rsidTr="009C0E09">
        <w:trPr>
          <w:trHeight w:val="899"/>
        </w:trPr>
        <w:tc>
          <w:tcPr>
            <w:tcW w:w="2265" w:type="dxa"/>
          </w:tcPr>
          <w:p w14:paraId="0EA43924" w14:textId="5626BC4C" w:rsidR="009C0E09" w:rsidRPr="009C0E09" w:rsidRDefault="009C0E09" w:rsidP="009C0E09">
            <w:pPr>
              <w:rPr>
                <w:rFonts w:ascii="Microsoft YaHei" w:eastAsia="Microsoft YaHei" w:hAnsi="Microsoft YaHei" w:hint="eastAsia"/>
                <w:sz w:val="20"/>
                <w:szCs w:val="20"/>
              </w:rPr>
            </w:pPr>
            <w:r w:rsidRPr="009C0E09">
              <w:rPr>
                <w:rFonts w:ascii="Microsoft YaHei" w:eastAsia="Microsoft YaHei" w:hAnsi="Microsoft YaHei" w:hint="eastAsia"/>
                <w:sz w:val="20"/>
                <w:szCs w:val="20"/>
              </w:rPr>
              <w:t>卡组数</w:t>
            </w:r>
          </w:p>
        </w:tc>
        <w:tc>
          <w:tcPr>
            <w:tcW w:w="2265" w:type="dxa"/>
          </w:tcPr>
          <w:p w14:paraId="4D30E588" w14:textId="2E21754E" w:rsidR="009C0E09" w:rsidRPr="009C0E09" w:rsidRDefault="009C0E09" w:rsidP="009C0E09">
            <w:pPr>
              <w:rPr>
                <w:rFonts w:ascii="Microsoft YaHei" w:eastAsia="Microsoft YaHei" w:hAnsi="Microsoft YaHei" w:hint="eastAsia"/>
                <w:sz w:val="20"/>
                <w:szCs w:val="20"/>
              </w:rPr>
            </w:pPr>
            <w:r w:rsidRPr="009C0E09">
              <w:rPr>
                <w:rFonts w:ascii="Microsoft YaHei" w:eastAsia="Microsoft YaHei" w:hAnsi="Microsoft YaHei" w:hint="eastAsia"/>
                <w:sz w:val="20"/>
                <w:szCs w:val="20"/>
              </w:rPr>
              <w:t>卡总数</w:t>
            </w:r>
          </w:p>
        </w:tc>
        <w:tc>
          <w:tcPr>
            <w:tcW w:w="2265" w:type="dxa"/>
          </w:tcPr>
          <w:p w14:paraId="67E268DF" w14:textId="4A5F9A30" w:rsidR="009C0E09" w:rsidRPr="009C0E09" w:rsidRDefault="009C0E09" w:rsidP="009C0E09">
            <w:pPr>
              <w:rPr>
                <w:rFonts w:ascii="Microsoft YaHei" w:eastAsia="Microsoft YaHei" w:hAnsi="Microsoft YaHei" w:hint="eastAsia"/>
                <w:sz w:val="20"/>
                <w:szCs w:val="20"/>
              </w:rPr>
            </w:pPr>
            <w:r>
              <w:rPr>
                <w:rFonts w:ascii="Microsoft YaHei" w:eastAsia="Microsoft YaHei" w:hAnsi="Microsoft YaHei" w:hint="eastAsia"/>
                <w:sz w:val="20"/>
                <w:szCs w:val="20"/>
              </w:rPr>
              <w:t>当前空闲卡数</w:t>
            </w:r>
          </w:p>
        </w:tc>
        <w:tc>
          <w:tcPr>
            <w:tcW w:w="2266" w:type="dxa"/>
          </w:tcPr>
          <w:p w14:paraId="73DE2460" w14:textId="1212C015" w:rsidR="009C0E09" w:rsidRPr="009C0E09" w:rsidRDefault="009C0E09" w:rsidP="009C0E09">
            <w:pPr>
              <w:rPr>
                <w:rFonts w:ascii="Microsoft YaHei" w:eastAsia="Microsoft YaHei" w:hAnsi="Microsoft YaHei" w:hint="eastAsia"/>
                <w:sz w:val="20"/>
                <w:szCs w:val="20"/>
              </w:rPr>
            </w:pPr>
            <w:r>
              <w:rPr>
                <w:rFonts w:ascii="Microsoft YaHei" w:eastAsia="Microsoft YaHei" w:hAnsi="Microsoft YaHei" w:hint="eastAsia"/>
                <w:sz w:val="20"/>
                <w:szCs w:val="20"/>
              </w:rPr>
              <w:t>当前使用卡数</w:t>
            </w:r>
          </w:p>
        </w:tc>
      </w:tr>
      <w:tr w:rsidR="009C0E09" w14:paraId="43ABF9E8" w14:textId="77777777" w:rsidTr="009C0E09">
        <w:trPr>
          <w:trHeight w:val="829"/>
        </w:trPr>
        <w:tc>
          <w:tcPr>
            <w:tcW w:w="2265" w:type="dxa"/>
          </w:tcPr>
          <w:p w14:paraId="59AD77B4" w14:textId="1FDD86E4" w:rsidR="009C0E09" w:rsidRPr="009C0E09" w:rsidRDefault="009C0E09" w:rsidP="009C0E09">
            <w:pPr>
              <w:rPr>
                <w:rFonts w:ascii="Microsoft YaHei" w:eastAsia="Microsoft YaHei" w:hAnsi="Microsoft YaHei" w:hint="eastAsia"/>
                <w:sz w:val="20"/>
                <w:szCs w:val="20"/>
              </w:rPr>
            </w:pPr>
            <w:r>
              <w:rPr>
                <w:rFonts w:ascii="Microsoft YaHei" w:eastAsia="Microsoft YaHei" w:hAnsi="Microsoft YaHei" w:hint="eastAsia"/>
                <w:sz w:val="20"/>
                <w:szCs w:val="20"/>
              </w:rPr>
              <w:t>今日使用卡数</w:t>
            </w:r>
          </w:p>
        </w:tc>
        <w:tc>
          <w:tcPr>
            <w:tcW w:w="2265" w:type="dxa"/>
          </w:tcPr>
          <w:p w14:paraId="6ED62B86" w14:textId="28393217" w:rsidR="009C0E09" w:rsidRPr="009C0E09" w:rsidRDefault="009C0E09" w:rsidP="009C0E09">
            <w:pPr>
              <w:rPr>
                <w:rFonts w:ascii="Microsoft YaHei" w:eastAsia="Microsoft YaHei" w:hAnsi="Microsoft YaHei" w:hint="eastAsia"/>
                <w:sz w:val="20"/>
                <w:szCs w:val="20"/>
              </w:rPr>
            </w:pPr>
            <w:r>
              <w:rPr>
                <w:rFonts w:ascii="Microsoft YaHei" w:eastAsia="Microsoft YaHei" w:hAnsi="Microsoft YaHei" w:hint="eastAsia"/>
                <w:sz w:val="20"/>
                <w:szCs w:val="20"/>
              </w:rPr>
              <w:t>将到期卡数</w:t>
            </w:r>
          </w:p>
        </w:tc>
        <w:tc>
          <w:tcPr>
            <w:tcW w:w="2265" w:type="dxa"/>
          </w:tcPr>
          <w:p w14:paraId="2950AC8A" w14:textId="4FE7DF4D" w:rsidR="009C0E09" w:rsidRPr="009C0E09" w:rsidRDefault="009C0E09" w:rsidP="009C0E09">
            <w:pPr>
              <w:rPr>
                <w:rFonts w:ascii="Microsoft YaHei" w:eastAsia="Microsoft YaHei" w:hAnsi="Microsoft YaHei" w:hint="eastAsia"/>
                <w:sz w:val="20"/>
                <w:szCs w:val="20"/>
              </w:rPr>
            </w:pPr>
            <w:r>
              <w:rPr>
                <w:rFonts w:ascii="Microsoft YaHei" w:eastAsia="Microsoft YaHei" w:hAnsi="Microsoft YaHei" w:hint="eastAsia"/>
                <w:sz w:val="20"/>
                <w:szCs w:val="20"/>
              </w:rPr>
              <w:t>无效卡数</w:t>
            </w:r>
          </w:p>
        </w:tc>
        <w:tc>
          <w:tcPr>
            <w:tcW w:w="2266" w:type="dxa"/>
          </w:tcPr>
          <w:p w14:paraId="16F80386" w14:textId="67F5D218" w:rsidR="009C0E09" w:rsidRPr="009C0E09" w:rsidRDefault="009C0E09" w:rsidP="009C0E09">
            <w:pPr>
              <w:rPr>
                <w:rFonts w:ascii="Microsoft YaHei" w:eastAsia="Microsoft YaHei" w:hAnsi="Microsoft YaHei" w:hint="eastAsia"/>
                <w:sz w:val="20"/>
                <w:szCs w:val="20"/>
              </w:rPr>
            </w:pPr>
            <w:r>
              <w:rPr>
                <w:rFonts w:ascii="Microsoft YaHei" w:eastAsia="Microsoft YaHei" w:hAnsi="Microsoft YaHei" w:hint="eastAsia"/>
                <w:sz w:val="20"/>
                <w:szCs w:val="20"/>
              </w:rPr>
              <w:t>今日已用量</w:t>
            </w:r>
          </w:p>
        </w:tc>
      </w:tr>
      <w:tr w:rsidR="009C0E09" w14:paraId="07263AA4" w14:textId="77777777" w:rsidTr="009C0E09">
        <w:trPr>
          <w:trHeight w:val="800"/>
        </w:trPr>
        <w:tc>
          <w:tcPr>
            <w:tcW w:w="2265" w:type="dxa"/>
          </w:tcPr>
          <w:p w14:paraId="379F0509" w14:textId="28466C0E" w:rsidR="009C0E09" w:rsidRPr="009C0E09" w:rsidRDefault="009C0E09" w:rsidP="009C0E09">
            <w:pPr>
              <w:rPr>
                <w:rFonts w:ascii="Microsoft YaHei" w:eastAsia="Microsoft YaHei" w:hAnsi="Microsoft YaHei" w:hint="eastAsia"/>
                <w:sz w:val="20"/>
                <w:szCs w:val="20"/>
              </w:rPr>
            </w:pPr>
            <w:r>
              <w:rPr>
                <w:rFonts w:ascii="Microsoft YaHei" w:eastAsia="Microsoft YaHei" w:hAnsi="Microsoft YaHei" w:hint="eastAsia"/>
                <w:sz w:val="20"/>
                <w:szCs w:val="20"/>
              </w:rPr>
              <w:t>今日可用量</w:t>
            </w:r>
          </w:p>
        </w:tc>
        <w:tc>
          <w:tcPr>
            <w:tcW w:w="2265" w:type="dxa"/>
          </w:tcPr>
          <w:p w14:paraId="6A90F63F" w14:textId="28683A65" w:rsidR="009C0E09" w:rsidRPr="009C0E09" w:rsidRDefault="009C0E09" w:rsidP="009C0E09">
            <w:pPr>
              <w:rPr>
                <w:rFonts w:ascii="Microsoft YaHei" w:eastAsia="Microsoft YaHei" w:hAnsi="Microsoft YaHei" w:hint="eastAsia"/>
                <w:sz w:val="20"/>
                <w:szCs w:val="20"/>
              </w:rPr>
            </w:pPr>
            <w:r>
              <w:rPr>
                <w:rFonts w:ascii="Microsoft YaHei" w:eastAsia="Microsoft YaHei" w:hAnsi="Microsoft YaHei" w:hint="eastAsia"/>
                <w:sz w:val="20"/>
                <w:szCs w:val="20"/>
              </w:rPr>
              <w:t>本月已用量</w:t>
            </w:r>
          </w:p>
        </w:tc>
        <w:tc>
          <w:tcPr>
            <w:tcW w:w="2265" w:type="dxa"/>
          </w:tcPr>
          <w:p w14:paraId="5643AFC5" w14:textId="4576615D" w:rsidR="009C0E09" w:rsidRPr="009C0E09" w:rsidRDefault="009C0E09" w:rsidP="009C0E09">
            <w:pPr>
              <w:rPr>
                <w:rFonts w:ascii="Microsoft YaHei" w:eastAsia="Microsoft YaHei" w:hAnsi="Microsoft YaHei" w:hint="eastAsia"/>
                <w:sz w:val="20"/>
                <w:szCs w:val="20"/>
              </w:rPr>
            </w:pPr>
            <w:r>
              <w:rPr>
                <w:rFonts w:ascii="Microsoft YaHei" w:eastAsia="Microsoft YaHei" w:hAnsi="Microsoft YaHei" w:hint="eastAsia"/>
                <w:sz w:val="20"/>
                <w:szCs w:val="20"/>
              </w:rPr>
              <w:t>本月可用量</w:t>
            </w:r>
          </w:p>
        </w:tc>
        <w:tc>
          <w:tcPr>
            <w:tcW w:w="2266" w:type="dxa"/>
          </w:tcPr>
          <w:p w14:paraId="7DBAED15" w14:textId="5A71EC19" w:rsidR="009C0E09" w:rsidRPr="009C0E09" w:rsidRDefault="009C0E09" w:rsidP="009C0E09">
            <w:pPr>
              <w:rPr>
                <w:rFonts w:ascii="Microsoft YaHei" w:eastAsia="Microsoft YaHei" w:hAnsi="Microsoft YaHei" w:hint="eastAsia"/>
                <w:sz w:val="20"/>
                <w:szCs w:val="20"/>
              </w:rPr>
            </w:pPr>
            <w:r>
              <w:rPr>
                <w:rFonts w:ascii="Microsoft YaHei" w:eastAsia="Microsoft YaHei" w:hAnsi="Microsoft YaHei" w:hint="eastAsia"/>
                <w:sz w:val="20"/>
                <w:szCs w:val="20"/>
              </w:rPr>
              <w:t>刷新时间</w:t>
            </w:r>
          </w:p>
        </w:tc>
      </w:tr>
    </w:tbl>
    <w:p w14:paraId="7A5448BB" w14:textId="5A75C459" w:rsidR="009C0E09" w:rsidRDefault="009C0E09" w:rsidP="009C0E09">
      <w:pPr>
        <w:rPr>
          <w:rFonts w:ascii="Microsoft YaHei" w:eastAsia="Microsoft YaHei" w:hAnsi="Microsoft YaHei" w:hint="eastAsia"/>
        </w:rPr>
      </w:pPr>
      <w:r>
        <w:rPr>
          <w:rFonts w:ascii="Microsoft YaHei" w:eastAsia="Microsoft YaHei" w:hAnsi="Microsoft YaHei" w:hint="eastAsia"/>
        </w:rPr>
        <w:tab/>
      </w:r>
    </w:p>
    <w:p w14:paraId="445AAA24" w14:textId="43EE8033" w:rsidR="009C0E09" w:rsidRDefault="009C0E09" w:rsidP="009C0E09">
      <w:pPr>
        <w:pStyle w:val="ListParagraph"/>
        <w:numPr>
          <w:ilvl w:val="0"/>
          <w:numId w:val="42"/>
        </w:numPr>
        <w:rPr>
          <w:rFonts w:ascii="Microsoft YaHei" w:eastAsia="Microsoft YaHei" w:hAnsi="Microsoft YaHei" w:hint="eastAsia"/>
        </w:rPr>
      </w:pPr>
      <w:r>
        <w:rPr>
          <w:rFonts w:ascii="Microsoft YaHei" w:eastAsia="Microsoft YaHei" w:hAnsi="Microsoft YaHei" w:hint="eastAsia"/>
          <w:lang w:eastAsia="zh-CN"/>
        </w:rPr>
        <w:t>今日用量</w:t>
      </w:r>
    </w:p>
    <w:p w14:paraId="60A4288B" w14:textId="24178469" w:rsidR="009C0E09" w:rsidRDefault="009C0E09" w:rsidP="009C0E09">
      <w:pPr>
        <w:pStyle w:val="ListParagraph"/>
        <w:ind w:left="1080"/>
        <w:rPr>
          <w:rFonts w:ascii="Microsoft YaHei" w:eastAsia="Microsoft YaHei" w:hAnsi="Microsoft YaHei" w:hint="eastAsia"/>
        </w:rPr>
      </w:pPr>
      <w:r>
        <w:rPr>
          <w:rFonts w:ascii="Microsoft YaHei" w:eastAsia="Microsoft YaHei" w:hAnsi="Microsoft YaHei" w:hint="eastAsia"/>
        </w:rPr>
        <w:t>较为形象的百分比图显示， 流量卡池今日用量</w:t>
      </w:r>
    </w:p>
    <w:p w14:paraId="1CB81FDF" w14:textId="547282BE" w:rsidR="009C0E09" w:rsidRPr="009C0E09" w:rsidRDefault="009C0E09" w:rsidP="00F91A8C">
      <w:pPr>
        <w:pStyle w:val="ListParagraph"/>
        <w:ind w:left="1080"/>
        <w:rPr>
          <w:rFonts w:ascii="Microsoft YaHei" w:eastAsia="Microsoft YaHei" w:hAnsi="Microsoft YaHei" w:hint="eastAsia"/>
        </w:rPr>
      </w:pPr>
      <w:r>
        <w:rPr>
          <w:rFonts w:ascii="Microsoft YaHei" w:eastAsia="Microsoft YaHei" w:hAnsi="Microsoft YaHei" w:hint="eastAsia"/>
        </w:rPr>
        <w:t>当用量少于90%时，使用绿</w:t>
      </w:r>
      <w:r w:rsidR="00F91A8C">
        <w:rPr>
          <w:rFonts w:ascii="Microsoft YaHei" w:eastAsia="Microsoft YaHei" w:hAnsi="Microsoft YaHei" w:hint="eastAsia"/>
        </w:rPr>
        <w:t>色，当用量达到90%及以上时，要变换为红色。</w:t>
      </w:r>
    </w:p>
    <w:p w14:paraId="13CC391F" w14:textId="77777777" w:rsidR="009C0E09" w:rsidRDefault="009C0E09" w:rsidP="009C0E09">
      <w:pPr>
        <w:pStyle w:val="ListParagraph"/>
        <w:ind w:left="1080"/>
        <w:rPr>
          <w:rFonts w:ascii="Microsoft YaHei" w:eastAsia="Microsoft YaHei" w:hAnsi="Microsoft YaHei" w:hint="eastAsia"/>
        </w:rPr>
      </w:pPr>
    </w:p>
    <w:p w14:paraId="2FB8FDB1" w14:textId="1F87F1AA" w:rsidR="009C0E09" w:rsidRPr="009C0E09" w:rsidRDefault="009C0E09" w:rsidP="009C0E09">
      <w:pPr>
        <w:pStyle w:val="ListParagraph"/>
        <w:numPr>
          <w:ilvl w:val="0"/>
          <w:numId w:val="42"/>
        </w:numPr>
        <w:rPr>
          <w:rFonts w:ascii="Microsoft YaHei" w:eastAsia="Microsoft YaHei" w:hAnsi="Microsoft YaHei"/>
        </w:rPr>
      </w:pPr>
      <w:r>
        <w:rPr>
          <w:rFonts w:ascii="Microsoft YaHei" w:eastAsia="Microsoft YaHei" w:hAnsi="Microsoft YaHei" w:hint="eastAsia"/>
          <w:lang w:eastAsia="zh-CN"/>
        </w:rPr>
        <w:t>使用记录</w:t>
      </w:r>
    </w:p>
    <w:p w14:paraId="27FD62A5" w14:textId="3F2DE8C8" w:rsidR="009C0E09" w:rsidRPr="00F91A8C" w:rsidRDefault="00F91A8C" w:rsidP="00F91A8C">
      <w:pPr>
        <w:ind w:left="1080"/>
        <w:rPr>
          <w:rFonts w:ascii="Microsoft YaHei" w:eastAsia="Microsoft YaHei" w:hAnsi="Microsoft YaHei" w:hint="eastAsia"/>
        </w:rPr>
      </w:pPr>
      <w:r w:rsidRPr="00F91A8C">
        <w:rPr>
          <w:rFonts w:ascii="Microsoft YaHei" w:eastAsia="Microsoft YaHei" w:hAnsi="Microsoft YaHei" w:hint="eastAsia"/>
        </w:rPr>
        <w:t>统计最</w:t>
      </w:r>
      <w:r>
        <w:rPr>
          <w:rFonts w:ascii="Microsoft YaHei" w:eastAsia="Microsoft YaHei" w:hAnsi="Microsoft YaHei" w:hint="eastAsia"/>
        </w:rPr>
        <w:t>近30天的流量消耗图，以及卡使用图。</w:t>
      </w:r>
    </w:p>
    <w:p w14:paraId="24B69D66" w14:textId="77777777" w:rsidR="00361009" w:rsidRDefault="00361009" w:rsidP="002D11F5">
      <w:pPr>
        <w:rPr>
          <w:rFonts w:eastAsiaTheme="minorEastAsia"/>
          <w:lang w:eastAsia="zh-CN"/>
        </w:rPr>
      </w:pPr>
    </w:p>
    <w:p w14:paraId="6FA1C29A" w14:textId="77777777" w:rsidR="002D11F5" w:rsidRPr="002D11F5" w:rsidRDefault="002D11F5" w:rsidP="002D11F5">
      <w:pPr>
        <w:rPr>
          <w:rFonts w:eastAsiaTheme="minorEastAsia"/>
          <w:lang w:eastAsia="zh-CN"/>
        </w:rPr>
      </w:pPr>
    </w:p>
    <w:p w14:paraId="2010F432" w14:textId="3FD86BFD" w:rsidR="002D11F5" w:rsidRDefault="002D11F5" w:rsidP="002D11F5">
      <w:pPr>
        <w:pStyle w:val="Heading3"/>
        <w:rPr>
          <w:rFonts w:ascii="微软雅黑" w:eastAsia="微软雅黑" w:hAnsi="微软雅黑" w:cs="微软雅黑"/>
          <w:i w:val="0"/>
          <w:lang w:eastAsia="zh-CN"/>
        </w:rPr>
      </w:pPr>
      <w:bookmarkStart w:id="81" w:name="_Toc478575237"/>
      <w:r>
        <w:rPr>
          <w:rFonts w:ascii="微软雅黑" w:eastAsia="微软雅黑" w:hAnsi="微软雅黑" w:cs="微软雅黑" w:hint="eastAsia"/>
          <w:i w:val="0"/>
          <w:lang w:eastAsia="zh-CN"/>
        </w:rPr>
        <w:t>流量卡</w:t>
      </w:r>
      <w:bookmarkEnd w:id="81"/>
    </w:p>
    <w:p w14:paraId="59DA76A5" w14:textId="5B0097BC" w:rsidR="00B10E9A" w:rsidRPr="00B10E9A" w:rsidRDefault="00B10E9A" w:rsidP="00B10E9A">
      <w:pPr>
        <w:pStyle w:val="ListParagraph"/>
        <w:numPr>
          <w:ilvl w:val="0"/>
          <w:numId w:val="48"/>
        </w:numPr>
        <w:rPr>
          <w:rFonts w:ascii="Microsoft YaHei" w:eastAsia="Microsoft YaHei" w:hAnsi="Microsoft YaHei"/>
          <w:lang w:eastAsia="zh-CN"/>
        </w:rPr>
      </w:pPr>
      <w:r w:rsidRPr="00B10E9A">
        <w:rPr>
          <w:rFonts w:ascii="Microsoft YaHei" w:eastAsia="Microsoft YaHei" w:hAnsi="Microsoft YaHei" w:hint="eastAsia"/>
          <w:lang w:eastAsia="zh-CN"/>
        </w:rPr>
        <w:t>表格字段</w:t>
      </w:r>
    </w:p>
    <w:tbl>
      <w:tblPr>
        <w:tblW w:w="8613" w:type="dxa"/>
        <w:tblInd w:w="567" w:type="dxa"/>
        <w:tblLayout w:type="fixed"/>
        <w:tblLook w:val="0000" w:firstRow="0" w:lastRow="0" w:firstColumn="0" w:lastColumn="0" w:noHBand="0" w:noVBand="0"/>
      </w:tblPr>
      <w:tblGrid>
        <w:gridCol w:w="1418"/>
        <w:gridCol w:w="709"/>
        <w:gridCol w:w="614"/>
        <w:gridCol w:w="82"/>
        <w:gridCol w:w="577"/>
        <w:gridCol w:w="75"/>
        <w:gridCol w:w="634"/>
        <w:gridCol w:w="100"/>
        <w:gridCol w:w="609"/>
        <w:gridCol w:w="125"/>
        <w:gridCol w:w="584"/>
        <w:gridCol w:w="150"/>
        <w:gridCol w:w="734"/>
        <w:gridCol w:w="734"/>
        <w:gridCol w:w="734"/>
        <w:gridCol w:w="734"/>
      </w:tblGrid>
      <w:tr w:rsidR="001B37DB" w:rsidRPr="00BE0919" w14:paraId="4B567C73" w14:textId="77777777" w:rsidTr="00E463D9">
        <w:trPr>
          <w:cantSplit/>
        </w:trPr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14:paraId="1432D7D0" w14:textId="77777777" w:rsidR="001B37DB" w:rsidRPr="00CD346B" w:rsidRDefault="001B37DB" w:rsidP="00352421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微软雅黑" w:eastAsia="微软雅黑" w:hAnsi="微软雅黑" w:cs="微软雅黑" w:hint="eastAsia"/>
              </w:rPr>
              <w:t>页</w:t>
            </w:r>
            <w:r>
              <w:rPr>
                <w:rFonts w:ascii="Arial Unicode MS" w:eastAsia="Arial Unicode MS" w:hAnsi="Arial Unicode MS" w:cs="Arial Unicode MS" w:hint="eastAsia"/>
              </w:rPr>
              <w:t>面名称</w:t>
            </w:r>
          </w:p>
        </w:tc>
        <w:tc>
          <w:tcPr>
            <w:tcW w:w="7195" w:type="dxa"/>
            <w:gridSpan w:val="1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D8DFE02" w14:textId="55DD3D50" w:rsidR="001B37DB" w:rsidRPr="00BE0919" w:rsidRDefault="001B37DB" w:rsidP="00352421">
            <w:pPr>
              <w:pStyle w:val="a4"/>
              <w:snapToGrid w:val="0"/>
              <w:spacing w:after="120"/>
              <w:ind w:right="200"/>
              <w:jc w:val="left"/>
              <w:rPr>
                <w:rFonts w:ascii="微软雅黑" w:eastAsia="微软雅黑" w:hAnsi="微软雅黑"/>
                <w:sz w:val="20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0"/>
                <w:lang w:eastAsia="zh-CN"/>
              </w:rPr>
              <w:t>流量卡列表</w:t>
            </w:r>
          </w:p>
        </w:tc>
      </w:tr>
      <w:tr w:rsidR="001B37DB" w14:paraId="44AA774F" w14:textId="77777777" w:rsidTr="00E463D9">
        <w:trPr>
          <w:cantSplit/>
          <w:trHeight w:val="381"/>
        </w:trPr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14:paraId="4FF12D01" w14:textId="77777777" w:rsidR="001B37DB" w:rsidRDefault="001B37DB" w:rsidP="00352421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 w:hint="eastAsia"/>
              </w:rPr>
              <w:t>描述</w:t>
            </w:r>
          </w:p>
        </w:tc>
        <w:tc>
          <w:tcPr>
            <w:tcW w:w="7195" w:type="dxa"/>
            <w:gridSpan w:val="1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2586869" w14:textId="5A63BC32" w:rsidR="001B37DB" w:rsidRDefault="001B37DB" w:rsidP="00352421">
            <w:pPr>
              <w:pStyle w:val="a4"/>
              <w:snapToGrid w:val="0"/>
              <w:spacing w:after="120"/>
              <w:ind w:right="200"/>
              <w:jc w:val="left"/>
              <w:rPr>
                <w:rFonts w:ascii="微软雅黑" w:eastAsia="微软雅黑" w:hAnsi="微软雅黑"/>
                <w:sz w:val="20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0"/>
                <w:lang w:eastAsia="zh-CN"/>
              </w:rPr>
              <w:t>显示所有流量卡信息</w:t>
            </w:r>
          </w:p>
        </w:tc>
      </w:tr>
      <w:tr w:rsidR="001B37DB" w:rsidRPr="00BE0919" w14:paraId="56AA3FF2" w14:textId="77777777" w:rsidTr="00E463D9">
        <w:trPr>
          <w:cantSplit/>
          <w:trHeight w:val="381"/>
        </w:trPr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14:paraId="5AAFF295" w14:textId="77777777" w:rsidR="001B37DB" w:rsidRPr="00CD346B" w:rsidRDefault="001B37DB" w:rsidP="00352421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 w:hint="eastAsia"/>
              </w:rPr>
              <w:t>页面类型</w:t>
            </w:r>
          </w:p>
        </w:tc>
        <w:tc>
          <w:tcPr>
            <w:tcW w:w="7195" w:type="dxa"/>
            <w:gridSpan w:val="1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AFA12A6" w14:textId="77777777" w:rsidR="001B37DB" w:rsidRPr="00BE0919" w:rsidRDefault="001B37DB" w:rsidP="00352421">
            <w:pPr>
              <w:pStyle w:val="a4"/>
              <w:snapToGrid w:val="0"/>
              <w:spacing w:after="120"/>
              <w:ind w:right="200"/>
              <w:jc w:val="left"/>
              <w:rPr>
                <w:rFonts w:ascii="微软雅黑" w:eastAsia="微软雅黑" w:hAnsi="微软雅黑"/>
                <w:sz w:val="20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0"/>
                <w:lang w:eastAsia="zh-CN"/>
              </w:rPr>
              <w:t>列表</w:t>
            </w:r>
          </w:p>
        </w:tc>
      </w:tr>
      <w:tr w:rsidR="00E463D9" w:rsidRPr="004D026E" w14:paraId="26719F25" w14:textId="77777777" w:rsidTr="00E463D9">
        <w:trPr>
          <w:cantSplit/>
          <w:trHeight w:val="353"/>
        </w:trPr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14:paraId="5C64185B" w14:textId="77777777" w:rsidR="001B37DB" w:rsidRPr="00CD346B" w:rsidRDefault="001B37DB" w:rsidP="00352421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lang w:eastAsia="zh-HK"/>
              </w:rPr>
            </w:pPr>
            <w:r>
              <w:rPr>
                <w:rFonts w:ascii="Arial Unicode MS" w:eastAsia="Arial Unicode MS" w:hAnsi="Arial Unicode MS" w:cs="Arial Unicode MS" w:hint="eastAsia"/>
                <w:lang w:eastAsia="zh-HK"/>
              </w:rPr>
              <w:t>工具栏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707350D" w14:textId="77777777" w:rsidR="001B37DB" w:rsidRPr="004D026E" w:rsidRDefault="001B37DB" w:rsidP="00352421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</w:p>
        </w:tc>
        <w:tc>
          <w:tcPr>
            <w:tcW w:w="6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A8AECF8" w14:textId="77777777" w:rsidR="001B37DB" w:rsidRPr="004D026E" w:rsidRDefault="001B37DB" w:rsidP="00352421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</w:p>
        </w:tc>
        <w:tc>
          <w:tcPr>
            <w:tcW w:w="73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EB1B73D" w14:textId="77777777" w:rsidR="001B37DB" w:rsidRPr="004D026E" w:rsidRDefault="001B37DB" w:rsidP="00352421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</w:p>
        </w:tc>
        <w:tc>
          <w:tcPr>
            <w:tcW w:w="7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2CF9480" w14:textId="77777777" w:rsidR="001B37DB" w:rsidRPr="004D026E" w:rsidRDefault="001B37DB" w:rsidP="00352421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</w:p>
        </w:tc>
        <w:tc>
          <w:tcPr>
            <w:tcW w:w="7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080B75B" w14:textId="77777777" w:rsidR="001B37DB" w:rsidRPr="004D026E" w:rsidRDefault="001B37DB" w:rsidP="00352421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  <w:lang w:eastAsia="zh-CN"/>
              </w:rPr>
              <w:t>详</w:t>
            </w:r>
          </w:p>
        </w:tc>
        <w:tc>
          <w:tcPr>
            <w:tcW w:w="7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071B7E" w14:textId="77777777" w:rsidR="001B37DB" w:rsidRPr="005F15C7" w:rsidRDefault="001B37DB" w:rsidP="00352421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color w:val="000000" w:themeColor="text1"/>
                <w:sz w:val="16"/>
                <w:szCs w:val="16"/>
                <w:lang w:eastAsia="zh-CN"/>
              </w:rPr>
            </w:pPr>
            <w:r w:rsidRPr="005F15C7">
              <w:rPr>
                <w:rFonts w:ascii="微软雅黑" w:eastAsia="微软雅黑" w:hAnsi="微软雅黑" w:hint="eastAsia"/>
                <w:color w:val="000000" w:themeColor="text1"/>
                <w:sz w:val="16"/>
                <w:szCs w:val="16"/>
                <w:lang w:eastAsia="zh-CN"/>
              </w:rPr>
              <w:t>增</w:t>
            </w:r>
          </w:p>
        </w:tc>
        <w:tc>
          <w:tcPr>
            <w:tcW w:w="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CB67DE0" w14:textId="77777777" w:rsidR="001B37DB" w:rsidRPr="005F15C7" w:rsidRDefault="001B37DB" w:rsidP="00352421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color w:val="000000" w:themeColor="text1"/>
                <w:sz w:val="16"/>
                <w:szCs w:val="16"/>
                <w:lang w:eastAsia="zh-CN"/>
              </w:rPr>
            </w:pPr>
            <w:r w:rsidRPr="005F15C7">
              <w:rPr>
                <w:rFonts w:ascii="微软雅黑" w:eastAsia="微软雅黑" w:hAnsi="微软雅黑" w:hint="eastAsia"/>
                <w:color w:val="000000" w:themeColor="text1"/>
                <w:sz w:val="16"/>
                <w:szCs w:val="16"/>
                <w:lang w:eastAsia="zh-CN"/>
              </w:rPr>
              <w:t>改</w:t>
            </w:r>
          </w:p>
        </w:tc>
        <w:tc>
          <w:tcPr>
            <w:tcW w:w="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007D0B2" w14:textId="77777777" w:rsidR="001B37DB" w:rsidRPr="005F15C7" w:rsidRDefault="001B37DB" w:rsidP="00352421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color w:val="000000" w:themeColor="text1"/>
                <w:sz w:val="16"/>
                <w:szCs w:val="16"/>
                <w:lang w:eastAsia="zh-CN"/>
              </w:rPr>
            </w:pPr>
            <w:r w:rsidRPr="005F15C7">
              <w:rPr>
                <w:rFonts w:ascii="微软雅黑" w:eastAsia="微软雅黑" w:hAnsi="微软雅黑" w:hint="eastAsia"/>
                <w:color w:val="000000" w:themeColor="text1"/>
                <w:sz w:val="16"/>
                <w:szCs w:val="16"/>
                <w:lang w:eastAsia="zh-CN"/>
              </w:rPr>
              <w:t>删</w:t>
            </w:r>
          </w:p>
        </w:tc>
        <w:tc>
          <w:tcPr>
            <w:tcW w:w="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6DDF9BC" w14:textId="77777777" w:rsidR="001B37DB" w:rsidRPr="004D026E" w:rsidRDefault="001B37DB" w:rsidP="00352421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  <w:lang w:eastAsia="zh-CN"/>
              </w:rPr>
              <w:t>设</w:t>
            </w:r>
          </w:p>
        </w:tc>
        <w:tc>
          <w:tcPr>
            <w:tcW w:w="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CC25632" w14:textId="77777777" w:rsidR="001B37DB" w:rsidRPr="004D026E" w:rsidRDefault="001B37DB" w:rsidP="00352421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  <w:lang w:eastAsia="zh-CN"/>
              </w:rPr>
              <w:t>查</w:t>
            </w:r>
          </w:p>
        </w:tc>
      </w:tr>
      <w:tr w:rsidR="001B37DB" w:rsidRPr="003C5BB6" w14:paraId="14C72A6F" w14:textId="77777777" w:rsidTr="00E463D9">
        <w:trPr>
          <w:cantSplit/>
        </w:trPr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 w:themeFill="background1" w:themeFillShade="F2"/>
            <w:vAlign w:val="center"/>
          </w:tcPr>
          <w:p w14:paraId="6FF32641" w14:textId="77777777" w:rsidR="001B37DB" w:rsidRDefault="001B37DB" w:rsidP="00352421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Cs w:val="0"/>
                <w:iCs/>
                <w:sz w:val="20"/>
                <w:lang w:eastAsia="zh-CN"/>
              </w:rPr>
            </w:pPr>
            <w:r>
              <w:rPr>
                <w:rFonts w:ascii="Arial Unicode MS" w:eastAsia="Arial Unicode MS" w:hAnsi="Arial Unicode MS" w:cs="Arial Unicode MS" w:hint="eastAsia"/>
                <w:bCs w:val="0"/>
                <w:iCs/>
                <w:sz w:val="20"/>
                <w:lang w:eastAsia="zh-CN"/>
              </w:rPr>
              <w:t>其它要求</w:t>
            </w:r>
          </w:p>
        </w:tc>
        <w:tc>
          <w:tcPr>
            <w:tcW w:w="7195" w:type="dxa"/>
            <w:gridSpan w:val="1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E0F8752" w14:textId="77777777" w:rsidR="001B37DB" w:rsidRPr="003C5BB6" w:rsidRDefault="001B37DB" w:rsidP="00352421">
            <w:pPr>
              <w:pStyle w:val="a4"/>
              <w:snapToGrid w:val="0"/>
              <w:spacing w:after="120"/>
              <w:ind w:right="200"/>
              <w:jc w:val="left"/>
              <w:rPr>
                <w:rFonts w:ascii="微软雅黑" w:eastAsia="微软雅黑" w:hAnsi="微软雅黑"/>
                <w:iCs/>
                <w:kern w:val="0"/>
                <w:sz w:val="20"/>
                <w:lang w:eastAsia="zh-CN"/>
              </w:rPr>
            </w:pPr>
          </w:p>
        </w:tc>
      </w:tr>
      <w:tr w:rsidR="00E463D9" w:rsidRPr="0057535E" w14:paraId="11A5F6AB" w14:textId="77777777" w:rsidTr="00E463D9">
        <w:trPr>
          <w:cantSplit/>
          <w:trHeight w:val="450"/>
        </w:trPr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14:paraId="37B3AF67" w14:textId="77777777" w:rsidR="001B37DB" w:rsidRPr="0057535E" w:rsidRDefault="001B37DB" w:rsidP="00352421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列名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14:paraId="035CDC69" w14:textId="77777777" w:rsidR="001B37DB" w:rsidRPr="0057535E" w:rsidRDefault="001B37DB" w:rsidP="00352421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宽度</w:t>
            </w:r>
          </w:p>
        </w:tc>
        <w:tc>
          <w:tcPr>
            <w:tcW w:w="69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14:paraId="1C806164" w14:textId="77777777" w:rsidR="001B37DB" w:rsidRPr="0057535E" w:rsidRDefault="001B37DB" w:rsidP="00352421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显示</w:t>
            </w:r>
          </w:p>
        </w:tc>
        <w:tc>
          <w:tcPr>
            <w:tcW w:w="5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04250A7B" w14:textId="77777777" w:rsidR="001B37DB" w:rsidRPr="0057535E" w:rsidRDefault="001B37DB" w:rsidP="00352421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排序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1C0FB94C" w14:textId="77777777" w:rsidR="001B37DB" w:rsidRPr="0057535E" w:rsidRDefault="001B37DB" w:rsidP="00352421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搜索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22445D52" w14:textId="77777777" w:rsidR="001B37DB" w:rsidRPr="0057535E" w:rsidRDefault="001B37DB" w:rsidP="00352421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新增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33BCDBEC" w14:textId="77777777" w:rsidR="001B37DB" w:rsidRPr="0057535E" w:rsidRDefault="001B37DB" w:rsidP="00352421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编辑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6F4DAAFF" w14:textId="77777777" w:rsidR="001B37DB" w:rsidRPr="0057535E" w:rsidRDefault="001B37DB" w:rsidP="00352421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约束</w:t>
            </w:r>
            <w:r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备注</w:t>
            </w:r>
          </w:p>
        </w:tc>
      </w:tr>
      <w:tr w:rsidR="00E463D9" w:rsidRPr="0068506A" w14:paraId="1EBD4DB7" w14:textId="77777777" w:rsidTr="00E463D9">
        <w:trPr>
          <w:cantSplit/>
          <w:trHeight w:val="215"/>
        </w:trPr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6F4C5AE" w14:textId="485E6934" w:rsidR="00B045AC" w:rsidRPr="004D026E" w:rsidRDefault="00B045AC" w:rsidP="00B045AC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卡ID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7506999" w14:textId="487AEAE9" w:rsidR="00B045AC" w:rsidRPr="0068506A" w:rsidRDefault="00BA6C88" w:rsidP="00B045AC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140</w:t>
            </w:r>
          </w:p>
        </w:tc>
        <w:tc>
          <w:tcPr>
            <w:tcW w:w="69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2EFCDB4" w14:textId="5868B998" w:rsidR="00B045AC" w:rsidRPr="0068506A" w:rsidRDefault="0051395C" w:rsidP="00B045AC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Str</w:t>
            </w:r>
          </w:p>
        </w:tc>
        <w:tc>
          <w:tcPr>
            <w:tcW w:w="5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B331EE" w14:textId="5D5062B4" w:rsidR="00B045AC" w:rsidRPr="0068506A" w:rsidRDefault="00B045AC" w:rsidP="00B045AC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&lt;&gt;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8F5281" w14:textId="07B43A41" w:rsidR="00B045AC" w:rsidRPr="0068506A" w:rsidRDefault="00B045AC" w:rsidP="00B045AC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IN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5CDD93" w14:textId="2F853980" w:rsidR="00B045AC" w:rsidRPr="0068506A" w:rsidRDefault="00B045AC" w:rsidP="00B045AC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IN(</w:t>
            </w: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*</w:t>
            </w: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)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AD51E1" w14:textId="25398A40" w:rsidR="00B045AC" w:rsidRPr="0068506A" w:rsidRDefault="00B045AC" w:rsidP="00B045AC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 w:rsidRPr="00B045AC">
              <w:rPr>
                <w:rFonts w:ascii="微软雅黑" w:eastAsia="微软雅黑" w:hAnsi="微软雅黑" w:hint="eastAsia"/>
                <w:b w:val="0"/>
                <w:color w:val="A6A6A6" w:themeColor="background1" w:themeShade="A6"/>
                <w:sz w:val="16"/>
                <w:szCs w:val="16"/>
                <w:lang w:eastAsia="zh-CN"/>
              </w:rPr>
              <w:t>IN(</w:t>
            </w:r>
            <w:r w:rsidRPr="00B045AC">
              <w:rPr>
                <w:rFonts w:ascii="微软雅黑" w:eastAsia="微软雅黑" w:hAnsi="微软雅黑"/>
                <w:b w:val="0"/>
                <w:color w:val="A6A6A6" w:themeColor="background1" w:themeShade="A6"/>
                <w:sz w:val="16"/>
                <w:szCs w:val="16"/>
                <w:lang w:eastAsia="zh-CN"/>
              </w:rPr>
              <w:t>*</w:t>
            </w:r>
            <w:r w:rsidRPr="00B045AC">
              <w:rPr>
                <w:rFonts w:ascii="微软雅黑" w:eastAsia="微软雅黑" w:hAnsi="微软雅黑" w:hint="eastAsia"/>
                <w:b w:val="0"/>
                <w:color w:val="A6A6A6" w:themeColor="background1" w:themeShade="A6"/>
                <w:sz w:val="16"/>
                <w:szCs w:val="16"/>
                <w:lang w:eastAsia="zh-CN"/>
              </w:rPr>
              <w:t>)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2AF9C9" w14:textId="77777777" w:rsidR="00B045AC" w:rsidRPr="0068506A" w:rsidRDefault="00B045AC" w:rsidP="00B045AC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</w:p>
        </w:tc>
      </w:tr>
      <w:tr w:rsidR="00E463D9" w:rsidRPr="0068506A" w14:paraId="2BF5F126" w14:textId="77777777" w:rsidTr="00E463D9">
        <w:trPr>
          <w:cantSplit/>
          <w:trHeight w:val="215"/>
        </w:trPr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F5B3A13" w14:textId="7376760B" w:rsidR="00B045AC" w:rsidRPr="008F0587" w:rsidRDefault="00B045AC" w:rsidP="00B045AC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8"/>
                <w:szCs w:val="18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8"/>
                <w:szCs w:val="18"/>
                <w:lang w:eastAsia="zh-CN"/>
              </w:rPr>
              <w:t>卡组ID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9CFC783" w14:textId="326FB50C" w:rsidR="00B045AC" w:rsidRPr="008F0587" w:rsidRDefault="00BA6C88" w:rsidP="00B045AC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60</w:t>
            </w:r>
          </w:p>
        </w:tc>
        <w:tc>
          <w:tcPr>
            <w:tcW w:w="69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325D9E9" w14:textId="1320F60E" w:rsidR="00B045AC" w:rsidRPr="008F0587" w:rsidRDefault="00B045AC" w:rsidP="00B045AC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Num</w:t>
            </w:r>
          </w:p>
        </w:tc>
        <w:tc>
          <w:tcPr>
            <w:tcW w:w="5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259A03" w14:textId="265E9D2E" w:rsidR="00B045AC" w:rsidRPr="0068506A" w:rsidRDefault="00B045AC" w:rsidP="00B045AC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921AD1" w14:textId="7C206630" w:rsidR="00B045AC" w:rsidRPr="0068506A" w:rsidRDefault="00B045AC" w:rsidP="00B045AC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SEL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1B8078" w14:textId="504E7174" w:rsidR="00B045AC" w:rsidRPr="0068506A" w:rsidRDefault="00B045AC" w:rsidP="00B045AC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SEL(</w:t>
            </w: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*</w:t>
            </w: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)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1C4C71" w14:textId="2B798DFF" w:rsidR="00B045AC" w:rsidRPr="0068506A" w:rsidRDefault="00B045AC" w:rsidP="00B045AC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SEL(</w:t>
            </w: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*</w:t>
            </w: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)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AD6485" w14:textId="77777777" w:rsidR="00B045AC" w:rsidRPr="0068506A" w:rsidRDefault="00B045AC" w:rsidP="00B045AC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</w:p>
        </w:tc>
      </w:tr>
      <w:tr w:rsidR="00E463D9" w:rsidRPr="0068506A" w14:paraId="0D3C7DF4" w14:textId="77777777" w:rsidTr="00E463D9">
        <w:trPr>
          <w:cantSplit/>
          <w:trHeight w:val="215"/>
        </w:trPr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87A1180" w14:textId="7EAEA5FB" w:rsidR="00B045AC" w:rsidRPr="008F0587" w:rsidRDefault="00B045AC" w:rsidP="00B045AC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8"/>
                <w:szCs w:val="18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8"/>
                <w:szCs w:val="18"/>
                <w:lang w:eastAsia="zh-CN"/>
              </w:rPr>
              <w:t>启用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DFE296E" w14:textId="1DCADF1D" w:rsidR="00B045AC" w:rsidRPr="008F0587" w:rsidRDefault="00DF4433" w:rsidP="00B045AC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60</w:t>
            </w:r>
          </w:p>
        </w:tc>
        <w:tc>
          <w:tcPr>
            <w:tcW w:w="69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A8810D6" w14:textId="0970674C" w:rsidR="00B045AC" w:rsidRPr="008F0587" w:rsidRDefault="00B045AC" w:rsidP="00B045AC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Str</w:t>
            </w:r>
          </w:p>
        </w:tc>
        <w:tc>
          <w:tcPr>
            <w:tcW w:w="5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FAE492" w14:textId="01B2CA4D" w:rsidR="00B045AC" w:rsidRPr="0068506A" w:rsidRDefault="00B045AC" w:rsidP="00B045AC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1F6E10" w14:textId="4686E2AD" w:rsidR="00B045AC" w:rsidRPr="0068506A" w:rsidRDefault="00B045AC" w:rsidP="00B045AC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SEL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CE180F" w14:textId="7BBC6E8A" w:rsidR="00B045AC" w:rsidRPr="0068506A" w:rsidRDefault="00B045AC" w:rsidP="00B045AC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SEL(</w:t>
            </w: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*</w:t>
            </w: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)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7DB7EC" w14:textId="2055E45F" w:rsidR="00B045AC" w:rsidRPr="0068506A" w:rsidRDefault="00B045AC" w:rsidP="00B045AC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SEL(</w:t>
            </w: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*</w:t>
            </w: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)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05D155" w14:textId="71EFD88A" w:rsidR="00B045AC" w:rsidRPr="0068506A" w:rsidRDefault="00F65CC3" w:rsidP="00B045AC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启用 / 禁</w:t>
            </w:r>
            <w:r w:rsidR="007808A2"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用</w:t>
            </w:r>
          </w:p>
        </w:tc>
      </w:tr>
      <w:tr w:rsidR="00E463D9" w:rsidRPr="0068506A" w14:paraId="34AB64EA" w14:textId="77777777" w:rsidTr="00E463D9">
        <w:trPr>
          <w:cantSplit/>
          <w:trHeight w:val="215"/>
        </w:trPr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4B8A579" w14:textId="2E81AD80" w:rsidR="00B045AC" w:rsidRDefault="00B045AC" w:rsidP="00B045AC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状态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AB0F6C4" w14:textId="322D4598" w:rsidR="00B045AC" w:rsidRPr="0068506A" w:rsidRDefault="00BA6C88" w:rsidP="00B045AC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60</w:t>
            </w:r>
          </w:p>
        </w:tc>
        <w:tc>
          <w:tcPr>
            <w:tcW w:w="69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1F76E96" w14:textId="0E0E8CC0" w:rsidR="00B045AC" w:rsidRPr="0068506A" w:rsidRDefault="00B045AC" w:rsidP="00B045AC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 w:rsidRPr="0051395C">
              <w:rPr>
                <w:rFonts w:ascii="微软雅黑" w:eastAsia="微软雅黑" w:hAnsi="微软雅黑" w:hint="eastAsia"/>
                <w:b w:val="0"/>
                <w:color w:val="FFFFFF" w:themeColor="background1"/>
                <w:sz w:val="16"/>
                <w:szCs w:val="16"/>
                <w:lang w:eastAsia="zh-CN"/>
              </w:rPr>
              <w:t>Str</w:t>
            </w:r>
          </w:p>
        </w:tc>
        <w:tc>
          <w:tcPr>
            <w:tcW w:w="5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5A1881" w14:textId="15CD7858" w:rsidR="00B045AC" w:rsidRPr="0068506A" w:rsidRDefault="00B045AC" w:rsidP="00B045AC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6AE68E" w14:textId="39E59620" w:rsidR="00B045AC" w:rsidRPr="0068506A" w:rsidRDefault="00B045AC" w:rsidP="00B045AC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1B9953" w14:textId="588A6F37" w:rsidR="00B045AC" w:rsidRPr="0068506A" w:rsidRDefault="00B045AC" w:rsidP="00B045AC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D5C06B" w14:textId="1A26C557" w:rsidR="00B045AC" w:rsidRPr="0068506A" w:rsidRDefault="00B045AC" w:rsidP="00B045AC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43BCB7" w14:textId="195317F4" w:rsidR="00B045AC" w:rsidRPr="0068506A" w:rsidRDefault="00856D24" w:rsidP="005B713D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 w:rsidRPr="00C13759">
              <w:rPr>
                <w:rFonts w:ascii="微软雅黑" w:eastAsia="微软雅黑" w:hAnsi="微软雅黑" w:hint="eastAsia"/>
                <w:b w:val="0"/>
                <w:bCs w:val="0"/>
                <w:color w:val="FFFFFF" w:themeColor="background1"/>
                <w:sz w:val="16"/>
                <w:szCs w:val="16"/>
                <w:highlight w:val="blue"/>
                <w:lang w:eastAsia="zh-CN"/>
              </w:rPr>
              <w:t>使用中</w:t>
            </w:r>
            <w:r w:rsidR="005B713D">
              <w:rPr>
                <w:rFonts w:ascii="微软雅黑" w:eastAsia="微软雅黑" w:hAnsi="微软雅黑" w:hint="eastAsia"/>
                <w:b w:val="0"/>
                <w:bCs w:val="0"/>
                <w:color w:val="FFFFFF" w:themeColor="background1"/>
                <w:sz w:val="16"/>
                <w:szCs w:val="16"/>
                <w:lang w:eastAsia="zh-CN"/>
              </w:rPr>
              <w:t xml:space="preserve"> </w:t>
            </w:r>
            <w:r w:rsidR="009E753B" w:rsidRPr="00C13759">
              <w:rPr>
                <w:rFonts w:ascii="微软雅黑" w:eastAsia="微软雅黑" w:hAnsi="微软雅黑" w:hint="eastAsia"/>
                <w:b w:val="0"/>
                <w:bCs w:val="0"/>
                <w:color w:val="FFFFFF" w:themeColor="background1"/>
                <w:sz w:val="16"/>
                <w:szCs w:val="16"/>
                <w:highlight w:val="darkGreen"/>
                <w:lang w:eastAsia="zh-CN"/>
              </w:rPr>
              <w:t xml:space="preserve"> 空闲</w:t>
            </w:r>
            <w:r w:rsidR="00CD1E9F" w:rsidRPr="00C13759">
              <w:rPr>
                <w:rFonts w:ascii="微软雅黑" w:eastAsia="微软雅黑" w:hAnsi="微软雅黑" w:hint="eastAsia"/>
                <w:b w:val="0"/>
                <w:bCs w:val="0"/>
                <w:color w:val="FFFFFF" w:themeColor="background1"/>
                <w:sz w:val="16"/>
                <w:szCs w:val="16"/>
                <w:highlight w:val="darkGreen"/>
                <w:lang w:eastAsia="zh-CN"/>
              </w:rPr>
              <w:t xml:space="preserve"> </w:t>
            </w:r>
            <w:r w:rsidR="00CD1E9F" w:rsidRPr="005B713D"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 xml:space="preserve"> </w:t>
            </w:r>
            <w:r w:rsidR="009E753B" w:rsidRPr="005B713D">
              <w:rPr>
                <w:rFonts w:ascii="微软雅黑" w:eastAsia="微软雅黑" w:hAnsi="微软雅黑" w:hint="eastAsia"/>
                <w:b w:val="0"/>
                <w:bCs w:val="0"/>
                <w:color w:val="FFFFFF" w:themeColor="background1"/>
                <w:sz w:val="16"/>
                <w:szCs w:val="16"/>
                <w:lang w:eastAsia="zh-CN"/>
              </w:rPr>
              <w:t xml:space="preserve"> </w:t>
            </w:r>
            <w:r w:rsidR="009E753B" w:rsidRPr="003C5AB5">
              <w:rPr>
                <w:rFonts w:ascii="微软雅黑" w:eastAsia="微软雅黑" w:hAnsi="微软雅黑" w:hint="eastAsia"/>
                <w:b w:val="0"/>
                <w:bCs w:val="0"/>
                <w:color w:val="FFFFFF" w:themeColor="background1"/>
                <w:sz w:val="16"/>
                <w:szCs w:val="16"/>
                <w:highlight w:val="red"/>
                <w:lang w:eastAsia="zh-CN"/>
              </w:rPr>
              <w:t>禁用</w:t>
            </w:r>
            <w:r w:rsidRPr="003C5AB5">
              <w:rPr>
                <w:rFonts w:ascii="微软雅黑" w:eastAsia="微软雅黑" w:hAnsi="微软雅黑" w:hint="eastAsia"/>
                <w:b w:val="0"/>
                <w:color w:val="FFFFFF" w:themeColor="background1"/>
                <w:sz w:val="16"/>
                <w:szCs w:val="16"/>
                <w:highlight w:val="red"/>
                <w:lang w:eastAsia="zh-CN"/>
              </w:rPr>
              <w:t xml:space="preserve"> </w:t>
            </w:r>
            <w:r w:rsidR="005B713D">
              <w:rPr>
                <w:rFonts w:ascii="微软雅黑" w:eastAsia="微软雅黑" w:hAnsi="微软雅黑"/>
                <w:b w:val="0"/>
                <w:color w:val="FFFFFF" w:themeColor="background1"/>
                <w:sz w:val="16"/>
                <w:szCs w:val="16"/>
                <w:lang w:eastAsia="zh-CN"/>
              </w:rPr>
              <w:t xml:space="preserve">  </w:t>
            </w:r>
            <w:r w:rsidR="0030020F" w:rsidRPr="007808A2">
              <w:rPr>
                <w:rFonts w:ascii="微软雅黑" w:eastAsia="微软雅黑" w:hAnsi="微软雅黑" w:hint="eastAsia"/>
                <w:b w:val="0"/>
                <w:color w:val="A6A6A6" w:themeColor="background1" w:themeShade="A6"/>
                <w:sz w:val="16"/>
                <w:szCs w:val="16"/>
                <w:highlight w:val="yellow"/>
                <w:lang w:eastAsia="zh-CN"/>
              </w:rPr>
              <w:t>卡异常</w:t>
            </w:r>
            <w:r w:rsidRPr="007808A2">
              <w:rPr>
                <w:rFonts w:ascii="微软雅黑" w:eastAsia="微软雅黑" w:hAnsi="微软雅黑" w:hint="eastAsia"/>
                <w:b w:val="0"/>
                <w:color w:val="A6A6A6" w:themeColor="background1" w:themeShade="A6"/>
                <w:sz w:val="16"/>
                <w:szCs w:val="16"/>
                <w:highlight w:val="yellow"/>
                <w:lang w:eastAsia="zh-CN"/>
              </w:rPr>
              <w:t xml:space="preserve"> </w:t>
            </w:r>
            <w:r w:rsidR="003C5AB5" w:rsidRPr="007808A2">
              <w:rPr>
                <w:rFonts w:ascii="微软雅黑" w:eastAsia="微软雅黑" w:hAnsi="微软雅黑"/>
                <w:b w:val="0"/>
                <w:color w:val="A6A6A6" w:themeColor="background1" w:themeShade="A6"/>
                <w:sz w:val="16"/>
                <w:szCs w:val="16"/>
                <w:lang w:eastAsia="zh-CN"/>
              </w:rPr>
              <w:t xml:space="preserve"> </w:t>
            </w:r>
            <w:r w:rsidR="007808A2" w:rsidRPr="007808A2">
              <w:rPr>
                <w:rFonts w:ascii="微软雅黑" w:eastAsia="微软雅黑" w:hAnsi="微软雅黑" w:hint="eastAsia"/>
                <w:b w:val="0"/>
                <w:color w:val="A6A6A6" w:themeColor="background1" w:themeShade="A6"/>
                <w:sz w:val="16"/>
                <w:szCs w:val="16"/>
                <w:lang w:eastAsia="zh-CN"/>
              </w:rPr>
              <w:t xml:space="preserve"> </w:t>
            </w:r>
            <w:r w:rsidRPr="00C13759">
              <w:rPr>
                <w:rFonts w:ascii="微软雅黑" w:eastAsia="微软雅黑" w:hAnsi="微软雅黑" w:hint="eastAsia"/>
                <w:b w:val="0"/>
                <w:color w:val="FFFFFF" w:themeColor="background1"/>
                <w:sz w:val="16"/>
                <w:szCs w:val="16"/>
                <w:highlight w:val="lightGray"/>
                <w:lang w:eastAsia="zh-CN"/>
              </w:rPr>
              <w:t>离线</w:t>
            </w:r>
            <w:r w:rsidR="00FD0A9B">
              <w:rPr>
                <w:rFonts w:ascii="微软雅黑" w:eastAsia="微软雅黑" w:hAnsi="微软雅黑" w:hint="eastAsia"/>
                <w:b w:val="0"/>
                <w:color w:val="FFFFFF" w:themeColor="background1"/>
                <w:sz w:val="16"/>
                <w:szCs w:val="16"/>
                <w:lang w:eastAsia="zh-CN"/>
              </w:rPr>
              <w:t xml:space="preserve">  /</w:t>
            </w:r>
          </w:p>
        </w:tc>
      </w:tr>
      <w:tr w:rsidR="00E463D9" w:rsidRPr="0068506A" w14:paraId="2EEFE6EA" w14:textId="77777777" w:rsidTr="00E463D9">
        <w:trPr>
          <w:cantSplit/>
          <w:trHeight w:val="367"/>
        </w:trPr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E4B33D5" w14:textId="7A3C9C58" w:rsidR="00B045AC" w:rsidRPr="008F0587" w:rsidRDefault="00B045AC" w:rsidP="00B045AC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8"/>
                <w:szCs w:val="18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8"/>
                <w:szCs w:val="18"/>
                <w:lang w:eastAsia="zh-CN"/>
              </w:rPr>
              <w:t>交换策略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6104F85" w14:textId="71E9372E" w:rsidR="00B045AC" w:rsidRPr="008F0587" w:rsidRDefault="00DF4433" w:rsidP="00B045AC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60</w:t>
            </w:r>
          </w:p>
        </w:tc>
        <w:tc>
          <w:tcPr>
            <w:tcW w:w="69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AC74C54" w14:textId="7171BECC" w:rsidR="00B045AC" w:rsidRPr="008F0587" w:rsidRDefault="00B045AC" w:rsidP="00B045AC">
            <w:pPr>
              <w:pStyle w:val="a5"/>
              <w:snapToGrid w:val="0"/>
              <w:rPr>
                <w:rFonts w:ascii="微软雅黑" w:eastAsia="微软雅黑" w:hAnsi="微软雅黑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Str</w:t>
            </w:r>
          </w:p>
        </w:tc>
        <w:tc>
          <w:tcPr>
            <w:tcW w:w="5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C7F009" w14:textId="23F18CC7" w:rsidR="00B045AC" w:rsidRPr="0068506A" w:rsidRDefault="00B045AC" w:rsidP="00B045AC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50419F" w14:textId="6FE91E89" w:rsidR="00B045AC" w:rsidRPr="0068506A" w:rsidRDefault="00B045AC" w:rsidP="00B045AC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F214A7" w14:textId="34D4F258" w:rsidR="00B045AC" w:rsidRPr="0068506A" w:rsidRDefault="00B045AC" w:rsidP="00B045AC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0F24BC" w14:textId="5C6D5041" w:rsidR="00B045AC" w:rsidRPr="0068506A" w:rsidRDefault="00B045AC" w:rsidP="00B045AC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011783" w14:textId="77777777" w:rsidR="00B045AC" w:rsidRPr="0068506A" w:rsidRDefault="00B045AC" w:rsidP="00B045AC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E463D9" w:rsidRPr="0068506A" w14:paraId="745246FA" w14:textId="77777777" w:rsidTr="00E463D9">
        <w:trPr>
          <w:cantSplit/>
          <w:trHeight w:val="215"/>
        </w:trPr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47A6F42" w14:textId="4EB2F1EA" w:rsidR="00B045AC" w:rsidRPr="008F0587" w:rsidRDefault="00B045AC" w:rsidP="00B045AC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8"/>
                <w:szCs w:val="18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8"/>
                <w:szCs w:val="18"/>
                <w:lang w:eastAsia="zh-CN"/>
              </w:rPr>
              <w:t>号码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80AFF0F" w14:textId="05ABB76F" w:rsidR="00B045AC" w:rsidRPr="008F0587" w:rsidRDefault="00BA6C88" w:rsidP="00B045AC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110</w:t>
            </w:r>
          </w:p>
        </w:tc>
        <w:tc>
          <w:tcPr>
            <w:tcW w:w="69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8E7B23F" w14:textId="1965A850" w:rsidR="00B045AC" w:rsidRPr="008F0587" w:rsidRDefault="00B045AC" w:rsidP="00B045AC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Num</w:t>
            </w:r>
          </w:p>
        </w:tc>
        <w:tc>
          <w:tcPr>
            <w:tcW w:w="5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AE05E2" w14:textId="4BD3436D" w:rsidR="00B045AC" w:rsidRPr="0068506A" w:rsidRDefault="00B045AC" w:rsidP="00B045AC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2497A0" w14:textId="0DD5C28C" w:rsidR="00B045AC" w:rsidRPr="0068506A" w:rsidRDefault="00B045AC" w:rsidP="00B045AC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D9BDF3" w14:textId="7474C90B" w:rsidR="00B045AC" w:rsidRPr="0068506A" w:rsidRDefault="00B045AC" w:rsidP="00B045AC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IN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58F18A" w14:textId="68ACA98C" w:rsidR="00B045AC" w:rsidRPr="0068506A" w:rsidRDefault="00B045AC" w:rsidP="00B045AC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IN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3701F0" w14:textId="77777777" w:rsidR="00B045AC" w:rsidRPr="0068506A" w:rsidRDefault="00B045AC" w:rsidP="00B045AC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E463D9" w:rsidRPr="0068506A" w14:paraId="07911E8B" w14:textId="77777777" w:rsidTr="00E463D9">
        <w:trPr>
          <w:cantSplit/>
          <w:trHeight w:val="215"/>
        </w:trPr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81A7F02" w14:textId="7B16F479" w:rsidR="00C13759" w:rsidRDefault="00C13759" w:rsidP="003C2960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今日用量(</w:t>
            </w:r>
            <w:r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  <w:t>G</w:t>
            </w: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)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B875EC6" w14:textId="77777777" w:rsidR="00C13759" w:rsidRPr="0068506A" w:rsidRDefault="00C13759" w:rsidP="003C2960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80</w:t>
            </w:r>
          </w:p>
        </w:tc>
        <w:tc>
          <w:tcPr>
            <w:tcW w:w="69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34B8CBF" w14:textId="77777777" w:rsidR="00C13759" w:rsidRDefault="00C13759" w:rsidP="003C2960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Num</w:t>
            </w:r>
          </w:p>
        </w:tc>
        <w:tc>
          <w:tcPr>
            <w:tcW w:w="5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636BC7" w14:textId="77777777" w:rsidR="00C13759" w:rsidRDefault="00C13759" w:rsidP="003C2960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2A9CD0" w14:textId="77777777" w:rsidR="00C13759" w:rsidRDefault="00C13759" w:rsidP="003C2960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CECA80" w14:textId="77777777" w:rsidR="00C13759" w:rsidRDefault="00C13759" w:rsidP="003C2960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3B82C4" w14:textId="77777777" w:rsidR="00C13759" w:rsidRDefault="00C13759" w:rsidP="003C2960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14731F" w14:textId="77777777" w:rsidR="00C13759" w:rsidRPr="0068506A" w:rsidRDefault="00C13759" w:rsidP="003C2960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E463D9" w:rsidRPr="0068506A" w14:paraId="35B42D1F" w14:textId="77777777" w:rsidTr="00E463D9">
        <w:trPr>
          <w:cantSplit/>
          <w:trHeight w:val="215"/>
        </w:trPr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470F76E" w14:textId="77777777" w:rsidR="00C13759" w:rsidRDefault="00C13759" w:rsidP="003C2960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本月用量(</w:t>
            </w:r>
            <w:r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  <w:t>G</w:t>
            </w: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)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CD11406" w14:textId="77777777" w:rsidR="00C13759" w:rsidRPr="0068506A" w:rsidRDefault="00C13759" w:rsidP="003C2960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80</w:t>
            </w:r>
          </w:p>
        </w:tc>
        <w:tc>
          <w:tcPr>
            <w:tcW w:w="69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BF9F496" w14:textId="77777777" w:rsidR="00C13759" w:rsidRDefault="00C13759" w:rsidP="003C2960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Num</w:t>
            </w:r>
          </w:p>
        </w:tc>
        <w:tc>
          <w:tcPr>
            <w:tcW w:w="5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28E020" w14:textId="77777777" w:rsidR="00C13759" w:rsidRDefault="00C13759" w:rsidP="003C2960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2B3052" w14:textId="77777777" w:rsidR="00C13759" w:rsidRDefault="00C13759" w:rsidP="003C2960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E9AE01" w14:textId="77777777" w:rsidR="00C13759" w:rsidRDefault="00C13759" w:rsidP="003C2960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C52BA3" w14:textId="77777777" w:rsidR="00C13759" w:rsidRDefault="00C13759" w:rsidP="003C2960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27ECCD" w14:textId="77777777" w:rsidR="00C13759" w:rsidRPr="0068506A" w:rsidRDefault="00C13759" w:rsidP="003C2960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D548AB" w:rsidRPr="00670C23" w14:paraId="6F83A972" w14:textId="77777777" w:rsidTr="00E463D9">
        <w:trPr>
          <w:cantSplit/>
          <w:trHeight w:val="215"/>
        </w:trPr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BB2F66E" w14:textId="012EDB34" w:rsidR="00D548AB" w:rsidRPr="00C13759" w:rsidRDefault="00D548AB" w:rsidP="003C2960">
            <w:pPr>
              <w:pStyle w:val="a5"/>
              <w:snapToGrid w:val="0"/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8"/>
                <w:szCs w:val="18"/>
                <w:lang w:eastAsia="zh-CN"/>
              </w:rPr>
              <w:t>月最多用量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BA4A3FE" w14:textId="7EF853B1" w:rsidR="00D548AB" w:rsidRPr="00D548AB" w:rsidRDefault="00D548AB" w:rsidP="003C2960">
            <w:pPr>
              <w:pStyle w:val="a5"/>
              <w:snapToGrid w:val="0"/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D548AB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80</w:t>
            </w:r>
          </w:p>
        </w:tc>
        <w:tc>
          <w:tcPr>
            <w:tcW w:w="69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6340C6F" w14:textId="17AFA1D1" w:rsidR="00D548AB" w:rsidRPr="00D548AB" w:rsidRDefault="00D548AB" w:rsidP="003C2960">
            <w:pPr>
              <w:pStyle w:val="a5"/>
              <w:snapToGrid w:val="0"/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D548AB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Num</w:t>
            </w:r>
          </w:p>
        </w:tc>
        <w:tc>
          <w:tcPr>
            <w:tcW w:w="5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CDCAE8" w14:textId="47DF93C9" w:rsidR="00D548AB" w:rsidRPr="00D548AB" w:rsidRDefault="00D548AB" w:rsidP="003C2960">
            <w:pPr>
              <w:pStyle w:val="a5"/>
              <w:snapToGrid w:val="0"/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D548AB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EDCBD2" w14:textId="67355D16" w:rsidR="00D548AB" w:rsidRPr="00D548AB" w:rsidRDefault="00D548AB" w:rsidP="003C2960">
            <w:pPr>
              <w:pStyle w:val="a5"/>
              <w:snapToGrid w:val="0"/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D548AB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B11134" w14:textId="0540F162" w:rsidR="00D548AB" w:rsidRPr="00D548AB" w:rsidRDefault="00D548AB" w:rsidP="003C2960">
            <w:pPr>
              <w:pStyle w:val="a5"/>
              <w:snapToGrid w:val="0"/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D548AB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EDD088" w14:textId="2778EEA8" w:rsidR="00D548AB" w:rsidRPr="00D548AB" w:rsidRDefault="00D548AB" w:rsidP="003C2960">
            <w:pPr>
              <w:pStyle w:val="a5"/>
              <w:snapToGrid w:val="0"/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D548AB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65C6AD" w14:textId="77777777" w:rsidR="00D548AB" w:rsidRPr="00670C23" w:rsidRDefault="00D548AB" w:rsidP="003C2960">
            <w:pPr>
              <w:rPr>
                <w:color w:val="FFFFFF" w:themeColor="background1"/>
              </w:rPr>
            </w:pPr>
          </w:p>
        </w:tc>
      </w:tr>
      <w:tr w:rsidR="00D548AB" w:rsidRPr="00670C23" w14:paraId="221B6949" w14:textId="77777777" w:rsidTr="00E463D9">
        <w:trPr>
          <w:cantSplit/>
          <w:trHeight w:val="215"/>
        </w:trPr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A360B2A" w14:textId="77777777" w:rsidR="00D548AB" w:rsidRPr="00C13759" w:rsidRDefault="00D548AB" w:rsidP="003C2960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8"/>
                <w:szCs w:val="18"/>
                <w:lang w:eastAsia="zh-CN"/>
              </w:rPr>
            </w:pPr>
            <w:r w:rsidRPr="00C13759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8"/>
                <w:szCs w:val="18"/>
                <w:lang w:eastAsia="zh-CN"/>
              </w:rPr>
              <w:t>累计用量(</w:t>
            </w:r>
            <w:r w:rsidRPr="00C13759">
              <w:rPr>
                <w:rFonts w:ascii="微软雅黑" w:eastAsia="微软雅黑" w:hAnsi="微软雅黑"/>
                <w:b w:val="0"/>
                <w:color w:val="BFBFBF" w:themeColor="background1" w:themeShade="BF"/>
                <w:sz w:val="18"/>
                <w:szCs w:val="18"/>
                <w:lang w:eastAsia="zh-CN"/>
              </w:rPr>
              <w:t>G</w:t>
            </w:r>
            <w:r w:rsidRPr="00C13759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8"/>
                <w:szCs w:val="18"/>
                <w:lang w:eastAsia="zh-CN"/>
              </w:rPr>
              <w:t>)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6574A29" w14:textId="77777777" w:rsidR="00D548AB" w:rsidRPr="00C13759" w:rsidRDefault="00D548AB" w:rsidP="003C2960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8"/>
                <w:szCs w:val="18"/>
                <w:lang w:eastAsia="zh-CN"/>
              </w:rPr>
            </w:pPr>
            <w:r w:rsidRPr="00C13759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8"/>
                <w:szCs w:val="18"/>
                <w:lang w:eastAsia="zh-CN"/>
              </w:rPr>
              <w:t>80</w:t>
            </w:r>
          </w:p>
        </w:tc>
        <w:tc>
          <w:tcPr>
            <w:tcW w:w="69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DC4E30E" w14:textId="77777777" w:rsidR="00D548AB" w:rsidRPr="00C13759" w:rsidRDefault="00D548AB" w:rsidP="003C2960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8"/>
                <w:szCs w:val="18"/>
                <w:lang w:eastAsia="zh-CN"/>
              </w:rPr>
            </w:pPr>
            <w:r w:rsidRPr="00C13759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8"/>
                <w:szCs w:val="18"/>
                <w:lang w:eastAsia="zh-CN"/>
              </w:rPr>
              <w:t>Num</w:t>
            </w:r>
          </w:p>
        </w:tc>
        <w:tc>
          <w:tcPr>
            <w:tcW w:w="5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4779F6" w14:textId="77777777" w:rsidR="00D548AB" w:rsidRDefault="00D548AB" w:rsidP="003C2960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1E9F17" w14:textId="77777777" w:rsidR="00D548AB" w:rsidRDefault="00D548AB" w:rsidP="003C2960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IN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CA358F" w14:textId="77777777" w:rsidR="00D548AB" w:rsidRDefault="00D548AB" w:rsidP="003C2960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7580B2" w14:textId="77777777" w:rsidR="00D548AB" w:rsidRDefault="00D548AB" w:rsidP="003C2960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D70D06" w14:textId="77777777" w:rsidR="00D548AB" w:rsidRPr="00670C23" w:rsidRDefault="00D548AB" w:rsidP="003C2960">
            <w:pPr>
              <w:rPr>
                <w:color w:val="FFFFFF" w:themeColor="background1"/>
              </w:rPr>
            </w:pPr>
          </w:p>
        </w:tc>
      </w:tr>
      <w:tr w:rsidR="00D548AB" w:rsidRPr="00086D63" w14:paraId="441E5D12" w14:textId="77777777" w:rsidTr="00E463D9">
        <w:trPr>
          <w:cantSplit/>
          <w:trHeight w:val="215"/>
        </w:trPr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379C927" w14:textId="65AEEC4F" w:rsidR="00D548AB" w:rsidRPr="00C13759" w:rsidRDefault="00D548AB" w:rsidP="00B045AC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8"/>
                <w:szCs w:val="18"/>
                <w:lang w:eastAsia="zh-CN"/>
              </w:rPr>
            </w:pPr>
            <w:r w:rsidRPr="00C13759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8"/>
                <w:szCs w:val="18"/>
                <w:lang w:eastAsia="zh-CN"/>
              </w:rPr>
              <w:t>余额(元)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2269909" w14:textId="07E8B448" w:rsidR="00D548AB" w:rsidRPr="00C13759" w:rsidRDefault="00D548AB" w:rsidP="00B045AC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8"/>
                <w:szCs w:val="18"/>
                <w:lang w:eastAsia="zh-CN"/>
              </w:rPr>
            </w:pPr>
            <w:r w:rsidRPr="00C13759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8"/>
                <w:szCs w:val="18"/>
                <w:lang w:eastAsia="zh-CN"/>
              </w:rPr>
              <w:t>80</w:t>
            </w:r>
          </w:p>
        </w:tc>
        <w:tc>
          <w:tcPr>
            <w:tcW w:w="69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DC9CD21" w14:textId="43E941D0" w:rsidR="00D548AB" w:rsidRPr="00C13759" w:rsidRDefault="00D548AB" w:rsidP="00B045AC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8"/>
                <w:szCs w:val="18"/>
                <w:lang w:eastAsia="zh-CN"/>
              </w:rPr>
            </w:pPr>
            <w:r w:rsidRPr="00C13759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8"/>
                <w:szCs w:val="18"/>
                <w:lang w:eastAsia="zh-CN"/>
              </w:rPr>
              <w:t>Num(</w:t>
            </w:r>
            <w:r w:rsidRPr="00C13759">
              <w:rPr>
                <w:rFonts w:ascii="微软雅黑" w:eastAsia="微软雅黑" w:hAnsi="微软雅黑"/>
                <w:b w:val="0"/>
                <w:color w:val="BFBFBF" w:themeColor="background1" w:themeShade="BF"/>
                <w:sz w:val="18"/>
                <w:szCs w:val="18"/>
                <w:lang w:eastAsia="zh-CN"/>
              </w:rPr>
              <w:t>.2</w:t>
            </w:r>
            <w:r w:rsidRPr="00C13759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8"/>
                <w:szCs w:val="18"/>
                <w:lang w:eastAsia="zh-CN"/>
              </w:rPr>
              <w:t>)</w:t>
            </w:r>
          </w:p>
        </w:tc>
        <w:tc>
          <w:tcPr>
            <w:tcW w:w="5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CF432E" w14:textId="101F143F" w:rsidR="00D548AB" w:rsidRPr="0068506A" w:rsidRDefault="00D548AB" w:rsidP="00B045AC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510D89" w14:textId="78E05711" w:rsidR="00D548AB" w:rsidRPr="0068506A" w:rsidRDefault="00D548AB" w:rsidP="00B045AC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IN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8101BB" w14:textId="4338B069" w:rsidR="00D548AB" w:rsidRPr="0068506A" w:rsidRDefault="00D548AB" w:rsidP="00B045AC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I</w:t>
            </w:r>
            <w:r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  <w:t>N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2C4F48" w14:textId="42F15B31" w:rsidR="00D548AB" w:rsidRPr="0068506A" w:rsidRDefault="00D548AB" w:rsidP="00B045AC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I</w:t>
            </w:r>
            <w:r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  <w:t>N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EA49CE" w14:textId="1E2BC5A9" w:rsidR="00D548AB" w:rsidRPr="00086D63" w:rsidRDefault="00D548AB" w:rsidP="00B045AC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color w:val="FFFFFF" w:themeColor="background1"/>
                <w:sz w:val="16"/>
                <w:szCs w:val="16"/>
                <w:lang w:eastAsia="zh-CN"/>
              </w:rPr>
            </w:pPr>
          </w:p>
        </w:tc>
      </w:tr>
      <w:tr w:rsidR="00D548AB" w:rsidRPr="0068506A" w14:paraId="3429A0F1" w14:textId="77777777" w:rsidTr="00E463D9">
        <w:trPr>
          <w:cantSplit/>
          <w:trHeight w:val="215"/>
        </w:trPr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BE5517B" w14:textId="6A810ED8" w:rsidR="00D548AB" w:rsidRDefault="00D548AB" w:rsidP="00B045AC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剩余流量(</w:t>
            </w:r>
            <w:r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  <w:t>G</w:t>
            </w: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)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773C2A4" w14:textId="778A0906" w:rsidR="00D548AB" w:rsidRPr="0068506A" w:rsidRDefault="00D548AB" w:rsidP="00B045AC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80</w:t>
            </w:r>
          </w:p>
        </w:tc>
        <w:tc>
          <w:tcPr>
            <w:tcW w:w="69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EFEB0B7" w14:textId="550924E0" w:rsidR="00D548AB" w:rsidRDefault="00D548AB" w:rsidP="00B045AC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Num</w:t>
            </w:r>
          </w:p>
        </w:tc>
        <w:tc>
          <w:tcPr>
            <w:tcW w:w="5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CE63F4" w14:textId="135878DA" w:rsidR="00D548AB" w:rsidRDefault="00D548AB" w:rsidP="00B045AC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DD4AB5" w14:textId="4BCF14F9" w:rsidR="00D548AB" w:rsidRDefault="00D548AB" w:rsidP="00B045AC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IN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87A4AB" w14:textId="654966B4" w:rsidR="00D548AB" w:rsidRDefault="00D548AB" w:rsidP="00B045AC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IN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C526B0" w14:textId="40443FE4" w:rsidR="00D548AB" w:rsidRDefault="00D548AB" w:rsidP="00B045AC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IN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69FD5D" w14:textId="3E8C2605" w:rsidR="00D548AB" w:rsidRPr="0068506A" w:rsidRDefault="00D548AB" w:rsidP="00B045AC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剩余流量不足，字体显示红色</w:t>
            </w:r>
          </w:p>
        </w:tc>
      </w:tr>
      <w:tr w:rsidR="00D548AB" w:rsidRPr="0068506A" w14:paraId="286A993E" w14:textId="77777777" w:rsidTr="00E463D9">
        <w:trPr>
          <w:cantSplit/>
          <w:trHeight w:val="215"/>
        </w:trPr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BBDB080" w14:textId="5B21BA69" w:rsidR="00D548AB" w:rsidRPr="00D802FA" w:rsidRDefault="00D548AB" w:rsidP="000A6037">
            <w:pPr>
              <w:pStyle w:val="a5"/>
              <w:snapToGrid w:val="0"/>
              <w:rPr>
                <w:rFonts w:ascii="微软雅黑" w:eastAsia="微软雅黑" w:hAnsi="微软雅黑" w:hint="eastAsia"/>
                <w:b w:val="0"/>
                <w:color w:val="A6A6A6" w:themeColor="background1" w:themeShade="A6"/>
                <w:sz w:val="18"/>
                <w:szCs w:val="18"/>
                <w:lang w:eastAsia="zh-CN"/>
              </w:rPr>
            </w:pPr>
            <w:r w:rsidRPr="00D802FA">
              <w:rPr>
                <w:rFonts w:ascii="微软雅黑" w:eastAsia="微软雅黑" w:hAnsi="微软雅黑" w:hint="eastAsia"/>
                <w:b w:val="0"/>
                <w:color w:val="A6A6A6" w:themeColor="background1" w:themeShade="A6"/>
                <w:sz w:val="18"/>
                <w:szCs w:val="18"/>
                <w:lang w:eastAsia="zh-CN"/>
              </w:rPr>
              <w:t>成功数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729083A" w14:textId="7E660880" w:rsidR="00D548AB" w:rsidRPr="00D802FA" w:rsidRDefault="00D548AB" w:rsidP="000A6037">
            <w:pPr>
              <w:pStyle w:val="a5"/>
              <w:snapToGrid w:val="0"/>
              <w:rPr>
                <w:rFonts w:ascii="微软雅黑" w:eastAsia="微软雅黑" w:hAnsi="微软雅黑" w:hint="eastAsia"/>
                <w:b w:val="0"/>
                <w:color w:val="A6A6A6" w:themeColor="background1" w:themeShade="A6"/>
                <w:sz w:val="18"/>
                <w:szCs w:val="18"/>
                <w:lang w:eastAsia="zh-CN"/>
              </w:rPr>
            </w:pPr>
            <w:r w:rsidRPr="00D802FA">
              <w:rPr>
                <w:rFonts w:ascii="微软雅黑" w:eastAsia="微软雅黑" w:hAnsi="微软雅黑" w:hint="eastAsia"/>
                <w:b w:val="0"/>
                <w:color w:val="A6A6A6" w:themeColor="background1" w:themeShade="A6"/>
                <w:sz w:val="16"/>
                <w:szCs w:val="16"/>
                <w:lang w:eastAsia="zh-CN"/>
              </w:rPr>
              <w:t>80</w:t>
            </w:r>
          </w:p>
        </w:tc>
        <w:tc>
          <w:tcPr>
            <w:tcW w:w="69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C2D57DD" w14:textId="283292F2" w:rsidR="00D548AB" w:rsidRPr="00D802FA" w:rsidRDefault="00D548AB" w:rsidP="000A6037">
            <w:pPr>
              <w:pStyle w:val="a5"/>
              <w:snapToGrid w:val="0"/>
              <w:rPr>
                <w:rFonts w:ascii="微软雅黑" w:eastAsia="微软雅黑" w:hAnsi="微软雅黑" w:hint="eastAsia"/>
                <w:b w:val="0"/>
                <w:color w:val="A6A6A6" w:themeColor="background1" w:themeShade="A6"/>
                <w:sz w:val="18"/>
                <w:szCs w:val="18"/>
                <w:lang w:eastAsia="zh-CN"/>
              </w:rPr>
            </w:pPr>
            <w:r w:rsidRPr="00D802FA">
              <w:rPr>
                <w:rFonts w:ascii="微软雅黑" w:eastAsia="微软雅黑" w:hAnsi="微软雅黑" w:hint="eastAsia"/>
                <w:b w:val="0"/>
                <w:color w:val="A6A6A6" w:themeColor="background1" w:themeShade="A6"/>
                <w:sz w:val="18"/>
                <w:szCs w:val="18"/>
                <w:lang w:eastAsia="zh-CN"/>
              </w:rPr>
              <w:t>Num</w:t>
            </w:r>
          </w:p>
        </w:tc>
        <w:tc>
          <w:tcPr>
            <w:tcW w:w="5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907502" w14:textId="473F7926" w:rsidR="00D548AB" w:rsidRDefault="00D548AB" w:rsidP="000A6037">
            <w:pPr>
              <w:pStyle w:val="a5"/>
              <w:snapToGrid w:val="0"/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E57849" w14:textId="691783A3" w:rsidR="00D548AB" w:rsidRDefault="00D548AB" w:rsidP="000A6037">
            <w:pPr>
              <w:pStyle w:val="a5"/>
              <w:snapToGrid w:val="0"/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4468F3" w14:textId="46220671" w:rsidR="00D548AB" w:rsidRDefault="00D548AB" w:rsidP="000A6037">
            <w:pPr>
              <w:pStyle w:val="a5"/>
              <w:snapToGrid w:val="0"/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7B29B7" w14:textId="225DEB0E" w:rsidR="00D548AB" w:rsidRDefault="00D548AB" w:rsidP="000A6037">
            <w:pPr>
              <w:pStyle w:val="a5"/>
              <w:snapToGrid w:val="0"/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FC197C" w14:textId="77777777" w:rsidR="00D548AB" w:rsidRPr="0068506A" w:rsidRDefault="00D548AB" w:rsidP="000A6037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</w:p>
        </w:tc>
      </w:tr>
      <w:tr w:rsidR="00D548AB" w:rsidRPr="0068506A" w14:paraId="3D8D71EC" w14:textId="77777777" w:rsidTr="00E463D9">
        <w:trPr>
          <w:cantSplit/>
          <w:trHeight w:val="215"/>
        </w:trPr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FBB2442" w14:textId="6C4642CE" w:rsidR="00D548AB" w:rsidRPr="00D802FA" w:rsidRDefault="00D548AB" w:rsidP="000A6037">
            <w:pPr>
              <w:pStyle w:val="a5"/>
              <w:snapToGrid w:val="0"/>
              <w:rPr>
                <w:rFonts w:ascii="微软雅黑" w:eastAsia="微软雅黑" w:hAnsi="微软雅黑" w:hint="eastAsia"/>
                <w:b w:val="0"/>
                <w:color w:val="A6A6A6" w:themeColor="background1" w:themeShade="A6"/>
                <w:sz w:val="18"/>
                <w:szCs w:val="18"/>
                <w:lang w:eastAsia="zh-CN"/>
              </w:rPr>
            </w:pPr>
            <w:r w:rsidRPr="00D802FA">
              <w:rPr>
                <w:rFonts w:ascii="微软雅黑" w:eastAsia="微软雅黑" w:hAnsi="微软雅黑" w:hint="eastAsia"/>
                <w:b w:val="0"/>
                <w:color w:val="A6A6A6" w:themeColor="background1" w:themeShade="A6"/>
                <w:sz w:val="18"/>
                <w:szCs w:val="18"/>
                <w:lang w:eastAsia="zh-CN"/>
              </w:rPr>
              <w:t>失败数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96AD94E" w14:textId="2B6103D2" w:rsidR="00D548AB" w:rsidRPr="00D802FA" w:rsidRDefault="00D548AB" w:rsidP="000A6037">
            <w:pPr>
              <w:pStyle w:val="a5"/>
              <w:snapToGrid w:val="0"/>
              <w:rPr>
                <w:rFonts w:ascii="微软雅黑" w:eastAsia="微软雅黑" w:hAnsi="微软雅黑" w:hint="eastAsia"/>
                <w:b w:val="0"/>
                <w:color w:val="A6A6A6" w:themeColor="background1" w:themeShade="A6"/>
                <w:sz w:val="18"/>
                <w:szCs w:val="18"/>
                <w:lang w:eastAsia="zh-CN"/>
              </w:rPr>
            </w:pPr>
            <w:r w:rsidRPr="00D802FA">
              <w:rPr>
                <w:rFonts w:ascii="微软雅黑" w:eastAsia="微软雅黑" w:hAnsi="微软雅黑" w:hint="eastAsia"/>
                <w:b w:val="0"/>
                <w:color w:val="A6A6A6" w:themeColor="background1" w:themeShade="A6"/>
                <w:sz w:val="16"/>
                <w:szCs w:val="16"/>
                <w:lang w:eastAsia="zh-CN"/>
              </w:rPr>
              <w:t>80</w:t>
            </w:r>
          </w:p>
        </w:tc>
        <w:tc>
          <w:tcPr>
            <w:tcW w:w="69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31F83BE" w14:textId="373C0476" w:rsidR="00D548AB" w:rsidRPr="00D802FA" w:rsidRDefault="00D548AB" w:rsidP="000A6037">
            <w:pPr>
              <w:pStyle w:val="a5"/>
              <w:snapToGrid w:val="0"/>
              <w:rPr>
                <w:rFonts w:ascii="微软雅黑" w:eastAsia="微软雅黑" w:hAnsi="微软雅黑" w:hint="eastAsia"/>
                <w:b w:val="0"/>
                <w:color w:val="A6A6A6" w:themeColor="background1" w:themeShade="A6"/>
                <w:sz w:val="18"/>
                <w:szCs w:val="18"/>
                <w:lang w:eastAsia="zh-CN"/>
              </w:rPr>
            </w:pPr>
            <w:r w:rsidRPr="00D802FA">
              <w:rPr>
                <w:rFonts w:ascii="微软雅黑" w:eastAsia="微软雅黑" w:hAnsi="微软雅黑" w:hint="eastAsia"/>
                <w:b w:val="0"/>
                <w:color w:val="A6A6A6" w:themeColor="background1" w:themeShade="A6"/>
                <w:sz w:val="18"/>
                <w:szCs w:val="18"/>
                <w:lang w:eastAsia="zh-CN"/>
              </w:rPr>
              <w:t>Num</w:t>
            </w:r>
          </w:p>
        </w:tc>
        <w:tc>
          <w:tcPr>
            <w:tcW w:w="5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0DD3FC" w14:textId="3383AADE" w:rsidR="00D548AB" w:rsidRDefault="00D548AB" w:rsidP="000A6037">
            <w:pPr>
              <w:pStyle w:val="a5"/>
              <w:snapToGrid w:val="0"/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8A3AB9" w14:textId="5D3ECC1B" w:rsidR="00D548AB" w:rsidRDefault="00D548AB" w:rsidP="000A6037">
            <w:pPr>
              <w:pStyle w:val="a5"/>
              <w:snapToGrid w:val="0"/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FB8C51" w14:textId="4D291042" w:rsidR="00D548AB" w:rsidRDefault="00D548AB" w:rsidP="000A6037">
            <w:pPr>
              <w:pStyle w:val="a5"/>
              <w:snapToGrid w:val="0"/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42F9B6" w14:textId="3B6195C2" w:rsidR="00D548AB" w:rsidRDefault="00D548AB" w:rsidP="000A6037">
            <w:pPr>
              <w:pStyle w:val="a5"/>
              <w:snapToGrid w:val="0"/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727F61" w14:textId="77777777" w:rsidR="00D548AB" w:rsidRPr="0068506A" w:rsidRDefault="00D548AB" w:rsidP="000A6037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</w:p>
        </w:tc>
      </w:tr>
      <w:tr w:rsidR="00D548AB" w:rsidRPr="0068506A" w14:paraId="7B5B883D" w14:textId="77777777" w:rsidTr="00E463D9">
        <w:trPr>
          <w:cantSplit/>
          <w:trHeight w:val="215"/>
        </w:trPr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3925A86" w14:textId="0F3DFCF9" w:rsidR="00D548AB" w:rsidRPr="00D802FA" w:rsidRDefault="00D548AB" w:rsidP="000A6037">
            <w:pPr>
              <w:pStyle w:val="a5"/>
              <w:snapToGrid w:val="0"/>
              <w:rPr>
                <w:rFonts w:ascii="微软雅黑" w:eastAsia="微软雅黑" w:hAnsi="微软雅黑" w:hint="eastAsia"/>
                <w:b w:val="0"/>
                <w:color w:val="A6A6A6" w:themeColor="background1" w:themeShade="A6"/>
                <w:sz w:val="18"/>
                <w:szCs w:val="18"/>
                <w:lang w:eastAsia="zh-CN"/>
              </w:rPr>
            </w:pPr>
            <w:r w:rsidRPr="00D802FA">
              <w:rPr>
                <w:rFonts w:ascii="微软雅黑" w:eastAsia="微软雅黑" w:hAnsi="微软雅黑" w:hint="eastAsia"/>
                <w:b w:val="0"/>
                <w:color w:val="A6A6A6" w:themeColor="background1" w:themeShade="A6"/>
                <w:sz w:val="18"/>
                <w:szCs w:val="18"/>
                <w:lang w:eastAsia="zh-CN"/>
              </w:rPr>
              <w:t>连续失败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0A7A76A" w14:textId="43DC69BA" w:rsidR="00D548AB" w:rsidRPr="00D802FA" w:rsidRDefault="00D548AB" w:rsidP="000A6037">
            <w:pPr>
              <w:pStyle w:val="a5"/>
              <w:snapToGrid w:val="0"/>
              <w:rPr>
                <w:rFonts w:ascii="微软雅黑" w:eastAsia="微软雅黑" w:hAnsi="微软雅黑" w:hint="eastAsia"/>
                <w:b w:val="0"/>
                <w:color w:val="A6A6A6" w:themeColor="background1" w:themeShade="A6"/>
                <w:sz w:val="18"/>
                <w:szCs w:val="18"/>
                <w:lang w:eastAsia="zh-CN"/>
              </w:rPr>
            </w:pPr>
            <w:r w:rsidRPr="00D802FA">
              <w:rPr>
                <w:rFonts w:ascii="微软雅黑" w:eastAsia="微软雅黑" w:hAnsi="微软雅黑" w:hint="eastAsia"/>
                <w:b w:val="0"/>
                <w:color w:val="A6A6A6" w:themeColor="background1" w:themeShade="A6"/>
                <w:sz w:val="16"/>
                <w:szCs w:val="16"/>
                <w:lang w:eastAsia="zh-CN"/>
              </w:rPr>
              <w:t>80</w:t>
            </w:r>
          </w:p>
        </w:tc>
        <w:tc>
          <w:tcPr>
            <w:tcW w:w="69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ACE5418" w14:textId="148405B3" w:rsidR="00D548AB" w:rsidRPr="00D802FA" w:rsidRDefault="00D548AB" w:rsidP="000A6037">
            <w:pPr>
              <w:pStyle w:val="a5"/>
              <w:snapToGrid w:val="0"/>
              <w:rPr>
                <w:rFonts w:ascii="微软雅黑" w:eastAsia="微软雅黑" w:hAnsi="微软雅黑" w:hint="eastAsia"/>
                <w:b w:val="0"/>
                <w:color w:val="A6A6A6" w:themeColor="background1" w:themeShade="A6"/>
                <w:sz w:val="18"/>
                <w:szCs w:val="18"/>
                <w:lang w:eastAsia="zh-CN"/>
              </w:rPr>
            </w:pPr>
            <w:r w:rsidRPr="00D802FA">
              <w:rPr>
                <w:rFonts w:ascii="微软雅黑" w:eastAsia="微软雅黑" w:hAnsi="微软雅黑" w:hint="eastAsia"/>
                <w:b w:val="0"/>
                <w:color w:val="A6A6A6" w:themeColor="background1" w:themeShade="A6"/>
                <w:sz w:val="18"/>
                <w:szCs w:val="18"/>
                <w:lang w:eastAsia="zh-CN"/>
              </w:rPr>
              <w:t>Num</w:t>
            </w:r>
          </w:p>
        </w:tc>
        <w:tc>
          <w:tcPr>
            <w:tcW w:w="5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7CD43E" w14:textId="6A376F93" w:rsidR="00D548AB" w:rsidRDefault="00D548AB" w:rsidP="000A6037">
            <w:pPr>
              <w:pStyle w:val="a5"/>
              <w:snapToGrid w:val="0"/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E718DA" w14:textId="6BC04207" w:rsidR="00D548AB" w:rsidRDefault="00D548AB" w:rsidP="000A6037">
            <w:pPr>
              <w:pStyle w:val="a5"/>
              <w:snapToGrid w:val="0"/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B1443A" w14:textId="49B1E866" w:rsidR="00D548AB" w:rsidRDefault="00D548AB" w:rsidP="000A6037">
            <w:pPr>
              <w:pStyle w:val="a5"/>
              <w:snapToGrid w:val="0"/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934787" w14:textId="492D7396" w:rsidR="00D548AB" w:rsidRDefault="00D548AB" w:rsidP="000A6037">
            <w:pPr>
              <w:pStyle w:val="a5"/>
              <w:snapToGrid w:val="0"/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2BD372" w14:textId="77777777" w:rsidR="00D548AB" w:rsidRPr="0068506A" w:rsidRDefault="00D548AB" w:rsidP="000A6037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</w:p>
        </w:tc>
      </w:tr>
      <w:tr w:rsidR="00D548AB" w:rsidRPr="0068506A" w14:paraId="78D85FD1" w14:textId="77777777" w:rsidTr="00E463D9">
        <w:trPr>
          <w:cantSplit/>
          <w:trHeight w:val="215"/>
        </w:trPr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B090E70" w14:textId="10099CFB" w:rsidR="00D548AB" w:rsidRPr="00D802FA" w:rsidRDefault="00D548AB" w:rsidP="000A6037">
            <w:pPr>
              <w:pStyle w:val="a5"/>
              <w:snapToGrid w:val="0"/>
              <w:rPr>
                <w:rFonts w:ascii="微软雅黑" w:eastAsia="微软雅黑" w:hAnsi="微软雅黑" w:hint="eastAsia"/>
                <w:b w:val="0"/>
                <w:color w:val="A6A6A6" w:themeColor="background1" w:themeShade="A6"/>
                <w:sz w:val="18"/>
                <w:szCs w:val="18"/>
                <w:lang w:eastAsia="zh-CN"/>
              </w:rPr>
            </w:pPr>
            <w:r w:rsidRPr="00D802FA">
              <w:rPr>
                <w:rFonts w:ascii="微软雅黑" w:eastAsia="微软雅黑" w:hAnsi="微软雅黑" w:hint="eastAsia"/>
                <w:b w:val="0"/>
                <w:color w:val="A6A6A6" w:themeColor="background1" w:themeShade="A6"/>
                <w:sz w:val="18"/>
                <w:szCs w:val="18"/>
                <w:lang w:eastAsia="zh-CN"/>
              </w:rPr>
              <w:t>质量档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57BB7C8" w14:textId="54A30B19" w:rsidR="00D548AB" w:rsidRPr="00D802FA" w:rsidRDefault="00D548AB" w:rsidP="000A6037">
            <w:pPr>
              <w:pStyle w:val="a5"/>
              <w:snapToGrid w:val="0"/>
              <w:rPr>
                <w:rFonts w:ascii="微软雅黑" w:eastAsia="微软雅黑" w:hAnsi="微软雅黑" w:hint="eastAsia"/>
                <w:b w:val="0"/>
                <w:color w:val="A6A6A6" w:themeColor="background1" w:themeShade="A6"/>
                <w:sz w:val="18"/>
                <w:szCs w:val="18"/>
                <w:lang w:eastAsia="zh-CN"/>
              </w:rPr>
            </w:pPr>
            <w:r w:rsidRPr="00D802FA">
              <w:rPr>
                <w:rFonts w:ascii="微软雅黑" w:eastAsia="微软雅黑" w:hAnsi="微软雅黑" w:hint="eastAsia"/>
                <w:b w:val="0"/>
                <w:color w:val="A6A6A6" w:themeColor="background1" w:themeShade="A6"/>
                <w:sz w:val="18"/>
                <w:szCs w:val="18"/>
                <w:lang w:eastAsia="zh-CN"/>
              </w:rPr>
              <w:t>80</w:t>
            </w:r>
          </w:p>
        </w:tc>
        <w:tc>
          <w:tcPr>
            <w:tcW w:w="69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6462601" w14:textId="0DED9C32" w:rsidR="00D548AB" w:rsidRPr="00D802FA" w:rsidRDefault="00D548AB" w:rsidP="000A6037">
            <w:pPr>
              <w:pStyle w:val="a5"/>
              <w:snapToGrid w:val="0"/>
              <w:rPr>
                <w:rFonts w:ascii="微软雅黑" w:eastAsia="微软雅黑" w:hAnsi="微软雅黑" w:hint="eastAsia"/>
                <w:b w:val="0"/>
                <w:color w:val="A6A6A6" w:themeColor="background1" w:themeShade="A6"/>
                <w:sz w:val="18"/>
                <w:szCs w:val="18"/>
                <w:lang w:eastAsia="zh-CN"/>
              </w:rPr>
            </w:pPr>
            <w:r w:rsidRPr="00D802FA">
              <w:rPr>
                <w:rFonts w:ascii="微软雅黑" w:eastAsia="微软雅黑" w:hAnsi="微软雅黑" w:hint="eastAsia"/>
                <w:b w:val="0"/>
                <w:color w:val="A6A6A6" w:themeColor="background1" w:themeShade="A6"/>
                <w:sz w:val="18"/>
                <w:szCs w:val="18"/>
                <w:lang w:eastAsia="zh-CN"/>
              </w:rPr>
              <w:t>Num</w:t>
            </w:r>
          </w:p>
        </w:tc>
        <w:tc>
          <w:tcPr>
            <w:tcW w:w="5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2CF6F6" w14:textId="6F8DE308" w:rsidR="00D548AB" w:rsidRDefault="00D548AB" w:rsidP="000A6037">
            <w:pPr>
              <w:pStyle w:val="a5"/>
              <w:snapToGrid w:val="0"/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0B2C48" w14:textId="314BA4F1" w:rsidR="00D548AB" w:rsidRDefault="00D548AB" w:rsidP="000A6037">
            <w:pPr>
              <w:pStyle w:val="a5"/>
              <w:snapToGrid w:val="0"/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AEBC2C" w14:textId="3E036EEB" w:rsidR="00D548AB" w:rsidRDefault="00D548AB" w:rsidP="000A6037">
            <w:pPr>
              <w:pStyle w:val="a5"/>
              <w:snapToGrid w:val="0"/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759AAF" w14:textId="24C2FE25" w:rsidR="00D548AB" w:rsidRDefault="00D548AB" w:rsidP="000A6037">
            <w:pPr>
              <w:pStyle w:val="a5"/>
              <w:snapToGrid w:val="0"/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BBF5FA" w14:textId="77777777" w:rsidR="00D548AB" w:rsidRPr="0068506A" w:rsidRDefault="00D548AB" w:rsidP="000A6037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</w:p>
        </w:tc>
      </w:tr>
      <w:tr w:rsidR="00D548AB" w:rsidRPr="0068506A" w14:paraId="3368D8FA" w14:textId="77777777" w:rsidTr="00E463D9">
        <w:trPr>
          <w:cantSplit/>
          <w:trHeight w:val="215"/>
        </w:trPr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E94D7C9" w14:textId="7A415FFA" w:rsidR="00D548AB" w:rsidRPr="00D802FA" w:rsidRDefault="00D548AB" w:rsidP="000A6037">
            <w:pPr>
              <w:pStyle w:val="a5"/>
              <w:snapToGrid w:val="0"/>
              <w:rPr>
                <w:rFonts w:ascii="微软雅黑" w:eastAsia="微软雅黑" w:hAnsi="微软雅黑" w:hint="eastAsia"/>
                <w:b w:val="0"/>
                <w:color w:val="A6A6A6" w:themeColor="background1" w:themeShade="A6"/>
                <w:sz w:val="18"/>
                <w:szCs w:val="18"/>
                <w:lang w:eastAsia="zh-CN"/>
              </w:rPr>
            </w:pPr>
            <w:r w:rsidRPr="00D802FA">
              <w:rPr>
                <w:rFonts w:ascii="微软雅黑" w:eastAsia="微软雅黑" w:hAnsi="微软雅黑" w:hint="eastAsia"/>
                <w:b w:val="0"/>
                <w:color w:val="A6A6A6" w:themeColor="background1" w:themeShade="A6"/>
                <w:sz w:val="18"/>
                <w:szCs w:val="18"/>
                <w:lang w:eastAsia="zh-CN"/>
              </w:rPr>
              <w:t>流量档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F2730EF" w14:textId="03968A31" w:rsidR="00D548AB" w:rsidRPr="00D802FA" w:rsidRDefault="00D548AB" w:rsidP="000A6037">
            <w:pPr>
              <w:pStyle w:val="a5"/>
              <w:snapToGrid w:val="0"/>
              <w:rPr>
                <w:rFonts w:ascii="微软雅黑" w:eastAsia="微软雅黑" w:hAnsi="微软雅黑" w:hint="eastAsia"/>
                <w:b w:val="0"/>
                <w:color w:val="A6A6A6" w:themeColor="background1" w:themeShade="A6"/>
                <w:sz w:val="18"/>
                <w:szCs w:val="18"/>
                <w:lang w:eastAsia="zh-CN"/>
              </w:rPr>
            </w:pPr>
            <w:r w:rsidRPr="00D802FA">
              <w:rPr>
                <w:rFonts w:ascii="微软雅黑" w:eastAsia="微软雅黑" w:hAnsi="微软雅黑" w:hint="eastAsia"/>
                <w:b w:val="0"/>
                <w:color w:val="A6A6A6" w:themeColor="background1" w:themeShade="A6"/>
                <w:sz w:val="18"/>
                <w:szCs w:val="18"/>
                <w:lang w:eastAsia="zh-CN"/>
              </w:rPr>
              <w:t>80</w:t>
            </w:r>
          </w:p>
        </w:tc>
        <w:tc>
          <w:tcPr>
            <w:tcW w:w="69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D8CFE7E" w14:textId="414033B8" w:rsidR="00D548AB" w:rsidRPr="00D802FA" w:rsidRDefault="00D548AB" w:rsidP="000A6037">
            <w:pPr>
              <w:pStyle w:val="a5"/>
              <w:snapToGrid w:val="0"/>
              <w:rPr>
                <w:rFonts w:ascii="微软雅黑" w:eastAsia="微软雅黑" w:hAnsi="微软雅黑" w:hint="eastAsia"/>
                <w:b w:val="0"/>
                <w:color w:val="A6A6A6" w:themeColor="background1" w:themeShade="A6"/>
                <w:sz w:val="18"/>
                <w:szCs w:val="18"/>
                <w:lang w:eastAsia="zh-CN"/>
              </w:rPr>
            </w:pPr>
            <w:r w:rsidRPr="00D802FA">
              <w:rPr>
                <w:rFonts w:ascii="微软雅黑" w:eastAsia="微软雅黑" w:hAnsi="微软雅黑" w:hint="eastAsia"/>
                <w:b w:val="0"/>
                <w:color w:val="A6A6A6" w:themeColor="background1" w:themeShade="A6"/>
                <w:sz w:val="18"/>
                <w:szCs w:val="18"/>
                <w:lang w:eastAsia="zh-CN"/>
              </w:rPr>
              <w:t>Num</w:t>
            </w:r>
          </w:p>
        </w:tc>
        <w:tc>
          <w:tcPr>
            <w:tcW w:w="5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0BEE0E" w14:textId="570D0357" w:rsidR="00D548AB" w:rsidRDefault="00D548AB" w:rsidP="000A6037">
            <w:pPr>
              <w:pStyle w:val="a5"/>
              <w:snapToGrid w:val="0"/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B87776" w14:textId="29461738" w:rsidR="00D548AB" w:rsidRDefault="00D548AB" w:rsidP="000A6037">
            <w:pPr>
              <w:pStyle w:val="a5"/>
              <w:snapToGrid w:val="0"/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CBC4C1" w14:textId="00F5876E" w:rsidR="00D548AB" w:rsidRDefault="00D548AB" w:rsidP="000A6037">
            <w:pPr>
              <w:pStyle w:val="a5"/>
              <w:snapToGrid w:val="0"/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48069D" w14:textId="66593065" w:rsidR="00D548AB" w:rsidRDefault="00D548AB" w:rsidP="000A6037">
            <w:pPr>
              <w:pStyle w:val="a5"/>
              <w:snapToGrid w:val="0"/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32A174" w14:textId="77777777" w:rsidR="00D548AB" w:rsidRPr="0068506A" w:rsidRDefault="00D548AB" w:rsidP="000A6037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</w:p>
        </w:tc>
      </w:tr>
      <w:tr w:rsidR="00E463D9" w:rsidRPr="0068506A" w14:paraId="4593F08B" w14:textId="77777777" w:rsidTr="00E463D9">
        <w:trPr>
          <w:cantSplit/>
          <w:trHeight w:val="215"/>
        </w:trPr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58160BA" w14:textId="158551CF" w:rsidR="00E463D9" w:rsidRPr="00E463D9" w:rsidRDefault="00E463D9" w:rsidP="00E463D9">
            <w:pPr>
              <w:pStyle w:val="a5"/>
              <w:snapToGrid w:val="0"/>
              <w:rPr>
                <w:rFonts w:ascii="微软雅黑" w:eastAsia="微软雅黑" w:hAnsi="微软雅黑" w:hint="eastAsia"/>
                <w:b w:val="0"/>
                <w:color w:val="A6A6A6" w:themeColor="background1" w:themeShade="A6"/>
                <w:sz w:val="18"/>
                <w:szCs w:val="18"/>
                <w:lang w:eastAsia="zh-CN"/>
              </w:rPr>
            </w:pPr>
            <w:r w:rsidRPr="00E463D9">
              <w:rPr>
                <w:rFonts w:ascii="微软雅黑" w:eastAsia="微软雅黑" w:hAnsi="微软雅黑" w:hint="eastAsia"/>
                <w:b w:val="0"/>
                <w:color w:val="A6A6A6" w:themeColor="background1" w:themeShade="A6"/>
                <w:sz w:val="18"/>
                <w:szCs w:val="18"/>
                <w:lang w:eastAsia="zh-CN"/>
              </w:rPr>
              <w:t>使用策略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F68737F" w14:textId="56DC78F5" w:rsidR="00E463D9" w:rsidRPr="00E463D9" w:rsidRDefault="00E463D9" w:rsidP="00E463D9">
            <w:pPr>
              <w:pStyle w:val="a5"/>
              <w:snapToGrid w:val="0"/>
              <w:rPr>
                <w:rFonts w:ascii="微软雅黑" w:eastAsia="微软雅黑" w:hAnsi="微软雅黑" w:hint="eastAsia"/>
                <w:b w:val="0"/>
                <w:color w:val="A6A6A6" w:themeColor="background1" w:themeShade="A6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color w:val="A6A6A6" w:themeColor="background1" w:themeShade="A6"/>
                <w:sz w:val="18"/>
                <w:szCs w:val="18"/>
                <w:lang w:eastAsia="zh-CN"/>
              </w:rPr>
              <w:t>80</w:t>
            </w:r>
          </w:p>
        </w:tc>
        <w:tc>
          <w:tcPr>
            <w:tcW w:w="69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523A441" w14:textId="566921D7" w:rsidR="00E463D9" w:rsidRPr="00E463D9" w:rsidRDefault="00E463D9" w:rsidP="00E463D9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A6A6A6" w:themeColor="background1" w:themeShade="A6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color w:val="A6A6A6" w:themeColor="background1" w:themeShade="A6"/>
                <w:sz w:val="18"/>
                <w:szCs w:val="18"/>
                <w:lang w:eastAsia="zh-CN"/>
              </w:rPr>
              <w:t>S</w:t>
            </w:r>
            <w:r>
              <w:rPr>
                <w:rFonts w:ascii="微软雅黑" w:eastAsia="微软雅黑" w:hAnsi="微软雅黑"/>
                <w:b w:val="0"/>
                <w:color w:val="A6A6A6" w:themeColor="background1" w:themeShade="A6"/>
                <w:sz w:val="18"/>
                <w:szCs w:val="18"/>
                <w:lang w:eastAsia="zh-CN"/>
              </w:rPr>
              <w:t>tr</w:t>
            </w:r>
          </w:p>
        </w:tc>
        <w:tc>
          <w:tcPr>
            <w:tcW w:w="5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6138A3" w14:textId="1A4410AC" w:rsidR="00E463D9" w:rsidRPr="00E463D9" w:rsidRDefault="00E463D9" w:rsidP="00E463D9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A6A6A6" w:themeColor="background1" w:themeShade="A6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/>
                <w:b w:val="0"/>
                <w:color w:val="A6A6A6" w:themeColor="background1" w:themeShade="A6"/>
                <w:sz w:val="18"/>
                <w:szCs w:val="18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C6BC20" w14:textId="4040489D" w:rsidR="00E463D9" w:rsidRPr="00E463D9" w:rsidRDefault="00E463D9" w:rsidP="00E463D9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A6A6A6" w:themeColor="background1" w:themeShade="A6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/>
                <w:b w:val="0"/>
                <w:color w:val="A6A6A6" w:themeColor="background1" w:themeShade="A6"/>
                <w:sz w:val="18"/>
                <w:szCs w:val="18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2BFBA8" w14:textId="7D2E765D" w:rsidR="00E463D9" w:rsidRPr="00E463D9" w:rsidRDefault="00E463D9" w:rsidP="00E463D9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A6A6A6" w:themeColor="background1" w:themeShade="A6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/>
                <w:b w:val="0"/>
                <w:color w:val="A6A6A6" w:themeColor="background1" w:themeShade="A6"/>
                <w:sz w:val="18"/>
                <w:szCs w:val="18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622263" w14:textId="7A7FCAFD" w:rsidR="00E463D9" w:rsidRPr="00E463D9" w:rsidRDefault="00E463D9" w:rsidP="00E463D9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A6A6A6" w:themeColor="background1" w:themeShade="A6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/>
                <w:b w:val="0"/>
                <w:color w:val="A6A6A6" w:themeColor="background1" w:themeShade="A6"/>
                <w:sz w:val="18"/>
                <w:szCs w:val="18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CE1F4E" w14:textId="77777777" w:rsidR="00E463D9" w:rsidRPr="0068506A" w:rsidRDefault="00E463D9" w:rsidP="000A6037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</w:p>
        </w:tc>
      </w:tr>
      <w:tr w:rsidR="00D548AB" w:rsidRPr="0068506A" w14:paraId="68B73DA6" w14:textId="77777777" w:rsidTr="00E463D9">
        <w:trPr>
          <w:cantSplit/>
          <w:trHeight w:val="215"/>
        </w:trPr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825F96B" w14:textId="77777777" w:rsidR="00D548AB" w:rsidRPr="00C13759" w:rsidRDefault="00D548AB" w:rsidP="000A6037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8"/>
                <w:szCs w:val="18"/>
                <w:lang w:eastAsia="zh-CN"/>
              </w:rPr>
            </w:pPr>
            <w:r w:rsidRPr="000D2E1E"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所在卡池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3DE6BDE" w14:textId="77777777" w:rsidR="00D548AB" w:rsidRPr="000D2E1E" w:rsidRDefault="00D548AB" w:rsidP="000A6037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 w:rsidRPr="000D2E1E"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80</w:t>
            </w:r>
          </w:p>
        </w:tc>
        <w:tc>
          <w:tcPr>
            <w:tcW w:w="69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6DCF000" w14:textId="77777777" w:rsidR="00D548AB" w:rsidRPr="000D2E1E" w:rsidRDefault="00D548AB" w:rsidP="000A6037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 w:rsidRPr="000D2E1E"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Str</w:t>
            </w:r>
          </w:p>
        </w:tc>
        <w:tc>
          <w:tcPr>
            <w:tcW w:w="5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F00D5D" w14:textId="77777777" w:rsidR="00D548AB" w:rsidRPr="0068506A" w:rsidRDefault="00D548AB" w:rsidP="000A6037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3D68B3" w14:textId="77777777" w:rsidR="00D548AB" w:rsidRPr="0068506A" w:rsidRDefault="00D548AB" w:rsidP="000A6037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E6728B" w14:textId="77777777" w:rsidR="00D548AB" w:rsidRPr="0068506A" w:rsidRDefault="00D548AB" w:rsidP="000A6037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C51E54" w14:textId="77777777" w:rsidR="00D548AB" w:rsidRPr="0068506A" w:rsidRDefault="00D548AB" w:rsidP="000A6037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296291" w14:textId="77777777" w:rsidR="00D548AB" w:rsidRPr="0068506A" w:rsidRDefault="00D548AB" w:rsidP="000A6037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</w:p>
        </w:tc>
      </w:tr>
      <w:tr w:rsidR="00D548AB" w:rsidRPr="0068506A" w14:paraId="7C0CFE3F" w14:textId="77777777" w:rsidTr="00E463D9">
        <w:trPr>
          <w:cantSplit/>
          <w:trHeight w:val="215"/>
        </w:trPr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1278101" w14:textId="1B847411" w:rsidR="00D548AB" w:rsidRPr="000D2E1E" w:rsidRDefault="00D548AB" w:rsidP="003C2960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所用</w:t>
            </w:r>
            <w:r w:rsidRPr="000D2E1E"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设备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38CC382" w14:textId="77777777" w:rsidR="00D548AB" w:rsidRPr="000D2E1E" w:rsidRDefault="00D548AB" w:rsidP="003C2960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 w:rsidRPr="000D2E1E"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140</w:t>
            </w:r>
          </w:p>
        </w:tc>
        <w:tc>
          <w:tcPr>
            <w:tcW w:w="69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A34F1EC" w14:textId="77777777" w:rsidR="00D548AB" w:rsidRPr="000D2E1E" w:rsidRDefault="00D548AB" w:rsidP="003C2960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 w:rsidRPr="000D2E1E"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Str</w:t>
            </w:r>
          </w:p>
        </w:tc>
        <w:tc>
          <w:tcPr>
            <w:tcW w:w="5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31BE34" w14:textId="77777777" w:rsidR="00D548AB" w:rsidRDefault="00D548AB" w:rsidP="003C2960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5AB811" w14:textId="77777777" w:rsidR="00D548AB" w:rsidRDefault="00D548AB" w:rsidP="003C2960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5442A8" w14:textId="77777777" w:rsidR="00D548AB" w:rsidRDefault="00D548AB" w:rsidP="003C2960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8E291C" w14:textId="77777777" w:rsidR="00D548AB" w:rsidRDefault="00D548AB" w:rsidP="003C2960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CBD73C" w14:textId="77777777" w:rsidR="00D548AB" w:rsidRPr="0068506A" w:rsidRDefault="00D548AB" w:rsidP="003C2960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D548AB" w:rsidRPr="00023280" w14:paraId="1BC027F4" w14:textId="77777777" w:rsidTr="00E463D9">
        <w:trPr>
          <w:cantSplit/>
          <w:trHeight w:val="215"/>
        </w:trPr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8B48DD1" w14:textId="731FC8DF" w:rsidR="00D548AB" w:rsidRPr="008F0587" w:rsidRDefault="00D548AB" w:rsidP="00B045AC">
            <w:pPr>
              <w:pStyle w:val="a5"/>
              <w:snapToGrid w:val="0"/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8"/>
                <w:szCs w:val="18"/>
                <w:lang w:eastAsia="zh-CN"/>
              </w:rPr>
            </w:pPr>
            <w:r w:rsidRPr="00D802FA"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最后使用</w:t>
            </w: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时间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1B174E0" w14:textId="08A9BAE5" w:rsidR="00D548AB" w:rsidRPr="00D802FA" w:rsidRDefault="00D548AB" w:rsidP="00B045AC">
            <w:pPr>
              <w:pStyle w:val="a5"/>
              <w:snapToGrid w:val="0"/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</w:pPr>
            <w:r w:rsidRPr="00D802FA"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140</w:t>
            </w:r>
          </w:p>
        </w:tc>
        <w:tc>
          <w:tcPr>
            <w:tcW w:w="69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FDD8912" w14:textId="58B280EB" w:rsidR="00D548AB" w:rsidRPr="00D802FA" w:rsidRDefault="00D548AB" w:rsidP="00B045AC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 w:rsidRPr="00D802FA"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D</w:t>
            </w:r>
            <w:r w:rsidRPr="00D802FA"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  <w:t>ate</w:t>
            </w:r>
          </w:p>
        </w:tc>
        <w:tc>
          <w:tcPr>
            <w:tcW w:w="5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E04D43" w14:textId="5308A9A3" w:rsidR="00D548AB" w:rsidRDefault="00D548AB" w:rsidP="00B045AC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00AF07" w14:textId="0E60AC22" w:rsidR="00D548AB" w:rsidRDefault="00D548AB" w:rsidP="00B045AC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474F0D" w14:textId="117A63C3" w:rsidR="00D548AB" w:rsidRDefault="00D548AB" w:rsidP="00B045AC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B05F57" w14:textId="2DB846A1" w:rsidR="00D548AB" w:rsidRDefault="00D548AB" w:rsidP="00B045AC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468099" w14:textId="77777777" w:rsidR="00D548AB" w:rsidRPr="00023280" w:rsidRDefault="00D548AB" w:rsidP="00B045AC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8F6F10" w:rsidRPr="00023280" w14:paraId="61771168" w14:textId="77777777" w:rsidTr="00E463D9">
        <w:trPr>
          <w:cantSplit/>
          <w:trHeight w:val="215"/>
        </w:trPr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74065F9" w14:textId="16CFA2D9" w:rsidR="008F6F10" w:rsidRDefault="008F6F10" w:rsidP="00B045AC">
            <w:pPr>
              <w:pStyle w:val="a5"/>
              <w:snapToGrid w:val="0"/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8"/>
                <w:szCs w:val="18"/>
                <w:lang w:eastAsia="zh-CN"/>
              </w:rPr>
              <w:t>优先级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C94B981" w14:textId="36A72B43" w:rsidR="008F6F10" w:rsidRDefault="008F6F10" w:rsidP="00B045AC">
            <w:pPr>
              <w:pStyle w:val="a5"/>
              <w:snapToGrid w:val="0"/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4</w:t>
            </w:r>
          </w:p>
        </w:tc>
        <w:tc>
          <w:tcPr>
            <w:tcW w:w="69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09D5E9D" w14:textId="224ED738" w:rsidR="008F6F10" w:rsidRDefault="008F6F10" w:rsidP="00B045AC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Num</w:t>
            </w:r>
          </w:p>
        </w:tc>
        <w:tc>
          <w:tcPr>
            <w:tcW w:w="5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434ADC" w14:textId="031FA2AB" w:rsidR="008F6F10" w:rsidRDefault="008F6F10" w:rsidP="00B045AC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9B98A4" w14:textId="6FB03011" w:rsidR="008F6F10" w:rsidRDefault="008F6F10" w:rsidP="00B045AC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3B8BD5" w14:textId="5530F3FD" w:rsidR="008F6F10" w:rsidRDefault="008F6F10" w:rsidP="00B045AC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7027B5" w14:textId="520D0C66" w:rsidR="008F6F10" w:rsidRDefault="008F6F10" w:rsidP="00B045AC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B02B39" w14:textId="77777777" w:rsidR="008F6F10" w:rsidRPr="00023280" w:rsidRDefault="008F6F10" w:rsidP="00B045AC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E463D9" w:rsidRPr="00023280" w14:paraId="347B7222" w14:textId="77777777" w:rsidTr="00E463D9">
        <w:trPr>
          <w:cantSplit/>
          <w:trHeight w:val="215"/>
        </w:trPr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687C0EA" w14:textId="1D5A3956" w:rsidR="00E463D9" w:rsidRPr="008F0587" w:rsidRDefault="00E463D9" w:rsidP="00B045AC">
            <w:pPr>
              <w:pStyle w:val="a5"/>
              <w:snapToGrid w:val="0"/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8"/>
                <w:szCs w:val="18"/>
                <w:lang w:eastAsia="zh-CN"/>
              </w:rPr>
              <w:t>卡失效时间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100B8A3" w14:textId="29565011" w:rsidR="00E463D9" w:rsidRPr="008F0587" w:rsidRDefault="00E463D9" w:rsidP="00B045AC">
            <w:pPr>
              <w:pStyle w:val="a5"/>
              <w:snapToGrid w:val="0"/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140</w:t>
            </w:r>
          </w:p>
        </w:tc>
        <w:tc>
          <w:tcPr>
            <w:tcW w:w="69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3B800B6" w14:textId="12B8D601" w:rsidR="00E463D9" w:rsidRPr="008F0587" w:rsidRDefault="00E463D9" w:rsidP="00B045AC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D</w:t>
            </w:r>
            <w:r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ate</w:t>
            </w:r>
          </w:p>
        </w:tc>
        <w:tc>
          <w:tcPr>
            <w:tcW w:w="5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000223" w14:textId="57F6A207" w:rsidR="00E463D9" w:rsidRDefault="00E463D9" w:rsidP="00B045AC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5EBF26" w14:textId="2BB2D331" w:rsidR="00E463D9" w:rsidRDefault="00E463D9" w:rsidP="00B045AC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D7E4C1" w14:textId="065CC0D1" w:rsidR="00E463D9" w:rsidRDefault="00E463D9" w:rsidP="00B045AC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6F92AE" w14:textId="2F5DC660" w:rsidR="00E463D9" w:rsidRDefault="00E463D9" w:rsidP="00B045AC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5B23DC" w14:textId="77777777" w:rsidR="00E463D9" w:rsidRPr="00023280" w:rsidRDefault="00E463D9" w:rsidP="00B045AC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D548AB" w:rsidRPr="00023280" w14:paraId="31D09238" w14:textId="77777777" w:rsidTr="00E463D9">
        <w:trPr>
          <w:cantSplit/>
          <w:trHeight w:val="215"/>
        </w:trPr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BB78256" w14:textId="2E812D7A" w:rsidR="00D548AB" w:rsidRPr="008F0587" w:rsidRDefault="00D548AB" w:rsidP="00B045AC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8"/>
                <w:szCs w:val="18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8"/>
                <w:szCs w:val="18"/>
                <w:lang w:eastAsia="zh-CN"/>
              </w:rPr>
              <w:t>备注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A10155A" w14:textId="75F280E6" w:rsidR="00D548AB" w:rsidRPr="008F0587" w:rsidRDefault="00D548AB" w:rsidP="00B045AC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110</w:t>
            </w:r>
          </w:p>
        </w:tc>
        <w:tc>
          <w:tcPr>
            <w:tcW w:w="69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60FFE20" w14:textId="51EB0342" w:rsidR="00D548AB" w:rsidRPr="008F0587" w:rsidRDefault="00D548AB" w:rsidP="00B045AC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Str</w:t>
            </w:r>
          </w:p>
        </w:tc>
        <w:tc>
          <w:tcPr>
            <w:tcW w:w="5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950910" w14:textId="356A7684" w:rsidR="00D548AB" w:rsidRPr="0068506A" w:rsidRDefault="00D548AB" w:rsidP="00B045AC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8972D3" w14:textId="6D26F4D4" w:rsidR="00D548AB" w:rsidRPr="0068506A" w:rsidRDefault="00D548AB" w:rsidP="00B045AC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06AB1E" w14:textId="714D3732" w:rsidR="00D548AB" w:rsidRPr="0068506A" w:rsidRDefault="00D548AB" w:rsidP="00B045AC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IN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DF8D05" w14:textId="5D6716B7" w:rsidR="00D548AB" w:rsidRPr="00E61082" w:rsidRDefault="00D548AB" w:rsidP="00B045AC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color w:val="A6A6A6" w:themeColor="background1" w:themeShade="A6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IN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31BA9A" w14:textId="77777777" w:rsidR="00D548AB" w:rsidRPr="00023280" w:rsidRDefault="00D548AB" w:rsidP="00B045AC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D548AB" w:rsidRPr="00023280" w14:paraId="6FC274B7" w14:textId="77777777" w:rsidTr="00E463D9">
        <w:trPr>
          <w:cantSplit/>
          <w:trHeight w:val="215"/>
        </w:trPr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98633F4" w14:textId="491F2570" w:rsidR="00D548AB" w:rsidRPr="00D802FA" w:rsidRDefault="00D548AB" w:rsidP="00B045AC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8"/>
                <w:szCs w:val="18"/>
                <w:lang w:eastAsia="zh-CN"/>
              </w:rPr>
            </w:pPr>
            <w:r w:rsidRPr="00D802FA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8"/>
                <w:szCs w:val="18"/>
                <w:lang w:eastAsia="zh-CN"/>
              </w:rPr>
              <w:t>修改时间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C83E7AB" w14:textId="3B52EA79" w:rsidR="00D548AB" w:rsidRPr="00D802FA" w:rsidRDefault="00D548AB" w:rsidP="00B045AC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8"/>
                <w:szCs w:val="18"/>
                <w:lang w:eastAsia="zh-CN"/>
              </w:rPr>
            </w:pPr>
            <w:r w:rsidRPr="00D802FA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8"/>
                <w:szCs w:val="18"/>
                <w:lang w:eastAsia="zh-CN"/>
              </w:rPr>
              <w:t>140</w:t>
            </w:r>
          </w:p>
        </w:tc>
        <w:tc>
          <w:tcPr>
            <w:tcW w:w="69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B5B3E4D" w14:textId="36B0DD17" w:rsidR="00D548AB" w:rsidRPr="00D802FA" w:rsidRDefault="00D548AB" w:rsidP="00B045AC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8"/>
                <w:szCs w:val="18"/>
                <w:lang w:eastAsia="zh-CN"/>
              </w:rPr>
            </w:pPr>
            <w:r w:rsidRPr="00D802FA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8"/>
                <w:szCs w:val="18"/>
                <w:lang w:eastAsia="zh-CN"/>
              </w:rPr>
              <w:t>Date</w:t>
            </w:r>
          </w:p>
        </w:tc>
        <w:tc>
          <w:tcPr>
            <w:tcW w:w="5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71C5C5" w14:textId="50517A66" w:rsidR="00D548AB" w:rsidRPr="0068506A" w:rsidRDefault="00D548AB" w:rsidP="00B045AC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BD0071" w14:textId="0A8B6A45" w:rsidR="00D548AB" w:rsidRPr="0068506A" w:rsidRDefault="00D548AB" w:rsidP="00B045AC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C6BBC8" w14:textId="74FF0B53" w:rsidR="00D548AB" w:rsidRPr="0068506A" w:rsidRDefault="00D548AB" w:rsidP="00B045AC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1E9B21" w14:textId="56DF55A0" w:rsidR="00D548AB" w:rsidRPr="0068506A" w:rsidRDefault="00D548AB" w:rsidP="00B045AC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323906" w14:textId="77777777" w:rsidR="00D548AB" w:rsidRPr="00023280" w:rsidRDefault="00D548AB" w:rsidP="00B045AC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D548AB" w:rsidRPr="00023280" w14:paraId="416C6DF8" w14:textId="77777777" w:rsidTr="00E463D9">
        <w:trPr>
          <w:cantSplit/>
          <w:trHeight w:val="215"/>
        </w:trPr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EECF3F2" w14:textId="3AFCAA41" w:rsidR="00D548AB" w:rsidRPr="008F0587" w:rsidRDefault="00D548AB" w:rsidP="00B045AC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8"/>
                <w:szCs w:val="18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8"/>
                <w:szCs w:val="18"/>
                <w:lang w:eastAsia="zh-CN"/>
              </w:rPr>
              <w:t>修改人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3577815" w14:textId="690C842C" w:rsidR="00D548AB" w:rsidRPr="008F0587" w:rsidRDefault="00D548AB" w:rsidP="00B045AC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8</w:t>
            </w:r>
            <w:r w:rsidRPr="008F0587"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0</w:t>
            </w:r>
          </w:p>
        </w:tc>
        <w:tc>
          <w:tcPr>
            <w:tcW w:w="69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DA6B06A" w14:textId="2BFFA5EB" w:rsidR="00D548AB" w:rsidRPr="008F0587" w:rsidRDefault="00D548AB" w:rsidP="00B045AC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Str</w:t>
            </w:r>
          </w:p>
        </w:tc>
        <w:tc>
          <w:tcPr>
            <w:tcW w:w="5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CADD32" w14:textId="60D169BA" w:rsidR="00D548AB" w:rsidRPr="006844AD" w:rsidRDefault="00D548AB" w:rsidP="00B045AC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94CFC2" w14:textId="4DD9600B" w:rsidR="00D548AB" w:rsidRPr="006844AD" w:rsidRDefault="00D548AB" w:rsidP="00B045AC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F32469" w14:textId="7B23B609" w:rsidR="00D548AB" w:rsidRPr="006844AD" w:rsidRDefault="00D548AB" w:rsidP="00B045AC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C8AF4E" w14:textId="50E4D196" w:rsidR="00D548AB" w:rsidRPr="006844AD" w:rsidRDefault="00D548AB" w:rsidP="00B045AC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FA110A" w14:textId="77777777" w:rsidR="00D548AB" w:rsidRPr="00023280" w:rsidRDefault="00D548AB" w:rsidP="00B045AC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D548AB" w:rsidRPr="00023280" w14:paraId="243957CE" w14:textId="77777777" w:rsidTr="00E463D9">
        <w:trPr>
          <w:cantSplit/>
          <w:trHeight w:val="215"/>
        </w:trPr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2049302" w14:textId="4094FE10" w:rsidR="00D548AB" w:rsidRPr="008F0587" w:rsidRDefault="00D548AB" w:rsidP="00B045AC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8"/>
                <w:szCs w:val="18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8"/>
                <w:szCs w:val="18"/>
                <w:lang w:eastAsia="zh-CN"/>
              </w:rPr>
              <w:t>创建时间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4887763" w14:textId="055EB135" w:rsidR="00D548AB" w:rsidRPr="008F0587" w:rsidRDefault="00D548AB" w:rsidP="00B045AC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140</w:t>
            </w:r>
          </w:p>
        </w:tc>
        <w:tc>
          <w:tcPr>
            <w:tcW w:w="69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258EBA2" w14:textId="1FF22612" w:rsidR="00D548AB" w:rsidRPr="008F0587" w:rsidRDefault="00D548AB" w:rsidP="00B045AC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Date</w:t>
            </w:r>
          </w:p>
        </w:tc>
        <w:tc>
          <w:tcPr>
            <w:tcW w:w="5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545115" w14:textId="5CD1FA22" w:rsidR="00D548AB" w:rsidRPr="006844AD" w:rsidRDefault="00D548AB" w:rsidP="00B045AC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B78B6A" w14:textId="09E71DF5" w:rsidR="00D548AB" w:rsidRPr="006844AD" w:rsidRDefault="00D548AB" w:rsidP="00B045AC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6C33DA" w14:textId="61A7C2C7" w:rsidR="00D548AB" w:rsidRPr="006844AD" w:rsidRDefault="00D548AB" w:rsidP="00B045AC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0E23F0" w14:textId="754947FF" w:rsidR="00D548AB" w:rsidRPr="006844AD" w:rsidRDefault="00D548AB" w:rsidP="00B045AC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857DD7" w14:textId="77777777" w:rsidR="00D548AB" w:rsidRPr="00023280" w:rsidRDefault="00D548AB" w:rsidP="00B045AC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D548AB" w:rsidRPr="00023280" w14:paraId="2D6771E0" w14:textId="77777777" w:rsidTr="00E463D9">
        <w:trPr>
          <w:cantSplit/>
          <w:trHeight w:val="215"/>
        </w:trPr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6EA443D" w14:textId="5CFCA92B" w:rsidR="00D548AB" w:rsidRPr="008F0587" w:rsidRDefault="00D548AB" w:rsidP="00B045AC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8"/>
                <w:szCs w:val="18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8"/>
                <w:szCs w:val="18"/>
                <w:lang w:eastAsia="zh-CN"/>
              </w:rPr>
              <w:t>创建人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448C02A" w14:textId="49651995" w:rsidR="00D548AB" w:rsidRPr="008F0587" w:rsidRDefault="00D548AB" w:rsidP="00B045AC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80</w:t>
            </w:r>
          </w:p>
        </w:tc>
        <w:tc>
          <w:tcPr>
            <w:tcW w:w="69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600C33B" w14:textId="3F6B4A75" w:rsidR="00D548AB" w:rsidRPr="008F0587" w:rsidRDefault="00D548AB" w:rsidP="00B045AC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Str</w:t>
            </w:r>
          </w:p>
        </w:tc>
        <w:tc>
          <w:tcPr>
            <w:tcW w:w="5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4E7C36" w14:textId="7E75C3F6" w:rsidR="00D548AB" w:rsidRPr="006844AD" w:rsidRDefault="00D548AB" w:rsidP="00B045AC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FFEBEB" w14:textId="4A59F7E3" w:rsidR="00D548AB" w:rsidRPr="006844AD" w:rsidRDefault="00D548AB" w:rsidP="00B045AC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0AA171" w14:textId="0D3D6D57" w:rsidR="00D548AB" w:rsidRPr="006844AD" w:rsidRDefault="00D548AB" w:rsidP="00B045AC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E02452" w14:textId="175C000B" w:rsidR="00D548AB" w:rsidRPr="006844AD" w:rsidRDefault="00D548AB" w:rsidP="00B045AC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DE4771" w14:textId="77777777" w:rsidR="00D548AB" w:rsidRPr="00023280" w:rsidRDefault="00D548AB" w:rsidP="00B045AC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</w:tbl>
    <w:p w14:paraId="4574E11B" w14:textId="41A03A32" w:rsidR="002D11F5" w:rsidRDefault="002D11F5" w:rsidP="002D11F5">
      <w:pPr>
        <w:rPr>
          <w:rFonts w:eastAsiaTheme="minorEastAsia"/>
          <w:lang w:eastAsia="zh-CN"/>
        </w:rPr>
      </w:pPr>
    </w:p>
    <w:p w14:paraId="3AE559E5" w14:textId="25025627" w:rsidR="00286ED2" w:rsidRDefault="00286ED2" w:rsidP="002D11F5">
      <w:pPr>
        <w:rPr>
          <w:rFonts w:eastAsiaTheme="minorEastAsia"/>
          <w:lang w:eastAsia="zh-CN"/>
        </w:rPr>
      </w:pPr>
    </w:p>
    <w:p w14:paraId="2C03133D" w14:textId="4E86F553" w:rsidR="00B10E9A" w:rsidRDefault="00B10E9A" w:rsidP="00B10E9A">
      <w:pPr>
        <w:pStyle w:val="ListParagraph"/>
        <w:numPr>
          <w:ilvl w:val="0"/>
          <w:numId w:val="48"/>
        </w:numPr>
        <w:rPr>
          <w:rFonts w:ascii="Microsoft YaHei" w:eastAsia="Microsoft YaHei" w:hAnsi="Microsoft YaHei" w:hint="eastAsia"/>
          <w:lang w:eastAsia="zh-CN"/>
        </w:rPr>
      </w:pPr>
      <w:r>
        <w:rPr>
          <w:rFonts w:ascii="Microsoft YaHei" w:eastAsia="Microsoft YaHei" w:hAnsi="Microsoft YaHei" w:hint="eastAsia"/>
          <w:lang w:eastAsia="zh-CN"/>
        </w:rPr>
        <w:t>详情页面</w:t>
      </w:r>
    </w:p>
    <w:p w14:paraId="2A7E5509" w14:textId="3BC31B48" w:rsidR="00B10E9A" w:rsidRDefault="00B10E9A" w:rsidP="00B10E9A">
      <w:pPr>
        <w:pStyle w:val="ListParagraph"/>
        <w:rPr>
          <w:rFonts w:ascii="Microsoft YaHei" w:eastAsia="Microsoft YaHei" w:hAnsi="Microsoft YaHei" w:hint="eastAsia"/>
          <w:lang w:eastAsia="zh-CN"/>
        </w:rPr>
      </w:pPr>
      <w:r>
        <w:rPr>
          <w:rFonts w:ascii="Microsoft YaHei" w:eastAsia="Microsoft YaHei" w:hAnsi="Microsoft YaHei" w:hint="eastAsia"/>
          <w:lang w:eastAsia="zh-CN"/>
        </w:rPr>
        <w:t>使用折叠表格样式，分组显示以下内容</w:t>
      </w:r>
    </w:p>
    <w:p w14:paraId="6B19975C" w14:textId="66609BFC" w:rsidR="00B10E9A" w:rsidRDefault="007A4A12" w:rsidP="00B10E9A">
      <w:pPr>
        <w:pStyle w:val="ListParagraph"/>
        <w:rPr>
          <w:rFonts w:ascii="Microsoft YaHei" w:eastAsia="Microsoft YaHei" w:hAnsi="Microsoft YaHei" w:hint="eastAsia"/>
          <w:lang w:eastAsia="zh-CN"/>
        </w:rPr>
      </w:pPr>
      <w:r>
        <w:rPr>
          <w:rFonts w:ascii="Microsoft YaHei" w:eastAsia="Microsoft YaHei" w:hAnsi="Microsoft YaHei" w:hint="eastAsia"/>
          <w:lang w:eastAsia="zh-CN"/>
        </w:rPr>
        <w:t xml:space="preserve"> -</w:t>
      </w:r>
      <w:r w:rsidR="00B10E9A">
        <w:rPr>
          <w:rFonts w:ascii="Microsoft YaHei" w:eastAsia="Microsoft YaHei" w:hAnsi="Microsoft YaHei" w:hint="eastAsia"/>
          <w:lang w:eastAsia="zh-CN"/>
        </w:rPr>
        <w:t xml:space="preserve"> 卡信息     </w:t>
      </w:r>
      <w:r w:rsidR="00B10E9A" w:rsidRPr="00B10E9A">
        <w:rPr>
          <w:rFonts w:ascii="Microsoft YaHei Light" w:eastAsia="Microsoft YaHei Light" w:hAnsi="Microsoft YaHei Light"/>
          <w:sz w:val="16"/>
          <w:szCs w:val="16"/>
          <w:lang w:eastAsia="zh-CN"/>
        </w:rPr>
        <w:t>(</w:t>
      </w:r>
      <w:r w:rsidR="00B10E9A" w:rsidRPr="00B10E9A">
        <w:rPr>
          <w:rFonts w:ascii="Microsoft YaHei Light" w:eastAsia="Microsoft YaHei Light" w:hAnsi="Microsoft YaHei Light" w:hint="eastAsia"/>
          <w:sz w:val="16"/>
          <w:szCs w:val="16"/>
          <w:lang w:eastAsia="zh-CN"/>
        </w:rPr>
        <w:t>本表可显示字段信息</w:t>
      </w:r>
      <w:r>
        <w:rPr>
          <w:rFonts w:ascii="Microsoft YaHei Light" w:eastAsia="Microsoft YaHei Light" w:hAnsi="Microsoft YaHei Light" w:hint="eastAsia"/>
          <w:sz w:val="16"/>
          <w:szCs w:val="16"/>
          <w:lang w:eastAsia="zh-CN"/>
        </w:rPr>
        <w:t>，该信息默认为展开</w:t>
      </w:r>
      <w:r w:rsidR="00B10E9A" w:rsidRPr="00B10E9A">
        <w:rPr>
          <w:rFonts w:ascii="Microsoft YaHei Light" w:eastAsia="Microsoft YaHei Light" w:hAnsi="Microsoft YaHei Light" w:hint="eastAsia"/>
          <w:sz w:val="16"/>
          <w:szCs w:val="16"/>
          <w:lang w:eastAsia="zh-CN"/>
        </w:rPr>
        <w:t>)</w:t>
      </w:r>
    </w:p>
    <w:p w14:paraId="0AA76EFF" w14:textId="0C4DB163" w:rsidR="00B10E9A" w:rsidRDefault="00B10E9A" w:rsidP="00B10E9A">
      <w:pPr>
        <w:pStyle w:val="ListParagraph"/>
        <w:rPr>
          <w:rFonts w:ascii="Microsoft YaHei" w:eastAsia="Microsoft YaHei" w:hAnsi="Microsoft YaHei" w:hint="eastAsia"/>
          <w:lang w:eastAsia="zh-CN"/>
        </w:rPr>
      </w:pPr>
      <w:r>
        <w:rPr>
          <w:rFonts w:ascii="Microsoft YaHei" w:eastAsia="Microsoft YaHei" w:hAnsi="Microsoft YaHei" w:hint="eastAsia"/>
          <w:lang w:eastAsia="zh-CN"/>
        </w:rPr>
        <w:t xml:space="preserve">+ 卡组信息 </w:t>
      </w:r>
      <w:r w:rsidRPr="00B10E9A">
        <w:rPr>
          <w:rFonts w:ascii="Microsoft YaHei Light" w:eastAsia="Microsoft YaHei Light" w:hAnsi="Microsoft YaHei Light" w:hint="eastAsia"/>
          <w:sz w:val="16"/>
          <w:szCs w:val="16"/>
          <w:lang w:eastAsia="zh-CN"/>
        </w:rPr>
        <w:t>（组表可显示字段）</w:t>
      </w:r>
    </w:p>
    <w:p w14:paraId="1D5F49FB" w14:textId="41E2CF53" w:rsidR="00B10E9A" w:rsidRDefault="00B10E9A" w:rsidP="00B10E9A">
      <w:pPr>
        <w:pStyle w:val="ListParagraph"/>
        <w:rPr>
          <w:rFonts w:ascii="Microsoft YaHei" w:eastAsia="Microsoft YaHei" w:hAnsi="Microsoft YaHei" w:hint="eastAsia"/>
          <w:lang w:eastAsia="zh-CN"/>
        </w:rPr>
      </w:pPr>
      <w:r>
        <w:rPr>
          <w:rFonts w:ascii="Microsoft YaHei" w:eastAsia="Microsoft YaHei" w:hAnsi="Microsoft YaHei" w:hint="eastAsia"/>
          <w:lang w:eastAsia="zh-CN"/>
        </w:rPr>
        <w:t xml:space="preserve">+ </w:t>
      </w:r>
      <w:r w:rsidR="00AB1BBA">
        <w:rPr>
          <w:rFonts w:ascii="Microsoft YaHei" w:eastAsia="Microsoft YaHei" w:hAnsi="Microsoft YaHei" w:hint="eastAsia"/>
          <w:lang w:eastAsia="zh-CN"/>
        </w:rPr>
        <w:t>适</w:t>
      </w:r>
      <w:r>
        <w:rPr>
          <w:rFonts w:ascii="Microsoft YaHei" w:eastAsia="Microsoft YaHei" w:hAnsi="Microsoft YaHei" w:hint="eastAsia"/>
          <w:lang w:eastAsia="zh-CN"/>
        </w:rPr>
        <w:t xml:space="preserve">用地区  </w:t>
      </w:r>
      <w:r w:rsidRPr="00B10E9A">
        <w:rPr>
          <w:rFonts w:ascii="Microsoft YaHei Light" w:eastAsia="Microsoft YaHei Light" w:hAnsi="Microsoft YaHei Light" w:hint="eastAsia"/>
          <w:sz w:val="16"/>
          <w:szCs w:val="16"/>
          <w:lang w:eastAsia="zh-CN"/>
        </w:rPr>
        <w:t>（可用地区可显示字段）</w:t>
      </w:r>
    </w:p>
    <w:p w14:paraId="45D81C48" w14:textId="48D24505" w:rsidR="00B10E9A" w:rsidRDefault="00B10E9A" w:rsidP="00B10E9A">
      <w:pPr>
        <w:pStyle w:val="ListParagraph"/>
        <w:rPr>
          <w:rFonts w:ascii="Microsoft YaHei" w:eastAsia="Microsoft YaHei" w:hAnsi="Microsoft YaHei" w:hint="eastAsia"/>
          <w:lang w:eastAsia="zh-CN"/>
        </w:rPr>
      </w:pPr>
      <w:r>
        <w:rPr>
          <w:rFonts w:ascii="Microsoft YaHei" w:eastAsia="Microsoft YaHei" w:hAnsi="Microsoft YaHei" w:hint="eastAsia"/>
          <w:lang w:eastAsia="zh-CN"/>
        </w:rPr>
        <w:t xml:space="preserve">+ 用量统计   </w:t>
      </w:r>
      <w:r w:rsidRPr="00B10E9A">
        <w:rPr>
          <w:rFonts w:ascii="Microsoft YaHei Light" w:eastAsia="Microsoft YaHei Light" w:hAnsi="Microsoft YaHei Light" w:hint="eastAsia"/>
          <w:sz w:val="16"/>
          <w:szCs w:val="16"/>
          <w:lang w:eastAsia="zh-CN"/>
        </w:rPr>
        <w:t>（最近10天用量（含今天），本月用量表）</w:t>
      </w:r>
    </w:p>
    <w:p w14:paraId="207D9F19" w14:textId="024A3C2F" w:rsidR="00CD0571" w:rsidRPr="006F5BC7" w:rsidRDefault="00B10E9A" w:rsidP="006F5BC7">
      <w:pPr>
        <w:pStyle w:val="ListParagraph"/>
        <w:rPr>
          <w:rFonts w:ascii="Microsoft YaHei" w:eastAsia="Microsoft YaHei" w:hAnsi="Microsoft YaHei" w:hint="eastAsia"/>
          <w:lang w:eastAsia="zh-CN"/>
        </w:rPr>
      </w:pPr>
      <w:r>
        <w:rPr>
          <w:rFonts w:ascii="Microsoft YaHei" w:eastAsia="Microsoft YaHei" w:hAnsi="Microsoft YaHei" w:hint="eastAsia"/>
          <w:lang w:eastAsia="zh-CN"/>
        </w:rPr>
        <w:t xml:space="preserve">+ 使用记录   </w:t>
      </w:r>
      <w:r w:rsidRPr="00B10E9A">
        <w:rPr>
          <w:rFonts w:ascii="Microsoft YaHei Light" w:eastAsia="Microsoft YaHei Light" w:hAnsi="Microsoft YaHei Light" w:hint="eastAsia"/>
          <w:sz w:val="16"/>
          <w:szCs w:val="16"/>
          <w:lang w:eastAsia="zh-CN"/>
        </w:rPr>
        <w:t>（最近10次拿卡设备及结果）</w:t>
      </w:r>
    </w:p>
    <w:p w14:paraId="0E4D375C" w14:textId="77777777" w:rsidR="00CD0571" w:rsidRDefault="00CD0571" w:rsidP="002D11F5">
      <w:pPr>
        <w:rPr>
          <w:rFonts w:eastAsiaTheme="minorEastAsia"/>
          <w:lang w:eastAsia="zh-CN"/>
        </w:rPr>
      </w:pPr>
    </w:p>
    <w:p w14:paraId="43517D84" w14:textId="77777777" w:rsidR="00CD0571" w:rsidRDefault="00CD0571" w:rsidP="002D11F5">
      <w:pPr>
        <w:rPr>
          <w:rFonts w:eastAsiaTheme="minorEastAsia"/>
          <w:lang w:eastAsia="zh-CN"/>
        </w:rPr>
      </w:pPr>
    </w:p>
    <w:p w14:paraId="65AFEC1C" w14:textId="77777777" w:rsidR="00286ED2" w:rsidRPr="002D11F5" w:rsidRDefault="00286ED2" w:rsidP="002D11F5">
      <w:pPr>
        <w:rPr>
          <w:rFonts w:eastAsiaTheme="minorEastAsia"/>
          <w:lang w:eastAsia="zh-CN"/>
        </w:rPr>
      </w:pPr>
    </w:p>
    <w:p w14:paraId="21BBA7EA" w14:textId="08AF0A1A" w:rsidR="002D11F5" w:rsidRPr="00286ED2" w:rsidRDefault="002D11F5" w:rsidP="002D11F5">
      <w:pPr>
        <w:pStyle w:val="Heading3"/>
        <w:rPr>
          <w:rFonts w:ascii="微软雅黑" w:eastAsia="微软雅黑" w:hAnsi="微软雅黑" w:cs="微软雅黑"/>
          <w:i w:val="0"/>
          <w:lang w:eastAsia="zh-CN"/>
        </w:rPr>
      </w:pPr>
      <w:bookmarkStart w:id="82" w:name="_Toc478575238"/>
      <w:r>
        <w:rPr>
          <w:rFonts w:ascii="微软雅黑" w:eastAsia="微软雅黑" w:hAnsi="微软雅黑" w:cs="微软雅黑" w:hint="eastAsia"/>
          <w:i w:val="0"/>
          <w:lang w:eastAsia="zh-CN"/>
        </w:rPr>
        <w:t>流量卡组</w:t>
      </w:r>
      <w:bookmarkEnd w:id="82"/>
    </w:p>
    <w:tbl>
      <w:tblPr>
        <w:tblW w:w="8615" w:type="dxa"/>
        <w:tblInd w:w="565" w:type="dxa"/>
        <w:tblLayout w:type="fixed"/>
        <w:tblLook w:val="0000" w:firstRow="0" w:lastRow="0" w:firstColumn="0" w:lastColumn="0" w:noHBand="0" w:noVBand="0"/>
      </w:tblPr>
      <w:tblGrid>
        <w:gridCol w:w="1276"/>
        <w:gridCol w:w="709"/>
        <w:gridCol w:w="709"/>
        <w:gridCol w:w="49"/>
        <w:gridCol w:w="659"/>
        <w:gridCol w:w="75"/>
        <w:gridCol w:w="634"/>
        <w:gridCol w:w="100"/>
        <w:gridCol w:w="609"/>
        <w:gridCol w:w="125"/>
        <w:gridCol w:w="584"/>
        <w:gridCol w:w="150"/>
        <w:gridCol w:w="734"/>
        <w:gridCol w:w="734"/>
        <w:gridCol w:w="734"/>
        <w:gridCol w:w="734"/>
      </w:tblGrid>
      <w:tr w:rsidR="00346A02" w:rsidRPr="00BE0919" w14:paraId="4273FD57" w14:textId="77777777" w:rsidTr="00352421">
        <w:trPr>
          <w:cantSplit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14:paraId="40CA470B" w14:textId="77777777" w:rsidR="00346A02" w:rsidRPr="00CD346B" w:rsidRDefault="00346A02" w:rsidP="00352421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微软雅黑" w:eastAsia="微软雅黑" w:hAnsi="微软雅黑" w:cs="微软雅黑" w:hint="eastAsia"/>
              </w:rPr>
              <w:t>页</w:t>
            </w:r>
            <w:r>
              <w:rPr>
                <w:rFonts w:ascii="Arial Unicode MS" w:eastAsia="Arial Unicode MS" w:hAnsi="Arial Unicode MS" w:cs="Arial Unicode MS" w:hint="eastAsia"/>
              </w:rPr>
              <w:t>面名称</w:t>
            </w:r>
          </w:p>
        </w:tc>
        <w:tc>
          <w:tcPr>
            <w:tcW w:w="7339" w:type="dxa"/>
            <w:gridSpan w:val="1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B143CFA" w14:textId="4D70B4E2" w:rsidR="00346A02" w:rsidRPr="00BE0919" w:rsidRDefault="00346A02" w:rsidP="00352421">
            <w:pPr>
              <w:pStyle w:val="a4"/>
              <w:snapToGrid w:val="0"/>
              <w:spacing w:after="120"/>
              <w:ind w:right="200"/>
              <w:jc w:val="left"/>
              <w:rPr>
                <w:rFonts w:ascii="微软雅黑" w:eastAsia="微软雅黑" w:hAnsi="微软雅黑"/>
                <w:sz w:val="20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0"/>
                <w:lang w:eastAsia="zh-CN"/>
              </w:rPr>
              <w:t>流量卡</w:t>
            </w:r>
            <w:r w:rsidR="00F257C9">
              <w:rPr>
                <w:rFonts w:ascii="微软雅黑" w:eastAsia="微软雅黑" w:hAnsi="微软雅黑" w:hint="eastAsia"/>
                <w:sz w:val="20"/>
                <w:lang w:eastAsia="zh-CN"/>
              </w:rPr>
              <w:t>组</w:t>
            </w:r>
            <w:r>
              <w:rPr>
                <w:rFonts w:ascii="微软雅黑" w:eastAsia="微软雅黑" w:hAnsi="微软雅黑" w:hint="eastAsia"/>
                <w:sz w:val="20"/>
                <w:lang w:eastAsia="zh-CN"/>
              </w:rPr>
              <w:t>列表</w:t>
            </w:r>
          </w:p>
        </w:tc>
      </w:tr>
      <w:tr w:rsidR="00346A02" w14:paraId="0185DE39" w14:textId="77777777" w:rsidTr="00352421">
        <w:trPr>
          <w:cantSplit/>
          <w:trHeight w:val="381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14:paraId="76CAC71F" w14:textId="77777777" w:rsidR="00346A02" w:rsidRDefault="00346A02" w:rsidP="00352421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 w:hint="eastAsia"/>
              </w:rPr>
              <w:t>描述</w:t>
            </w:r>
          </w:p>
        </w:tc>
        <w:tc>
          <w:tcPr>
            <w:tcW w:w="7339" w:type="dxa"/>
            <w:gridSpan w:val="1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C45EC44" w14:textId="410B567B" w:rsidR="00346A02" w:rsidRDefault="00346A02" w:rsidP="00352421">
            <w:pPr>
              <w:pStyle w:val="a4"/>
              <w:snapToGrid w:val="0"/>
              <w:spacing w:after="120"/>
              <w:ind w:right="200"/>
              <w:jc w:val="left"/>
              <w:rPr>
                <w:rFonts w:ascii="微软雅黑" w:eastAsia="微软雅黑" w:hAnsi="微软雅黑"/>
                <w:sz w:val="20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0"/>
                <w:lang w:eastAsia="zh-CN"/>
              </w:rPr>
              <w:t>显示所有流量卡</w:t>
            </w:r>
            <w:r w:rsidR="00F257C9">
              <w:rPr>
                <w:rFonts w:ascii="微软雅黑" w:eastAsia="微软雅黑" w:hAnsi="微软雅黑" w:hint="eastAsia"/>
                <w:sz w:val="20"/>
                <w:lang w:eastAsia="zh-CN"/>
              </w:rPr>
              <w:t>组</w:t>
            </w:r>
            <w:r>
              <w:rPr>
                <w:rFonts w:ascii="微软雅黑" w:eastAsia="微软雅黑" w:hAnsi="微软雅黑" w:hint="eastAsia"/>
                <w:sz w:val="20"/>
                <w:lang w:eastAsia="zh-CN"/>
              </w:rPr>
              <w:t>信息</w:t>
            </w:r>
          </w:p>
        </w:tc>
      </w:tr>
      <w:tr w:rsidR="00346A02" w:rsidRPr="00BE0919" w14:paraId="1BAABFE5" w14:textId="77777777" w:rsidTr="00352421">
        <w:trPr>
          <w:cantSplit/>
          <w:trHeight w:val="381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14:paraId="07AAEB4E" w14:textId="77777777" w:rsidR="00346A02" w:rsidRPr="00CD346B" w:rsidRDefault="00346A02" w:rsidP="00352421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 w:hint="eastAsia"/>
              </w:rPr>
              <w:t>页面类型</w:t>
            </w:r>
          </w:p>
        </w:tc>
        <w:tc>
          <w:tcPr>
            <w:tcW w:w="7339" w:type="dxa"/>
            <w:gridSpan w:val="1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11C476" w14:textId="77777777" w:rsidR="00346A02" w:rsidRPr="00BE0919" w:rsidRDefault="00346A02" w:rsidP="00352421">
            <w:pPr>
              <w:pStyle w:val="a4"/>
              <w:snapToGrid w:val="0"/>
              <w:spacing w:after="120"/>
              <w:ind w:right="200"/>
              <w:jc w:val="left"/>
              <w:rPr>
                <w:rFonts w:ascii="微软雅黑" w:eastAsia="微软雅黑" w:hAnsi="微软雅黑"/>
                <w:sz w:val="20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0"/>
                <w:lang w:eastAsia="zh-CN"/>
              </w:rPr>
              <w:t>列表</w:t>
            </w:r>
          </w:p>
        </w:tc>
      </w:tr>
      <w:tr w:rsidR="00346A02" w:rsidRPr="004D026E" w14:paraId="229A9AE7" w14:textId="77777777" w:rsidTr="00352421">
        <w:trPr>
          <w:cantSplit/>
          <w:trHeight w:val="353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14:paraId="009067E5" w14:textId="77777777" w:rsidR="00346A02" w:rsidRPr="00CD346B" w:rsidRDefault="00346A02" w:rsidP="00352421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lang w:eastAsia="zh-HK"/>
              </w:rPr>
            </w:pPr>
            <w:r>
              <w:rPr>
                <w:rFonts w:ascii="Arial Unicode MS" w:eastAsia="Arial Unicode MS" w:hAnsi="Arial Unicode MS" w:cs="Arial Unicode MS" w:hint="eastAsia"/>
                <w:lang w:eastAsia="zh-HK"/>
              </w:rPr>
              <w:t>工具栏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EE7C68" w14:textId="77777777" w:rsidR="00346A02" w:rsidRPr="004D026E" w:rsidRDefault="00346A02" w:rsidP="00352421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</w:p>
        </w:tc>
        <w:tc>
          <w:tcPr>
            <w:tcW w:w="75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E276ECF" w14:textId="77777777" w:rsidR="00346A02" w:rsidRPr="004D026E" w:rsidRDefault="00346A02" w:rsidP="00352421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</w:p>
        </w:tc>
        <w:tc>
          <w:tcPr>
            <w:tcW w:w="7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9D2D604" w14:textId="77777777" w:rsidR="00346A02" w:rsidRPr="004D026E" w:rsidRDefault="00346A02" w:rsidP="00352421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</w:p>
        </w:tc>
        <w:tc>
          <w:tcPr>
            <w:tcW w:w="7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86910A0" w14:textId="77777777" w:rsidR="00346A02" w:rsidRPr="004D026E" w:rsidRDefault="00346A02" w:rsidP="00352421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</w:p>
        </w:tc>
        <w:tc>
          <w:tcPr>
            <w:tcW w:w="7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1AF944F" w14:textId="77777777" w:rsidR="00346A02" w:rsidRPr="004D026E" w:rsidRDefault="00346A02" w:rsidP="00352421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  <w:lang w:eastAsia="zh-CN"/>
              </w:rPr>
              <w:t>详</w:t>
            </w:r>
          </w:p>
        </w:tc>
        <w:tc>
          <w:tcPr>
            <w:tcW w:w="7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D9476F" w14:textId="77777777" w:rsidR="00346A02" w:rsidRPr="005F15C7" w:rsidRDefault="00346A02" w:rsidP="00352421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color w:val="000000" w:themeColor="text1"/>
                <w:sz w:val="16"/>
                <w:szCs w:val="16"/>
                <w:lang w:eastAsia="zh-CN"/>
              </w:rPr>
            </w:pPr>
            <w:r w:rsidRPr="005F15C7">
              <w:rPr>
                <w:rFonts w:ascii="微软雅黑" w:eastAsia="微软雅黑" w:hAnsi="微软雅黑" w:hint="eastAsia"/>
                <w:color w:val="000000" w:themeColor="text1"/>
                <w:sz w:val="16"/>
                <w:szCs w:val="16"/>
                <w:lang w:eastAsia="zh-CN"/>
              </w:rPr>
              <w:t>增</w:t>
            </w:r>
          </w:p>
        </w:tc>
        <w:tc>
          <w:tcPr>
            <w:tcW w:w="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59631AA" w14:textId="77777777" w:rsidR="00346A02" w:rsidRPr="005F15C7" w:rsidRDefault="00346A02" w:rsidP="00352421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color w:val="000000" w:themeColor="text1"/>
                <w:sz w:val="16"/>
                <w:szCs w:val="16"/>
                <w:lang w:eastAsia="zh-CN"/>
              </w:rPr>
            </w:pPr>
            <w:r w:rsidRPr="005F15C7">
              <w:rPr>
                <w:rFonts w:ascii="微软雅黑" w:eastAsia="微软雅黑" w:hAnsi="微软雅黑" w:hint="eastAsia"/>
                <w:color w:val="000000" w:themeColor="text1"/>
                <w:sz w:val="16"/>
                <w:szCs w:val="16"/>
                <w:lang w:eastAsia="zh-CN"/>
              </w:rPr>
              <w:t>改</w:t>
            </w:r>
          </w:p>
        </w:tc>
        <w:tc>
          <w:tcPr>
            <w:tcW w:w="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DFBED0B" w14:textId="77777777" w:rsidR="00346A02" w:rsidRPr="005F15C7" w:rsidRDefault="00346A02" w:rsidP="00352421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color w:val="000000" w:themeColor="text1"/>
                <w:sz w:val="16"/>
                <w:szCs w:val="16"/>
                <w:lang w:eastAsia="zh-CN"/>
              </w:rPr>
            </w:pPr>
            <w:r w:rsidRPr="005F15C7">
              <w:rPr>
                <w:rFonts w:ascii="微软雅黑" w:eastAsia="微软雅黑" w:hAnsi="微软雅黑" w:hint="eastAsia"/>
                <w:color w:val="000000" w:themeColor="text1"/>
                <w:sz w:val="16"/>
                <w:szCs w:val="16"/>
                <w:lang w:eastAsia="zh-CN"/>
              </w:rPr>
              <w:t>删</w:t>
            </w:r>
          </w:p>
        </w:tc>
        <w:tc>
          <w:tcPr>
            <w:tcW w:w="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C1B83A" w14:textId="77777777" w:rsidR="00346A02" w:rsidRPr="004D026E" w:rsidRDefault="00346A02" w:rsidP="00352421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  <w:lang w:eastAsia="zh-CN"/>
              </w:rPr>
              <w:t>设</w:t>
            </w:r>
          </w:p>
        </w:tc>
        <w:tc>
          <w:tcPr>
            <w:tcW w:w="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6C58560" w14:textId="77777777" w:rsidR="00346A02" w:rsidRPr="004D026E" w:rsidRDefault="00346A02" w:rsidP="00352421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  <w:lang w:eastAsia="zh-CN"/>
              </w:rPr>
              <w:t>查</w:t>
            </w:r>
          </w:p>
        </w:tc>
      </w:tr>
      <w:tr w:rsidR="00346A02" w:rsidRPr="003C5BB6" w14:paraId="68351BDC" w14:textId="77777777" w:rsidTr="00352421">
        <w:trPr>
          <w:cantSplit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 w:themeFill="background1" w:themeFillShade="F2"/>
            <w:vAlign w:val="center"/>
          </w:tcPr>
          <w:p w14:paraId="20356065" w14:textId="77777777" w:rsidR="00346A02" w:rsidRDefault="00346A02" w:rsidP="00352421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Cs w:val="0"/>
                <w:iCs/>
                <w:sz w:val="20"/>
                <w:lang w:eastAsia="zh-CN"/>
              </w:rPr>
            </w:pPr>
            <w:r>
              <w:rPr>
                <w:rFonts w:ascii="Arial Unicode MS" w:eastAsia="Arial Unicode MS" w:hAnsi="Arial Unicode MS" w:cs="Arial Unicode MS" w:hint="eastAsia"/>
                <w:bCs w:val="0"/>
                <w:iCs/>
                <w:sz w:val="20"/>
                <w:lang w:eastAsia="zh-CN"/>
              </w:rPr>
              <w:t>其它要求</w:t>
            </w:r>
          </w:p>
        </w:tc>
        <w:tc>
          <w:tcPr>
            <w:tcW w:w="7339" w:type="dxa"/>
            <w:gridSpan w:val="1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ABFB951" w14:textId="77777777" w:rsidR="00346A02" w:rsidRPr="003C5BB6" w:rsidRDefault="00346A02" w:rsidP="00352421">
            <w:pPr>
              <w:pStyle w:val="a4"/>
              <w:snapToGrid w:val="0"/>
              <w:spacing w:after="120"/>
              <w:ind w:right="200"/>
              <w:jc w:val="left"/>
              <w:rPr>
                <w:rFonts w:ascii="微软雅黑" w:eastAsia="微软雅黑" w:hAnsi="微软雅黑"/>
                <w:iCs/>
                <w:kern w:val="0"/>
                <w:sz w:val="20"/>
                <w:lang w:eastAsia="zh-CN"/>
              </w:rPr>
            </w:pPr>
          </w:p>
        </w:tc>
      </w:tr>
      <w:tr w:rsidR="00346A02" w:rsidRPr="0057535E" w14:paraId="0C8AB0A4" w14:textId="77777777" w:rsidTr="00352421">
        <w:trPr>
          <w:cantSplit/>
          <w:trHeight w:val="450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14:paraId="587AB30B" w14:textId="77777777" w:rsidR="00346A02" w:rsidRPr="0057535E" w:rsidRDefault="00346A02" w:rsidP="00352421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列名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14:paraId="76338AF4" w14:textId="77777777" w:rsidR="00346A02" w:rsidRPr="0057535E" w:rsidRDefault="00346A02" w:rsidP="00352421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宽度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14:paraId="3266AA4D" w14:textId="77777777" w:rsidR="00346A02" w:rsidRPr="0057535E" w:rsidRDefault="00346A02" w:rsidP="00352421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显示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27A028F6" w14:textId="77777777" w:rsidR="00346A02" w:rsidRPr="0057535E" w:rsidRDefault="00346A02" w:rsidP="00352421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排序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465028CD" w14:textId="77777777" w:rsidR="00346A02" w:rsidRPr="0057535E" w:rsidRDefault="00346A02" w:rsidP="00352421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搜索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0C3A2C99" w14:textId="77777777" w:rsidR="00346A02" w:rsidRPr="0057535E" w:rsidRDefault="00346A02" w:rsidP="00352421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新增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2ECDA12E" w14:textId="77777777" w:rsidR="00346A02" w:rsidRPr="0057535E" w:rsidRDefault="00346A02" w:rsidP="00352421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编辑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21AD3303" w14:textId="77777777" w:rsidR="00346A02" w:rsidRPr="0057535E" w:rsidRDefault="00346A02" w:rsidP="00352421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约束</w:t>
            </w:r>
            <w:r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备注</w:t>
            </w:r>
          </w:p>
        </w:tc>
      </w:tr>
      <w:tr w:rsidR="00352421" w:rsidRPr="0068506A" w14:paraId="4E11F778" w14:textId="77777777" w:rsidTr="00352421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FA7400C" w14:textId="4BB10F9B" w:rsidR="00352421" w:rsidRPr="008F6F10" w:rsidRDefault="00352421" w:rsidP="00352421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8"/>
                <w:szCs w:val="18"/>
                <w:lang w:eastAsia="zh-CN"/>
              </w:rPr>
            </w:pPr>
            <w:r w:rsidRPr="008F6F10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8"/>
                <w:szCs w:val="18"/>
                <w:lang w:eastAsia="zh-CN"/>
              </w:rPr>
              <w:t>卡组编号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E50D63E" w14:textId="02A008BA" w:rsidR="00352421" w:rsidRPr="008F6F10" w:rsidRDefault="00BA6C88" w:rsidP="00352421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8"/>
                <w:szCs w:val="18"/>
                <w:lang w:eastAsia="zh-CN"/>
              </w:rPr>
            </w:pPr>
            <w:r w:rsidRPr="008F6F10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8"/>
                <w:szCs w:val="18"/>
                <w:lang w:eastAsia="zh-CN"/>
              </w:rPr>
              <w:t>60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E37BFBF" w14:textId="44A4A878" w:rsidR="00352421" w:rsidRPr="008F6F10" w:rsidRDefault="00352421" w:rsidP="00352421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8"/>
                <w:szCs w:val="18"/>
                <w:lang w:eastAsia="zh-CN"/>
              </w:rPr>
            </w:pPr>
            <w:r w:rsidRPr="008F6F10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8"/>
                <w:szCs w:val="18"/>
                <w:lang w:eastAsia="zh-CN"/>
              </w:rPr>
              <w:t>Num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C3D735" w14:textId="2BE321D8" w:rsidR="00352421" w:rsidRPr="0068506A" w:rsidRDefault="00352421" w:rsidP="00352421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&lt;&gt;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23D768" w14:textId="3B2A4F3C" w:rsidR="00352421" w:rsidRPr="0068506A" w:rsidRDefault="00352421" w:rsidP="00352421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IN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0B91BE" w14:textId="6B236AEC" w:rsidR="00352421" w:rsidRPr="0068506A" w:rsidRDefault="00352421" w:rsidP="00352421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IN(</w:t>
            </w: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*</w:t>
            </w: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)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E2DB26" w14:textId="64CF508D" w:rsidR="00352421" w:rsidRPr="0068506A" w:rsidRDefault="00352421" w:rsidP="00352421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 w:rsidRPr="00352421">
              <w:rPr>
                <w:rFonts w:ascii="微软雅黑" w:eastAsia="微软雅黑" w:hAnsi="微软雅黑" w:hint="eastAsia"/>
                <w:b w:val="0"/>
                <w:color w:val="A6A6A6" w:themeColor="background1" w:themeShade="A6"/>
                <w:sz w:val="16"/>
                <w:szCs w:val="16"/>
                <w:lang w:eastAsia="zh-CN"/>
              </w:rPr>
              <w:t>IN(</w:t>
            </w:r>
            <w:r w:rsidRPr="00352421">
              <w:rPr>
                <w:rFonts w:ascii="微软雅黑" w:eastAsia="微软雅黑" w:hAnsi="微软雅黑"/>
                <w:b w:val="0"/>
                <w:color w:val="A6A6A6" w:themeColor="background1" w:themeShade="A6"/>
                <w:sz w:val="16"/>
                <w:szCs w:val="16"/>
                <w:lang w:eastAsia="zh-CN"/>
              </w:rPr>
              <w:t>*</w:t>
            </w:r>
            <w:r w:rsidRPr="00352421">
              <w:rPr>
                <w:rFonts w:ascii="微软雅黑" w:eastAsia="微软雅黑" w:hAnsi="微软雅黑" w:hint="eastAsia"/>
                <w:b w:val="0"/>
                <w:color w:val="A6A6A6" w:themeColor="background1" w:themeShade="A6"/>
                <w:sz w:val="16"/>
                <w:szCs w:val="16"/>
                <w:lang w:eastAsia="zh-CN"/>
              </w:rPr>
              <w:t>)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FE1254" w14:textId="77777777" w:rsidR="00352421" w:rsidRPr="0068506A" w:rsidRDefault="00352421" w:rsidP="00352421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</w:p>
        </w:tc>
      </w:tr>
      <w:tr w:rsidR="00352421" w:rsidRPr="0068506A" w14:paraId="152E3800" w14:textId="77777777" w:rsidTr="00352421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24F9BB6" w14:textId="7DA0BE7C" w:rsidR="00352421" w:rsidRPr="004D026E" w:rsidRDefault="008F6F10" w:rsidP="00352421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卡组</w:t>
            </w:r>
            <w:r w:rsidR="00352421"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名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315607E" w14:textId="06309974" w:rsidR="00352421" w:rsidRPr="0068506A" w:rsidRDefault="00BA6C88" w:rsidP="00352421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80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623B7A3" w14:textId="4C7B67E8" w:rsidR="00352421" w:rsidRPr="0068506A" w:rsidRDefault="00352421" w:rsidP="00352421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Str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48B756" w14:textId="5DD65318" w:rsidR="00352421" w:rsidRPr="0068506A" w:rsidRDefault="00352421" w:rsidP="00352421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AE5740" w14:textId="31DA722B" w:rsidR="00352421" w:rsidRPr="0068506A" w:rsidRDefault="00352421" w:rsidP="00352421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IN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561980" w14:textId="03F45663" w:rsidR="00352421" w:rsidRPr="0068506A" w:rsidRDefault="00352421" w:rsidP="00352421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IN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1D2907" w14:textId="00520D2A" w:rsidR="00352421" w:rsidRPr="0068506A" w:rsidRDefault="00352421" w:rsidP="00352421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IN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BBD02D" w14:textId="77777777" w:rsidR="00352421" w:rsidRPr="0068506A" w:rsidRDefault="00352421" w:rsidP="00352421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</w:p>
        </w:tc>
      </w:tr>
      <w:tr w:rsidR="00352421" w:rsidRPr="0068506A" w14:paraId="09BDFC94" w14:textId="77777777" w:rsidTr="00A6278A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9270FD3" w14:textId="4B03193E" w:rsidR="00352421" w:rsidRDefault="00352421" w:rsidP="00352421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发卡地区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A96D17D" w14:textId="4F7D4286" w:rsidR="00352421" w:rsidRPr="0068506A" w:rsidRDefault="00BA6C88" w:rsidP="00352421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80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6EF9F52" w14:textId="3409BAD3" w:rsidR="00352421" w:rsidRPr="0068506A" w:rsidRDefault="00F257C9" w:rsidP="00352421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 w:rsidRPr="00A6278A">
              <w:rPr>
                <w:rFonts w:ascii="微软雅黑" w:eastAsia="微软雅黑" w:hAnsi="微软雅黑" w:hint="eastAsia"/>
                <w:b w:val="0"/>
                <w:color w:val="FFFFFF" w:themeColor="background1"/>
                <w:sz w:val="16"/>
                <w:szCs w:val="16"/>
                <w:lang w:eastAsia="zh-CN"/>
              </w:rPr>
              <w:t>Img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BFF0BF" w14:textId="2231E933" w:rsidR="00352421" w:rsidRPr="0068506A" w:rsidRDefault="00352421" w:rsidP="00352421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838EB4" w14:textId="757F68F0" w:rsidR="00352421" w:rsidRPr="0068506A" w:rsidRDefault="00352421" w:rsidP="00352421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SEL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065586" w14:textId="3CC38BC8" w:rsidR="00352421" w:rsidRPr="0068506A" w:rsidRDefault="00352421" w:rsidP="00352421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SEL(</w:t>
            </w: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*</w:t>
            </w: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)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0BD01D" w14:textId="66CFB2DC" w:rsidR="00352421" w:rsidRPr="0068506A" w:rsidRDefault="00352421" w:rsidP="00352421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SEL(</w:t>
            </w: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*</w:t>
            </w: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)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3BF1F5" w14:textId="7BA205A3" w:rsidR="00352421" w:rsidRPr="0068506A" w:rsidRDefault="00A6278A" w:rsidP="00352421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color w:val="FFFFFF" w:themeColor="background1"/>
                <w:sz w:val="16"/>
                <w:szCs w:val="16"/>
                <w:highlight w:val="blue"/>
                <w:lang w:eastAsia="zh-CN"/>
              </w:rPr>
              <w:t>地区</w:t>
            </w:r>
          </w:p>
        </w:tc>
      </w:tr>
      <w:tr w:rsidR="00352421" w:rsidRPr="0068506A" w14:paraId="69552477" w14:textId="77777777" w:rsidTr="00352421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88F728F" w14:textId="2E2B8CB2" w:rsidR="00352421" w:rsidRDefault="00352421" w:rsidP="00352421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运营商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22ACC04" w14:textId="4B097483" w:rsidR="00352421" w:rsidRPr="0068506A" w:rsidRDefault="00BA6C88" w:rsidP="00352421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110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EE176CB" w14:textId="659E8AB1" w:rsidR="00352421" w:rsidRPr="0068506A" w:rsidRDefault="00352421" w:rsidP="00352421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Str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970C34" w14:textId="5EBF788D" w:rsidR="00352421" w:rsidRPr="0068506A" w:rsidRDefault="00352421" w:rsidP="00352421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BC2B84" w14:textId="43A2809E" w:rsidR="00352421" w:rsidRPr="0068506A" w:rsidRDefault="00352421" w:rsidP="00352421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SEL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DE2DE9" w14:textId="6B577AFD" w:rsidR="00352421" w:rsidRPr="0068506A" w:rsidRDefault="00352421" w:rsidP="00352421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SEL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941E03" w14:textId="490DA160" w:rsidR="00352421" w:rsidRPr="0068506A" w:rsidRDefault="00352421" w:rsidP="00352421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SEL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500ED1" w14:textId="27D036E7" w:rsidR="00352421" w:rsidRPr="0068506A" w:rsidRDefault="00352421" w:rsidP="00352421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</w:p>
        </w:tc>
      </w:tr>
      <w:tr w:rsidR="00352421" w:rsidRPr="0068506A" w14:paraId="1424BFC6" w14:textId="77777777" w:rsidTr="00352421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264E072" w14:textId="1B02A999" w:rsidR="00352421" w:rsidRPr="008F6F10" w:rsidRDefault="00352421" w:rsidP="00352421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8"/>
                <w:szCs w:val="18"/>
                <w:lang w:eastAsia="zh-CN"/>
              </w:rPr>
            </w:pPr>
            <w:r w:rsidRPr="008F6F10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8"/>
                <w:szCs w:val="18"/>
                <w:lang w:eastAsia="zh-CN"/>
              </w:rPr>
              <w:t>网络类型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3032883" w14:textId="4972535C" w:rsidR="00352421" w:rsidRPr="008F6F10" w:rsidRDefault="00BA6C88" w:rsidP="00352421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8F6F10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50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B362526" w14:textId="09C1089C" w:rsidR="00352421" w:rsidRPr="008F6F10" w:rsidRDefault="00352421" w:rsidP="00352421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8F6F10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Str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3C0170" w14:textId="16C912DC" w:rsidR="00352421" w:rsidRPr="0068506A" w:rsidRDefault="00352421" w:rsidP="00352421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100F56" w14:textId="64014936" w:rsidR="00352421" w:rsidRPr="0068506A" w:rsidRDefault="00352421" w:rsidP="00352421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29346D" w14:textId="2AA58523" w:rsidR="00352421" w:rsidRPr="0068506A" w:rsidRDefault="00352421" w:rsidP="00352421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SEL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CD1FCC" w14:textId="2AF4C6FA" w:rsidR="00352421" w:rsidRPr="0068506A" w:rsidRDefault="00352421" w:rsidP="00352421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SEL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49CC05" w14:textId="64C99324" w:rsidR="00352421" w:rsidRPr="0068506A" w:rsidRDefault="00352421" w:rsidP="00352421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2G / 3G / 4G</w:t>
            </w:r>
          </w:p>
        </w:tc>
      </w:tr>
      <w:tr w:rsidR="00352421" w:rsidRPr="0068506A" w14:paraId="5DC1677B" w14:textId="77777777" w:rsidTr="00352421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0DDCE64" w14:textId="0C875FE2" w:rsidR="00352421" w:rsidRPr="008F0587" w:rsidRDefault="00352421" w:rsidP="00352421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8"/>
                <w:szCs w:val="18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8"/>
                <w:szCs w:val="18"/>
                <w:lang w:eastAsia="zh-CN"/>
              </w:rPr>
              <w:t>卡大小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843CCC3" w14:textId="106FB7DF" w:rsidR="00352421" w:rsidRPr="008F0587" w:rsidRDefault="00BA6C88" w:rsidP="00352421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110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C13270A" w14:textId="2DEAA71F" w:rsidR="00352421" w:rsidRPr="008F0587" w:rsidRDefault="00352421" w:rsidP="00352421">
            <w:pPr>
              <w:pStyle w:val="a5"/>
              <w:snapToGrid w:val="0"/>
              <w:rPr>
                <w:rFonts w:ascii="微软雅黑" w:eastAsia="微软雅黑" w:hAnsi="微软雅黑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Str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CD6813" w14:textId="0D009C83" w:rsidR="00352421" w:rsidRPr="0068506A" w:rsidRDefault="00352421" w:rsidP="00352421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1E78A4" w14:textId="2062788E" w:rsidR="00352421" w:rsidRPr="0068506A" w:rsidRDefault="00352421" w:rsidP="00352421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072051" w14:textId="711CF3AF" w:rsidR="00352421" w:rsidRPr="0068506A" w:rsidRDefault="00352421" w:rsidP="00352421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SEL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6F9D1E" w14:textId="0B823C44" w:rsidR="00352421" w:rsidRPr="0068506A" w:rsidRDefault="00352421" w:rsidP="00352421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SEL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EB4BA3" w14:textId="75DF6DCC" w:rsidR="00352421" w:rsidRPr="0068506A" w:rsidRDefault="00352421" w:rsidP="00352421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 xml:space="preserve">Sim 大卡 / Micro Sim 中卡 / </w:t>
            </w:r>
            <w:r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  <w:t xml:space="preserve">Nano Sim </w:t>
            </w: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小卡</w:t>
            </w:r>
          </w:p>
        </w:tc>
      </w:tr>
      <w:tr w:rsidR="0008324B" w:rsidRPr="0068506A" w14:paraId="01ABE0FC" w14:textId="77777777" w:rsidTr="00352421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FABCD86" w14:textId="2F8E1B92" w:rsidR="0008324B" w:rsidRPr="004D026E" w:rsidRDefault="0008324B" w:rsidP="0008324B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月租(元)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CF86BF0" w14:textId="3D47FDE0" w:rsidR="0008324B" w:rsidRPr="0068506A" w:rsidRDefault="0008324B" w:rsidP="0008324B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60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151C35C" w14:textId="21268A4E" w:rsidR="0008324B" w:rsidRPr="0068506A" w:rsidRDefault="0008324B" w:rsidP="0008324B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Num（.2）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C06CD8" w14:textId="2BFAFA44" w:rsidR="0008324B" w:rsidRPr="0068506A" w:rsidRDefault="0008324B" w:rsidP="0008324B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1CA52A" w14:textId="7CB7B48D" w:rsidR="0008324B" w:rsidRPr="0068506A" w:rsidRDefault="0008324B" w:rsidP="0008324B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F8F821" w14:textId="1FB65744" w:rsidR="0008324B" w:rsidRPr="0068506A" w:rsidRDefault="0008324B" w:rsidP="0008324B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IN</w:t>
            </w:r>
            <w:bookmarkStart w:id="83" w:name="_GoBack"/>
            <w:bookmarkEnd w:id="83"/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53C27C" w14:textId="1E4EAF35" w:rsidR="0008324B" w:rsidRPr="0068506A" w:rsidRDefault="0008324B" w:rsidP="0008324B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IN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58E73D" w14:textId="77777777" w:rsidR="0008324B" w:rsidRPr="0068506A" w:rsidRDefault="0008324B" w:rsidP="0008324B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08324B" w:rsidRPr="00086D63" w14:paraId="74DD8A85" w14:textId="77777777" w:rsidTr="00352421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9E2E483" w14:textId="3CE688E8" w:rsidR="0008324B" w:rsidRPr="008F6F10" w:rsidRDefault="0008324B" w:rsidP="0008324B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 w:rsidRPr="008F6F10"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套餐流量(</w:t>
            </w:r>
            <w:r w:rsidRPr="008F6F10"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  <w:t>M</w:t>
            </w:r>
            <w:r w:rsidRPr="008F6F10"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)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0653B93" w14:textId="64521196" w:rsidR="0008324B" w:rsidRPr="008F6F10" w:rsidRDefault="0008324B" w:rsidP="0008324B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 w:rsidRPr="008F6F10"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60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6AB59E8" w14:textId="495DCB05" w:rsidR="0008324B" w:rsidRPr="008F6F10" w:rsidRDefault="0008324B" w:rsidP="0008324B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 w:rsidRPr="008F6F10"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Num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A4FB84" w14:textId="09C62E14" w:rsidR="0008324B" w:rsidRPr="0068506A" w:rsidRDefault="0008324B" w:rsidP="0008324B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51AF74" w14:textId="2E9684AD" w:rsidR="0008324B" w:rsidRPr="0068506A" w:rsidRDefault="0008324B" w:rsidP="0008324B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C4A6F9" w14:textId="2FD1D134" w:rsidR="0008324B" w:rsidRPr="0068506A" w:rsidRDefault="0008324B" w:rsidP="0008324B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IN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4649EC" w14:textId="4BA44810" w:rsidR="0008324B" w:rsidRPr="0068506A" w:rsidRDefault="0008324B" w:rsidP="0008324B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IN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8E9457" w14:textId="77777777" w:rsidR="0008324B" w:rsidRPr="00086D63" w:rsidRDefault="0008324B" w:rsidP="0008324B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color w:val="FFFFFF" w:themeColor="background1"/>
                <w:sz w:val="16"/>
                <w:szCs w:val="16"/>
                <w:lang w:eastAsia="zh-CN"/>
              </w:rPr>
            </w:pPr>
          </w:p>
        </w:tc>
      </w:tr>
      <w:tr w:rsidR="0008324B" w:rsidRPr="0068506A" w14:paraId="6CD817DB" w14:textId="77777777" w:rsidTr="00352421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2180401" w14:textId="1780B88A" w:rsidR="0008324B" w:rsidRDefault="0008324B" w:rsidP="0008324B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套餐周期(天)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E5E8597" w14:textId="213FA110" w:rsidR="0008324B" w:rsidRPr="0068506A" w:rsidRDefault="0008324B" w:rsidP="0008324B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60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B37A2A3" w14:textId="45D3F640" w:rsidR="0008324B" w:rsidRDefault="0008324B" w:rsidP="0008324B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Num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670436" w14:textId="12E267C5" w:rsidR="0008324B" w:rsidRDefault="0008324B" w:rsidP="0008324B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19398C" w14:textId="5F6CB9A3" w:rsidR="0008324B" w:rsidRDefault="0008324B" w:rsidP="0008324B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C196F5" w14:textId="05DB66EA" w:rsidR="0008324B" w:rsidRDefault="0008324B" w:rsidP="0008324B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IN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C932CF" w14:textId="786D7669" w:rsidR="0008324B" w:rsidRDefault="0008324B" w:rsidP="0008324B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IN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AF0825" w14:textId="77777777" w:rsidR="0008324B" w:rsidRPr="0068506A" w:rsidRDefault="0008324B" w:rsidP="0008324B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08324B" w:rsidRPr="00670C23" w14:paraId="7D99FEDC" w14:textId="77777777" w:rsidTr="00352421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918110A" w14:textId="5C966DDA" w:rsidR="0008324B" w:rsidRDefault="0008324B" w:rsidP="0008324B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月最大流量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B52766F" w14:textId="54C20D01" w:rsidR="0008324B" w:rsidRPr="0068506A" w:rsidRDefault="0008324B" w:rsidP="0008324B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60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5967D4E" w14:textId="12402A8F" w:rsidR="0008324B" w:rsidRDefault="0008324B" w:rsidP="0008324B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Num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51F248" w14:textId="12B3B461" w:rsidR="0008324B" w:rsidRDefault="0008324B" w:rsidP="0008324B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C85893" w14:textId="691A856B" w:rsidR="0008324B" w:rsidRDefault="0008324B" w:rsidP="0008324B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FABD84" w14:textId="22213092" w:rsidR="0008324B" w:rsidRDefault="0008324B" w:rsidP="0008324B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IN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45610B" w14:textId="1A6489DE" w:rsidR="0008324B" w:rsidRDefault="0008324B" w:rsidP="0008324B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IN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A8D903" w14:textId="77777777" w:rsidR="0008324B" w:rsidRPr="00670C23" w:rsidRDefault="0008324B" w:rsidP="0008324B">
            <w:pPr>
              <w:rPr>
                <w:color w:val="FFFFFF" w:themeColor="background1"/>
              </w:rPr>
            </w:pPr>
          </w:p>
        </w:tc>
      </w:tr>
      <w:tr w:rsidR="0008324B" w:rsidRPr="0068506A" w14:paraId="62D70B00" w14:textId="77777777" w:rsidTr="00352421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7D335A9" w14:textId="14056A5D" w:rsidR="0008324B" w:rsidRDefault="0008324B" w:rsidP="0008324B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优先级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CBE5210" w14:textId="053296B9" w:rsidR="0008324B" w:rsidRPr="0068506A" w:rsidRDefault="0008324B" w:rsidP="0008324B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60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C5EF618" w14:textId="632EA4C4" w:rsidR="0008324B" w:rsidRDefault="0008324B" w:rsidP="0008324B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Num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13DF17" w14:textId="131BAF7A" w:rsidR="0008324B" w:rsidRDefault="0008324B" w:rsidP="0008324B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627687" w14:textId="397D4698" w:rsidR="0008324B" w:rsidRDefault="0008324B" w:rsidP="0008324B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6A1EF0" w14:textId="09891F93" w:rsidR="0008324B" w:rsidRDefault="0008324B" w:rsidP="0008324B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SEL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31CDCF" w14:textId="1E09B688" w:rsidR="0008324B" w:rsidRDefault="0008324B" w:rsidP="0008324B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SEL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B131FB" w14:textId="5E749167" w:rsidR="0008324B" w:rsidRPr="0068506A" w:rsidRDefault="0008324B" w:rsidP="0008324B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高 / 中 / 低</w:t>
            </w:r>
          </w:p>
        </w:tc>
      </w:tr>
      <w:tr w:rsidR="0008324B" w:rsidRPr="0068506A" w14:paraId="14C726C2" w14:textId="77777777" w:rsidTr="00352421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ECDEE45" w14:textId="2FC4C85D" w:rsidR="0008324B" w:rsidRPr="008F0587" w:rsidRDefault="0008324B" w:rsidP="0008324B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8"/>
                <w:szCs w:val="18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8"/>
                <w:szCs w:val="18"/>
                <w:lang w:eastAsia="zh-CN"/>
              </w:rPr>
              <w:t>APN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D3AB3CA" w14:textId="4E4B8DC0" w:rsidR="0008324B" w:rsidRPr="008F0587" w:rsidRDefault="0008324B" w:rsidP="0008324B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80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0104DCA" w14:textId="19FA51B5" w:rsidR="0008324B" w:rsidRPr="008F0587" w:rsidRDefault="0008324B" w:rsidP="0008324B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Str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84E62C" w14:textId="2827A4AD" w:rsidR="0008324B" w:rsidRDefault="0008324B" w:rsidP="0008324B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7EEAC5" w14:textId="34E5BAC5" w:rsidR="0008324B" w:rsidRDefault="0008324B" w:rsidP="0008324B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016552" w14:textId="602BF214" w:rsidR="0008324B" w:rsidRDefault="0008324B" w:rsidP="0008324B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IN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98D5AE" w14:textId="75AC51AD" w:rsidR="0008324B" w:rsidRDefault="0008324B" w:rsidP="0008324B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IN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4A345A" w14:textId="77777777" w:rsidR="0008324B" w:rsidRPr="0068506A" w:rsidRDefault="0008324B" w:rsidP="0008324B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08324B" w:rsidRPr="0068506A" w14:paraId="0F1F6411" w14:textId="77777777" w:rsidTr="00352421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7268D96" w14:textId="4B9264E7" w:rsidR="0008324B" w:rsidRDefault="000D2E1E" w:rsidP="0008324B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失效日期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D12744E" w14:textId="172F9AAD" w:rsidR="0008324B" w:rsidRPr="0068506A" w:rsidRDefault="0008324B" w:rsidP="0008324B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140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804B2BF" w14:textId="2994702E" w:rsidR="0008324B" w:rsidRDefault="0008324B" w:rsidP="0008324B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Date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4A1E21" w14:textId="13E55405" w:rsidR="0008324B" w:rsidRDefault="0008324B" w:rsidP="0008324B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72C289" w14:textId="6C3AD5E8" w:rsidR="0008324B" w:rsidRDefault="0008324B" w:rsidP="0008324B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9DE6D9" w14:textId="1B6EC106" w:rsidR="0008324B" w:rsidRDefault="0008324B" w:rsidP="0008324B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SEL(</w:t>
            </w:r>
            <w:r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  <w:t>*</w:t>
            </w: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)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ADEDF2" w14:textId="6EC6449E" w:rsidR="0008324B" w:rsidRPr="00E61082" w:rsidRDefault="0008324B" w:rsidP="0008324B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color w:val="A6A6A6" w:themeColor="background1" w:themeShade="A6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SEL(</w:t>
            </w:r>
            <w:r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  <w:t>*</w:t>
            </w: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)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8E31F5" w14:textId="77777777" w:rsidR="0008324B" w:rsidRPr="0068506A" w:rsidRDefault="0008324B" w:rsidP="0008324B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08324B" w:rsidRPr="0068506A" w14:paraId="54DD79A5" w14:textId="77777777" w:rsidTr="00352421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24E8E68" w14:textId="6DC9FD48" w:rsidR="0008324B" w:rsidRPr="004D026E" w:rsidRDefault="0008324B" w:rsidP="0008324B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使用策略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ABA0864" w14:textId="7879D36D" w:rsidR="0008324B" w:rsidRPr="0068506A" w:rsidRDefault="0008324B" w:rsidP="0008324B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80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DE0D1A6" w14:textId="225B53E0" w:rsidR="0008324B" w:rsidRPr="0068506A" w:rsidRDefault="0008324B" w:rsidP="0008324B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Str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D7A7AC" w14:textId="0D616E37" w:rsidR="0008324B" w:rsidRPr="0068506A" w:rsidRDefault="0008324B" w:rsidP="0008324B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482736" w14:textId="282D03EB" w:rsidR="0008324B" w:rsidRPr="0068506A" w:rsidRDefault="0008324B" w:rsidP="0008324B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14FF28" w14:textId="41901350" w:rsidR="0008324B" w:rsidRPr="0068506A" w:rsidRDefault="0008324B" w:rsidP="0008324B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SEL(</w:t>
            </w:r>
            <w:r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  <w:t>*</w:t>
            </w: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)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8D98BF" w14:textId="47435B75" w:rsidR="0008324B" w:rsidRPr="00E61082" w:rsidRDefault="0008324B" w:rsidP="0008324B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color w:val="A6A6A6" w:themeColor="background1" w:themeShade="A6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SEL(</w:t>
            </w:r>
            <w:r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  <w:t>*</w:t>
            </w: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)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2998F4" w14:textId="318912AF" w:rsidR="0008324B" w:rsidRPr="0068506A" w:rsidRDefault="0008324B" w:rsidP="0008324B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随机 / 优先用完 / 同时并发</w:t>
            </w:r>
          </w:p>
        </w:tc>
      </w:tr>
      <w:tr w:rsidR="0008324B" w:rsidRPr="0068506A" w14:paraId="23D30A02" w14:textId="77777777" w:rsidTr="00352421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F7601F6" w14:textId="676FF182" w:rsidR="0008324B" w:rsidRPr="008F0587" w:rsidRDefault="0008324B" w:rsidP="0008324B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8"/>
                <w:szCs w:val="18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8"/>
                <w:szCs w:val="18"/>
                <w:lang w:eastAsia="zh-CN"/>
              </w:rPr>
              <w:t>号码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D364847" w14:textId="767781CF" w:rsidR="0008324B" w:rsidRPr="008F0587" w:rsidRDefault="0008324B" w:rsidP="0008324B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110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67FCD31" w14:textId="26412769" w:rsidR="0008324B" w:rsidRPr="008F0587" w:rsidRDefault="0008324B" w:rsidP="0008324B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Num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EFC550" w14:textId="6DCDF9BC" w:rsidR="0008324B" w:rsidRPr="0068506A" w:rsidRDefault="0008324B" w:rsidP="0008324B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717936" w14:textId="61FC11BB" w:rsidR="0008324B" w:rsidRPr="0068506A" w:rsidRDefault="0008324B" w:rsidP="0008324B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43DCDE" w14:textId="6CED9524" w:rsidR="0008324B" w:rsidRPr="0068506A" w:rsidRDefault="0008324B" w:rsidP="0008324B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IN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7CF8BA" w14:textId="7E186D4B" w:rsidR="0008324B" w:rsidRPr="00E61082" w:rsidRDefault="0008324B" w:rsidP="0008324B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color w:val="A6A6A6" w:themeColor="background1" w:themeShade="A6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IN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5EEDBC" w14:textId="77777777" w:rsidR="0008324B" w:rsidRPr="0068506A" w:rsidRDefault="0008324B" w:rsidP="0008324B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08324B" w:rsidRPr="0068506A" w14:paraId="326B20A2" w14:textId="77777777" w:rsidTr="00352421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0AFBB6A" w14:textId="640F52E1" w:rsidR="0008324B" w:rsidRPr="008F0587" w:rsidRDefault="0008324B" w:rsidP="0008324B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8"/>
                <w:szCs w:val="18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8"/>
                <w:szCs w:val="18"/>
                <w:lang w:eastAsia="zh-CN"/>
              </w:rPr>
              <w:t>用户名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0B5D54F" w14:textId="47DAB293" w:rsidR="0008324B" w:rsidRPr="008F0587" w:rsidRDefault="0008324B" w:rsidP="0008324B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80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AC4FEA7" w14:textId="139D78BF" w:rsidR="0008324B" w:rsidRPr="008F0587" w:rsidRDefault="0008324B" w:rsidP="0008324B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Num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6A4D64" w14:textId="11F2A5A0" w:rsidR="0008324B" w:rsidRPr="0068506A" w:rsidRDefault="0008324B" w:rsidP="0008324B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27F7ED" w14:textId="1E411817" w:rsidR="0008324B" w:rsidRPr="0068506A" w:rsidRDefault="0008324B" w:rsidP="0008324B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5F3003" w14:textId="3A574A94" w:rsidR="0008324B" w:rsidRPr="0068506A" w:rsidRDefault="0008324B" w:rsidP="0008324B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IN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C1D91A" w14:textId="0A25D5A1" w:rsidR="0008324B" w:rsidRPr="00E61082" w:rsidRDefault="0008324B" w:rsidP="0008324B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color w:val="A6A6A6" w:themeColor="background1" w:themeShade="A6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IN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B29781" w14:textId="77777777" w:rsidR="0008324B" w:rsidRPr="0068506A" w:rsidRDefault="0008324B" w:rsidP="0008324B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08324B" w:rsidRPr="0068506A" w14:paraId="76ACFCD3" w14:textId="77777777" w:rsidTr="00352421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A2576F8" w14:textId="4B65B3B1" w:rsidR="0008324B" w:rsidRPr="008F0587" w:rsidRDefault="0008324B" w:rsidP="0008324B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8"/>
                <w:szCs w:val="18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8"/>
                <w:szCs w:val="18"/>
                <w:lang w:eastAsia="zh-CN"/>
              </w:rPr>
              <w:t>密码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A51E1EE" w14:textId="4884184B" w:rsidR="0008324B" w:rsidRPr="008F0587" w:rsidRDefault="0008324B" w:rsidP="0008324B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80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2555F7F" w14:textId="6215BF71" w:rsidR="0008324B" w:rsidRPr="008F0587" w:rsidRDefault="0008324B" w:rsidP="0008324B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Num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3D64AE" w14:textId="24C89636" w:rsidR="0008324B" w:rsidRPr="0068506A" w:rsidRDefault="0008324B" w:rsidP="0008324B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4C1D03" w14:textId="4245E613" w:rsidR="0008324B" w:rsidRPr="0068506A" w:rsidRDefault="0008324B" w:rsidP="0008324B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01BF99" w14:textId="2A55FA88" w:rsidR="0008324B" w:rsidRPr="0068506A" w:rsidRDefault="0008324B" w:rsidP="0008324B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IN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2043AD" w14:textId="68812CDF" w:rsidR="0008324B" w:rsidRPr="00E61082" w:rsidRDefault="0008324B" w:rsidP="0008324B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color w:val="A6A6A6" w:themeColor="background1" w:themeShade="A6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IN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D0F754" w14:textId="77777777" w:rsidR="0008324B" w:rsidRPr="0068506A" w:rsidRDefault="0008324B" w:rsidP="0008324B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08324B" w:rsidRPr="00023280" w14:paraId="62D0A68A" w14:textId="77777777" w:rsidTr="00352421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F9080D6" w14:textId="77777777" w:rsidR="0008324B" w:rsidRPr="008F0587" w:rsidRDefault="0008324B" w:rsidP="0008324B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8"/>
                <w:szCs w:val="18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8"/>
                <w:szCs w:val="18"/>
                <w:lang w:eastAsia="zh-CN"/>
              </w:rPr>
              <w:t>备注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5AB8009" w14:textId="7F550324" w:rsidR="0008324B" w:rsidRPr="008F0587" w:rsidRDefault="0008324B" w:rsidP="0008324B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80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F5BC17F" w14:textId="77777777" w:rsidR="0008324B" w:rsidRPr="008F0587" w:rsidRDefault="0008324B" w:rsidP="0008324B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Str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1AF217" w14:textId="6C887208" w:rsidR="0008324B" w:rsidRPr="0068506A" w:rsidRDefault="0008324B" w:rsidP="0008324B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C624BD" w14:textId="00A27A17" w:rsidR="0008324B" w:rsidRPr="0068506A" w:rsidRDefault="0008324B" w:rsidP="0008324B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7C2BF8" w14:textId="77777777" w:rsidR="0008324B" w:rsidRPr="0068506A" w:rsidRDefault="0008324B" w:rsidP="0008324B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IN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AFA39B" w14:textId="18F5D19E" w:rsidR="0008324B" w:rsidRPr="00E61082" w:rsidRDefault="0008324B" w:rsidP="0008324B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color w:val="A6A6A6" w:themeColor="background1" w:themeShade="A6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IN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245B55" w14:textId="77777777" w:rsidR="0008324B" w:rsidRPr="00023280" w:rsidRDefault="0008324B" w:rsidP="0008324B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08324B" w:rsidRPr="00023280" w14:paraId="04248BA9" w14:textId="77777777" w:rsidTr="00352421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991F417" w14:textId="77777777" w:rsidR="0008324B" w:rsidRDefault="0008324B" w:rsidP="0008324B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修改时间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F4E0F23" w14:textId="40EBBD56" w:rsidR="0008324B" w:rsidRPr="0068506A" w:rsidRDefault="0008324B" w:rsidP="0008324B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140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0A7AA6D" w14:textId="77777777" w:rsidR="0008324B" w:rsidRPr="0068506A" w:rsidRDefault="0008324B" w:rsidP="0008324B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Date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41E30D" w14:textId="09CF871A" w:rsidR="0008324B" w:rsidRPr="0068506A" w:rsidRDefault="0008324B" w:rsidP="0008324B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B04032" w14:textId="77777777" w:rsidR="0008324B" w:rsidRPr="0068506A" w:rsidRDefault="0008324B" w:rsidP="0008324B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9B62CE" w14:textId="77777777" w:rsidR="0008324B" w:rsidRPr="0068506A" w:rsidRDefault="0008324B" w:rsidP="0008324B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2A4BDB" w14:textId="77777777" w:rsidR="0008324B" w:rsidRPr="0068506A" w:rsidRDefault="0008324B" w:rsidP="0008324B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ACF44A" w14:textId="77777777" w:rsidR="0008324B" w:rsidRPr="00023280" w:rsidRDefault="0008324B" w:rsidP="0008324B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08324B" w:rsidRPr="00023280" w14:paraId="191825A3" w14:textId="77777777" w:rsidTr="00352421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90E7E88" w14:textId="77777777" w:rsidR="0008324B" w:rsidRPr="008F0587" w:rsidRDefault="0008324B" w:rsidP="0008324B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8"/>
                <w:szCs w:val="18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8"/>
                <w:szCs w:val="18"/>
                <w:lang w:eastAsia="zh-CN"/>
              </w:rPr>
              <w:t>修改人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C18DA5C" w14:textId="69046F58" w:rsidR="0008324B" w:rsidRPr="008F0587" w:rsidRDefault="0008324B" w:rsidP="0008324B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80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07DC2AE" w14:textId="77777777" w:rsidR="0008324B" w:rsidRPr="008F0587" w:rsidRDefault="0008324B" w:rsidP="0008324B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Str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A25D15" w14:textId="77777777" w:rsidR="0008324B" w:rsidRPr="006844AD" w:rsidRDefault="0008324B" w:rsidP="0008324B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D9E098" w14:textId="77777777" w:rsidR="0008324B" w:rsidRPr="006844AD" w:rsidRDefault="0008324B" w:rsidP="0008324B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8A0B9F" w14:textId="77777777" w:rsidR="0008324B" w:rsidRPr="006844AD" w:rsidRDefault="0008324B" w:rsidP="0008324B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ECBBE2" w14:textId="77777777" w:rsidR="0008324B" w:rsidRPr="006844AD" w:rsidRDefault="0008324B" w:rsidP="0008324B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F0C73B" w14:textId="77777777" w:rsidR="0008324B" w:rsidRPr="00023280" w:rsidRDefault="0008324B" w:rsidP="0008324B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08324B" w:rsidRPr="00023280" w14:paraId="386DDF15" w14:textId="77777777" w:rsidTr="00352421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E6893CA" w14:textId="77777777" w:rsidR="0008324B" w:rsidRPr="008F0587" w:rsidRDefault="0008324B" w:rsidP="0008324B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8"/>
                <w:szCs w:val="18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8"/>
                <w:szCs w:val="18"/>
                <w:lang w:eastAsia="zh-CN"/>
              </w:rPr>
              <w:t>创建时间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CFA815B" w14:textId="5AB1504E" w:rsidR="0008324B" w:rsidRPr="008F0587" w:rsidRDefault="0008324B" w:rsidP="0008324B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140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14132C9" w14:textId="77777777" w:rsidR="0008324B" w:rsidRPr="008F0587" w:rsidRDefault="0008324B" w:rsidP="0008324B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Date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4621BC" w14:textId="77777777" w:rsidR="0008324B" w:rsidRPr="006844AD" w:rsidRDefault="0008324B" w:rsidP="0008324B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890589" w14:textId="77777777" w:rsidR="0008324B" w:rsidRPr="006844AD" w:rsidRDefault="0008324B" w:rsidP="0008324B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A62340" w14:textId="77777777" w:rsidR="0008324B" w:rsidRPr="006844AD" w:rsidRDefault="0008324B" w:rsidP="0008324B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A316DA" w14:textId="77777777" w:rsidR="0008324B" w:rsidRPr="006844AD" w:rsidRDefault="0008324B" w:rsidP="0008324B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B0A9C5" w14:textId="77777777" w:rsidR="0008324B" w:rsidRPr="00023280" w:rsidRDefault="0008324B" w:rsidP="0008324B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08324B" w:rsidRPr="00023280" w14:paraId="44D23A80" w14:textId="77777777" w:rsidTr="000413A5">
        <w:trPr>
          <w:cantSplit/>
          <w:trHeight w:val="64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A13ED7C" w14:textId="77777777" w:rsidR="0008324B" w:rsidRPr="008F0587" w:rsidRDefault="0008324B" w:rsidP="0008324B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8"/>
                <w:szCs w:val="18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8"/>
                <w:szCs w:val="18"/>
                <w:lang w:eastAsia="zh-CN"/>
              </w:rPr>
              <w:t>创建人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98AAB7B" w14:textId="5B3B75B4" w:rsidR="0008324B" w:rsidRPr="008F0587" w:rsidRDefault="0008324B" w:rsidP="0008324B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80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7E143B4" w14:textId="77777777" w:rsidR="0008324B" w:rsidRPr="008F0587" w:rsidRDefault="0008324B" w:rsidP="0008324B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Str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EF4F2C" w14:textId="77777777" w:rsidR="0008324B" w:rsidRPr="006844AD" w:rsidRDefault="0008324B" w:rsidP="0008324B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BD0B59" w14:textId="77777777" w:rsidR="0008324B" w:rsidRPr="006844AD" w:rsidRDefault="0008324B" w:rsidP="0008324B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69304C" w14:textId="77777777" w:rsidR="0008324B" w:rsidRPr="006844AD" w:rsidRDefault="0008324B" w:rsidP="0008324B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6E9AB8" w14:textId="77777777" w:rsidR="0008324B" w:rsidRPr="006844AD" w:rsidRDefault="0008324B" w:rsidP="0008324B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3246C9" w14:textId="77777777" w:rsidR="0008324B" w:rsidRPr="00023280" w:rsidRDefault="0008324B" w:rsidP="0008324B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</w:tbl>
    <w:p w14:paraId="372576D4" w14:textId="77777777" w:rsidR="002D11F5" w:rsidRDefault="002D11F5" w:rsidP="002D11F5">
      <w:pPr>
        <w:rPr>
          <w:rFonts w:eastAsiaTheme="minorEastAsia"/>
          <w:lang w:eastAsia="zh-CN"/>
        </w:rPr>
      </w:pPr>
    </w:p>
    <w:p w14:paraId="334C6D0C" w14:textId="77777777" w:rsidR="002D11F5" w:rsidRPr="002D11F5" w:rsidRDefault="002D11F5" w:rsidP="002D11F5">
      <w:pPr>
        <w:rPr>
          <w:rFonts w:eastAsiaTheme="minorEastAsia"/>
          <w:lang w:eastAsia="zh-CN"/>
        </w:rPr>
      </w:pPr>
    </w:p>
    <w:p w14:paraId="1ED51F5F" w14:textId="76AC4270" w:rsidR="002D11F5" w:rsidRPr="000413A5" w:rsidRDefault="002D11F5" w:rsidP="002D11F5">
      <w:pPr>
        <w:pStyle w:val="Heading3"/>
        <w:rPr>
          <w:rFonts w:ascii="微软雅黑" w:eastAsia="微软雅黑" w:hAnsi="微软雅黑" w:cs="微软雅黑"/>
          <w:i w:val="0"/>
          <w:lang w:eastAsia="zh-CN"/>
        </w:rPr>
      </w:pPr>
      <w:bookmarkStart w:id="84" w:name="_Toc478575239"/>
      <w:r>
        <w:rPr>
          <w:rFonts w:ascii="微软雅黑" w:eastAsia="微软雅黑" w:hAnsi="微软雅黑" w:cs="微软雅黑" w:hint="eastAsia"/>
          <w:i w:val="0"/>
          <w:lang w:eastAsia="zh-CN"/>
        </w:rPr>
        <w:t>可用地区</w:t>
      </w:r>
      <w:bookmarkEnd w:id="84"/>
    </w:p>
    <w:tbl>
      <w:tblPr>
        <w:tblW w:w="8615" w:type="dxa"/>
        <w:tblInd w:w="565" w:type="dxa"/>
        <w:tblLayout w:type="fixed"/>
        <w:tblLook w:val="0000" w:firstRow="0" w:lastRow="0" w:firstColumn="0" w:lastColumn="0" w:noHBand="0" w:noVBand="0"/>
      </w:tblPr>
      <w:tblGrid>
        <w:gridCol w:w="1276"/>
        <w:gridCol w:w="709"/>
        <w:gridCol w:w="709"/>
        <w:gridCol w:w="49"/>
        <w:gridCol w:w="659"/>
        <w:gridCol w:w="75"/>
        <w:gridCol w:w="634"/>
        <w:gridCol w:w="100"/>
        <w:gridCol w:w="609"/>
        <w:gridCol w:w="125"/>
        <w:gridCol w:w="584"/>
        <w:gridCol w:w="150"/>
        <w:gridCol w:w="734"/>
        <w:gridCol w:w="734"/>
        <w:gridCol w:w="734"/>
        <w:gridCol w:w="734"/>
      </w:tblGrid>
      <w:tr w:rsidR="000413A5" w:rsidRPr="00BE0919" w14:paraId="3A3E76D8" w14:textId="77777777" w:rsidTr="00581595">
        <w:trPr>
          <w:cantSplit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14:paraId="13C52058" w14:textId="77777777" w:rsidR="000413A5" w:rsidRPr="00CD346B" w:rsidRDefault="000413A5" w:rsidP="00581595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微软雅黑" w:eastAsia="微软雅黑" w:hAnsi="微软雅黑" w:cs="微软雅黑" w:hint="eastAsia"/>
              </w:rPr>
              <w:t>页</w:t>
            </w:r>
            <w:r>
              <w:rPr>
                <w:rFonts w:ascii="Arial Unicode MS" w:eastAsia="Arial Unicode MS" w:hAnsi="Arial Unicode MS" w:cs="Arial Unicode MS" w:hint="eastAsia"/>
              </w:rPr>
              <w:t>面名称</w:t>
            </w:r>
          </w:p>
        </w:tc>
        <w:tc>
          <w:tcPr>
            <w:tcW w:w="7339" w:type="dxa"/>
            <w:gridSpan w:val="1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C7687A5" w14:textId="3E4A4FC0" w:rsidR="000413A5" w:rsidRPr="00BE0919" w:rsidRDefault="000413A5" w:rsidP="00581595">
            <w:pPr>
              <w:pStyle w:val="a4"/>
              <w:snapToGrid w:val="0"/>
              <w:spacing w:after="120"/>
              <w:ind w:right="200"/>
              <w:jc w:val="left"/>
              <w:rPr>
                <w:rFonts w:ascii="微软雅黑" w:eastAsia="微软雅黑" w:hAnsi="微软雅黑"/>
                <w:sz w:val="20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0"/>
                <w:lang w:eastAsia="zh-CN"/>
              </w:rPr>
              <w:t>可用地区列表</w:t>
            </w:r>
          </w:p>
        </w:tc>
      </w:tr>
      <w:tr w:rsidR="000413A5" w14:paraId="4667996F" w14:textId="77777777" w:rsidTr="00581595">
        <w:trPr>
          <w:cantSplit/>
          <w:trHeight w:val="381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14:paraId="09621543" w14:textId="77777777" w:rsidR="000413A5" w:rsidRDefault="000413A5" w:rsidP="00581595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 w:hint="eastAsia"/>
              </w:rPr>
              <w:t>描述</w:t>
            </w:r>
          </w:p>
        </w:tc>
        <w:tc>
          <w:tcPr>
            <w:tcW w:w="7339" w:type="dxa"/>
            <w:gridSpan w:val="1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2D6682F" w14:textId="58B992EA" w:rsidR="000413A5" w:rsidRDefault="000413A5" w:rsidP="00581595">
            <w:pPr>
              <w:pStyle w:val="a4"/>
              <w:snapToGrid w:val="0"/>
              <w:spacing w:after="120"/>
              <w:ind w:right="200"/>
              <w:jc w:val="left"/>
              <w:rPr>
                <w:rFonts w:ascii="微软雅黑" w:eastAsia="微软雅黑" w:hAnsi="微软雅黑"/>
                <w:sz w:val="20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0"/>
                <w:lang w:eastAsia="zh-CN"/>
              </w:rPr>
              <w:t>显示所有可用地区信息</w:t>
            </w:r>
          </w:p>
        </w:tc>
      </w:tr>
      <w:tr w:rsidR="000413A5" w:rsidRPr="00BE0919" w14:paraId="58A6F773" w14:textId="77777777" w:rsidTr="00581595">
        <w:trPr>
          <w:cantSplit/>
          <w:trHeight w:val="381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14:paraId="0F76004F" w14:textId="77777777" w:rsidR="000413A5" w:rsidRPr="00CD346B" w:rsidRDefault="000413A5" w:rsidP="00581595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 w:hint="eastAsia"/>
              </w:rPr>
              <w:t>页面类型</w:t>
            </w:r>
          </w:p>
        </w:tc>
        <w:tc>
          <w:tcPr>
            <w:tcW w:w="7339" w:type="dxa"/>
            <w:gridSpan w:val="1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CF68707" w14:textId="77777777" w:rsidR="000413A5" w:rsidRPr="00BE0919" w:rsidRDefault="000413A5" w:rsidP="00581595">
            <w:pPr>
              <w:pStyle w:val="a4"/>
              <w:snapToGrid w:val="0"/>
              <w:spacing w:after="120"/>
              <w:ind w:right="200"/>
              <w:jc w:val="left"/>
              <w:rPr>
                <w:rFonts w:ascii="微软雅黑" w:eastAsia="微软雅黑" w:hAnsi="微软雅黑"/>
                <w:sz w:val="20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0"/>
                <w:lang w:eastAsia="zh-CN"/>
              </w:rPr>
              <w:t>列表</w:t>
            </w:r>
          </w:p>
        </w:tc>
      </w:tr>
      <w:tr w:rsidR="000413A5" w:rsidRPr="004D026E" w14:paraId="3683257C" w14:textId="77777777" w:rsidTr="00581595">
        <w:trPr>
          <w:cantSplit/>
          <w:trHeight w:val="353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14:paraId="186FE3CD" w14:textId="77777777" w:rsidR="000413A5" w:rsidRPr="00CD346B" w:rsidRDefault="000413A5" w:rsidP="00581595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lang w:eastAsia="zh-HK"/>
              </w:rPr>
            </w:pPr>
            <w:r>
              <w:rPr>
                <w:rFonts w:ascii="Arial Unicode MS" w:eastAsia="Arial Unicode MS" w:hAnsi="Arial Unicode MS" w:cs="Arial Unicode MS" w:hint="eastAsia"/>
                <w:lang w:eastAsia="zh-HK"/>
              </w:rPr>
              <w:t>工具栏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82EDF7" w14:textId="77777777" w:rsidR="000413A5" w:rsidRPr="004D026E" w:rsidRDefault="000413A5" w:rsidP="00581595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</w:p>
        </w:tc>
        <w:tc>
          <w:tcPr>
            <w:tcW w:w="75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4EFE2F1" w14:textId="77777777" w:rsidR="000413A5" w:rsidRPr="004D026E" w:rsidRDefault="000413A5" w:rsidP="00581595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</w:p>
        </w:tc>
        <w:tc>
          <w:tcPr>
            <w:tcW w:w="7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E1F298" w14:textId="77777777" w:rsidR="000413A5" w:rsidRPr="004D026E" w:rsidRDefault="000413A5" w:rsidP="00581595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</w:p>
        </w:tc>
        <w:tc>
          <w:tcPr>
            <w:tcW w:w="7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4249027" w14:textId="77777777" w:rsidR="000413A5" w:rsidRPr="004D026E" w:rsidRDefault="000413A5" w:rsidP="00581595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</w:p>
        </w:tc>
        <w:tc>
          <w:tcPr>
            <w:tcW w:w="7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9BB0753" w14:textId="77777777" w:rsidR="000413A5" w:rsidRPr="004D026E" w:rsidRDefault="000413A5" w:rsidP="00581595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  <w:lang w:eastAsia="zh-CN"/>
              </w:rPr>
              <w:t>详</w:t>
            </w:r>
          </w:p>
        </w:tc>
        <w:tc>
          <w:tcPr>
            <w:tcW w:w="7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14EF37" w14:textId="77777777" w:rsidR="000413A5" w:rsidRPr="005F15C7" w:rsidRDefault="000413A5" w:rsidP="00581595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color w:val="000000" w:themeColor="text1"/>
                <w:sz w:val="16"/>
                <w:szCs w:val="16"/>
                <w:lang w:eastAsia="zh-CN"/>
              </w:rPr>
            </w:pPr>
            <w:r w:rsidRPr="005F15C7">
              <w:rPr>
                <w:rFonts w:ascii="微软雅黑" w:eastAsia="微软雅黑" w:hAnsi="微软雅黑" w:hint="eastAsia"/>
                <w:color w:val="000000" w:themeColor="text1"/>
                <w:sz w:val="16"/>
                <w:szCs w:val="16"/>
                <w:lang w:eastAsia="zh-CN"/>
              </w:rPr>
              <w:t>增</w:t>
            </w:r>
          </w:p>
        </w:tc>
        <w:tc>
          <w:tcPr>
            <w:tcW w:w="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929F8AF" w14:textId="77777777" w:rsidR="000413A5" w:rsidRPr="005F15C7" w:rsidRDefault="000413A5" w:rsidP="00581595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color w:val="000000" w:themeColor="text1"/>
                <w:sz w:val="16"/>
                <w:szCs w:val="16"/>
                <w:lang w:eastAsia="zh-CN"/>
              </w:rPr>
            </w:pPr>
            <w:r w:rsidRPr="005F15C7">
              <w:rPr>
                <w:rFonts w:ascii="微软雅黑" w:eastAsia="微软雅黑" w:hAnsi="微软雅黑" w:hint="eastAsia"/>
                <w:color w:val="000000" w:themeColor="text1"/>
                <w:sz w:val="16"/>
                <w:szCs w:val="16"/>
                <w:lang w:eastAsia="zh-CN"/>
              </w:rPr>
              <w:t>改</w:t>
            </w:r>
          </w:p>
        </w:tc>
        <w:tc>
          <w:tcPr>
            <w:tcW w:w="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A36140A" w14:textId="77777777" w:rsidR="000413A5" w:rsidRPr="005F15C7" w:rsidRDefault="000413A5" w:rsidP="00581595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color w:val="000000" w:themeColor="text1"/>
                <w:sz w:val="16"/>
                <w:szCs w:val="16"/>
                <w:lang w:eastAsia="zh-CN"/>
              </w:rPr>
            </w:pPr>
            <w:r w:rsidRPr="005F15C7">
              <w:rPr>
                <w:rFonts w:ascii="微软雅黑" w:eastAsia="微软雅黑" w:hAnsi="微软雅黑" w:hint="eastAsia"/>
                <w:color w:val="000000" w:themeColor="text1"/>
                <w:sz w:val="16"/>
                <w:szCs w:val="16"/>
                <w:lang w:eastAsia="zh-CN"/>
              </w:rPr>
              <w:t>删</w:t>
            </w:r>
          </w:p>
        </w:tc>
        <w:tc>
          <w:tcPr>
            <w:tcW w:w="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7AB7B87" w14:textId="77777777" w:rsidR="000413A5" w:rsidRPr="004D026E" w:rsidRDefault="000413A5" w:rsidP="00581595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  <w:lang w:eastAsia="zh-CN"/>
              </w:rPr>
              <w:t>设</w:t>
            </w:r>
          </w:p>
        </w:tc>
        <w:tc>
          <w:tcPr>
            <w:tcW w:w="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8AED738" w14:textId="77777777" w:rsidR="000413A5" w:rsidRPr="004D026E" w:rsidRDefault="000413A5" w:rsidP="00581595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  <w:lang w:eastAsia="zh-CN"/>
              </w:rPr>
              <w:t>查</w:t>
            </w:r>
          </w:p>
        </w:tc>
      </w:tr>
      <w:tr w:rsidR="000413A5" w:rsidRPr="003C5BB6" w14:paraId="5677859C" w14:textId="77777777" w:rsidTr="00581595">
        <w:trPr>
          <w:cantSplit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 w:themeFill="background1" w:themeFillShade="F2"/>
            <w:vAlign w:val="center"/>
          </w:tcPr>
          <w:p w14:paraId="6041CAFB" w14:textId="77777777" w:rsidR="000413A5" w:rsidRDefault="000413A5" w:rsidP="00581595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Cs w:val="0"/>
                <w:iCs/>
                <w:sz w:val="20"/>
                <w:lang w:eastAsia="zh-CN"/>
              </w:rPr>
            </w:pPr>
            <w:r>
              <w:rPr>
                <w:rFonts w:ascii="Arial Unicode MS" w:eastAsia="Arial Unicode MS" w:hAnsi="Arial Unicode MS" w:cs="Arial Unicode MS" w:hint="eastAsia"/>
                <w:bCs w:val="0"/>
                <w:iCs/>
                <w:sz w:val="20"/>
                <w:lang w:eastAsia="zh-CN"/>
              </w:rPr>
              <w:t>其它要求</w:t>
            </w:r>
          </w:p>
        </w:tc>
        <w:tc>
          <w:tcPr>
            <w:tcW w:w="7339" w:type="dxa"/>
            <w:gridSpan w:val="1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714DD38" w14:textId="77777777" w:rsidR="000413A5" w:rsidRPr="003C5BB6" w:rsidRDefault="000413A5" w:rsidP="00581595">
            <w:pPr>
              <w:pStyle w:val="a4"/>
              <w:snapToGrid w:val="0"/>
              <w:spacing w:after="120"/>
              <w:ind w:right="200"/>
              <w:jc w:val="left"/>
              <w:rPr>
                <w:rFonts w:ascii="微软雅黑" w:eastAsia="微软雅黑" w:hAnsi="微软雅黑"/>
                <w:iCs/>
                <w:kern w:val="0"/>
                <w:sz w:val="20"/>
                <w:lang w:eastAsia="zh-CN"/>
              </w:rPr>
            </w:pPr>
          </w:p>
        </w:tc>
      </w:tr>
      <w:tr w:rsidR="000413A5" w:rsidRPr="0057535E" w14:paraId="16FC78A5" w14:textId="77777777" w:rsidTr="00581595">
        <w:trPr>
          <w:cantSplit/>
          <w:trHeight w:val="450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14:paraId="424D8A76" w14:textId="77777777" w:rsidR="000413A5" w:rsidRPr="0057535E" w:rsidRDefault="000413A5" w:rsidP="00581595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列名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14:paraId="33C5B413" w14:textId="77777777" w:rsidR="000413A5" w:rsidRPr="0057535E" w:rsidRDefault="000413A5" w:rsidP="00581595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宽度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14:paraId="429A0343" w14:textId="77777777" w:rsidR="000413A5" w:rsidRPr="0057535E" w:rsidRDefault="000413A5" w:rsidP="00581595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显示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297BEA52" w14:textId="77777777" w:rsidR="000413A5" w:rsidRPr="0057535E" w:rsidRDefault="000413A5" w:rsidP="00581595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排序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11D9227C" w14:textId="77777777" w:rsidR="000413A5" w:rsidRPr="0057535E" w:rsidRDefault="000413A5" w:rsidP="00581595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搜索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520CA897" w14:textId="77777777" w:rsidR="000413A5" w:rsidRPr="0057535E" w:rsidRDefault="000413A5" w:rsidP="00581595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新增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4AAC95E0" w14:textId="77777777" w:rsidR="000413A5" w:rsidRPr="0057535E" w:rsidRDefault="000413A5" w:rsidP="00581595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编辑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59FE973A" w14:textId="77777777" w:rsidR="000413A5" w:rsidRPr="0057535E" w:rsidRDefault="000413A5" w:rsidP="00581595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约束</w:t>
            </w:r>
            <w:r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备注</w:t>
            </w:r>
          </w:p>
        </w:tc>
      </w:tr>
      <w:tr w:rsidR="002D67DF" w:rsidRPr="0068506A" w14:paraId="435AC1C4" w14:textId="77777777" w:rsidTr="00581595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EAD0CFB" w14:textId="3E6752FD" w:rsidR="002D67DF" w:rsidRPr="004D026E" w:rsidRDefault="002D67DF" w:rsidP="002D67DF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ID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FD7FE7A" w14:textId="41F962E7" w:rsidR="002D67DF" w:rsidRPr="0068506A" w:rsidRDefault="00DF4433" w:rsidP="002D67DF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60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C4A93EC" w14:textId="7943A3C2" w:rsidR="002D67DF" w:rsidRPr="0068506A" w:rsidRDefault="002D67DF" w:rsidP="002D67DF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Num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19731D" w14:textId="78EF70DC" w:rsidR="002D67DF" w:rsidRPr="0068506A" w:rsidRDefault="002D67DF" w:rsidP="002D67DF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&lt;&gt;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620A16" w14:textId="314B7FAD" w:rsidR="002D67DF" w:rsidRPr="0068506A" w:rsidRDefault="002D67DF" w:rsidP="002D67DF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IN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29ACDB" w14:textId="274F886D" w:rsidR="002D67DF" w:rsidRPr="00E758B0" w:rsidRDefault="002D67DF" w:rsidP="002D67DF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A6A6A6" w:themeColor="background1" w:themeShade="A6"/>
                <w:sz w:val="16"/>
                <w:szCs w:val="16"/>
                <w:lang w:eastAsia="zh-CN"/>
              </w:rPr>
            </w:pPr>
            <w:r w:rsidRPr="00E758B0">
              <w:rPr>
                <w:rFonts w:ascii="微软雅黑" w:eastAsia="微软雅黑" w:hAnsi="微软雅黑" w:hint="eastAsia"/>
                <w:b w:val="0"/>
                <w:color w:val="A6A6A6" w:themeColor="background1" w:themeShade="A6"/>
                <w:sz w:val="16"/>
                <w:szCs w:val="16"/>
                <w:lang w:eastAsia="zh-CN"/>
              </w:rPr>
              <w:t>IN(</w:t>
            </w:r>
            <w:r w:rsidRPr="00E758B0">
              <w:rPr>
                <w:rFonts w:ascii="微软雅黑" w:eastAsia="微软雅黑" w:hAnsi="微软雅黑"/>
                <w:b w:val="0"/>
                <w:color w:val="A6A6A6" w:themeColor="background1" w:themeShade="A6"/>
                <w:sz w:val="16"/>
                <w:szCs w:val="16"/>
                <w:lang w:eastAsia="zh-CN"/>
              </w:rPr>
              <w:t>*</w:t>
            </w:r>
            <w:r w:rsidRPr="00E758B0">
              <w:rPr>
                <w:rFonts w:ascii="微软雅黑" w:eastAsia="微软雅黑" w:hAnsi="微软雅黑" w:hint="eastAsia"/>
                <w:b w:val="0"/>
                <w:color w:val="A6A6A6" w:themeColor="background1" w:themeShade="A6"/>
                <w:sz w:val="16"/>
                <w:szCs w:val="16"/>
                <w:lang w:eastAsia="zh-CN"/>
              </w:rPr>
              <w:t>)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D9369C" w14:textId="22D9E17E" w:rsidR="002D67DF" w:rsidRPr="00E758B0" w:rsidRDefault="002D67DF" w:rsidP="002D67DF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A6A6A6" w:themeColor="background1" w:themeShade="A6"/>
                <w:sz w:val="16"/>
                <w:szCs w:val="16"/>
                <w:lang w:eastAsia="zh-CN"/>
              </w:rPr>
            </w:pPr>
            <w:r w:rsidRPr="00E758B0">
              <w:rPr>
                <w:rFonts w:ascii="微软雅黑" w:eastAsia="微软雅黑" w:hAnsi="微软雅黑" w:hint="eastAsia"/>
                <w:b w:val="0"/>
                <w:color w:val="A6A6A6" w:themeColor="background1" w:themeShade="A6"/>
                <w:sz w:val="16"/>
                <w:szCs w:val="16"/>
                <w:lang w:eastAsia="zh-CN"/>
              </w:rPr>
              <w:t>IN(</w:t>
            </w:r>
            <w:r w:rsidRPr="00E758B0">
              <w:rPr>
                <w:rFonts w:ascii="微软雅黑" w:eastAsia="微软雅黑" w:hAnsi="微软雅黑"/>
                <w:b w:val="0"/>
                <w:color w:val="A6A6A6" w:themeColor="background1" w:themeShade="A6"/>
                <w:sz w:val="16"/>
                <w:szCs w:val="16"/>
                <w:lang w:eastAsia="zh-CN"/>
              </w:rPr>
              <w:t>*</w:t>
            </w:r>
            <w:r w:rsidRPr="00E758B0">
              <w:rPr>
                <w:rFonts w:ascii="微软雅黑" w:eastAsia="微软雅黑" w:hAnsi="微软雅黑" w:hint="eastAsia"/>
                <w:b w:val="0"/>
                <w:color w:val="A6A6A6" w:themeColor="background1" w:themeShade="A6"/>
                <w:sz w:val="16"/>
                <w:szCs w:val="16"/>
                <w:lang w:eastAsia="zh-CN"/>
              </w:rPr>
              <w:t>)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10CB78" w14:textId="77777777" w:rsidR="002D67DF" w:rsidRPr="0068506A" w:rsidRDefault="002D67DF" w:rsidP="002D67DF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</w:p>
        </w:tc>
      </w:tr>
      <w:tr w:rsidR="002D67DF" w:rsidRPr="0068506A" w14:paraId="02F1F281" w14:textId="77777777" w:rsidTr="00581595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BC849C2" w14:textId="3E4BEE58" w:rsidR="002D67DF" w:rsidRPr="004D026E" w:rsidRDefault="002D67DF" w:rsidP="002D67DF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卡祖编号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DC24AE1" w14:textId="4DA043DC" w:rsidR="002D67DF" w:rsidRPr="0068506A" w:rsidRDefault="0008324B" w:rsidP="002D67DF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80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1BF6471" w14:textId="5CBFB0C2" w:rsidR="002D67DF" w:rsidRPr="0068506A" w:rsidRDefault="002D67DF" w:rsidP="002D67DF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Num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7D208F" w14:textId="7BEA99C2" w:rsidR="002D67DF" w:rsidRPr="0068506A" w:rsidRDefault="002D67DF" w:rsidP="002D67DF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570229" w14:textId="741923F6" w:rsidR="002D67DF" w:rsidRPr="0068506A" w:rsidRDefault="002D67DF" w:rsidP="002D67DF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SEL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FAD488" w14:textId="5360D9D4" w:rsidR="002D67DF" w:rsidRPr="0068506A" w:rsidRDefault="002D67DF" w:rsidP="002D67DF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SEL(</w:t>
            </w: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*</w:t>
            </w: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)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B845FD" w14:textId="1BAC571F" w:rsidR="002D67DF" w:rsidRPr="0068506A" w:rsidRDefault="002D67DF" w:rsidP="002D67DF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SEL(</w:t>
            </w: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*</w:t>
            </w: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)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61D9EB" w14:textId="77777777" w:rsidR="002D67DF" w:rsidRPr="0068506A" w:rsidRDefault="002D67DF" w:rsidP="002D67DF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</w:p>
        </w:tc>
      </w:tr>
      <w:tr w:rsidR="002D67DF" w:rsidRPr="0068506A" w14:paraId="64721A4C" w14:textId="77777777" w:rsidTr="00A6278A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6F0E215" w14:textId="0ADBA253" w:rsidR="002D67DF" w:rsidRDefault="002D67DF" w:rsidP="002D67DF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可用地区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21E0158" w14:textId="441231BD" w:rsidR="002D67DF" w:rsidRPr="0068506A" w:rsidRDefault="0008324B" w:rsidP="002D67DF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80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42662E9" w14:textId="4A59D64D" w:rsidR="002D67DF" w:rsidRPr="0068506A" w:rsidRDefault="00E758B0" w:rsidP="002D67DF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 w:rsidRPr="00A6278A">
              <w:rPr>
                <w:rFonts w:ascii="微软雅黑" w:eastAsia="微软雅黑" w:hAnsi="微软雅黑" w:hint="eastAsia"/>
                <w:b w:val="0"/>
                <w:color w:val="FFFFFF" w:themeColor="background1"/>
                <w:sz w:val="16"/>
                <w:szCs w:val="16"/>
                <w:lang w:eastAsia="zh-CN"/>
              </w:rPr>
              <w:t>Img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AD6B99" w14:textId="1717CBB6" w:rsidR="002D67DF" w:rsidRPr="0068506A" w:rsidRDefault="002D67DF" w:rsidP="002D67DF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059617" w14:textId="1E499995" w:rsidR="002D67DF" w:rsidRPr="0068506A" w:rsidRDefault="002D67DF" w:rsidP="002D67DF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SEL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5BAB19" w14:textId="79B4579B" w:rsidR="002D67DF" w:rsidRPr="0068506A" w:rsidRDefault="002D67DF" w:rsidP="002D67DF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SEL(</w:t>
            </w: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*</w:t>
            </w: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)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BFC783" w14:textId="3D970A84" w:rsidR="002D67DF" w:rsidRPr="0068506A" w:rsidRDefault="002D67DF" w:rsidP="002D67DF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SEL(</w:t>
            </w: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*</w:t>
            </w: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)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558F94" w14:textId="3AA2B086" w:rsidR="002D67DF" w:rsidRPr="0068506A" w:rsidRDefault="00A6278A" w:rsidP="002D67DF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color w:val="FFFFFF" w:themeColor="background1"/>
                <w:sz w:val="16"/>
                <w:szCs w:val="16"/>
                <w:highlight w:val="blue"/>
                <w:lang w:eastAsia="zh-CN"/>
              </w:rPr>
              <w:t>地区</w:t>
            </w:r>
          </w:p>
        </w:tc>
      </w:tr>
      <w:tr w:rsidR="002D67DF" w:rsidRPr="0068506A" w14:paraId="62A9979B" w14:textId="77777777" w:rsidTr="00581595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867C748" w14:textId="174A52D2" w:rsidR="002D67DF" w:rsidRDefault="002D67DF" w:rsidP="002D67DF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成本价格（元）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054B754" w14:textId="6590AB12" w:rsidR="002D67DF" w:rsidRPr="0068506A" w:rsidRDefault="00DF4433" w:rsidP="002D67DF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80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D09BE66" w14:textId="0CD00161" w:rsidR="002D67DF" w:rsidRPr="0068506A" w:rsidRDefault="002D67DF" w:rsidP="002D67DF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Num</w:t>
            </w: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(.2)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DA2154" w14:textId="42D9D609" w:rsidR="002D67DF" w:rsidRPr="0068506A" w:rsidRDefault="002D67DF" w:rsidP="002D67DF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3D57EC" w14:textId="18094BAD" w:rsidR="002D67DF" w:rsidRPr="0068506A" w:rsidRDefault="002D67DF" w:rsidP="002D67DF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62F2B8" w14:textId="70F5B426" w:rsidR="002D67DF" w:rsidRPr="0068506A" w:rsidRDefault="002D67DF" w:rsidP="002D67DF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IN(</w:t>
            </w: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*</w:t>
            </w: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)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064B97" w14:textId="667B4404" w:rsidR="002D67DF" w:rsidRPr="0068506A" w:rsidRDefault="002D67DF" w:rsidP="002D67DF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IN(</w:t>
            </w: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*</w:t>
            </w: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)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8EDC62" w14:textId="77777777" w:rsidR="002D67DF" w:rsidRPr="0068506A" w:rsidRDefault="002D67DF" w:rsidP="002D67DF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</w:p>
        </w:tc>
      </w:tr>
      <w:tr w:rsidR="002D67DF" w:rsidRPr="0068506A" w14:paraId="3A13E370" w14:textId="77777777" w:rsidTr="00581595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F2A06D4" w14:textId="6899858D" w:rsidR="002D67DF" w:rsidRDefault="002D67DF" w:rsidP="002D67DF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价格档次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A54AD9C" w14:textId="313F701F" w:rsidR="002D67DF" w:rsidRPr="0068506A" w:rsidRDefault="00DF4433" w:rsidP="002D67DF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80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D95152A" w14:textId="113FE413" w:rsidR="002D67DF" w:rsidRPr="0068506A" w:rsidRDefault="002D67DF" w:rsidP="002D67DF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Num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59976B" w14:textId="1AFBDFBF" w:rsidR="002D67DF" w:rsidRPr="0068506A" w:rsidRDefault="002D67DF" w:rsidP="002D67DF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12AF53" w14:textId="37A8F5F4" w:rsidR="002D67DF" w:rsidRPr="0068506A" w:rsidRDefault="002D67DF" w:rsidP="002D67DF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DCD99F" w14:textId="17BF172C" w:rsidR="002D67DF" w:rsidRPr="0068506A" w:rsidRDefault="002D67DF" w:rsidP="002D67DF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9573C4" w14:textId="21ED3408" w:rsidR="002D67DF" w:rsidRPr="0068506A" w:rsidRDefault="002D67DF" w:rsidP="002D67DF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86F93A" w14:textId="469C08D3" w:rsidR="002D67DF" w:rsidRPr="0068506A" w:rsidRDefault="002D67DF" w:rsidP="002D67DF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</w:p>
        </w:tc>
      </w:tr>
      <w:tr w:rsidR="002D67DF" w:rsidRPr="0068506A" w14:paraId="6C9A86AD" w14:textId="77777777" w:rsidTr="00581595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8091076" w14:textId="46BDB33E" w:rsidR="002D67DF" w:rsidRPr="004D026E" w:rsidRDefault="002D67DF" w:rsidP="002D67DF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每天限量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EC9515C" w14:textId="7F2C67EF" w:rsidR="002D67DF" w:rsidRPr="0068506A" w:rsidRDefault="00DF4433" w:rsidP="002D67DF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80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C43361A" w14:textId="7ABB75A2" w:rsidR="002D67DF" w:rsidRPr="0068506A" w:rsidRDefault="002D67DF" w:rsidP="002D67DF">
            <w:pPr>
              <w:pStyle w:val="a5"/>
              <w:snapToGrid w:val="0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Num</w:t>
            </w: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(.2)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7F4AB5" w14:textId="19E184F8" w:rsidR="002D67DF" w:rsidRPr="0068506A" w:rsidRDefault="002D67DF" w:rsidP="002D67DF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61AB43" w14:textId="67F05DC4" w:rsidR="002D67DF" w:rsidRPr="0068506A" w:rsidRDefault="002D67DF" w:rsidP="002D67DF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F41B4F" w14:textId="31915FAB" w:rsidR="002D67DF" w:rsidRPr="0068506A" w:rsidRDefault="002D67DF" w:rsidP="002D67DF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 xml:space="preserve">IN 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C863D1" w14:textId="23F1E3EF" w:rsidR="002D67DF" w:rsidRPr="0068506A" w:rsidRDefault="002D67DF" w:rsidP="002D67DF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 xml:space="preserve">IN 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AA12A7" w14:textId="3819E596" w:rsidR="002D67DF" w:rsidRPr="0068506A" w:rsidRDefault="002D67DF" w:rsidP="002D67DF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2D67DF" w:rsidRPr="0068506A" w14:paraId="07E009EA" w14:textId="77777777" w:rsidTr="00581595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F2D9E45" w14:textId="277325BF" w:rsidR="002D67DF" w:rsidRPr="004D026E" w:rsidRDefault="002D67DF" w:rsidP="002D67DF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每月限量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41DADFD" w14:textId="0107545F" w:rsidR="002D67DF" w:rsidRPr="0068506A" w:rsidRDefault="00DF4433" w:rsidP="002D67DF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80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1A86C32" w14:textId="54CDA9A1" w:rsidR="002D67DF" w:rsidRPr="0068506A" w:rsidRDefault="002D67DF" w:rsidP="002D67DF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Num</w:t>
            </w: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(.2)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4B973A" w14:textId="1E514FC4" w:rsidR="002D67DF" w:rsidRPr="0068506A" w:rsidRDefault="002D67DF" w:rsidP="002D67DF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F55678" w14:textId="0B4A1707" w:rsidR="002D67DF" w:rsidRPr="0068506A" w:rsidRDefault="002D67DF" w:rsidP="002D67DF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0347F6" w14:textId="4B4EB339" w:rsidR="002D67DF" w:rsidRPr="0068506A" w:rsidRDefault="002D67DF" w:rsidP="002D67DF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IN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EC6056" w14:textId="11C2172D" w:rsidR="002D67DF" w:rsidRPr="0068506A" w:rsidRDefault="002D67DF" w:rsidP="002D67DF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IN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38B762" w14:textId="58687975" w:rsidR="002D67DF" w:rsidRPr="0068506A" w:rsidRDefault="002D67DF" w:rsidP="002D67DF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2D67DF" w:rsidRPr="00086D63" w14:paraId="74B836C2" w14:textId="77777777" w:rsidTr="00581595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8E90B48" w14:textId="20DA0F7A" w:rsidR="002D67DF" w:rsidRPr="008F0587" w:rsidRDefault="002D67DF" w:rsidP="002D67DF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8"/>
                <w:szCs w:val="18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8"/>
                <w:szCs w:val="18"/>
                <w:lang w:eastAsia="zh-CN"/>
              </w:rPr>
              <w:t>UUWiFi设备组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F62A89D" w14:textId="4FE35A43" w:rsidR="002D67DF" w:rsidRPr="008F0587" w:rsidRDefault="0008324B" w:rsidP="002D67DF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140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6EB789B" w14:textId="53CF58D8" w:rsidR="002D67DF" w:rsidRPr="008F0587" w:rsidRDefault="002D67DF" w:rsidP="002D67DF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Str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7ECFE3" w14:textId="7DFBDB9B" w:rsidR="002D67DF" w:rsidRPr="0068506A" w:rsidRDefault="002D67DF" w:rsidP="002D67DF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FA21CB" w14:textId="34620D75" w:rsidR="002D67DF" w:rsidRPr="0068506A" w:rsidRDefault="002D67DF" w:rsidP="002D67DF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EF12A1" w14:textId="6720C67C" w:rsidR="002D67DF" w:rsidRPr="0068506A" w:rsidRDefault="002D67DF" w:rsidP="002D67DF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SEL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AA98EE" w14:textId="5DFFDA89" w:rsidR="002D67DF" w:rsidRPr="0068506A" w:rsidRDefault="002D67DF" w:rsidP="002D67DF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SEL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B9D8A1" w14:textId="77777777" w:rsidR="002D67DF" w:rsidRPr="00086D63" w:rsidRDefault="002D67DF" w:rsidP="002D67DF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color w:val="FFFFFF" w:themeColor="background1"/>
                <w:sz w:val="16"/>
                <w:szCs w:val="16"/>
                <w:lang w:eastAsia="zh-CN"/>
              </w:rPr>
            </w:pPr>
          </w:p>
        </w:tc>
      </w:tr>
      <w:tr w:rsidR="002D67DF" w:rsidRPr="0068506A" w14:paraId="2395BCD3" w14:textId="77777777" w:rsidTr="00581595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A199900" w14:textId="10986BB2" w:rsidR="002D67DF" w:rsidRPr="008F0587" w:rsidRDefault="002D67DF" w:rsidP="002D67DF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8"/>
                <w:szCs w:val="18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8"/>
                <w:szCs w:val="18"/>
                <w:lang w:eastAsia="zh-CN"/>
              </w:rPr>
              <w:t>代理商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30F895E" w14:textId="3AE6EB25" w:rsidR="002D67DF" w:rsidRPr="008F0587" w:rsidRDefault="0008324B" w:rsidP="002D67DF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80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61591FF" w14:textId="6FFF164D" w:rsidR="002D67DF" w:rsidRPr="008F0587" w:rsidRDefault="002D67DF" w:rsidP="002D67DF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Str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8EBBFB" w14:textId="1E65DEEB" w:rsidR="002D67DF" w:rsidRDefault="002D67DF" w:rsidP="002D67DF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CE4595" w14:textId="30AB17E6" w:rsidR="002D67DF" w:rsidRDefault="002D67DF" w:rsidP="002D67DF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501DDA" w14:textId="096EED3F" w:rsidR="002D67DF" w:rsidRDefault="002D67DF" w:rsidP="002D67DF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SEL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95FAEE" w14:textId="3B6F94A8" w:rsidR="002D67DF" w:rsidRDefault="002D67DF" w:rsidP="002D67DF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SEL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C841EB" w14:textId="77777777" w:rsidR="002D67DF" w:rsidRPr="0068506A" w:rsidRDefault="002D67DF" w:rsidP="002D67DF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2D67DF" w:rsidRPr="00670C23" w14:paraId="68E335BF" w14:textId="77777777" w:rsidTr="00581595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279A612" w14:textId="5F2750CD" w:rsidR="002D67DF" w:rsidRDefault="002D67DF" w:rsidP="002D67DF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价格权重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FE4DBF3" w14:textId="5F838453" w:rsidR="002D67DF" w:rsidRPr="0068506A" w:rsidRDefault="0008324B" w:rsidP="002D67DF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60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9D6EA32" w14:textId="432CCE39" w:rsidR="002D67DF" w:rsidRDefault="002D67DF" w:rsidP="002D67DF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Str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E34FBC" w14:textId="45258E26" w:rsidR="002D67DF" w:rsidRDefault="002D67DF" w:rsidP="002D67DF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76DBC0" w14:textId="2EC09697" w:rsidR="002D67DF" w:rsidRDefault="002D67DF" w:rsidP="002D67DF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D949A4" w14:textId="5BDF66D6" w:rsidR="002D67DF" w:rsidRDefault="002D67DF" w:rsidP="002D67DF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SEL(</w:t>
            </w:r>
            <w:r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  <w:t>*</w:t>
            </w: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)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EAD9D7" w14:textId="42A6D789" w:rsidR="002D67DF" w:rsidRDefault="002D67DF" w:rsidP="002D67DF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SEL(</w:t>
            </w:r>
            <w:r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  <w:t>*</w:t>
            </w: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)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B3EEF6" w14:textId="589680C5" w:rsidR="002D67DF" w:rsidRPr="003C66BA" w:rsidRDefault="002D67DF" w:rsidP="002D67DF">
            <w:pPr>
              <w:rPr>
                <w:color w:val="FFFFFF" w:themeColor="background1"/>
              </w:rPr>
            </w:pPr>
            <w:r w:rsidRPr="003C66BA">
              <w:rPr>
                <w:rFonts w:ascii="微软雅黑" w:eastAsia="微软雅黑" w:hAnsi="微软雅黑" w:hint="eastAsia"/>
                <w:bCs/>
                <w:sz w:val="16"/>
                <w:szCs w:val="16"/>
                <w:lang w:eastAsia="zh-CN"/>
              </w:rPr>
              <w:t>无效 / 原值 / 2倍 / 3倍</w:t>
            </w:r>
          </w:p>
        </w:tc>
      </w:tr>
      <w:tr w:rsidR="002D67DF" w:rsidRPr="0068506A" w14:paraId="60DFADE7" w14:textId="77777777" w:rsidTr="00581595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F91CD2E" w14:textId="58BEFD51" w:rsidR="002D67DF" w:rsidRDefault="002D67DF" w:rsidP="002D67DF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质量权重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7795406" w14:textId="0B22F869" w:rsidR="002D67DF" w:rsidRPr="0068506A" w:rsidRDefault="0008324B" w:rsidP="002D67DF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60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4993CD4" w14:textId="022B3D06" w:rsidR="002D67DF" w:rsidRDefault="002D67DF" w:rsidP="002D67DF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Str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BF51E7" w14:textId="4CCB2B29" w:rsidR="002D67DF" w:rsidRDefault="002D67DF" w:rsidP="002D67DF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B5F04C" w14:textId="36BFD3FA" w:rsidR="002D67DF" w:rsidRDefault="002D67DF" w:rsidP="002D67DF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D0643C" w14:textId="4FF49BD6" w:rsidR="002D67DF" w:rsidRDefault="002D67DF" w:rsidP="002D67DF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SEL(</w:t>
            </w:r>
            <w:r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  <w:t>*</w:t>
            </w: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)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A2165C" w14:textId="15A768D5" w:rsidR="002D67DF" w:rsidRDefault="002D67DF" w:rsidP="002D67DF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SEL(</w:t>
            </w:r>
            <w:r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  <w:t>*</w:t>
            </w: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)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40829D" w14:textId="5D518FED" w:rsidR="002D67DF" w:rsidRPr="0068506A" w:rsidRDefault="002D67DF" w:rsidP="002D67DF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无效 / 原值 / 2倍 / 3倍</w:t>
            </w:r>
          </w:p>
        </w:tc>
      </w:tr>
      <w:tr w:rsidR="002D67DF" w:rsidRPr="00023280" w14:paraId="14B8B70E" w14:textId="77777777" w:rsidTr="00581595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F5C16D8" w14:textId="58251EF4" w:rsidR="002D67DF" w:rsidRDefault="002D67DF" w:rsidP="002D67DF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自定义权重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AE51005" w14:textId="4A7874CC" w:rsidR="002D67DF" w:rsidRPr="0068506A" w:rsidRDefault="0008324B" w:rsidP="002D67DF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60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0A46875" w14:textId="04D81171" w:rsidR="002D67DF" w:rsidRDefault="002D67DF" w:rsidP="002D67DF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Str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4825C6" w14:textId="05113A3D" w:rsidR="002D67DF" w:rsidRDefault="002D67DF" w:rsidP="002D67DF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DDEB88" w14:textId="58BBA07D" w:rsidR="002D67DF" w:rsidRDefault="002D67DF" w:rsidP="002D67DF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A188A2" w14:textId="26F301E4" w:rsidR="002D67DF" w:rsidRDefault="002D67DF" w:rsidP="002D67DF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SEL(</w:t>
            </w:r>
            <w:r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  <w:t>*</w:t>
            </w: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)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03B2F3" w14:textId="526D607C" w:rsidR="002D67DF" w:rsidRDefault="002D67DF" w:rsidP="002D67DF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SEL(</w:t>
            </w:r>
            <w:r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  <w:t>*</w:t>
            </w: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)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F4F71C" w14:textId="348E66C0" w:rsidR="002D67DF" w:rsidRPr="00023280" w:rsidRDefault="002D67DF" w:rsidP="002D67DF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无效 / 原值 / 2倍 / 3倍</w:t>
            </w:r>
          </w:p>
        </w:tc>
      </w:tr>
      <w:tr w:rsidR="002D67DF" w:rsidRPr="00023280" w14:paraId="720AAD18" w14:textId="77777777" w:rsidTr="00581595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6FBF0E8" w14:textId="77777777" w:rsidR="002D67DF" w:rsidRPr="008F0587" w:rsidRDefault="002D67DF" w:rsidP="002D67DF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8"/>
                <w:szCs w:val="18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8"/>
                <w:szCs w:val="18"/>
                <w:lang w:eastAsia="zh-CN"/>
              </w:rPr>
              <w:t>备注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A55BA7D" w14:textId="35BC385C" w:rsidR="002D67DF" w:rsidRPr="008F0587" w:rsidRDefault="0008324B" w:rsidP="002D67DF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80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5E02ED2" w14:textId="77777777" w:rsidR="002D67DF" w:rsidRPr="008F0587" w:rsidRDefault="002D67DF" w:rsidP="002D67DF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Str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70E6DD" w14:textId="2132508B" w:rsidR="002D67DF" w:rsidRPr="0068506A" w:rsidRDefault="002D67DF" w:rsidP="002D67DF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556515" w14:textId="77777777" w:rsidR="002D67DF" w:rsidRPr="0068506A" w:rsidRDefault="002D67DF" w:rsidP="002D67DF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13A454" w14:textId="77777777" w:rsidR="002D67DF" w:rsidRPr="0068506A" w:rsidRDefault="002D67DF" w:rsidP="002D67DF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IN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941237" w14:textId="77777777" w:rsidR="002D67DF" w:rsidRPr="00E61082" w:rsidRDefault="002D67DF" w:rsidP="002D67DF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color w:val="A6A6A6" w:themeColor="background1" w:themeShade="A6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IN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8BB0CF" w14:textId="77777777" w:rsidR="002D67DF" w:rsidRPr="00023280" w:rsidRDefault="002D67DF" w:rsidP="002D67DF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2D67DF" w:rsidRPr="00023280" w14:paraId="06603620" w14:textId="77777777" w:rsidTr="00581595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E9F5EE4" w14:textId="77777777" w:rsidR="002D67DF" w:rsidRDefault="002D67DF" w:rsidP="002D67DF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修改时间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3081D54" w14:textId="0EAC5314" w:rsidR="002D67DF" w:rsidRPr="0068506A" w:rsidRDefault="0008324B" w:rsidP="002D67DF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140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95A0AD0" w14:textId="77777777" w:rsidR="002D67DF" w:rsidRPr="0068506A" w:rsidRDefault="002D67DF" w:rsidP="002D67DF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Date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5DAB9A" w14:textId="559F0144" w:rsidR="002D67DF" w:rsidRPr="0068506A" w:rsidRDefault="002D67DF" w:rsidP="002D67DF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8CE4DA" w14:textId="77777777" w:rsidR="002D67DF" w:rsidRPr="0068506A" w:rsidRDefault="002D67DF" w:rsidP="002D67DF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34319F" w14:textId="77777777" w:rsidR="002D67DF" w:rsidRPr="0068506A" w:rsidRDefault="002D67DF" w:rsidP="002D67DF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6083F8" w14:textId="77777777" w:rsidR="002D67DF" w:rsidRPr="0068506A" w:rsidRDefault="002D67DF" w:rsidP="002D67DF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B38773" w14:textId="77777777" w:rsidR="002D67DF" w:rsidRPr="00023280" w:rsidRDefault="002D67DF" w:rsidP="002D67DF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2D67DF" w:rsidRPr="00023280" w14:paraId="1D204E45" w14:textId="77777777" w:rsidTr="00581595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40919F4" w14:textId="77777777" w:rsidR="002D67DF" w:rsidRPr="008F0587" w:rsidRDefault="002D67DF" w:rsidP="002D67DF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8"/>
                <w:szCs w:val="18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8"/>
                <w:szCs w:val="18"/>
                <w:lang w:eastAsia="zh-CN"/>
              </w:rPr>
              <w:t>修改人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C35858C" w14:textId="0090BA21" w:rsidR="002D67DF" w:rsidRPr="008F0587" w:rsidRDefault="0008324B" w:rsidP="002D67DF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80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C5138E2" w14:textId="77777777" w:rsidR="002D67DF" w:rsidRPr="008F0587" w:rsidRDefault="002D67DF" w:rsidP="002D67DF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Str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FFF498" w14:textId="3D03B4FA" w:rsidR="002D67DF" w:rsidRPr="006844AD" w:rsidRDefault="002D67DF" w:rsidP="002D67DF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57316D" w14:textId="77777777" w:rsidR="002D67DF" w:rsidRPr="006844AD" w:rsidRDefault="002D67DF" w:rsidP="002D67DF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100401" w14:textId="77777777" w:rsidR="002D67DF" w:rsidRPr="006844AD" w:rsidRDefault="002D67DF" w:rsidP="002D67DF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76794C" w14:textId="77777777" w:rsidR="002D67DF" w:rsidRPr="006844AD" w:rsidRDefault="002D67DF" w:rsidP="002D67DF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1837C4" w14:textId="77777777" w:rsidR="002D67DF" w:rsidRPr="00023280" w:rsidRDefault="002D67DF" w:rsidP="002D67DF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2D67DF" w:rsidRPr="00023280" w14:paraId="4F9B939C" w14:textId="77777777" w:rsidTr="00581595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B676E67" w14:textId="77777777" w:rsidR="002D67DF" w:rsidRPr="008F0587" w:rsidRDefault="002D67DF" w:rsidP="002D67DF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8"/>
                <w:szCs w:val="18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8"/>
                <w:szCs w:val="18"/>
                <w:lang w:eastAsia="zh-CN"/>
              </w:rPr>
              <w:t>创建时间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A034E3E" w14:textId="176665E4" w:rsidR="002D67DF" w:rsidRPr="008F0587" w:rsidRDefault="0008324B" w:rsidP="002D67DF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140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BDD7EDB" w14:textId="77777777" w:rsidR="002D67DF" w:rsidRPr="008F0587" w:rsidRDefault="002D67DF" w:rsidP="002D67DF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Date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588BB2" w14:textId="61A12584" w:rsidR="002D67DF" w:rsidRPr="006844AD" w:rsidRDefault="002D67DF" w:rsidP="002D67DF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F41A7D" w14:textId="77777777" w:rsidR="002D67DF" w:rsidRPr="006844AD" w:rsidRDefault="002D67DF" w:rsidP="002D67DF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A8D366" w14:textId="77777777" w:rsidR="002D67DF" w:rsidRPr="006844AD" w:rsidRDefault="002D67DF" w:rsidP="002D67DF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C2CD6A" w14:textId="77777777" w:rsidR="002D67DF" w:rsidRPr="006844AD" w:rsidRDefault="002D67DF" w:rsidP="002D67DF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4F41C8" w14:textId="77777777" w:rsidR="002D67DF" w:rsidRPr="00023280" w:rsidRDefault="002D67DF" w:rsidP="002D67DF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2D67DF" w:rsidRPr="00023280" w14:paraId="0BC32AD7" w14:textId="77777777" w:rsidTr="00581595">
        <w:trPr>
          <w:cantSplit/>
          <w:trHeight w:val="64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E7AAE7A" w14:textId="77777777" w:rsidR="002D67DF" w:rsidRPr="008F0587" w:rsidRDefault="002D67DF" w:rsidP="002D67DF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8"/>
                <w:szCs w:val="18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8"/>
                <w:szCs w:val="18"/>
                <w:lang w:eastAsia="zh-CN"/>
              </w:rPr>
              <w:t>创建人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38439E3" w14:textId="2E44FF24" w:rsidR="002D67DF" w:rsidRPr="008F0587" w:rsidRDefault="0008324B" w:rsidP="002D67DF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80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2ADA2D0" w14:textId="77777777" w:rsidR="002D67DF" w:rsidRPr="008F0587" w:rsidRDefault="002D67DF" w:rsidP="002D67DF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Str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4BEE3D" w14:textId="77777777" w:rsidR="002D67DF" w:rsidRPr="006844AD" w:rsidRDefault="002D67DF" w:rsidP="002D67DF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FF6A7D" w14:textId="77777777" w:rsidR="002D67DF" w:rsidRPr="006844AD" w:rsidRDefault="002D67DF" w:rsidP="002D67DF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A4E619" w14:textId="77777777" w:rsidR="002D67DF" w:rsidRPr="006844AD" w:rsidRDefault="002D67DF" w:rsidP="002D67DF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1C18C2" w14:textId="77777777" w:rsidR="002D67DF" w:rsidRPr="006844AD" w:rsidRDefault="002D67DF" w:rsidP="002D67DF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EEB5DA" w14:textId="77777777" w:rsidR="002D67DF" w:rsidRPr="00023280" w:rsidRDefault="002D67DF" w:rsidP="002D67DF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</w:tbl>
    <w:p w14:paraId="1BB9A9CA" w14:textId="687EA119" w:rsidR="002D11F5" w:rsidRDefault="002D11F5" w:rsidP="002D11F5">
      <w:pPr>
        <w:rPr>
          <w:rFonts w:eastAsiaTheme="minorEastAsia"/>
          <w:lang w:eastAsia="zh-CN"/>
        </w:rPr>
      </w:pPr>
    </w:p>
    <w:p w14:paraId="5CF735B0" w14:textId="3BB34C75" w:rsidR="002D11F5" w:rsidRDefault="002D11F5" w:rsidP="002D11F5">
      <w:pPr>
        <w:rPr>
          <w:rFonts w:eastAsiaTheme="minorEastAsia"/>
          <w:lang w:eastAsia="zh-CN"/>
        </w:rPr>
      </w:pPr>
    </w:p>
    <w:p w14:paraId="6888EF6E" w14:textId="44C99052" w:rsidR="002D11F5" w:rsidRDefault="002D11F5" w:rsidP="002D11F5">
      <w:pPr>
        <w:rPr>
          <w:rFonts w:eastAsiaTheme="minorEastAsia"/>
          <w:lang w:eastAsia="zh-CN"/>
        </w:rPr>
      </w:pPr>
    </w:p>
    <w:p w14:paraId="03B283D1" w14:textId="5A47470E" w:rsidR="002D11F5" w:rsidRDefault="002D11F5" w:rsidP="002D11F5">
      <w:pPr>
        <w:rPr>
          <w:rFonts w:eastAsiaTheme="minorEastAsia"/>
          <w:lang w:eastAsia="zh-CN"/>
        </w:rPr>
      </w:pPr>
    </w:p>
    <w:p w14:paraId="09889ECF" w14:textId="03A11667" w:rsidR="002D11F5" w:rsidRDefault="002D11F5" w:rsidP="002D11F5">
      <w:pPr>
        <w:pStyle w:val="Heading2"/>
        <w:ind w:left="0" w:firstLine="0"/>
        <w:rPr>
          <w:rFonts w:ascii="微软雅黑" w:eastAsia="微软雅黑" w:hAnsi="微软雅黑" w:cs="微软雅黑"/>
          <w:bCs/>
          <w:i w:val="0"/>
          <w:iCs/>
          <w:lang w:eastAsia="zh-CN"/>
        </w:rPr>
      </w:pPr>
      <w:bookmarkStart w:id="85" w:name="_Toc478575240"/>
      <w:r>
        <w:rPr>
          <w:rFonts w:ascii="微软雅黑" w:eastAsia="微软雅黑" w:hAnsi="微软雅黑" w:cs="微软雅黑"/>
          <w:bCs/>
          <w:i w:val="0"/>
          <w:iCs/>
          <w:lang w:eastAsia="zh-CN"/>
        </w:rPr>
        <w:t>UUW</w:t>
      </w:r>
      <w:r>
        <w:rPr>
          <w:rFonts w:ascii="微软雅黑" w:eastAsia="微软雅黑" w:hAnsi="微软雅黑" w:cs="微软雅黑" w:hint="eastAsia"/>
          <w:bCs/>
          <w:i w:val="0"/>
          <w:iCs/>
          <w:lang w:eastAsia="zh-CN"/>
        </w:rPr>
        <w:t>iFi设备</w:t>
      </w:r>
      <w:bookmarkEnd w:id="85"/>
    </w:p>
    <w:p w14:paraId="59412E7C" w14:textId="77777777" w:rsidR="002D11F5" w:rsidRPr="002D11F5" w:rsidRDefault="002D11F5" w:rsidP="002D11F5">
      <w:pPr>
        <w:rPr>
          <w:rFonts w:eastAsiaTheme="minorEastAsia"/>
          <w:lang w:eastAsia="zh-CN"/>
        </w:rPr>
      </w:pPr>
    </w:p>
    <w:p w14:paraId="34A1293C" w14:textId="77777777" w:rsidR="002D11F5" w:rsidRDefault="002D11F5" w:rsidP="002D11F5">
      <w:pPr>
        <w:pStyle w:val="Heading3"/>
        <w:rPr>
          <w:rFonts w:ascii="微软雅黑" w:eastAsia="微软雅黑" w:hAnsi="微软雅黑" w:cs="微软雅黑"/>
          <w:i w:val="0"/>
          <w:lang w:eastAsia="zh-CN"/>
        </w:rPr>
      </w:pPr>
      <w:bookmarkStart w:id="86" w:name="_Toc478575241"/>
      <w:r>
        <w:rPr>
          <w:rFonts w:ascii="微软雅黑" w:eastAsia="微软雅黑" w:hAnsi="微软雅黑" w:cs="微软雅黑" w:hint="eastAsia"/>
          <w:i w:val="0"/>
          <w:lang w:eastAsia="zh-CN"/>
        </w:rPr>
        <w:t>概要信息</w:t>
      </w:r>
      <w:bookmarkEnd w:id="86"/>
    </w:p>
    <w:p w14:paraId="25B7A2A3" w14:textId="77777777" w:rsidR="002D11F5" w:rsidRDefault="002D11F5" w:rsidP="002D11F5">
      <w:pPr>
        <w:rPr>
          <w:rFonts w:eastAsiaTheme="minorEastAsia"/>
          <w:lang w:eastAsia="zh-CN"/>
        </w:rPr>
      </w:pPr>
    </w:p>
    <w:p w14:paraId="10E717C4" w14:textId="77777777" w:rsidR="002D11F5" w:rsidRPr="002D11F5" w:rsidRDefault="002D11F5" w:rsidP="002D11F5">
      <w:pPr>
        <w:rPr>
          <w:rFonts w:eastAsiaTheme="minorEastAsia"/>
          <w:lang w:eastAsia="zh-CN"/>
        </w:rPr>
      </w:pPr>
    </w:p>
    <w:p w14:paraId="440B8C6D" w14:textId="48E359B5" w:rsidR="002D11F5" w:rsidRPr="00286ED2" w:rsidRDefault="002D11F5" w:rsidP="002D11F5">
      <w:pPr>
        <w:pStyle w:val="Heading3"/>
        <w:rPr>
          <w:rFonts w:ascii="微软雅黑" w:eastAsia="微软雅黑" w:hAnsi="微软雅黑" w:cs="微软雅黑"/>
          <w:i w:val="0"/>
          <w:lang w:eastAsia="zh-CN"/>
        </w:rPr>
      </w:pPr>
      <w:bookmarkStart w:id="87" w:name="_Toc478575242"/>
      <w:r>
        <w:rPr>
          <w:rFonts w:ascii="微软雅黑" w:eastAsia="微软雅黑" w:hAnsi="微软雅黑" w:cs="微软雅黑" w:hint="eastAsia"/>
          <w:i w:val="0"/>
          <w:lang w:eastAsia="zh-CN"/>
        </w:rPr>
        <w:t>设备列表</w:t>
      </w:r>
      <w:bookmarkEnd w:id="87"/>
    </w:p>
    <w:tbl>
      <w:tblPr>
        <w:tblW w:w="8615" w:type="dxa"/>
        <w:tblInd w:w="565" w:type="dxa"/>
        <w:tblLayout w:type="fixed"/>
        <w:tblLook w:val="0000" w:firstRow="0" w:lastRow="0" w:firstColumn="0" w:lastColumn="0" w:noHBand="0" w:noVBand="0"/>
      </w:tblPr>
      <w:tblGrid>
        <w:gridCol w:w="1276"/>
        <w:gridCol w:w="709"/>
        <w:gridCol w:w="709"/>
        <w:gridCol w:w="49"/>
        <w:gridCol w:w="659"/>
        <w:gridCol w:w="75"/>
        <w:gridCol w:w="634"/>
        <w:gridCol w:w="100"/>
        <w:gridCol w:w="609"/>
        <w:gridCol w:w="125"/>
        <w:gridCol w:w="584"/>
        <w:gridCol w:w="150"/>
        <w:gridCol w:w="734"/>
        <w:gridCol w:w="734"/>
        <w:gridCol w:w="734"/>
        <w:gridCol w:w="734"/>
      </w:tblGrid>
      <w:tr w:rsidR="007B7522" w:rsidRPr="00BE0919" w14:paraId="65177EBF" w14:textId="77777777" w:rsidTr="00581595">
        <w:trPr>
          <w:cantSplit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14:paraId="15DD32EC" w14:textId="77777777" w:rsidR="007B7522" w:rsidRPr="00CD346B" w:rsidRDefault="007B7522" w:rsidP="00581595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微软雅黑" w:eastAsia="微软雅黑" w:hAnsi="微软雅黑" w:cs="微软雅黑" w:hint="eastAsia"/>
              </w:rPr>
              <w:t>页</w:t>
            </w:r>
            <w:r>
              <w:rPr>
                <w:rFonts w:ascii="Arial Unicode MS" w:eastAsia="Arial Unicode MS" w:hAnsi="Arial Unicode MS" w:cs="Arial Unicode MS" w:hint="eastAsia"/>
              </w:rPr>
              <w:t>面名称</w:t>
            </w:r>
          </w:p>
        </w:tc>
        <w:tc>
          <w:tcPr>
            <w:tcW w:w="7339" w:type="dxa"/>
            <w:gridSpan w:val="1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F73E22" w14:textId="548CAB20" w:rsidR="007B7522" w:rsidRPr="00BE0919" w:rsidRDefault="00B251AD" w:rsidP="00581595">
            <w:pPr>
              <w:pStyle w:val="a4"/>
              <w:snapToGrid w:val="0"/>
              <w:spacing w:after="120"/>
              <w:ind w:right="200"/>
              <w:jc w:val="left"/>
              <w:rPr>
                <w:rFonts w:ascii="微软雅黑" w:eastAsia="微软雅黑" w:hAnsi="微软雅黑"/>
                <w:sz w:val="20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0"/>
                <w:lang w:eastAsia="zh-CN"/>
              </w:rPr>
              <w:t>设备</w:t>
            </w:r>
            <w:r w:rsidR="007B7522">
              <w:rPr>
                <w:rFonts w:ascii="微软雅黑" w:eastAsia="微软雅黑" w:hAnsi="微软雅黑" w:hint="eastAsia"/>
                <w:sz w:val="20"/>
                <w:lang w:eastAsia="zh-CN"/>
              </w:rPr>
              <w:t>列表</w:t>
            </w:r>
          </w:p>
        </w:tc>
      </w:tr>
      <w:tr w:rsidR="007B7522" w14:paraId="19A47B3F" w14:textId="77777777" w:rsidTr="00581595">
        <w:trPr>
          <w:cantSplit/>
          <w:trHeight w:val="381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14:paraId="51664631" w14:textId="77777777" w:rsidR="007B7522" w:rsidRDefault="007B7522" w:rsidP="00581595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 w:hint="eastAsia"/>
              </w:rPr>
              <w:t>描述</w:t>
            </w:r>
          </w:p>
        </w:tc>
        <w:tc>
          <w:tcPr>
            <w:tcW w:w="7339" w:type="dxa"/>
            <w:gridSpan w:val="1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9FB9B7" w14:textId="34B13738" w:rsidR="007B7522" w:rsidRDefault="007B7522" w:rsidP="00581595">
            <w:pPr>
              <w:pStyle w:val="a4"/>
              <w:snapToGrid w:val="0"/>
              <w:spacing w:after="120"/>
              <w:ind w:right="200"/>
              <w:jc w:val="left"/>
              <w:rPr>
                <w:rFonts w:ascii="微软雅黑" w:eastAsia="微软雅黑" w:hAnsi="微软雅黑"/>
                <w:sz w:val="20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0"/>
                <w:lang w:eastAsia="zh-CN"/>
              </w:rPr>
              <w:t>显示所有</w:t>
            </w:r>
            <w:r w:rsidR="00B251AD">
              <w:rPr>
                <w:rFonts w:ascii="微软雅黑" w:eastAsia="微软雅黑" w:hAnsi="微软雅黑" w:hint="eastAsia"/>
                <w:sz w:val="20"/>
                <w:lang w:eastAsia="zh-CN"/>
              </w:rPr>
              <w:t>设备</w:t>
            </w:r>
            <w:r>
              <w:rPr>
                <w:rFonts w:ascii="微软雅黑" w:eastAsia="微软雅黑" w:hAnsi="微软雅黑" w:hint="eastAsia"/>
                <w:sz w:val="20"/>
                <w:lang w:eastAsia="zh-CN"/>
              </w:rPr>
              <w:t>信息</w:t>
            </w:r>
          </w:p>
        </w:tc>
      </w:tr>
      <w:tr w:rsidR="007B7522" w:rsidRPr="00BE0919" w14:paraId="50056400" w14:textId="77777777" w:rsidTr="00581595">
        <w:trPr>
          <w:cantSplit/>
          <w:trHeight w:val="381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14:paraId="5618EA97" w14:textId="77777777" w:rsidR="007B7522" w:rsidRPr="00CD346B" w:rsidRDefault="007B7522" w:rsidP="00581595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 w:hint="eastAsia"/>
              </w:rPr>
              <w:t>页面类型</w:t>
            </w:r>
          </w:p>
        </w:tc>
        <w:tc>
          <w:tcPr>
            <w:tcW w:w="7339" w:type="dxa"/>
            <w:gridSpan w:val="1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4EC805E" w14:textId="77777777" w:rsidR="007B7522" w:rsidRPr="00BE0919" w:rsidRDefault="007B7522" w:rsidP="00581595">
            <w:pPr>
              <w:pStyle w:val="a4"/>
              <w:snapToGrid w:val="0"/>
              <w:spacing w:after="120"/>
              <w:ind w:right="200"/>
              <w:jc w:val="left"/>
              <w:rPr>
                <w:rFonts w:ascii="微软雅黑" w:eastAsia="微软雅黑" w:hAnsi="微软雅黑"/>
                <w:sz w:val="20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0"/>
                <w:lang w:eastAsia="zh-CN"/>
              </w:rPr>
              <w:t>列表</w:t>
            </w:r>
          </w:p>
        </w:tc>
      </w:tr>
      <w:tr w:rsidR="007B7522" w:rsidRPr="004D026E" w14:paraId="30F0AADF" w14:textId="77777777" w:rsidTr="00581595">
        <w:trPr>
          <w:cantSplit/>
          <w:trHeight w:val="353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14:paraId="79DA2345" w14:textId="77777777" w:rsidR="007B7522" w:rsidRPr="00CD346B" w:rsidRDefault="007B7522" w:rsidP="00581595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lang w:eastAsia="zh-HK"/>
              </w:rPr>
            </w:pPr>
            <w:r>
              <w:rPr>
                <w:rFonts w:ascii="Arial Unicode MS" w:eastAsia="Arial Unicode MS" w:hAnsi="Arial Unicode MS" w:cs="Arial Unicode MS" w:hint="eastAsia"/>
                <w:lang w:eastAsia="zh-HK"/>
              </w:rPr>
              <w:t>工具栏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0881503" w14:textId="77777777" w:rsidR="007B7522" w:rsidRPr="004D026E" w:rsidRDefault="007B7522" w:rsidP="00581595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</w:p>
        </w:tc>
        <w:tc>
          <w:tcPr>
            <w:tcW w:w="75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F9AF32D" w14:textId="77777777" w:rsidR="007B7522" w:rsidRPr="004D026E" w:rsidRDefault="007B7522" w:rsidP="00581595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</w:p>
        </w:tc>
        <w:tc>
          <w:tcPr>
            <w:tcW w:w="7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66FCC15" w14:textId="77777777" w:rsidR="007B7522" w:rsidRPr="004D026E" w:rsidRDefault="007B7522" w:rsidP="00581595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</w:p>
        </w:tc>
        <w:tc>
          <w:tcPr>
            <w:tcW w:w="7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F50716" w14:textId="77777777" w:rsidR="007B7522" w:rsidRPr="004D026E" w:rsidRDefault="007B7522" w:rsidP="00581595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</w:p>
        </w:tc>
        <w:tc>
          <w:tcPr>
            <w:tcW w:w="7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81DBF71" w14:textId="77777777" w:rsidR="007B7522" w:rsidRPr="004D026E" w:rsidRDefault="007B7522" w:rsidP="00581595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  <w:lang w:eastAsia="zh-CN"/>
              </w:rPr>
              <w:t>详</w:t>
            </w:r>
          </w:p>
        </w:tc>
        <w:tc>
          <w:tcPr>
            <w:tcW w:w="7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84633FC" w14:textId="77777777" w:rsidR="007B7522" w:rsidRPr="005F15C7" w:rsidRDefault="007B7522" w:rsidP="00581595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color w:val="000000" w:themeColor="text1"/>
                <w:sz w:val="16"/>
                <w:szCs w:val="16"/>
                <w:lang w:eastAsia="zh-CN"/>
              </w:rPr>
            </w:pPr>
            <w:r w:rsidRPr="005F15C7">
              <w:rPr>
                <w:rFonts w:ascii="微软雅黑" w:eastAsia="微软雅黑" w:hAnsi="微软雅黑" w:hint="eastAsia"/>
                <w:color w:val="000000" w:themeColor="text1"/>
                <w:sz w:val="16"/>
                <w:szCs w:val="16"/>
                <w:lang w:eastAsia="zh-CN"/>
              </w:rPr>
              <w:t>增</w:t>
            </w:r>
          </w:p>
        </w:tc>
        <w:tc>
          <w:tcPr>
            <w:tcW w:w="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8450D88" w14:textId="77777777" w:rsidR="007B7522" w:rsidRPr="005F15C7" w:rsidRDefault="007B7522" w:rsidP="00581595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color w:val="000000" w:themeColor="text1"/>
                <w:sz w:val="16"/>
                <w:szCs w:val="16"/>
                <w:lang w:eastAsia="zh-CN"/>
              </w:rPr>
            </w:pPr>
            <w:r w:rsidRPr="005F15C7">
              <w:rPr>
                <w:rFonts w:ascii="微软雅黑" w:eastAsia="微软雅黑" w:hAnsi="微软雅黑" w:hint="eastAsia"/>
                <w:color w:val="000000" w:themeColor="text1"/>
                <w:sz w:val="16"/>
                <w:szCs w:val="16"/>
                <w:lang w:eastAsia="zh-CN"/>
              </w:rPr>
              <w:t>改</w:t>
            </w:r>
          </w:p>
        </w:tc>
        <w:tc>
          <w:tcPr>
            <w:tcW w:w="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C250316" w14:textId="77777777" w:rsidR="007B7522" w:rsidRPr="005F15C7" w:rsidRDefault="007B7522" w:rsidP="00581595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color w:val="000000" w:themeColor="text1"/>
                <w:sz w:val="16"/>
                <w:szCs w:val="16"/>
                <w:lang w:eastAsia="zh-CN"/>
              </w:rPr>
            </w:pPr>
            <w:r w:rsidRPr="005F15C7">
              <w:rPr>
                <w:rFonts w:ascii="微软雅黑" w:eastAsia="微软雅黑" w:hAnsi="微软雅黑" w:hint="eastAsia"/>
                <w:color w:val="000000" w:themeColor="text1"/>
                <w:sz w:val="16"/>
                <w:szCs w:val="16"/>
                <w:lang w:eastAsia="zh-CN"/>
              </w:rPr>
              <w:t>删</w:t>
            </w:r>
          </w:p>
        </w:tc>
        <w:tc>
          <w:tcPr>
            <w:tcW w:w="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2F40D08" w14:textId="77777777" w:rsidR="007B7522" w:rsidRPr="004D026E" w:rsidRDefault="007B7522" w:rsidP="00581595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  <w:lang w:eastAsia="zh-CN"/>
              </w:rPr>
              <w:t>设</w:t>
            </w:r>
          </w:p>
        </w:tc>
        <w:tc>
          <w:tcPr>
            <w:tcW w:w="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7A49B8F" w14:textId="77777777" w:rsidR="007B7522" w:rsidRPr="004D026E" w:rsidRDefault="007B7522" w:rsidP="00581595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  <w:lang w:eastAsia="zh-CN"/>
              </w:rPr>
              <w:t>查</w:t>
            </w:r>
          </w:p>
        </w:tc>
      </w:tr>
      <w:tr w:rsidR="007B7522" w:rsidRPr="003C5BB6" w14:paraId="3380F052" w14:textId="77777777" w:rsidTr="00581595">
        <w:trPr>
          <w:cantSplit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 w:themeFill="background1" w:themeFillShade="F2"/>
            <w:vAlign w:val="center"/>
          </w:tcPr>
          <w:p w14:paraId="1BD80967" w14:textId="77777777" w:rsidR="007B7522" w:rsidRDefault="007B7522" w:rsidP="00581595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Cs w:val="0"/>
                <w:iCs/>
                <w:sz w:val="20"/>
                <w:lang w:eastAsia="zh-CN"/>
              </w:rPr>
            </w:pPr>
            <w:r>
              <w:rPr>
                <w:rFonts w:ascii="Arial Unicode MS" w:eastAsia="Arial Unicode MS" w:hAnsi="Arial Unicode MS" w:cs="Arial Unicode MS" w:hint="eastAsia"/>
                <w:bCs w:val="0"/>
                <w:iCs/>
                <w:sz w:val="20"/>
                <w:lang w:eastAsia="zh-CN"/>
              </w:rPr>
              <w:t>其它要求</w:t>
            </w:r>
          </w:p>
        </w:tc>
        <w:tc>
          <w:tcPr>
            <w:tcW w:w="7339" w:type="dxa"/>
            <w:gridSpan w:val="1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9ED6678" w14:textId="77777777" w:rsidR="007B7522" w:rsidRPr="003C5BB6" w:rsidRDefault="007B7522" w:rsidP="00581595">
            <w:pPr>
              <w:pStyle w:val="a4"/>
              <w:snapToGrid w:val="0"/>
              <w:spacing w:after="120"/>
              <w:ind w:right="200"/>
              <w:jc w:val="left"/>
              <w:rPr>
                <w:rFonts w:ascii="微软雅黑" w:eastAsia="微软雅黑" w:hAnsi="微软雅黑"/>
                <w:iCs/>
                <w:kern w:val="0"/>
                <w:sz w:val="20"/>
                <w:lang w:eastAsia="zh-CN"/>
              </w:rPr>
            </w:pPr>
          </w:p>
        </w:tc>
      </w:tr>
      <w:tr w:rsidR="007B7522" w:rsidRPr="0057535E" w14:paraId="7DDE6BCC" w14:textId="77777777" w:rsidTr="00581595">
        <w:trPr>
          <w:cantSplit/>
          <w:trHeight w:val="450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14:paraId="749054C0" w14:textId="77777777" w:rsidR="007B7522" w:rsidRPr="0057535E" w:rsidRDefault="007B7522" w:rsidP="00581595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列名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14:paraId="60103738" w14:textId="77777777" w:rsidR="007B7522" w:rsidRPr="0057535E" w:rsidRDefault="007B7522" w:rsidP="00581595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宽度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14:paraId="692347B7" w14:textId="77777777" w:rsidR="007B7522" w:rsidRPr="0057535E" w:rsidRDefault="007B7522" w:rsidP="00581595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显示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098338A9" w14:textId="77777777" w:rsidR="007B7522" w:rsidRPr="0057535E" w:rsidRDefault="007B7522" w:rsidP="00581595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排序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0A216492" w14:textId="77777777" w:rsidR="007B7522" w:rsidRPr="0057535E" w:rsidRDefault="007B7522" w:rsidP="00581595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搜索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3E1BD8DB" w14:textId="77777777" w:rsidR="007B7522" w:rsidRPr="0057535E" w:rsidRDefault="007B7522" w:rsidP="00581595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新增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4D5B1CA7" w14:textId="77777777" w:rsidR="007B7522" w:rsidRPr="0057535E" w:rsidRDefault="007B7522" w:rsidP="00581595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编辑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3B671D5E" w14:textId="77777777" w:rsidR="007B7522" w:rsidRPr="0057535E" w:rsidRDefault="007B7522" w:rsidP="00581595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约束</w:t>
            </w:r>
            <w:r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备注</w:t>
            </w:r>
          </w:p>
        </w:tc>
      </w:tr>
      <w:tr w:rsidR="009F1B8A" w:rsidRPr="0068506A" w14:paraId="5E7DD046" w14:textId="77777777" w:rsidTr="00581595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8DA6A58" w14:textId="77777777" w:rsidR="009F1B8A" w:rsidRPr="008F0587" w:rsidRDefault="009F1B8A" w:rsidP="009F1B8A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8"/>
                <w:szCs w:val="18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8"/>
                <w:szCs w:val="18"/>
                <w:lang w:eastAsia="zh-CN"/>
              </w:rPr>
              <w:t>ID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E2E87E9" w14:textId="7A30FED9" w:rsidR="009F1B8A" w:rsidRPr="008F0587" w:rsidRDefault="00DF4433" w:rsidP="009F1B8A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80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A20DC98" w14:textId="7C075A34" w:rsidR="009F1B8A" w:rsidRPr="008F0587" w:rsidRDefault="009F1B8A" w:rsidP="009F1B8A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8F0587"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S</w:t>
            </w: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tr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BBA317" w14:textId="77777777" w:rsidR="009F1B8A" w:rsidRPr="0068506A" w:rsidRDefault="009F1B8A" w:rsidP="009F1B8A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&lt;&gt;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6C6419" w14:textId="0F9814C6" w:rsidR="009F1B8A" w:rsidRPr="0068506A" w:rsidRDefault="009F1B8A" w:rsidP="009F1B8A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48FC82" w14:textId="18091C5A" w:rsidR="009F1B8A" w:rsidRPr="0068506A" w:rsidRDefault="009F1B8A" w:rsidP="009F1B8A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0BD095" w14:textId="1A886E68" w:rsidR="009F1B8A" w:rsidRPr="0068506A" w:rsidRDefault="009F1B8A" w:rsidP="009F1B8A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4DB74D" w14:textId="77777777" w:rsidR="009F1B8A" w:rsidRPr="0068506A" w:rsidRDefault="009F1B8A" w:rsidP="009F1B8A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</w:p>
        </w:tc>
      </w:tr>
      <w:tr w:rsidR="009F1B8A" w:rsidRPr="0068506A" w14:paraId="603EAC02" w14:textId="77777777" w:rsidTr="00581595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BABFC53" w14:textId="4A4336B1" w:rsidR="009F1B8A" w:rsidRPr="004D026E" w:rsidRDefault="009F1B8A" w:rsidP="009F1B8A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设备编号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FFBCF66" w14:textId="1D154A1B" w:rsidR="009F1B8A" w:rsidRPr="0068506A" w:rsidRDefault="0081701D" w:rsidP="009F1B8A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140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A504E53" w14:textId="3BE9FF5A" w:rsidR="009F1B8A" w:rsidRPr="0068506A" w:rsidRDefault="009F1B8A" w:rsidP="009F1B8A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S</w:t>
            </w: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tr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D9B0ED" w14:textId="1E92B16F" w:rsidR="009F1B8A" w:rsidRPr="0068506A" w:rsidRDefault="009F1B8A" w:rsidP="009F1B8A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6547B8" w14:textId="7CDA15EE" w:rsidR="009F1B8A" w:rsidRPr="0068506A" w:rsidRDefault="009F1B8A" w:rsidP="009F1B8A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IN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7D2C97" w14:textId="1A6037BF" w:rsidR="009F1B8A" w:rsidRPr="0068506A" w:rsidRDefault="009F1B8A" w:rsidP="009F1B8A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IN(*)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249963" w14:textId="7F003CA2" w:rsidR="009F1B8A" w:rsidRPr="0068506A" w:rsidRDefault="009F1B8A" w:rsidP="009F1B8A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 w:rsidRPr="0056611D">
              <w:rPr>
                <w:rFonts w:ascii="微软雅黑" w:eastAsia="微软雅黑" w:hAnsi="微软雅黑"/>
                <w:b w:val="0"/>
                <w:color w:val="A6A6A6" w:themeColor="background1" w:themeShade="A6"/>
                <w:sz w:val="16"/>
                <w:szCs w:val="16"/>
                <w:lang w:eastAsia="zh-CN"/>
              </w:rPr>
              <w:t>IN(*)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1D4075" w14:textId="77777777" w:rsidR="009F1B8A" w:rsidRPr="0068506A" w:rsidRDefault="009F1B8A" w:rsidP="009F1B8A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</w:p>
        </w:tc>
      </w:tr>
      <w:tr w:rsidR="009F1B8A" w:rsidRPr="0068506A" w14:paraId="45F3F2EB" w14:textId="77777777" w:rsidTr="00581595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F59AAF5" w14:textId="7C4F2643" w:rsidR="009F1B8A" w:rsidRPr="008F0587" w:rsidRDefault="009F1B8A" w:rsidP="009F1B8A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8"/>
                <w:szCs w:val="18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8"/>
                <w:szCs w:val="18"/>
                <w:lang w:eastAsia="zh-CN"/>
              </w:rPr>
              <w:t>设备别名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E0057DE" w14:textId="3C45B4BA" w:rsidR="009F1B8A" w:rsidRPr="008F0587" w:rsidRDefault="0081701D" w:rsidP="009F1B8A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80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E37917A" w14:textId="63B4D26D" w:rsidR="009F1B8A" w:rsidRPr="008F0587" w:rsidRDefault="009F1B8A" w:rsidP="009F1B8A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8F0587"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S</w:t>
            </w: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tr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D4C724" w14:textId="20766F82" w:rsidR="009F1B8A" w:rsidRPr="0068506A" w:rsidRDefault="009F1B8A" w:rsidP="009F1B8A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E89768" w14:textId="7392BB62" w:rsidR="009F1B8A" w:rsidRPr="0068506A" w:rsidRDefault="009F1B8A" w:rsidP="009F1B8A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0536D6" w14:textId="24804DB0" w:rsidR="009F1B8A" w:rsidRPr="0068506A" w:rsidRDefault="009F1B8A" w:rsidP="009F1B8A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IN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15A994" w14:textId="4722FD2D" w:rsidR="009F1B8A" w:rsidRPr="0068506A" w:rsidRDefault="009F1B8A" w:rsidP="009F1B8A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IN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1753BB" w14:textId="2D51C272" w:rsidR="009F1B8A" w:rsidRPr="0068506A" w:rsidRDefault="009F1B8A" w:rsidP="009F1B8A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</w:p>
        </w:tc>
      </w:tr>
      <w:tr w:rsidR="009F1B8A" w:rsidRPr="0068506A" w14:paraId="10C68960" w14:textId="77777777" w:rsidTr="00176AAA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ABAEDE0" w14:textId="5426B5E0" w:rsidR="009F1B8A" w:rsidRDefault="009F1B8A" w:rsidP="009F1B8A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在线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0446F4F" w14:textId="65AD0360" w:rsidR="009F1B8A" w:rsidRPr="0068506A" w:rsidRDefault="0081701D" w:rsidP="009F1B8A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60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C6F07BC" w14:textId="05381254" w:rsidR="009F1B8A" w:rsidRPr="0068506A" w:rsidRDefault="009F1B8A" w:rsidP="009F1B8A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 w:rsidRPr="002E6A7F">
              <w:rPr>
                <w:rFonts w:ascii="微软雅黑" w:eastAsia="微软雅黑" w:hAnsi="微软雅黑"/>
                <w:b w:val="0"/>
                <w:color w:val="FFFFFF" w:themeColor="background1"/>
                <w:sz w:val="16"/>
                <w:szCs w:val="16"/>
                <w:lang w:eastAsia="zh-CN"/>
              </w:rPr>
              <w:t>S</w:t>
            </w:r>
            <w:r w:rsidRPr="002E6A7F">
              <w:rPr>
                <w:rFonts w:ascii="微软雅黑" w:eastAsia="微软雅黑" w:hAnsi="微软雅黑" w:hint="eastAsia"/>
                <w:b w:val="0"/>
                <w:color w:val="FFFFFF" w:themeColor="background1"/>
                <w:sz w:val="16"/>
                <w:szCs w:val="16"/>
                <w:lang w:eastAsia="zh-CN"/>
              </w:rPr>
              <w:t>tr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888F90" w14:textId="73395F8D" w:rsidR="009F1B8A" w:rsidRPr="0068506A" w:rsidRDefault="009F1B8A" w:rsidP="009F1B8A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F8601A" w14:textId="57767D94" w:rsidR="009F1B8A" w:rsidRPr="0068506A" w:rsidRDefault="009F1B8A" w:rsidP="009F1B8A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SEL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8BA8A7" w14:textId="06B1D998" w:rsidR="009F1B8A" w:rsidRPr="0068506A" w:rsidRDefault="009F1B8A" w:rsidP="009F1B8A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D1D506" w14:textId="24577799" w:rsidR="009F1B8A" w:rsidRPr="0068506A" w:rsidRDefault="009F1B8A" w:rsidP="009F1B8A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E63685" w14:textId="7F69A5A6" w:rsidR="009F1B8A" w:rsidRPr="0068506A" w:rsidRDefault="009F1B8A" w:rsidP="009F1B8A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 w:rsidRPr="000E43BE">
              <w:rPr>
                <w:rFonts w:ascii="微软雅黑" w:eastAsia="微软雅黑" w:hAnsi="微软雅黑" w:hint="eastAsia"/>
                <w:b w:val="0"/>
                <w:color w:val="FFFFFF" w:themeColor="background1"/>
                <w:sz w:val="16"/>
                <w:szCs w:val="16"/>
                <w:highlight w:val="red"/>
                <w:lang w:eastAsia="zh-CN"/>
              </w:rPr>
              <w:t>在线 /</w:t>
            </w:r>
            <w:r w:rsidR="000E43BE">
              <w:rPr>
                <w:rFonts w:ascii="微软雅黑" w:eastAsia="微软雅黑" w:hAnsi="微软雅黑" w:hint="eastAsia"/>
                <w:b w:val="0"/>
                <w:sz w:val="16"/>
                <w:szCs w:val="16"/>
                <w:highlight w:val="red"/>
                <w:lang w:eastAsia="zh-CN"/>
              </w:rPr>
              <w:t xml:space="preserve"> </w:t>
            </w:r>
            <w:r w:rsidRPr="000E43BE">
              <w:rPr>
                <w:rFonts w:ascii="微软雅黑" w:eastAsia="微软雅黑" w:hAnsi="微软雅黑" w:hint="eastAsia"/>
                <w:b w:val="0"/>
                <w:color w:val="FFFFFF" w:themeColor="background1"/>
                <w:sz w:val="16"/>
                <w:szCs w:val="16"/>
                <w:highlight w:val="red"/>
                <w:lang w:eastAsia="zh-CN"/>
              </w:rPr>
              <w:t>离线</w:t>
            </w:r>
          </w:p>
        </w:tc>
      </w:tr>
      <w:tr w:rsidR="009F1B8A" w:rsidRPr="0068506A" w14:paraId="524326C2" w14:textId="77777777" w:rsidTr="00581595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B90E17F" w14:textId="69E552D5" w:rsidR="009F1B8A" w:rsidRPr="008F0587" w:rsidRDefault="009F1B8A" w:rsidP="009F1B8A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8"/>
                <w:szCs w:val="18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8"/>
                <w:szCs w:val="18"/>
                <w:lang w:eastAsia="zh-CN"/>
              </w:rPr>
              <w:t>组编号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02792C3" w14:textId="033E1DE1" w:rsidR="009F1B8A" w:rsidRPr="008F0587" w:rsidRDefault="0081701D" w:rsidP="009F1B8A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60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9362393" w14:textId="47397F53" w:rsidR="009F1B8A" w:rsidRPr="008F0587" w:rsidRDefault="009F1B8A" w:rsidP="009F1B8A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Num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FF850F" w14:textId="188AA37B" w:rsidR="009F1B8A" w:rsidRPr="0068506A" w:rsidRDefault="009F1B8A" w:rsidP="009F1B8A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A0754E" w14:textId="316B1E03" w:rsidR="009F1B8A" w:rsidRPr="0068506A" w:rsidRDefault="009F1B8A" w:rsidP="009F1B8A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C0F7B2" w14:textId="4C886521" w:rsidR="009F1B8A" w:rsidRPr="0068506A" w:rsidRDefault="009F1B8A" w:rsidP="009F1B8A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SEL(</w:t>
            </w: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*</w:t>
            </w: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)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EB30A5" w14:textId="4A93F0AA" w:rsidR="009F1B8A" w:rsidRPr="0068506A" w:rsidRDefault="009F1B8A" w:rsidP="009F1B8A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SEL(</w:t>
            </w: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*</w:t>
            </w: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)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B600A3" w14:textId="77777777" w:rsidR="009F1B8A" w:rsidRPr="0068506A" w:rsidRDefault="009F1B8A" w:rsidP="009F1B8A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</w:p>
        </w:tc>
      </w:tr>
      <w:tr w:rsidR="009F1B8A" w:rsidRPr="0068506A" w14:paraId="5BAAE61F" w14:textId="77777777" w:rsidTr="00581595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532CD7F" w14:textId="539A6693" w:rsidR="009F1B8A" w:rsidRPr="008F0587" w:rsidRDefault="009F1B8A" w:rsidP="009F1B8A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8"/>
                <w:szCs w:val="18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8"/>
                <w:szCs w:val="18"/>
                <w:lang w:eastAsia="zh-CN"/>
              </w:rPr>
              <w:t>服务节点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90265FE" w14:textId="2B80FF9C" w:rsidR="009F1B8A" w:rsidRPr="008F0587" w:rsidRDefault="0081701D" w:rsidP="009F1B8A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80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C0F87A2" w14:textId="58AF7AE4" w:rsidR="009F1B8A" w:rsidRPr="008F0587" w:rsidRDefault="009F1B8A" w:rsidP="009F1B8A">
            <w:pPr>
              <w:pStyle w:val="a5"/>
              <w:snapToGrid w:val="0"/>
              <w:rPr>
                <w:rFonts w:ascii="微软雅黑" w:eastAsia="微软雅黑" w:hAnsi="微软雅黑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8F0587"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S</w:t>
            </w: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tr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D31AD4" w14:textId="5A8A54C2" w:rsidR="009F1B8A" w:rsidRPr="0068506A" w:rsidRDefault="009F1B8A" w:rsidP="009F1B8A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B93412" w14:textId="5B812CE6" w:rsidR="009F1B8A" w:rsidRPr="0068506A" w:rsidRDefault="009F1B8A" w:rsidP="009F1B8A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0F7686" w14:textId="7D668DE3" w:rsidR="009F1B8A" w:rsidRPr="0068506A" w:rsidRDefault="009F1B8A" w:rsidP="009F1B8A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42C04E" w14:textId="2884798F" w:rsidR="009F1B8A" w:rsidRPr="0068506A" w:rsidRDefault="009F1B8A" w:rsidP="009F1B8A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D85111" w14:textId="77777777" w:rsidR="009F1B8A" w:rsidRPr="0068506A" w:rsidRDefault="009F1B8A" w:rsidP="009F1B8A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9F1B8A" w:rsidRPr="0068506A" w14:paraId="5B301998" w14:textId="77777777" w:rsidTr="00581595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64B1126" w14:textId="7B3FF7A2" w:rsidR="009F1B8A" w:rsidRPr="008F0587" w:rsidRDefault="009F1B8A" w:rsidP="009F1B8A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8"/>
                <w:szCs w:val="18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8"/>
                <w:szCs w:val="18"/>
                <w:lang w:eastAsia="zh-CN"/>
              </w:rPr>
              <w:t>使用状态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8DDA922" w14:textId="26F7B76C" w:rsidR="009F1B8A" w:rsidRPr="008F0587" w:rsidRDefault="0081701D" w:rsidP="009F1B8A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60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AAE5E61" w14:textId="119B0AC0" w:rsidR="009F1B8A" w:rsidRPr="008F0587" w:rsidRDefault="009F1B8A" w:rsidP="009F1B8A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8F0587"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S</w:t>
            </w: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tr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67B810" w14:textId="1A226EFF" w:rsidR="009F1B8A" w:rsidRPr="0068506A" w:rsidRDefault="009F1B8A" w:rsidP="009F1B8A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0CE500" w14:textId="615BF05F" w:rsidR="009F1B8A" w:rsidRPr="0068506A" w:rsidRDefault="009F1B8A" w:rsidP="009F1B8A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BA0AC3" w14:textId="601C2067" w:rsidR="009F1B8A" w:rsidRPr="0068506A" w:rsidRDefault="009F1B8A" w:rsidP="009F1B8A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SEL(</w:t>
            </w:r>
            <w:r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  <w:t>*</w:t>
            </w: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)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3BCBE8" w14:textId="7D382795" w:rsidR="009F1B8A" w:rsidRPr="0068506A" w:rsidRDefault="009F1B8A" w:rsidP="009F1B8A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SEL(</w:t>
            </w:r>
            <w:r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  <w:t>*</w:t>
            </w: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)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0A60CA" w14:textId="7540B9D4" w:rsidR="009F1B8A" w:rsidRPr="0068506A" w:rsidRDefault="009F1B8A" w:rsidP="009F1B8A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初始 / 正常 / 异常 / 禁用 / 删除</w:t>
            </w:r>
          </w:p>
        </w:tc>
      </w:tr>
      <w:tr w:rsidR="009F1B8A" w:rsidRPr="00086D63" w14:paraId="1583F2DB" w14:textId="77777777" w:rsidTr="00581595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F52D1DB" w14:textId="479B5D87" w:rsidR="009F1B8A" w:rsidRPr="004D026E" w:rsidRDefault="009F1B8A" w:rsidP="009F1B8A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设备绑定账号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7499F25" w14:textId="3F8B9318" w:rsidR="009F1B8A" w:rsidRPr="0068506A" w:rsidRDefault="0081701D" w:rsidP="009F1B8A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110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E6B0717" w14:textId="6A8A32AE" w:rsidR="009F1B8A" w:rsidRPr="0068506A" w:rsidRDefault="002E6A7F" w:rsidP="009F1B8A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Str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FBBD1E" w14:textId="7B41A435" w:rsidR="009F1B8A" w:rsidRPr="0068506A" w:rsidRDefault="009F1B8A" w:rsidP="009F1B8A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9317D8" w14:textId="0C103443" w:rsidR="009F1B8A" w:rsidRPr="0068506A" w:rsidRDefault="009F1B8A" w:rsidP="009F1B8A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067B2E" w14:textId="56351D02" w:rsidR="009F1B8A" w:rsidRPr="0068506A" w:rsidRDefault="009F1B8A" w:rsidP="009F1B8A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SEL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B07904" w14:textId="6E5367A7" w:rsidR="009F1B8A" w:rsidRPr="0068506A" w:rsidRDefault="009F1B8A" w:rsidP="009F1B8A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SEL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1F581B" w14:textId="77777777" w:rsidR="009F1B8A" w:rsidRPr="00086D63" w:rsidRDefault="009F1B8A" w:rsidP="009F1B8A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color w:val="FFFFFF" w:themeColor="background1"/>
                <w:sz w:val="16"/>
                <w:szCs w:val="16"/>
                <w:lang w:eastAsia="zh-CN"/>
              </w:rPr>
            </w:pPr>
          </w:p>
        </w:tc>
      </w:tr>
      <w:tr w:rsidR="009F1B8A" w:rsidRPr="0068506A" w14:paraId="18A1CF71" w14:textId="77777777" w:rsidTr="00581595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2087662" w14:textId="19A16DA2" w:rsidR="009F1B8A" w:rsidRDefault="009F1B8A" w:rsidP="009F1B8A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流量卡编号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9B23145" w14:textId="005DFC14" w:rsidR="009F1B8A" w:rsidRPr="0068506A" w:rsidRDefault="0081701D" w:rsidP="009F1B8A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110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418E93A" w14:textId="2B0A84E6" w:rsidR="009F1B8A" w:rsidRDefault="002E6A7F" w:rsidP="009F1B8A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Str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B839A7" w14:textId="4DD619EB" w:rsidR="009F1B8A" w:rsidRDefault="009F1B8A" w:rsidP="009F1B8A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887E80" w14:textId="05E98925" w:rsidR="009F1B8A" w:rsidRDefault="009F1B8A" w:rsidP="009F1B8A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69F59A" w14:textId="4578F648" w:rsidR="009F1B8A" w:rsidRDefault="009F1B8A" w:rsidP="009F1B8A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FFED96" w14:textId="10BC5A7F" w:rsidR="009F1B8A" w:rsidRDefault="009F1B8A" w:rsidP="009F1B8A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4A68C3" w14:textId="77777777" w:rsidR="009F1B8A" w:rsidRPr="0068506A" w:rsidRDefault="009F1B8A" w:rsidP="009F1B8A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9F1B8A" w:rsidRPr="003C66BA" w14:paraId="60740637" w14:textId="77777777" w:rsidTr="002E6A7F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29FEA49" w14:textId="5E74F26F" w:rsidR="009F1B8A" w:rsidRDefault="009F1B8A" w:rsidP="009F1B8A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所在地区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BEBA9E5" w14:textId="1A6177F9" w:rsidR="009F1B8A" w:rsidRPr="0068506A" w:rsidRDefault="0081701D" w:rsidP="009F1B8A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80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AE17296" w14:textId="1E8515BE" w:rsidR="009F1B8A" w:rsidRDefault="002E6A7F" w:rsidP="009F1B8A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 w:rsidRPr="002E6A7F">
              <w:rPr>
                <w:rFonts w:ascii="微软雅黑" w:eastAsia="微软雅黑" w:hAnsi="微软雅黑"/>
                <w:b w:val="0"/>
                <w:color w:val="FFFFFF" w:themeColor="background1"/>
                <w:sz w:val="16"/>
                <w:szCs w:val="16"/>
                <w:lang w:eastAsia="zh-CN"/>
              </w:rPr>
              <w:t>I</w:t>
            </w:r>
            <w:r w:rsidRPr="002E6A7F">
              <w:rPr>
                <w:rFonts w:ascii="微软雅黑" w:eastAsia="微软雅黑" w:hAnsi="微软雅黑" w:hint="eastAsia"/>
                <w:b w:val="0"/>
                <w:color w:val="FFFFFF" w:themeColor="background1"/>
                <w:sz w:val="16"/>
                <w:szCs w:val="16"/>
                <w:lang w:eastAsia="zh-CN"/>
              </w:rPr>
              <w:t>mg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F5A766" w14:textId="29AD31AD" w:rsidR="009F1B8A" w:rsidRDefault="009F1B8A" w:rsidP="009F1B8A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23FC1F" w14:textId="72033C8C" w:rsidR="009F1B8A" w:rsidRDefault="009F1B8A" w:rsidP="009F1B8A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8C2C12" w14:textId="4438160F" w:rsidR="009F1B8A" w:rsidRDefault="009F1B8A" w:rsidP="009F1B8A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837D4B" w14:textId="24E8721C" w:rsidR="009F1B8A" w:rsidRDefault="009F1B8A" w:rsidP="009F1B8A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6A560D" w14:textId="00FE6B51" w:rsidR="009F1B8A" w:rsidRPr="003C66BA" w:rsidRDefault="00F96995" w:rsidP="009F1B8A">
            <w:pPr>
              <w:rPr>
                <w:color w:val="FFFFFF" w:themeColor="background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FFFFFF" w:themeColor="background1"/>
                <w:sz w:val="16"/>
                <w:szCs w:val="16"/>
                <w:highlight w:val="blue"/>
                <w:lang w:eastAsia="zh-CN"/>
              </w:rPr>
              <w:t>地区</w:t>
            </w:r>
          </w:p>
        </w:tc>
      </w:tr>
      <w:tr w:rsidR="009F1B8A" w:rsidRPr="0068506A" w14:paraId="0E3D2F4E" w14:textId="77777777" w:rsidTr="00581595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E1F4F7C" w14:textId="2B73D75C" w:rsidR="009F1B8A" w:rsidRDefault="009F1B8A" w:rsidP="009F1B8A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代理商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2392A46" w14:textId="3D9AB9CE" w:rsidR="009F1B8A" w:rsidRPr="0068506A" w:rsidRDefault="0081701D" w:rsidP="009F1B8A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110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617C4A8" w14:textId="05632762" w:rsidR="009F1B8A" w:rsidRDefault="009F1B8A" w:rsidP="009F1B8A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S</w:t>
            </w: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tr</w:t>
            </w: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 xml:space="preserve"> 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E01303" w14:textId="74578380" w:rsidR="009F1B8A" w:rsidRDefault="009F1B8A" w:rsidP="009F1B8A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46137C" w14:textId="29B94CD7" w:rsidR="009F1B8A" w:rsidRDefault="009F1B8A" w:rsidP="009F1B8A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SEL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665B22" w14:textId="21DBDAF9" w:rsidR="009F1B8A" w:rsidRDefault="009F1B8A" w:rsidP="009F1B8A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SEL(</w:t>
            </w:r>
            <w:r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  <w:t>*</w:t>
            </w: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)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C2EE15" w14:textId="046E69F4" w:rsidR="009F1B8A" w:rsidRDefault="009F1B8A" w:rsidP="009F1B8A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SEL(</w:t>
            </w:r>
            <w:r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  <w:t>*</w:t>
            </w: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)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348774" w14:textId="6B78A6A9" w:rsidR="009F1B8A" w:rsidRPr="0068506A" w:rsidRDefault="009F1B8A" w:rsidP="009F1B8A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9F1B8A" w:rsidRPr="00023280" w14:paraId="6CE79F14" w14:textId="77777777" w:rsidTr="00581595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C4C85B9" w14:textId="76AC373F" w:rsidR="009F1B8A" w:rsidRPr="008F0587" w:rsidRDefault="009F1B8A" w:rsidP="009F1B8A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8"/>
                <w:szCs w:val="18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8"/>
                <w:szCs w:val="18"/>
                <w:lang w:eastAsia="zh-CN"/>
              </w:rPr>
              <w:t>调试级别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EB2E17F" w14:textId="38BEB44F" w:rsidR="009F1B8A" w:rsidRPr="008F0587" w:rsidRDefault="0081701D" w:rsidP="009F1B8A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80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F81B66E" w14:textId="1A36DC9B" w:rsidR="009F1B8A" w:rsidRPr="008F0587" w:rsidRDefault="009F1B8A" w:rsidP="009F1B8A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8F0587"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S</w:t>
            </w: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tr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406604" w14:textId="5C5CB48B" w:rsidR="009F1B8A" w:rsidRDefault="009F1B8A" w:rsidP="009F1B8A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9668F1" w14:textId="39A5CBD5" w:rsidR="009F1B8A" w:rsidRDefault="009F1B8A" w:rsidP="009F1B8A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44B5F3" w14:textId="0A57353F" w:rsidR="009F1B8A" w:rsidRDefault="009F1B8A" w:rsidP="009F1B8A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SEL(</w:t>
            </w:r>
            <w:r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  <w:t>*</w:t>
            </w: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)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05014B" w14:textId="1AE35796" w:rsidR="009F1B8A" w:rsidRDefault="009F1B8A" w:rsidP="009F1B8A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SEL(</w:t>
            </w:r>
            <w:r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  <w:t>*</w:t>
            </w: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)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0F882B" w14:textId="4541CFC7" w:rsidR="009F1B8A" w:rsidRPr="00023280" w:rsidRDefault="004F46FA" w:rsidP="009F1B8A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关闭 / 开发调试  / 临时调试 / 内测 / 内测</w:t>
            </w:r>
          </w:p>
        </w:tc>
      </w:tr>
      <w:tr w:rsidR="009F1B8A" w:rsidRPr="00023280" w14:paraId="7DE1E45F" w14:textId="77777777" w:rsidTr="00581595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91B41D6" w14:textId="54FB9B0F" w:rsidR="009F1B8A" w:rsidRPr="008F0587" w:rsidRDefault="009F1B8A" w:rsidP="009F1B8A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8"/>
                <w:szCs w:val="18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8"/>
                <w:szCs w:val="18"/>
                <w:lang w:eastAsia="zh-CN"/>
              </w:rPr>
              <w:t>系统版本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5B96717" w14:textId="38440A38" w:rsidR="009F1B8A" w:rsidRPr="008F0587" w:rsidRDefault="0081701D" w:rsidP="009F1B8A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80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4B4A79D" w14:textId="11197D7A" w:rsidR="009F1B8A" w:rsidRPr="008F0587" w:rsidRDefault="009F1B8A" w:rsidP="009F1B8A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8F0587"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S</w:t>
            </w: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tr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8EE5BD" w14:textId="6B8719D3" w:rsidR="009F1B8A" w:rsidRDefault="009F1B8A" w:rsidP="009F1B8A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1043E1" w14:textId="7980D055" w:rsidR="009F1B8A" w:rsidRDefault="009F1B8A" w:rsidP="009F1B8A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SEL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08B567" w14:textId="65836323" w:rsidR="009F1B8A" w:rsidRDefault="009F1B8A" w:rsidP="009F1B8A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23FFC4" w14:textId="1EA3D3D6" w:rsidR="009F1B8A" w:rsidRDefault="009F1B8A" w:rsidP="009F1B8A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1800C2" w14:textId="77777777" w:rsidR="009F1B8A" w:rsidRPr="00023280" w:rsidRDefault="009F1B8A" w:rsidP="009F1B8A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9F1B8A" w:rsidRPr="00023280" w14:paraId="6CE10FAE" w14:textId="77777777" w:rsidTr="00581595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7A43479" w14:textId="293C7990" w:rsidR="009F1B8A" w:rsidRPr="008F0587" w:rsidRDefault="009F1B8A" w:rsidP="009F1B8A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8"/>
                <w:szCs w:val="18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8"/>
                <w:szCs w:val="18"/>
                <w:lang w:eastAsia="zh-CN"/>
              </w:rPr>
              <w:t>更新周期(秒)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17DF2D4" w14:textId="1A1A0CA2" w:rsidR="009F1B8A" w:rsidRPr="008F0587" w:rsidRDefault="0081701D" w:rsidP="009F1B8A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80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7D985EE" w14:textId="38271227" w:rsidR="009F1B8A" w:rsidRPr="008F0587" w:rsidRDefault="002E6A7F" w:rsidP="009F1B8A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Num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F3F047" w14:textId="38F6B1FB" w:rsidR="009F1B8A" w:rsidRDefault="009F1B8A" w:rsidP="009F1B8A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558E17" w14:textId="1BD3E94A" w:rsidR="009F1B8A" w:rsidRDefault="009F1B8A" w:rsidP="009F1B8A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38C7F8" w14:textId="2B50711A" w:rsidR="009F1B8A" w:rsidRDefault="009F1B8A" w:rsidP="009F1B8A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IN(</w:t>
            </w:r>
            <w:r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  <w:t>*</w:t>
            </w: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)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5C5719" w14:textId="0E027104" w:rsidR="009F1B8A" w:rsidRDefault="009F1B8A" w:rsidP="009F1B8A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IN(</w:t>
            </w:r>
            <w:r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  <w:t>*</w:t>
            </w: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)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864A66" w14:textId="77777777" w:rsidR="009F1B8A" w:rsidRPr="00023280" w:rsidRDefault="009F1B8A" w:rsidP="009F1B8A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9F1B8A" w:rsidRPr="00023280" w14:paraId="145ABCD4" w14:textId="77777777" w:rsidTr="00581595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C337742" w14:textId="56EB4B08" w:rsidR="009F1B8A" w:rsidRDefault="009F1B8A" w:rsidP="009F1B8A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连接时间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D72D479" w14:textId="65DC0507" w:rsidR="009F1B8A" w:rsidRPr="0068506A" w:rsidRDefault="0081701D" w:rsidP="009F1B8A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140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94E1A52" w14:textId="088AA245" w:rsidR="009F1B8A" w:rsidRDefault="009F1B8A" w:rsidP="009F1B8A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Date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549914" w14:textId="480D5536" w:rsidR="009F1B8A" w:rsidRDefault="009F1B8A" w:rsidP="009F1B8A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814D36" w14:textId="1E5764F4" w:rsidR="009F1B8A" w:rsidRDefault="009F1B8A" w:rsidP="009F1B8A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7BEC41" w14:textId="739EEC51" w:rsidR="009F1B8A" w:rsidRDefault="009F1B8A" w:rsidP="009F1B8A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235912" w14:textId="0EB669BE" w:rsidR="009F1B8A" w:rsidRDefault="009F1B8A" w:rsidP="009F1B8A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1CF11C" w14:textId="77777777" w:rsidR="009F1B8A" w:rsidRPr="00023280" w:rsidRDefault="009F1B8A" w:rsidP="009F1B8A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9F1B8A" w:rsidRPr="00023280" w14:paraId="5115DF13" w14:textId="77777777" w:rsidTr="00581595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B48ECCE" w14:textId="6F6661BA" w:rsidR="009F1B8A" w:rsidRPr="008F0587" w:rsidRDefault="009F1B8A" w:rsidP="009F1B8A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8"/>
                <w:szCs w:val="18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8"/>
                <w:szCs w:val="18"/>
                <w:lang w:eastAsia="zh-CN"/>
              </w:rPr>
              <w:t>连接IP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7B19963" w14:textId="327FB8A7" w:rsidR="009F1B8A" w:rsidRPr="008F0587" w:rsidRDefault="0081701D" w:rsidP="009F1B8A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110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356633A" w14:textId="62682B93" w:rsidR="009F1B8A" w:rsidRPr="008F0587" w:rsidRDefault="009F1B8A" w:rsidP="009F1B8A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8F0587"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S</w:t>
            </w: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tr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297000" w14:textId="6FF87067" w:rsidR="009F1B8A" w:rsidRDefault="009F1B8A" w:rsidP="009F1B8A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BA983B" w14:textId="371B2B8D" w:rsidR="009F1B8A" w:rsidRDefault="009F1B8A" w:rsidP="009F1B8A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6EB5F3" w14:textId="00AD27B7" w:rsidR="009F1B8A" w:rsidRDefault="009F1B8A" w:rsidP="009F1B8A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46ECB2" w14:textId="070355D9" w:rsidR="009F1B8A" w:rsidRDefault="009F1B8A" w:rsidP="009F1B8A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F30BBB" w14:textId="77777777" w:rsidR="009F1B8A" w:rsidRPr="00023280" w:rsidRDefault="009F1B8A" w:rsidP="009F1B8A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9F1B8A" w:rsidRPr="00023280" w14:paraId="16675AE2" w14:textId="77777777" w:rsidTr="00581595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CCEAAB8" w14:textId="77777777" w:rsidR="009F1B8A" w:rsidRPr="008F0587" w:rsidRDefault="009F1B8A" w:rsidP="009F1B8A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8"/>
                <w:szCs w:val="18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8"/>
                <w:szCs w:val="18"/>
                <w:lang w:eastAsia="zh-CN"/>
              </w:rPr>
              <w:t>备注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F781069" w14:textId="3E7A1191" w:rsidR="009F1B8A" w:rsidRPr="008F0587" w:rsidRDefault="0081701D" w:rsidP="009F1B8A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80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C1A757E" w14:textId="77777777" w:rsidR="009F1B8A" w:rsidRPr="008F0587" w:rsidRDefault="009F1B8A" w:rsidP="009F1B8A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Str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1A4B99" w14:textId="77777777" w:rsidR="009F1B8A" w:rsidRPr="0068506A" w:rsidRDefault="009F1B8A" w:rsidP="009F1B8A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D30AEA" w14:textId="77777777" w:rsidR="009F1B8A" w:rsidRPr="0068506A" w:rsidRDefault="009F1B8A" w:rsidP="009F1B8A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56A725" w14:textId="77777777" w:rsidR="009F1B8A" w:rsidRPr="0068506A" w:rsidRDefault="009F1B8A" w:rsidP="009F1B8A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IN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57251D" w14:textId="77777777" w:rsidR="009F1B8A" w:rsidRPr="00E61082" w:rsidRDefault="009F1B8A" w:rsidP="009F1B8A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color w:val="A6A6A6" w:themeColor="background1" w:themeShade="A6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IN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3787F3" w14:textId="77777777" w:rsidR="009F1B8A" w:rsidRPr="00023280" w:rsidRDefault="009F1B8A" w:rsidP="009F1B8A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9F1B8A" w:rsidRPr="00023280" w14:paraId="26866FF2" w14:textId="77777777" w:rsidTr="00581595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6164F45" w14:textId="77777777" w:rsidR="009F1B8A" w:rsidRPr="008F0587" w:rsidRDefault="009F1B8A" w:rsidP="009F1B8A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8"/>
                <w:szCs w:val="18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8"/>
                <w:szCs w:val="18"/>
                <w:lang w:eastAsia="zh-CN"/>
              </w:rPr>
              <w:t>修改时间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0EBC243" w14:textId="31FE9587" w:rsidR="009F1B8A" w:rsidRPr="008F0587" w:rsidRDefault="0081701D" w:rsidP="009F1B8A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140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F886706" w14:textId="77777777" w:rsidR="009F1B8A" w:rsidRPr="008F0587" w:rsidRDefault="009F1B8A" w:rsidP="009F1B8A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Date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E50D32" w14:textId="77777777" w:rsidR="009F1B8A" w:rsidRPr="0068506A" w:rsidRDefault="009F1B8A" w:rsidP="009F1B8A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3823F6" w14:textId="77777777" w:rsidR="009F1B8A" w:rsidRPr="0068506A" w:rsidRDefault="009F1B8A" w:rsidP="009F1B8A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C86451" w14:textId="77777777" w:rsidR="009F1B8A" w:rsidRPr="0068506A" w:rsidRDefault="009F1B8A" w:rsidP="009F1B8A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BD49FE" w14:textId="77777777" w:rsidR="009F1B8A" w:rsidRPr="0068506A" w:rsidRDefault="009F1B8A" w:rsidP="009F1B8A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CC9BEB" w14:textId="77777777" w:rsidR="009F1B8A" w:rsidRPr="00023280" w:rsidRDefault="009F1B8A" w:rsidP="009F1B8A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9F1B8A" w:rsidRPr="00023280" w14:paraId="01FB1AE2" w14:textId="77777777" w:rsidTr="00581595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E816E22" w14:textId="77777777" w:rsidR="009F1B8A" w:rsidRPr="008F0587" w:rsidRDefault="009F1B8A" w:rsidP="009F1B8A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8"/>
                <w:szCs w:val="18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8"/>
                <w:szCs w:val="18"/>
                <w:lang w:eastAsia="zh-CN"/>
              </w:rPr>
              <w:t>修改人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66AD250" w14:textId="7A92C627" w:rsidR="009F1B8A" w:rsidRPr="008F0587" w:rsidRDefault="0081701D" w:rsidP="009F1B8A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80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B13173D" w14:textId="77777777" w:rsidR="009F1B8A" w:rsidRPr="008F0587" w:rsidRDefault="009F1B8A" w:rsidP="009F1B8A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Str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6F4046" w14:textId="77777777" w:rsidR="009F1B8A" w:rsidRPr="006844AD" w:rsidRDefault="009F1B8A" w:rsidP="009F1B8A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01915A" w14:textId="77777777" w:rsidR="009F1B8A" w:rsidRPr="006844AD" w:rsidRDefault="009F1B8A" w:rsidP="009F1B8A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31EDF5" w14:textId="77777777" w:rsidR="009F1B8A" w:rsidRPr="006844AD" w:rsidRDefault="009F1B8A" w:rsidP="009F1B8A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8295B0" w14:textId="77777777" w:rsidR="009F1B8A" w:rsidRPr="006844AD" w:rsidRDefault="009F1B8A" w:rsidP="009F1B8A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B557EF" w14:textId="77777777" w:rsidR="009F1B8A" w:rsidRPr="00023280" w:rsidRDefault="009F1B8A" w:rsidP="009F1B8A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9F1B8A" w:rsidRPr="00023280" w14:paraId="106C5518" w14:textId="77777777" w:rsidTr="00581595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9430648" w14:textId="77777777" w:rsidR="009F1B8A" w:rsidRPr="008F0587" w:rsidRDefault="009F1B8A" w:rsidP="009F1B8A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8"/>
                <w:szCs w:val="18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8"/>
                <w:szCs w:val="18"/>
                <w:lang w:eastAsia="zh-CN"/>
              </w:rPr>
              <w:t>创建时间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B54A8C8" w14:textId="37D75767" w:rsidR="009F1B8A" w:rsidRPr="008F0587" w:rsidRDefault="0081701D" w:rsidP="009F1B8A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140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9DBCE74" w14:textId="77777777" w:rsidR="009F1B8A" w:rsidRPr="008F0587" w:rsidRDefault="009F1B8A" w:rsidP="009F1B8A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Date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8BF894" w14:textId="77777777" w:rsidR="009F1B8A" w:rsidRPr="006844AD" w:rsidRDefault="009F1B8A" w:rsidP="009F1B8A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CC27B2" w14:textId="77777777" w:rsidR="009F1B8A" w:rsidRPr="006844AD" w:rsidRDefault="009F1B8A" w:rsidP="009F1B8A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1BC104" w14:textId="77777777" w:rsidR="009F1B8A" w:rsidRPr="006844AD" w:rsidRDefault="009F1B8A" w:rsidP="009F1B8A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C878C4" w14:textId="77777777" w:rsidR="009F1B8A" w:rsidRPr="006844AD" w:rsidRDefault="009F1B8A" w:rsidP="009F1B8A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CDC787" w14:textId="77777777" w:rsidR="009F1B8A" w:rsidRPr="00023280" w:rsidRDefault="009F1B8A" w:rsidP="009F1B8A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9F1B8A" w:rsidRPr="00023280" w14:paraId="28D0C6F6" w14:textId="77777777" w:rsidTr="00581595">
        <w:trPr>
          <w:cantSplit/>
          <w:trHeight w:val="64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7094566" w14:textId="77777777" w:rsidR="009F1B8A" w:rsidRPr="008F0587" w:rsidRDefault="009F1B8A" w:rsidP="009F1B8A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8"/>
                <w:szCs w:val="18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8"/>
                <w:szCs w:val="18"/>
                <w:lang w:eastAsia="zh-CN"/>
              </w:rPr>
              <w:t>创建人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9B81F11" w14:textId="038CC3E6" w:rsidR="009F1B8A" w:rsidRPr="008F0587" w:rsidRDefault="0081701D" w:rsidP="009F1B8A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80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78C8DD2" w14:textId="77777777" w:rsidR="009F1B8A" w:rsidRPr="008F0587" w:rsidRDefault="009F1B8A" w:rsidP="009F1B8A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Str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295F13" w14:textId="77777777" w:rsidR="009F1B8A" w:rsidRPr="006844AD" w:rsidRDefault="009F1B8A" w:rsidP="009F1B8A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310EB3" w14:textId="77777777" w:rsidR="009F1B8A" w:rsidRPr="006844AD" w:rsidRDefault="009F1B8A" w:rsidP="009F1B8A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0DEF14" w14:textId="77777777" w:rsidR="009F1B8A" w:rsidRPr="006844AD" w:rsidRDefault="009F1B8A" w:rsidP="009F1B8A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998419" w14:textId="77777777" w:rsidR="009F1B8A" w:rsidRPr="006844AD" w:rsidRDefault="009F1B8A" w:rsidP="009F1B8A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6D5E8B" w14:textId="77777777" w:rsidR="009F1B8A" w:rsidRPr="00023280" w:rsidRDefault="009F1B8A" w:rsidP="009F1B8A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</w:tbl>
    <w:p w14:paraId="0A16F7BC" w14:textId="15FA5616" w:rsidR="002D11F5" w:rsidRDefault="002D11F5" w:rsidP="002D11F5">
      <w:pPr>
        <w:rPr>
          <w:rFonts w:eastAsiaTheme="minorEastAsia"/>
          <w:lang w:eastAsia="zh-CN"/>
        </w:rPr>
      </w:pPr>
    </w:p>
    <w:p w14:paraId="3FC53C58" w14:textId="77777777" w:rsidR="00720735" w:rsidRPr="002D11F5" w:rsidRDefault="00720735" w:rsidP="002D11F5">
      <w:pPr>
        <w:rPr>
          <w:rFonts w:eastAsiaTheme="minorEastAsia"/>
          <w:lang w:eastAsia="zh-CN"/>
        </w:rPr>
      </w:pPr>
    </w:p>
    <w:p w14:paraId="33976E91" w14:textId="58D0C3D0" w:rsidR="002D11F5" w:rsidRPr="00720735" w:rsidRDefault="002D11F5" w:rsidP="002D11F5">
      <w:pPr>
        <w:pStyle w:val="Heading3"/>
        <w:rPr>
          <w:rFonts w:ascii="微软雅黑" w:eastAsia="微软雅黑" w:hAnsi="微软雅黑" w:cs="微软雅黑"/>
          <w:i w:val="0"/>
          <w:lang w:eastAsia="zh-CN"/>
        </w:rPr>
      </w:pPr>
      <w:bookmarkStart w:id="88" w:name="_Toc478575243"/>
      <w:r>
        <w:rPr>
          <w:rFonts w:ascii="微软雅黑" w:eastAsia="微软雅黑" w:hAnsi="微软雅黑" w:cs="微软雅黑" w:hint="eastAsia"/>
          <w:i w:val="0"/>
          <w:lang w:eastAsia="zh-CN"/>
        </w:rPr>
        <w:t>设备组</w:t>
      </w:r>
      <w:bookmarkEnd w:id="88"/>
    </w:p>
    <w:tbl>
      <w:tblPr>
        <w:tblW w:w="8615" w:type="dxa"/>
        <w:tblInd w:w="565" w:type="dxa"/>
        <w:tblLayout w:type="fixed"/>
        <w:tblLook w:val="0000" w:firstRow="0" w:lastRow="0" w:firstColumn="0" w:lastColumn="0" w:noHBand="0" w:noVBand="0"/>
      </w:tblPr>
      <w:tblGrid>
        <w:gridCol w:w="1276"/>
        <w:gridCol w:w="709"/>
        <w:gridCol w:w="709"/>
        <w:gridCol w:w="49"/>
        <w:gridCol w:w="659"/>
        <w:gridCol w:w="75"/>
        <w:gridCol w:w="634"/>
        <w:gridCol w:w="100"/>
        <w:gridCol w:w="609"/>
        <w:gridCol w:w="125"/>
        <w:gridCol w:w="584"/>
        <w:gridCol w:w="150"/>
        <w:gridCol w:w="734"/>
        <w:gridCol w:w="734"/>
        <w:gridCol w:w="734"/>
        <w:gridCol w:w="734"/>
      </w:tblGrid>
      <w:tr w:rsidR="00720735" w:rsidRPr="00BE0919" w14:paraId="51FB6617" w14:textId="77777777" w:rsidTr="00581595">
        <w:trPr>
          <w:cantSplit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14:paraId="43BF5069" w14:textId="77777777" w:rsidR="00720735" w:rsidRPr="00CD346B" w:rsidRDefault="00720735" w:rsidP="00581595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微软雅黑" w:eastAsia="微软雅黑" w:hAnsi="微软雅黑" w:cs="微软雅黑" w:hint="eastAsia"/>
              </w:rPr>
              <w:t>页</w:t>
            </w:r>
            <w:r>
              <w:rPr>
                <w:rFonts w:ascii="Arial Unicode MS" w:eastAsia="Arial Unicode MS" w:hAnsi="Arial Unicode MS" w:cs="Arial Unicode MS" w:hint="eastAsia"/>
              </w:rPr>
              <w:t>面名称</w:t>
            </w:r>
          </w:p>
        </w:tc>
        <w:tc>
          <w:tcPr>
            <w:tcW w:w="7339" w:type="dxa"/>
            <w:gridSpan w:val="1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7CA610" w14:textId="5A3A7B0E" w:rsidR="00720735" w:rsidRPr="00BE0919" w:rsidRDefault="00720735" w:rsidP="00581595">
            <w:pPr>
              <w:pStyle w:val="a4"/>
              <w:snapToGrid w:val="0"/>
              <w:spacing w:after="120"/>
              <w:ind w:right="200"/>
              <w:jc w:val="left"/>
              <w:rPr>
                <w:rFonts w:ascii="微软雅黑" w:eastAsia="微软雅黑" w:hAnsi="微软雅黑"/>
                <w:sz w:val="20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0"/>
                <w:lang w:eastAsia="zh-CN"/>
              </w:rPr>
              <w:t>设备组列表</w:t>
            </w:r>
          </w:p>
        </w:tc>
      </w:tr>
      <w:tr w:rsidR="00720735" w14:paraId="3E010CCD" w14:textId="77777777" w:rsidTr="00581595">
        <w:trPr>
          <w:cantSplit/>
          <w:trHeight w:val="381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14:paraId="348855A0" w14:textId="77777777" w:rsidR="00720735" w:rsidRDefault="00720735" w:rsidP="00581595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 w:hint="eastAsia"/>
              </w:rPr>
              <w:t>描述</w:t>
            </w:r>
          </w:p>
        </w:tc>
        <w:tc>
          <w:tcPr>
            <w:tcW w:w="7339" w:type="dxa"/>
            <w:gridSpan w:val="1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D49A9B9" w14:textId="4D901010" w:rsidR="00720735" w:rsidRDefault="00720735" w:rsidP="00581595">
            <w:pPr>
              <w:pStyle w:val="a4"/>
              <w:snapToGrid w:val="0"/>
              <w:spacing w:after="120"/>
              <w:ind w:right="200"/>
              <w:jc w:val="left"/>
              <w:rPr>
                <w:rFonts w:ascii="微软雅黑" w:eastAsia="微软雅黑" w:hAnsi="微软雅黑"/>
                <w:sz w:val="20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0"/>
                <w:lang w:eastAsia="zh-CN"/>
              </w:rPr>
              <w:t>显示所有设备组信息</w:t>
            </w:r>
          </w:p>
        </w:tc>
      </w:tr>
      <w:tr w:rsidR="00720735" w:rsidRPr="00BE0919" w14:paraId="61723C00" w14:textId="77777777" w:rsidTr="00581595">
        <w:trPr>
          <w:cantSplit/>
          <w:trHeight w:val="381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14:paraId="4954F235" w14:textId="77777777" w:rsidR="00720735" w:rsidRPr="00CD346B" w:rsidRDefault="00720735" w:rsidP="00581595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 w:hint="eastAsia"/>
              </w:rPr>
              <w:t>页面类型</w:t>
            </w:r>
          </w:p>
        </w:tc>
        <w:tc>
          <w:tcPr>
            <w:tcW w:w="7339" w:type="dxa"/>
            <w:gridSpan w:val="1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ADCBE02" w14:textId="77777777" w:rsidR="00720735" w:rsidRPr="00BE0919" w:rsidRDefault="00720735" w:rsidP="00581595">
            <w:pPr>
              <w:pStyle w:val="a4"/>
              <w:snapToGrid w:val="0"/>
              <w:spacing w:after="120"/>
              <w:ind w:right="200"/>
              <w:jc w:val="left"/>
              <w:rPr>
                <w:rFonts w:ascii="微软雅黑" w:eastAsia="微软雅黑" w:hAnsi="微软雅黑"/>
                <w:sz w:val="20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0"/>
                <w:lang w:eastAsia="zh-CN"/>
              </w:rPr>
              <w:t>列表</w:t>
            </w:r>
          </w:p>
        </w:tc>
      </w:tr>
      <w:tr w:rsidR="00720735" w:rsidRPr="004D026E" w14:paraId="48DF9D03" w14:textId="77777777" w:rsidTr="00581595">
        <w:trPr>
          <w:cantSplit/>
          <w:trHeight w:val="353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14:paraId="7674ADB4" w14:textId="77777777" w:rsidR="00720735" w:rsidRPr="00CD346B" w:rsidRDefault="00720735" w:rsidP="00581595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lang w:eastAsia="zh-HK"/>
              </w:rPr>
            </w:pPr>
            <w:r>
              <w:rPr>
                <w:rFonts w:ascii="Arial Unicode MS" w:eastAsia="Arial Unicode MS" w:hAnsi="Arial Unicode MS" w:cs="Arial Unicode MS" w:hint="eastAsia"/>
                <w:lang w:eastAsia="zh-HK"/>
              </w:rPr>
              <w:t>工具栏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538CD32" w14:textId="77777777" w:rsidR="00720735" w:rsidRPr="004D026E" w:rsidRDefault="00720735" w:rsidP="00581595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</w:p>
        </w:tc>
        <w:tc>
          <w:tcPr>
            <w:tcW w:w="75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F24EC48" w14:textId="77777777" w:rsidR="00720735" w:rsidRPr="004D026E" w:rsidRDefault="00720735" w:rsidP="00581595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</w:p>
        </w:tc>
        <w:tc>
          <w:tcPr>
            <w:tcW w:w="7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6893609" w14:textId="77777777" w:rsidR="00720735" w:rsidRPr="004D026E" w:rsidRDefault="00720735" w:rsidP="00581595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</w:p>
        </w:tc>
        <w:tc>
          <w:tcPr>
            <w:tcW w:w="7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8EAD3BB" w14:textId="77777777" w:rsidR="00720735" w:rsidRPr="004D026E" w:rsidRDefault="00720735" w:rsidP="00581595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</w:p>
        </w:tc>
        <w:tc>
          <w:tcPr>
            <w:tcW w:w="7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C98C52" w14:textId="77777777" w:rsidR="00720735" w:rsidRPr="004D026E" w:rsidRDefault="00720735" w:rsidP="00581595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  <w:lang w:eastAsia="zh-CN"/>
              </w:rPr>
              <w:t>详</w:t>
            </w:r>
          </w:p>
        </w:tc>
        <w:tc>
          <w:tcPr>
            <w:tcW w:w="7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618E209" w14:textId="77777777" w:rsidR="00720735" w:rsidRPr="005F15C7" w:rsidRDefault="00720735" w:rsidP="00581595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color w:val="000000" w:themeColor="text1"/>
                <w:sz w:val="16"/>
                <w:szCs w:val="16"/>
                <w:lang w:eastAsia="zh-CN"/>
              </w:rPr>
            </w:pPr>
            <w:r w:rsidRPr="005F15C7">
              <w:rPr>
                <w:rFonts w:ascii="微软雅黑" w:eastAsia="微软雅黑" w:hAnsi="微软雅黑" w:hint="eastAsia"/>
                <w:color w:val="000000" w:themeColor="text1"/>
                <w:sz w:val="16"/>
                <w:szCs w:val="16"/>
                <w:lang w:eastAsia="zh-CN"/>
              </w:rPr>
              <w:t>增</w:t>
            </w:r>
          </w:p>
        </w:tc>
        <w:tc>
          <w:tcPr>
            <w:tcW w:w="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3A4283F" w14:textId="77777777" w:rsidR="00720735" w:rsidRPr="005F15C7" w:rsidRDefault="00720735" w:rsidP="00581595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color w:val="000000" w:themeColor="text1"/>
                <w:sz w:val="16"/>
                <w:szCs w:val="16"/>
                <w:lang w:eastAsia="zh-CN"/>
              </w:rPr>
            </w:pPr>
            <w:r w:rsidRPr="005F15C7">
              <w:rPr>
                <w:rFonts w:ascii="微软雅黑" w:eastAsia="微软雅黑" w:hAnsi="微软雅黑" w:hint="eastAsia"/>
                <w:color w:val="000000" w:themeColor="text1"/>
                <w:sz w:val="16"/>
                <w:szCs w:val="16"/>
                <w:lang w:eastAsia="zh-CN"/>
              </w:rPr>
              <w:t>改</w:t>
            </w:r>
          </w:p>
        </w:tc>
        <w:tc>
          <w:tcPr>
            <w:tcW w:w="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BA8BC79" w14:textId="77777777" w:rsidR="00720735" w:rsidRPr="005F15C7" w:rsidRDefault="00720735" w:rsidP="00581595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color w:val="000000" w:themeColor="text1"/>
                <w:sz w:val="16"/>
                <w:szCs w:val="16"/>
                <w:lang w:eastAsia="zh-CN"/>
              </w:rPr>
            </w:pPr>
            <w:r w:rsidRPr="005F15C7">
              <w:rPr>
                <w:rFonts w:ascii="微软雅黑" w:eastAsia="微软雅黑" w:hAnsi="微软雅黑" w:hint="eastAsia"/>
                <w:color w:val="000000" w:themeColor="text1"/>
                <w:sz w:val="16"/>
                <w:szCs w:val="16"/>
                <w:lang w:eastAsia="zh-CN"/>
              </w:rPr>
              <w:t>删</w:t>
            </w:r>
          </w:p>
        </w:tc>
        <w:tc>
          <w:tcPr>
            <w:tcW w:w="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5341A7" w14:textId="77777777" w:rsidR="00720735" w:rsidRPr="004D026E" w:rsidRDefault="00720735" w:rsidP="00581595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  <w:lang w:eastAsia="zh-CN"/>
              </w:rPr>
              <w:t>设</w:t>
            </w:r>
          </w:p>
        </w:tc>
        <w:tc>
          <w:tcPr>
            <w:tcW w:w="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C0A7963" w14:textId="77777777" w:rsidR="00720735" w:rsidRPr="004D026E" w:rsidRDefault="00720735" w:rsidP="00581595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  <w:lang w:eastAsia="zh-CN"/>
              </w:rPr>
              <w:t>查</w:t>
            </w:r>
          </w:p>
        </w:tc>
      </w:tr>
      <w:tr w:rsidR="00720735" w:rsidRPr="003C5BB6" w14:paraId="2215CE8A" w14:textId="77777777" w:rsidTr="00581595">
        <w:trPr>
          <w:cantSplit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 w:themeFill="background1" w:themeFillShade="F2"/>
            <w:vAlign w:val="center"/>
          </w:tcPr>
          <w:p w14:paraId="459751F5" w14:textId="77777777" w:rsidR="00720735" w:rsidRDefault="00720735" w:rsidP="00581595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Cs w:val="0"/>
                <w:iCs/>
                <w:sz w:val="20"/>
                <w:lang w:eastAsia="zh-CN"/>
              </w:rPr>
            </w:pPr>
            <w:r>
              <w:rPr>
                <w:rFonts w:ascii="Arial Unicode MS" w:eastAsia="Arial Unicode MS" w:hAnsi="Arial Unicode MS" w:cs="Arial Unicode MS" w:hint="eastAsia"/>
                <w:bCs w:val="0"/>
                <w:iCs/>
                <w:sz w:val="20"/>
                <w:lang w:eastAsia="zh-CN"/>
              </w:rPr>
              <w:t>其它要求</w:t>
            </w:r>
          </w:p>
        </w:tc>
        <w:tc>
          <w:tcPr>
            <w:tcW w:w="7339" w:type="dxa"/>
            <w:gridSpan w:val="1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93003FC" w14:textId="77777777" w:rsidR="00720735" w:rsidRPr="003C5BB6" w:rsidRDefault="00720735" w:rsidP="00581595">
            <w:pPr>
              <w:pStyle w:val="a4"/>
              <w:snapToGrid w:val="0"/>
              <w:spacing w:after="120"/>
              <w:ind w:right="200"/>
              <w:jc w:val="left"/>
              <w:rPr>
                <w:rFonts w:ascii="微软雅黑" w:eastAsia="微软雅黑" w:hAnsi="微软雅黑"/>
                <w:iCs/>
                <w:kern w:val="0"/>
                <w:sz w:val="20"/>
                <w:lang w:eastAsia="zh-CN"/>
              </w:rPr>
            </w:pPr>
          </w:p>
        </w:tc>
      </w:tr>
      <w:tr w:rsidR="00720735" w:rsidRPr="0057535E" w14:paraId="7664F594" w14:textId="77777777" w:rsidTr="00581595">
        <w:trPr>
          <w:cantSplit/>
          <w:trHeight w:val="450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14:paraId="39A13E81" w14:textId="77777777" w:rsidR="00720735" w:rsidRPr="0057535E" w:rsidRDefault="00720735" w:rsidP="00581595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列名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14:paraId="79E7A171" w14:textId="77777777" w:rsidR="00720735" w:rsidRPr="0057535E" w:rsidRDefault="00720735" w:rsidP="00581595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宽度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14:paraId="4629704D" w14:textId="77777777" w:rsidR="00720735" w:rsidRPr="0057535E" w:rsidRDefault="00720735" w:rsidP="00581595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显示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3EC60460" w14:textId="77777777" w:rsidR="00720735" w:rsidRPr="0057535E" w:rsidRDefault="00720735" w:rsidP="00581595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排序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4DA2BEE0" w14:textId="77777777" w:rsidR="00720735" w:rsidRPr="0057535E" w:rsidRDefault="00720735" w:rsidP="00581595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搜索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778175B5" w14:textId="77777777" w:rsidR="00720735" w:rsidRPr="0057535E" w:rsidRDefault="00720735" w:rsidP="00581595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新增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3C8D94E5" w14:textId="77777777" w:rsidR="00720735" w:rsidRPr="0057535E" w:rsidRDefault="00720735" w:rsidP="00581595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编辑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1E95DDA6" w14:textId="77777777" w:rsidR="00720735" w:rsidRPr="0057535E" w:rsidRDefault="00720735" w:rsidP="00581595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约束</w:t>
            </w:r>
            <w:r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备注</w:t>
            </w:r>
          </w:p>
        </w:tc>
      </w:tr>
      <w:tr w:rsidR="00720735" w:rsidRPr="0068506A" w14:paraId="26C348DC" w14:textId="77777777" w:rsidTr="00581595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A2E2B86" w14:textId="442DD455" w:rsidR="00720735" w:rsidRPr="004D026E" w:rsidRDefault="00720735" w:rsidP="00720735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组编号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84877C9" w14:textId="47D1F227" w:rsidR="00720735" w:rsidRPr="0068506A" w:rsidRDefault="00B350A7" w:rsidP="00720735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8</w:t>
            </w:r>
            <w:r w:rsidR="0081701D"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F285E7F" w14:textId="1A8514C6" w:rsidR="00720735" w:rsidRPr="0068506A" w:rsidRDefault="00720735" w:rsidP="00720735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Num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BDE703" w14:textId="6B670E46" w:rsidR="00720735" w:rsidRPr="0068506A" w:rsidRDefault="00720735" w:rsidP="00720735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&lt;&gt;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540C66" w14:textId="5CE49FAD" w:rsidR="00720735" w:rsidRPr="0068506A" w:rsidRDefault="00720735" w:rsidP="00720735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IN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6C6245" w14:textId="57D4BAC2" w:rsidR="00720735" w:rsidRPr="0068506A" w:rsidRDefault="00720735" w:rsidP="00720735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IN(</w:t>
            </w: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*</w:t>
            </w: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)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02DA44" w14:textId="54C8E480" w:rsidR="00720735" w:rsidRPr="0068506A" w:rsidRDefault="00720735" w:rsidP="00720735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 w:rsidRPr="00720735">
              <w:rPr>
                <w:rFonts w:ascii="微软雅黑" w:eastAsia="微软雅黑" w:hAnsi="微软雅黑" w:hint="eastAsia"/>
                <w:b w:val="0"/>
                <w:color w:val="A6A6A6" w:themeColor="background1" w:themeShade="A6"/>
                <w:sz w:val="16"/>
                <w:szCs w:val="16"/>
                <w:shd w:val="pct15" w:color="auto" w:fill="FFFFFF"/>
                <w:lang w:eastAsia="zh-CN"/>
              </w:rPr>
              <w:t>IN(</w:t>
            </w:r>
            <w:r w:rsidRPr="00720735">
              <w:rPr>
                <w:rFonts w:ascii="微软雅黑" w:eastAsia="微软雅黑" w:hAnsi="微软雅黑"/>
                <w:b w:val="0"/>
                <w:color w:val="A6A6A6" w:themeColor="background1" w:themeShade="A6"/>
                <w:sz w:val="16"/>
                <w:szCs w:val="16"/>
                <w:shd w:val="pct15" w:color="auto" w:fill="FFFFFF"/>
                <w:lang w:eastAsia="zh-CN"/>
              </w:rPr>
              <w:t>*</w:t>
            </w:r>
            <w:r w:rsidRPr="00720735">
              <w:rPr>
                <w:rFonts w:ascii="微软雅黑" w:eastAsia="微软雅黑" w:hAnsi="微软雅黑" w:hint="eastAsia"/>
                <w:b w:val="0"/>
                <w:color w:val="A6A6A6" w:themeColor="background1" w:themeShade="A6"/>
                <w:sz w:val="16"/>
                <w:szCs w:val="16"/>
                <w:shd w:val="pct15" w:color="auto" w:fill="FFFFFF"/>
                <w:lang w:eastAsia="zh-CN"/>
              </w:rPr>
              <w:t>)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7C5484" w14:textId="77777777" w:rsidR="00720735" w:rsidRPr="0068506A" w:rsidRDefault="00720735" w:rsidP="00720735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</w:p>
        </w:tc>
      </w:tr>
      <w:tr w:rsidR="00720735" w:rsidRPr="0068506A" w14:paraId="4B000516" w14:textId="77777777" w:rsidTr="00581595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CCEF1F8" w14:textId="037CDA8D" w:rsidR="00720735" w:rsidRPr="004D026E" w:rsidRDefault="00720735" w:rsidP="00720735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组名称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A258CF7" w14:textId="38CAA52C" w:rsidR="00720735" w:rsidRPr="0068506A" w:rsidRDefault="0081701D" w:rsidP="00720735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110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D9D995A" w14:textId="0369EBB0" w:rsidR="00720735" w:rsidRPr="0068506A" w:rsidRDefault="00720735" w:rsidP="00720735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str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10DF53" w14:textId="3026B28E" w:rsidR="00720735" w:rsidRPr="0068506A" w:rsidRDefault="00720735" w:rsidP="00720735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542D86" w14:textId="619DAF60" w:rsidR="00720735" w:rsidRPr="0068506A" w:rsidRDefault="00720735" w:rsidP="00720735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IN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633443" w14:textId="3A954F82" w:rsidR="00720735" w:rsidRPr="0068506A" w:rsidRDefault="00720735" w:rsidP="00720735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IN(</w:t>
            </w: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*</w:t>
            </w: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)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D8CC39" w14:textId="39F2DDFD" w:rsidR="00720735" w:rsidRPr="0068506A" w:rsidRDefault="00720735" w:rsidP="00720735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IN(</w:t>
            </w: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*</w:t>
            </w: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)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1F9767" w14:textId="77777777" w:rsidR="00720735" w:rsidRPr="0068506A" w:rsidRDefault="00720735" w:rsidP="00720735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</w:p>
        </w:tc>
      </w:tr>
      <w:tr w:rsidR="00720735" w:rsidRPr="0068506A" w14:paraId="1679938A" w14:textId="77777777" w:rsidTr="00581595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ACFFF72" w14:textId="4B6EE8BC" w:rsidR="00720735" w:rsidRDefault="00720735" w:rsidP="00720735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计费主题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887AC2D" w14:textId="4D2A1E20" w:rsidR="00720735" w:rsidRPr="0068506A" w:rsidRDefault="0081701D" w:rsidP="00720735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110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7E52C8B" w14:textId="6BB7C46B" w:rsidR="00720735" w:rsidRPr="0068506A" w:rsidRDefault="00720735" w:rsidP="00720735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Str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EA7D13" w14:textId="4D25B6A1" w:rsidR="00720735" w:rsidRPr="0068506A" w:rsidRDefault="00720735" w:rsidP="00720735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CD4507" w14:textId="5025E939" w:rsidR="00720735" w:rsidRPr="0068506A" w:rsidRDefault="00720735" w:rsidP="00720735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SEL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DDF297" w14:textId="4149D856" w:rsidR="00720735" w:rsidRPr="0068506A" w:rsidRDefault="00720735" w:rsidP="00720735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SEL(</w:t>
            </w: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*</w:t>
            </w: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)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B0448D" w14:textId="353B046F" w:rsidR="00720735" w:rsidRPr="0068506A" w:rsidRDefault="00720735" w:rsidP="00720735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SEL(</w:t>
            </w: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*</w:t>
            </w: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)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42A9D2" w14:textId="608E055D" w:rsidR="00720735" w:rsidRPr="0068506A" w:rsidRDefault="00E64AF8" w:rsidP="00720735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不计费 / 按设备 / 按用户账号 / 按代理商</w:t>
            </w:r>
          </w:p>
        </w:tc>
      </w:tr>
      <w:tr w:rsidR="00720735" w:rsidRPr="0068506A" w14:paraId="69BFA96C" w14:textId="77777777" w:rsidTr="00720735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11DDC17" w14:textId="7866D57A" w:rsidR="00720735" w:rsidRDefault="00720735" w:rsidP="00720735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设备数量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19138B9" w14:textId="17E12366" w:rsidR="00720735" w:rsidRPr="0068506A" w:rsidRDefault="0081701D" w:rsidP="00720735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110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B39C6EE" w14:textId="60AEB722" w:rsidR="00720735" w:rsidRPr="0068506A" w:rsidRDefault="00720735" w:rsidP="00720735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Num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917B5E" w14:textId="3B2E31C0" w:rsidR="00720735" w:rsidRPr="0068506A" w:rsidRDefault="00720735" w:rsidP="00720735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36A177" w14:textId="503AAA59" w:rsidR="00720735" w:rsidRPr="0068506A" w:rsidRDefault="00720735" w:rsidP="00720735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DCFD50" w14:textId="38C3FBCF" w:rsidR="00720735" w:rsidRPr="0068506A" w:rsidRDefault="00720735" w:rsidP="00720735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EED0E9" w14:textId="3425E1C7" w:rsidR="00720735" w:rsidRPr="0068506A" w:rsidRDefault="00720735" w:rsidP="00720735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D1553C" w14:textId="1D8F095A" w:rsidR="00720735" w:rsidRPr="0068506A" w:rsidRDefault="00720735" w:rsidP="00720735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</w:p>
        </w:tc>
      </w:tr>
      <w:tr w:rsidR="00720735" w:rsidRPr="0068506A" w14:paraId="617BA011" w14:textId="77777777" w:rsidTr="00581595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8D39123" w14:textId="0C4D0D40" w:rsidR="00720735" w:rsidRDefault="00720735" w:rsidP="00720735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使用数量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773E40C" w14:textId="32A54751" w:rsidR="00720735" w:rsidRPr="0068506A" w:rsidRDefault="0081701D" w:rsidP="00720735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110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40095C5" w14:textId="3171E669" w:rsidR="00720735" w:rsidRPr="0068506A" w:rsidRDefault="00720735" w:rsidP="00720735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Num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7E989C" w14:textId="3A66EE91" w:rsidR="00720735" w:rsidRPr="0068506A" w:rsidRDefault="00720735" w:rsidP="00720735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B15DAE" w14:textId="31BC3E7C" w:rsidR="00720735" w:rsidRPr="0068506A" w:rsidRDefault="00720735" w:rsidP="00720735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63C138" w14:textId="1B921ECE" w:rsidR="00720735" w:rsidRPr="0068506A" w:rsidRDefault="00720735" w:rsidP="00720735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F82F20" w14:textId="2C5365C3" w:rsidR="00720735" w:rsidRPr="0068506A" w:rsidRDefault="00720735" w:rsidP="00720735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34B7CA" w14:textId="77777777" w:rsidR="00720735" w:rsidRPr="0068506A" w:rsidRDefault="00720735" w:rsidP="00720735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</w:p>
        </w:tc>
      </w:tr>
      <w:tr w:rsidR="00720735" w:rsidRPr="00023280" w14:paraId="42572E2A" w14:textId="77777777" w:rsidTr="00581595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39A3273" w14:textId="77777777" w:rsidR="00720735" w:rsidRPr="008F0587" w:rsidRDefault="00720735" w:rsidP="00720735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8"/>
                <w:szCs w:val="18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8"/>
                <w:szCs w:val="18"/>
                <w:lang w:eastAsia="zh-CN"/>
              </w:rPr>
              <w:t>备注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D8E3187" w14:textId="69B841CF" w:rsidR="00720735" w:rsidRPr="008F0587" w:rsidRDefault="00DF4433" w:rsidP="00720735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14</w:t>
            </w:r>
            <w:r w:rsidR="0081701D"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30EFA63" w14:textId="77777777" w:rsidR="00720735" w:rsidRPr="008F0587" w:rsidRDefault="00720735" w:rsidP="00720735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Str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A862A2" w14:textId="77777777" w:rsidR="00720735" w:rsidRPr="0068506A" w:rsidRDefault="00720735" w:rsidP="00720735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DCC350" w14:textId="77777777" w:rsidR="00720735" w:rsidRPr="0068506A" w:rsidRDefault="00720735" w:rsidP="00720735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3D922D" w14:textId="77777777" w:rsidR="00720735" w:rsidRPr="0068506A" w:rsidRDefault="00720735" w:rsidP="00720735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IN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1DB870" w14:textId="77777777" w:rsidR="00720735" w:rsidRPr="00E61082" w:rsidRDefault="00720735" w:rsidP="00720735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color w:val="A6A6A6" w:themeColor="background1" w:themeShade="A6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IN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3996B3" w14:textId="77777777" w:rsidR="00720735" w:rsidRPr="00023280" w:rsidRDefault="00720735" w:rsidP="00720735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720735" w:rsidRPr="00023280" w14:paraId="69F337FD" w14:textId="77777777" w:rsidTr="00581595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592D2A2" w14:textId="77777777" w:rsidR="00720735" w:rsidRDefault="00720735" w:rsidP="00720735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修改时间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CA74E5F" w14:textId="6C0FED0A" w:rsidR="00720735" w:rsidRPr="0068506A" w:rsidRDefault="0081701D" w:rsidP="00720735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140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9764ADD" w14:textId="77777777" w:rsidR="00720735" w:rsidRPr="0068506A" w:rsidRDefault="00720735" w:rsidP="00720735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Date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22A42E" w14:textId="77777777" w:rsidR="00720735" w:rsidRPr="0068506A" w:rsidRDefault="00720735" w:rsidP="00720735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012C69" w14:textId="77777777" w:rsidR="00720735" w:rsidRPr="0068506A" w:rsidRDefault="00720735" w:rsidP="00720735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119EB9" w14:textId="77777777" w:rsidR="00720735" w:rsidRPr="0068506A" w:rsidRDefault="00720735" w:rsidP="00720735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02EC3C" w14:textId="77777777" w:rsidR="00720735" w:rsidRPr="0068506A" w:rsidRDefault="00720735" w:rsidP="00720735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2D8926" w14:textId="77777777" w:rsidR="00720735" w:rsidRPr="00023280" w:rsidRDefault="00720735" w:rsidP="00720735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720735" w:rsidRPr="00023280" w14:paraId="096D9393" w14:textId="77777777" w:rsidTr="00581595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2B7E62A" w14:textId="77777777" w:rsidR="00720735" w:rsidRPr="008F0587" w:rsidRDefault="00720735" w:rsidP="00720735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8"/>
                <w:szCs w:val="18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8"/>
                <w:szCs w:val="18"/>
                <w:lang w:eastAsia="zh-CN"/>
              </w:rPr>
              <w:t>修改人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4059965" w14:textId="03A09101" w:rsidR="00720735" w:rsidRPr="008F0587" w:rsidRDefault="0081701D" w:rsidP="00720735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110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5DAA41C" w14:textId="77777777" w:rsidR="00720735" w:rsidRPr="008F0587" w:rsidRDefault="00720735" w:rsidP="00720735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Str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D6C001" w14:textId="77777777" w:rsidR="00720735" w:rsidRPr="006844AD" w:rsidRDefault="00720735" w:rsidP="00720735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90CDB0" w14:textId="77777777" w:rsidR="00720735" w:rsidRPr="006844AD" w:rsidRDefault="00720735" w:rsidP="00720735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2FC548" w14:textId="77777777" w:rsidR="00720735" w:rsidRPr="006844AD" w:rsidRDefault="00720735" w:rsidP="00720735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B04E05" w14:textId="77777777" w:rsidR="00720735" w:rsidRPr="006844AD" w:rsidRDefault="00720735" w:rsidP="00720735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AE011E" w14:textId="77777777" w:rsidR="00720735" w:rsidRPr="00023280" w:rsidRDefault="00720735" w:rsidP="00720735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720735" w:rsidRPr="00023280" w14:paraId="36C38FB4" w14:textId="77777777" w:rsidTr="00581595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BC3204E" w14:textId="77777777" w:rsidR="00720735" w:rsidRPr="008F0587" w:rsidRDefault="00720735" w:rsidP="00720735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8"/>
                <w:szCs w:val="18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8"/>
                <w:szCs w:val="18"/>
                <w:lang w:eastAsia="zh-CN"/>
              </w:rPr>
              <w:t>创建时间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7BB2921" w14:textId="0C375472" w:rsidR="00720735" w:rsidRPr="008F0587" w:rsidRDefault="0081701D" w:rsidP="00720735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140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22593D6" w14:textId="77777777" w:rsidR="00720735" w:rsidRPr="008F0587" w:rsidRDefault="00720735" w:rsidP="00720735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Date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A518BC" w14:textId="77777777" w:rsidR="00720735" w:rsidRPr="006844AD" w:rsidRDefault="00720735" w:rsidP="00720735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B2D3A5" w14:textId="77777777" w:rsidR="00720735" w:rsidRPr="006844AD" w:rsidRDefault="00720735" w:rsidP="00720735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6E285A" w14:textId="77777777" w:rsidR="00720735" w:rsidRPr="006844AD" w:rsidRDefault="00720735" w:rsidP="00720735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0EBC24" w14:textId="77777777" w:rsidR="00720735" w:rsidRPr="006844AD" w:rsidRDefault="00720735" w:rsidP="00720735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549ACD" w14:textId="77777777" w:rsidR="00720735" w:rsidRPr="00023280" w:rsidRDefault="00720735" w:rsidP="00720735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720735" w:rsidRPr="00023280" w14:paraId="0816D801" w14:textId="77777777" w:rsidTr="00581595">
        <w:trPr>
          <w:cantSplit/>
          <w:trHeight w:val="64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76CAF15" w14:textId="77777777" w:rsidR="00720735" w:rsidRPr="008F0587" w:rsidRDefault="00720735" w:rsidP="00720735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8"/>
                <w:szCs w:val="18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8"/>
                <w:szCs w:val="18"/>
                <w:lang w:eastAsia="zh-CN"/>
              </w:rPr>
              <w:t>创建人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F855F11" w14:textId="48174EBC" w:rsidR="00720735" w:rsidRPr="008F0587" w:rsidRDefault="0081701D" w:rsidP="00720735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110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A9CEFFB" w14:textId="77777777" w:rsidR="00720735" w:rsidRPr="008F0587" w:rsidRDefault="00720735" w:rsidP="00720735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Str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AF641A" w14:textId="77777777" w:rsidR="00720735" w:rsidRPr="006844AD" w:rsidRDefault="00720735" w:rsidP="00720735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9FECD8" w14:textId="77777777" w:rsidR="00720735" w:rsidRPr="006844AD" w:rsidRDefault="00720735" w:rsidP="00720735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4E0B88" w14:textId="77777777" w:rsidR="00720735" w:rsidRPr="006844AD" w:rsidRDefault="00720735" w:rsidP="00720735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1D6448" w14:textId="77777777" w:rsidR="00720735" w:rsidRPr="006844AD" w:rsidRDefault="00720735" w:rsidP="00720735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9CEC01" w14:textId="77777777" w:rsidR="00720735" w:rsidRPr="00023280" w:rsidRDefault="00720735" w:rsidP="00720735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</w:tbl>
    <w:p w14:paraId="53798F76" w14:textId="77777777" w:rsidR="002D11F5" w:rsidRDefault="002D11F5" w:rsidP="002D11F5">
      <w:pPr>
        <w:rPr>
          <w:rFonts w:eastAsiaTheme="minorEastAsia"/>
          <w:lang w:eastAsia="zh-CN"/>
        </w:rPr>
      </w:pPr>
    </w:p>
    <w:p w14:paraId="79817316" w14:textId="77777777" w:rsidR="002D11F5" w:rsidRPr="002D11F5" w:rsidRDefault="002D11F5" w:rsidP="002D11F5">
      <w:pPr>
        <w:rPr>
          <w:rFonts w:eastAsiaTheme="minorEastAsia"/>
          <w:lang w:eastAsia="zh-CN"/>
        </w:rPr>
      </w:pPr>
    </w:p>
    <w:p w14:paraId="76290F4C" w14:textId="089A7090" w:rsidR="002D11F5" w:rsidRDefault="002D11F5" w:rsidP="002D11F5">
      <w:pPr>
        <w:pStyle w:val="Heading3"/>
        <w:rPr>
          <w:rFonts w:ascii="微软雅黑" w:eastAsia="微软雅黑" w:hAnsi="微软雅黑" w:cs="微软雅黑"/>
          <w:i w:val="0"/>
          <w:lang w:eastAsia="zh-CN"/>
        </w:rPr>
      </w:pPr>
      <w:bookmarkStart w:id="89" w:name="_Toc478575244"/>
      <w:r>
        <w:rPr>
          <w:rFonts w:ascii="微软雅黑" w:eastAsia="微软雅黑" w:hAnsi="微软雅黑" w:cs="微软雅黑" w:hint="eastAsia"/>
          <w:i w:val="0"/>
          <w:lang w:eastAsia="zh-CN"/>
        </w:rPr>
        <w:t>活动地区</w:t>
      </w:r>
      <w:bookmarkEnd w:id="89"/>
    </w:p>
    <w:tbl>
      <w:tblPr>
        <w:tblW w:w="8615" w:type="dxa"/>
        <w:tblInd w:w="565" w:type="dxa"/>
        <w:tblLayout w:type="fixed"/>
        <w:tblLook w:val="0000" w:firstRow="0" w:lastRow="0" w:firstColumn="0" w:lastColumn="0" w:noHBand="0" w:noVBand="0"/>
      </w:tblPr>
      <w:tblGrid>
        <w:gridCol w:w="1276"/>
        <w:gridCol w:w="709"/>
        <w:gridCol w:w="709"/>
        <w:gridCol w:w="49"/>
        <w:gridCol w:w="659"/>
        <w:gridCol w:w="75"/>
        <w:gridCol w:w="634"/>
        <w:gridCol w:w="100"/>
        <w:gridCol w:w="609"/>
        <w:gridCol w:w="125"/>
        <w:gridCol w:w="584"/>
        <w:gridCol w:w="150"/>
        <w:gridCol w:w="734"/>
        <w:gridCol w:w="734"/>
        <w:gridCol w:w="734"/>
        <w:gridCol w:w="734"/>
      </w:tblGrid>
      <w:tr w:rsidR="003F2747" w:rsidRPr="00BE0919" w14:paraId="42820CCE" w14:textId="77777777" w:rsidTr="00581595">
        <w:trPr>
          <w:cantSplit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14:paraId="6C2AF8A6" w14:textId="77777777" w:rsidR="003F2747" w:rsidRPr="00CD346B" w:rsidRDefault="003F2747" w:rsidP="00581595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微软雅黑" w:eastAsia="微软雅黑" w:hAnsi="微软雅黑" w:cs="微软雅黑" w:hint="eastAsia"/>
              </w:rPr>
              <w:t>页</w:t>
            </w:r>
            <w:r>
              <w:rPr>
                <w:rFonts w:ascii="Arial Unicode MS" w:eastAsia="Arial Unicode MS" w:hAnsi="Arial Unicode MS" w:cs="Arial Unicode MS" w:hint="eastAsia"/>
              </w:rPr>
              <w:t>面名称</w:t>
            </w:r>
          </w:p>
        </w:tc>
        <w:tc>
          <w:tcPr>
            <w:tcW w:w="7339" w:type="dxa"/>
            <w:gridSpan w:val="1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91E16E" w14:textId="0A538523" w:rsidR="003F2747" w:rsidRPr="00BE0919" w:rsidRDefault="00E06F4D" w:rsidP="00581595">
            <w:pPr>
              <w:pStyle w:val="a4"/>
              <w:snapToGrid w:val="0"/>
              <w:spacing w:after="120"/>
              <w:ind w:right="200"/>
              <w:jc w:val="left"/>
              <w:rPr>
                <w:rFonts w:ascii="微软雅黑" w:eastAsia="微软雅黑" w:hAnsi="微软雅黑"/>
                <w:sz w:val="20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0"/>
                <w:lang w:eastAsia="zh-CN"/>
              </w:rPr>
              <w:t>活动地区</w:t>
            </w:r>
            <w:r w:rsidR="003F2747">
              <w:rPr>
                <w:rFonts w:ascii="微软雅黑" w:eastAsia="微软雅黑" w:hAnsi="微软雅黑" w:hint="eastAsia"/>
                <w:sz w:val="20"/>
                <w:lang w:eastAsia="zh-CN"/>
              </w:rPr>
              <w:t>列表</w:t>
            </w:r>
          </w:p>
        </w:tc>
      </w:tr>
      <w:tr w:rsidR="003F2747" w14:paraId="5485B162" w14:textId="77777777" w:rsidTr="00581595">
        <w:trPr>
          <w:cantSplit/>
          <w:trHeight w:val="381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14:paraId="12321E7E" w14:textId="77777777" w:rsidR="003F2747" w:rsidRDefault="003F2747" w:rsidP="00581595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 w:hint="eastAsia"/>
              </w:rPr>
              <w:t>描述</w:t>
            </w:r>
          </w:p>
        </w:tc>
        <w:tc>
          <w:tcPr>
            <w:tcW w:w="7339" w:type="dxa"/>
            <w:gridSpan w:val="1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7C89194" w14:textId="247B9C25" w:rsidR="003F2747" w:rsidRDefault="00E06F4D" w:rsidP="00581595">
            <w:pPr>
              <w:pStyle w:val="a4"/>
              <w:snapToGrid w:val="0"/>
              <w:spacing w:after="120"/>
              <w:ind w:right="200"/>
              <w:jc w:val="left"/>
              <w:rPr>
                <w:rFonts w:ascii="微软雅黑" w:eastAsia="微软雅黑" w:hAnsi="微软雅黑"/>
                <w:sz w:val="20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0"/>
                <w:lang w:eastAsia="zh-CN"/>
              </w:rPr>
              <w:t>显示所有活动地区</w:t>
            </w:r>
            <w:r w:rsidR="003F2747">
              <w:rPr>
                <w:rFonts w:ascii="微软雅黑" w:eastAsia="微软雅黑" w:hAnsi="微软雅黑" w:hint="eastAsia"/>
                <w:sz w:val="20"/>
                <w:lang w:eastAsia="zh-CN"/>
              </w:rPr>
              <w:t>信息</w:t>
            </w:r>
          </w:p>
        </w:tc>
      </w:tr>
      <w:tr w:rsidR="003F2747" w:rsidRPr="00BE0919" w14:paraId="03D261EA" w14:textId="77777777" w:rsidTr="00581595">
        <w:trPr>
          <w:cantSplit/>
          <w:trHeight w:val="381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14:paraId="27F2D58B" w14:textId="77777777" w:rsidR="003F2747" w:rsidRPr="00CD346B" w:rsidRDefault="003F2747" w:rsidP="00581595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 w:hint="eastAsia"/>
              </w:rPr>
              <w:t>页面类型</w:t>
            </w:r>
          </w:p>
        </w:tc>
        <w:tc>
          <w:tcPr>
            <w:tcW w:w="7339" w:type="dxa"/>
            <w:gridSpan w:val="1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9F70047" w14:textId="77777777" w:rsidR="003F2747" w:rsidRPr="00BE0919" w:rsidRDefault="003F2747" w:rsidP="00581595">
            <w:pPr>
              <w:pStyle w:val="a4"/>
              <w:snapToGrid w:val="0"/>
              <w:spacing w:after="120"/>
              <w:ind w:right="200"/>
              <w:jc w:val="left"/>
              <w:rPr>
                <w:rFonts w:ascii="微软雅黑" w:eastAsia="微软雅黑" w:hAnsi="微软雅黑"/>
                <w:sz w:val="20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0"/>
                <w:lang w:eastAsia="zh-CN"/>
              </w:rPr>
              <w:t>列表</w:t>
            </w:r>
          </w:p>
        </w:tc>
      </w:tr>
      <w:tr w:rsidR="003F2747" w:rsidRPr="004D026E" w14:paraId="38117336" w14:textId="77777777" w:rsidTr="00DA06E0">
        <w:trPr>
          <w:cantSplit/>
          <w:trHeight w:val="353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14:paraId="3902F160" w14:textId="77777777" w:rsidR="003F2747" w:rsidRPr="00CD346B" w:rsidRDefault="003F2747" w:rsidP="00581595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lang w:eastAsia="zh-HK"/>
              </w:rPr>
            </w:pPr>
            <w:r>
              <w:rPr>
                <w:rFonts w:ascii="Arial Unicode MS" w:eastAsia="Arial Unicode MS" w:hAnsi="Arial Unicode MS" w:cs="Arial Unicode MS" w:hint="eastAsia"/>
                <w:lang w:eastAsia="zh-HK"/>
              </w:rPr>
              <w:t>工具栏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0F2BF86" w14:textId="77777777" w:rsidR="003F2747" w:rsidRPr="004D026E" w:rsidRDefault="003F2747" w:rsidP="00581595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</w:p>
        </w:tc>
        <w:tc>
          <w:tcPr>
            <w:tcW w:w="75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BAA54BE" w14:textId="77777777" w:rsidR="003F2747" w:rsidRPr="004D026E" w:rsidRDefault="003F2747" w:rsidP="00581595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</w:p>
        </w:tc>
        <w:tc>
          <w:tcPr>
            <w:tcW w:w="7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081C76E" w14:textId="77777777" w:rsidR="003F2747" w:rsidRPr="004D026E" w:rsidRDefault="003F2747" w:rsidP="00581595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</w:p>
        </w:tc>
        <w:tc>
          <w:tcPr>
            <w:tcW w:w="7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  <w:vAlign w:val="center"/>
          </w:tcPr>
          <w:p w14:paraId="5DCC8899" w14:textId="06D0D2CB" w:rsidR="003F2747" w:rsidRPr="004D026E" w:rsidRDefault="00DA06E0" w:rsidP="00DA06E0">
            <w:pPr>
              <w:pStyle w:val="a4"/>
              <w:snapToGrid w:val="0"/>
              <w:spacing w:after="120"/>
              <w:ind w:right="200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  <w:lang w:eastAsia="zh-CN"/>
              </w:rPr>
              <w:t>分析</w:t>
            </w:r>
          </w:p>
        </w:tc>
        <w:tc>
          <w:tcPr>
            <w:tcW w:w="7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AA133EC" w14:textId="77777777" w:rsidR="003F2747" w:rsidRPr="004D026E" w:rsidRDefault="003F2747" w:rsidP="00581595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  <w:lang w:eastAsia="zh-CN"/>
              </w:rPr>
              <w:t>详</w:t>
            </w:r>
          </w:p>
        </w:tc>
        <w:tc>
          <w:tcPr>
            <w:tcW w:w="7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5518C25" w14:textId="77777777" w:rsidR="003F2747" w:rsidRPr="00C716B2" w:rsidRDefault="003F2747" w:rsidP="00581595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color w:val="A6A6A6" w:themeColor="background1" w:themeShade="A6"/>
                <w:sz w:val="16"/>
                <w:szCs w:val="16"/>
                <w:lang w:eastAsia="zh-CN"/>
              </w:rPr>
            </w:pPr>
            <w:r w:rsidRPr="00C716B2">
              <w:rPr>
                <w:rFonts w:ascii="微软雅黑" w:eastAsia="微软雅黑" w:hAnsi="微软雅黑" w:hint="eastAsia"/>
                <w:color w:val="A6A6A6" w:themeColor="background1" w:themeShade="A6"/>
                <w:sz w:val="16"/>
                <w:szCs w:val="16"/>
                <w:lang w:eastAsia="zh-CN"/>
              </w:rPr>
              <w:t>增</w:t>
            </w:r>
          </w:p>
        </w:tc>
        <w:tc>
          <w:tcPr>
            <w:tcW w:w="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7A561D" w14:textId="77777777" w:rsidR="003F2747" w:rsidRPr="00C716B2" w:rsidRDefault="003F2747" w:rsidP="00581595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color w:val="A6A6A6" w:themeColor="background1" w:themeShade="A6"/>
                <w:sz w:val="16"/>
                <w:szCs w:val="16"/>
                <w:lang w:eastAsia="zh-CN"/>
              </w:rPr>
            </w:pPr>
            <w:r w:rsidRPr="00C716B2">
              <w:rPr>
                <w:rFonts w:ascii="微软雅黑" w:eastAsia="微软雅黑" w:hAnsi="微软雅黑" w:hint="eastAsia"/>
                <w:color w:val="A6A6A6" w:themeColor="background1" w:themeShade="A6"/>
                <w:sz w:val="16"/>
                <w:szCs w:val="16"/>
                <w:lang w:eastAsia="zh-CN"/>
              </w:rPr>
              <w:t>改</w:t>
            </w:r>
          </w:p>
        </w:tc>
        <w:tc>
          <w:tcPr>
            <w:tcW w:w="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44654E0" w14:textId="77777777" w:rsidR="003F2747" w:rsidRPr="00C716B2" w:rsidRDefault="003F2747" w:rsidP="00581595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color w:val="A6A6A6" w:themeColor="background1" w:themeShade="A6"/>
                <w:sz w:val="16"/>
                <w:szCs w:val="16"/>
                <w:lang w:eastAsia="zh-CN"/>
              </w:rPr>
            </w:pPr>
            <w:r w:rsidRPr="00C716B2">
              <w:rPr>
                <w:rFonts w:ascii="微软雅黑" w:eastAsia="微软雅黑" w:hAnsi="微软雅黑" w:hint="eastAsia"/>
                <w:color w:val="A6A6A6" w:themeColor="background1" w:themeShade="A6"/>
                <w:sz w:val="16"/>
                <w:szCs w:val="16"/>
                <w:lang w:eastAsia="zh-CN"/>
              </w:rPr>
              <w:t>删</w:t>
            </w:r>
          </w:p>
        </w:tc>
        <w:tc>
          <w:tcPr>
            <w:tcW w:w="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32F402" w14:textId="77777777" w:rsidR="003F2747" w:rsidRPr="004D026E" w:rsidRDefault="003F2747" w:rsidP="00581595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  <w:lang w:eastAsia="zh-CN"/>
              </w:rPr>
              <w:t>设</w:t>
            </w:r>
          </w:p>
        </w:tc>
        <w:tc>
          <w:tcPr>
            <w:tcW w:w="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2C7DA60" w14:textId="77777777" w:rsidR="003F2747" w:rsidRPr="004D026E" w:rsidRDefault="003F2747" w:rsidP="00581595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  <w:lang w:eastAsia="zh-CN"/>
              </w:rPr>
              <w:t>查</w:t>
            </w:r>
          </w:p>
        </w:tc>
      </w:tr>
      <w:tr w:rsidR="003F2747" w:rsidRPr="003C5BB6" w14:paraId="27BB2958" w14:textId="77777777" w:rsidTr="00581595">
        <w:trPr>
          <w:cantSplit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 w:themeFill="background1" w:themeFillShade="F2"/>
            <w:vAlign w:val="center"/>
          </w:tcPr>
          <w:p w14:paraId="107DAC65" w14:textId="77777777" w:rsidR="003F2747" w:rsidRDefault="003F2747" w:rsidP="00581595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Cs w:val="0"/>
                <w:iCs/>
                <w:sz w:val="20"/>
                <w:lang w:eastAsia="zh-CN"/>
              </w:rPr>
            </w:pPr>
            <w:r>
              <w:rPr>
                <w:rFonts w:ascii="Arial Unicode MS" w:eastAsia="Arial Unicode MS" w:hAnsi="Arial Unicode MS" w:cs="Arial Unicode MS" w:hint="eastAsia"/>
                <w:bCs w:val="0"/>
                <w:iCs/>
                <w:sz w:val="20"/>
                <w:lang w:eastAsia="zh-CN"/>
              </w:rPr>
              <w:t>其它要求</w:t>
            </w:r>
          </w:p>
        </w:tc>
        <w:tc>
          <w:tcPr>
            <w:tcW w:w="7339" w:type="dxa"/>
            <w:gridSpan w:val="1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04B66FF" w14:textId="77777777" w:rsidR="003F2747" w:rsidRPr="003C5BB6" w:rsidRDefault="003F2747" w:rsidP="00581595">
            <w:pPr>
              <w:pStyle w:val="a4"/>
              <w:snapToGrid w:val="0"/>
              <w:spacing w:after="120"/>
              <w:ind w:right="200"/>
              <w:jc w:val="left"/>
              <w:rPr>
                <w:rFonts w:ascii="微软雅黑" w:eastAsia="微软雅黑" w:hAnsi="微软雅黑"/>
                <w:iCs/>
                <w:kern w:val="0"/>
                <w:sz w:val="20"/>
                <w:lang w:eastAsia="zh-CN"/>
              </w:rPr>
            </w:pPr>
          </w:p>
        </w:tc>
      </w:tr>
      <w:tr w:rsidR="003F2747" w:rsidRPr="0057535E" w14:paraId="55F0595C" w14:textId="77777777" w:rsidTr="00581595">
        <w:trPr>
          <w:cantSplit/>
          <w:trHeight w:val="450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14:paraId="522DCD3D" w14:textId="77777777" w:rsidR="003F2747" w:rsidRPr="0057535E" w:rsidRDefault="003F2747" w:rsidP="00581595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列名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14:paraId="422786CF" w14:textId="77777777" w:rsidR="003F2747" w:rsidRPr="0057535E" w:rsidRDefault="003F2747" w:rsidP="00581595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宽度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14:paraId="016B9163" w14:textId="77777777" w:rsidR="003F2747" w:rsidRPr="0057535E" w:rsidRDefault="003F2747" w:rsidP="00581595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显示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16B542CE" w14:textId="77777777" w:rsidR="003F2747" w:rsidRPr="0057535E" w:rsidRDefault="003F2747" w:rsidP="00581595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排序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42D0A963" w14:textId="77777777" w:rsidR="003F2747" w:rsidRPr="0057535E" w:rsidRDefault="003F2747" w:rsidP="00581595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搜索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59FF040E" w14:textId="77777777" w:rsidR="003F2747" w:rsidRPr="0057535E" w:rsidRDefault="003F2747" w:rsidP="00581595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新增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274B8160" w14:textId="77777777" w:rsidR="003F2747" w:rsidRPr="0057535E" w:rsidRDefault="003F2747" w:rsidP="00581595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编辑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16AF161F" w14:textId="77777777" w:rsidR="003F2747" w:rsidRPr="0057535E" w:rsidRDefault="003F2747" w:rsidP="00581595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约束</w:t>
            </w:r>
            <w:r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备注</w:t>
            </w:r>
          </w:p>
        </w:tc>
      </w:tr>
      <w:tr w:rsidR="00C716B2" w:rsidRPr="0068506A" w14:paraId="6102D85C" w14:textId="77777777" w:rsidTr="00581595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0A0FDCF" w14:textId="1C395E32" w:rsidR="00C716B2" w:rsidRPr="004D026E" w:rsidRDefault="00C716B2" w:rsidP="00C716B2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编号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B35AA71" w14:textId="7F33E242" w:rsidR="00C716B2" w:rsidRPr="0068506A" w:rsidRDefault="00CC2623" w:rsidP="00C716B2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60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4D88C64" w14:textId="17EE6034" w:rsidR="00C716B2" w:rsidRPr="0068506A" w:rsidRDefault="00C716B2" w:rsidP="00C716B2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Num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8EA760" w14:textId="53FA6C7C" w:rsidR="00C716B2" w:rsidRPr="0068506A" w:rsidRDefault="00C716B2" w:rsidP="00C716B2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&lt;&gt;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B7FFEA" w14:textId="10818EFD" w:rsidR="00C716B2" w:rsidRPr="0068506A" w:rsidRDefault="00C716B2" w:rsidP="00C716B2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E19F61" w14:textId="256E8178" w:rsidR="00C716B2" w:rsidRPr="0068506A" w:rsidRDefault="00C716B2" w:rsidP="00C716B2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AC313D" w14:textId="6146627F" w:rsidR="00C716B2" w:rsidRPr="0068506A" w:rsidRDefault="00C716B2" w:rsidP="00C716B2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E9EBAC" w14:textId="77777777" w:rsidR="00C716B2" w:rsidRPr="0068506A" w:rsidRDefault="00C716B2" w:rsidP="00C716B2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</w:p>
        </w:tc>
      </w:tr>
      <w:tr w:rsidR="00C716B2" w:rsidRPr="0068506A" w14:paraId="6466FB49" w14:textId="77777777" w:rsidTr="00581595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5332813" w14:textId="4ADAD7B9" w:rsidR="00C716B2" w:rsidRPr="008F0587" w:rsidRDefault="00C716B2" w:rsidP="00C716B2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8"/>
                <w:szCs w:val="18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8"/>
                <w:szCs w:val="18"/>
                <w:lang w:eastAsia="zh-CN"/>
              </w:rPr>
              <w:t>类型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69534E5" w14:textId="112CB389" w:rsidR="00C716B2" w:rsidRPr="008F0587" w:rsidRDefault="00CC2623" w:rsidP="00C716B2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80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51B26C9" w14:textId="54419470" w:rsidR="00C716B2" w:rsidRPr="008F0587" w:rsidRDefault="00C716B2" w:rsidP="00C716B2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Str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ABAE94" w14:textId="05D2F6BB" w:rsidR="00C716B2" w:rsidRPr="0068506A" w:rsidRDefault="00C716B2" w:rsidP="00C716B2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55617E" w14:textId="3BEC9AF1" w:rsidR="00C716B2" w:rsidRPr="0068506A" w:rsidRDefault="00C716B2" w:rsidP="00C716B2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SEL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8A172F" w14:textId="1B69A1BA" w:rsidR="00C716B2" w:rsidRPr="0068506A" w:rsidRDefault="00C716B2" w:rsidP="00C716B2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A83C05" w14:textId="643D9094" w:rsidR="00C716B2" w:rsidRPr="0068506A" w:rsidRDefault="00C716B2" w:rsidP="00C716B2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134C68" w14:textId="109A79D2" w:rsidR="00C716B2" w:rsidRPr="0068506A" w:rsidRDefault="001839A1" w:rsidP="00C716B2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 xml:space="preserve">APP / UUWiFi / VSW / SIMPOOL / </w:t>
            </w: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GOIP</w:t>
            </w:r>
          </w:p>
        </w:tc>
      </w:tr>
      <w:tr w:rsidR="00C716B2" w:rsidRPr="0068506A" w14:paraId="783E49AC" w14:textId="77777777" w:rsidTr="00581595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DC300A0" w14:textId="149BAB1B" w:rsidR="00C716B2" w:rsidRDefault="00C716B2" w:rsidP="00C716B2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设备ID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CFBE38D" w14:textId="1A503856" w:rsidR="00C716B2" w:rsidRPr="0068506A" w:rsidRDefault="00CC2623" w:rsidP="00C716B2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180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6556182" w14:textId="3C6C2FAD" w:rsidR="00C716B2" w:rsidRPr="0068506A" w:rsidRDefault="00C716B2" w:rsidP="00C716B2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Str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8A5E11" w14:textId="0BBFC47F" w:rsidR="00C716B2" w:rsidRPr="0068506A" w:rsidRDefault="00C716B2" w:rsidP="00C716B2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47819A" w14:textId="0B899474" w:rsidR="00C716B2" w:rsidRPr="0068506A" w:rsidRDefault="00C716B2" w:rsidP="00C716B2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IN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43B91A" w14:textId="3E6E1AD6" w:rsidR="00C716B2" w:rsidRPr="0068506A" w:rsidRDefault="00C716B2" w:rsidP="00C716B2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20F136" w14:textId="28E073EE" w:rsidR="00C716B2" w:rsidRPr="0068506A" w:rsidRDefault="00C716B2" w:rsidP="00C716B2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D28B7F" w14:textId="77777777" w:rsidR="00C716B2" w:rsidRPr="0068506A" w:rsidRDefault="00C716B2" w:rsidP="00C716B2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</w:p>
        </w:tc>
      </w:tr>
      <w:tr w:rsidR="00C716B2" w:rsidRPr="0068506A" w14:paraId="27B6CDB6" w14:textId="77777777" w:rsidTr="00581595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89D30B7" w14:textId="725E77FE" w:rsidR="00C716B2" w:rsidRDefault="00C716B2" w:rsidP="00C716B2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用户账号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1629F3F" w14:textId="31C9E9D0" w:rsidR="00C716B2" w:rsidRPr="0068506A" w:rsidRDefault="00CC2623" w:rsidP="00C716B2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110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F83E14C" w14:textId="23C0F613" w:rsidR="00C716B2" w:rsidRPr="0068506A" w:rsidRDefault="00C716B2" w:rsidP="00C716B2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Num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66D6EF" w14:textId="086B6575" w:rsidR="00C716B2" w:rsidRPr="0068506A" w:rsidRDefault="00C716B2" w:rsidP="00C716B2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505CBF" w14:textId="30E463E8" w:rsidR="00C716B2" w:rsidRPr="0068506A" w:rsidRDefault="00C716B2" w:rsidP="00C716B2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IN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0307FE" w14:textId="21085B69" w:rsidR="00C716B2" w:rsidRPr="0068506A" w:rsidRDefault="00C716B2" w:rsidP="00C716B2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5677D0" w14:textId="45CC3618" w:rsidR="00C716B2" w:rsidRPr="0068506A" w:rsidRDefault="00C716B2" w:rsidP="00C716B2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3F268E" w14:textId="77777777" w:rsidR="00C716B2" w:rsidRPr="0068506A" w:rsidRDefault="00C716B2" w:rsidP="00C716B2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</w:p>
        </w:tc>
      </w:tr>
      <w:tr w:rsidR="00C716B2" w:rsidRPr="0068506A" w14:paraId="59780CC7" w14:textId="77777777" w:rsidTr="00581595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AFE7478" w14:textId="4B7DC3F5" w:rsidR="00C716B2" w:rsidRDefault="00C716B2" w:rsidP="00C716B2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请求动作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EC6DFA7" w14:textId="502E6064" w:rsidR="00C716B2" w:rsidRPr="0068506A" w:rsidRDefault="00CC2623" w:rsidP="00C716B2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80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E7F157C" w14:textId="1CFB481C" w:rsidR="00C716B2" w:rsidRPr="0068506A" w:rsidRDefault="00C716B2" w:rsidP="00C716B2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Str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680DC9" w14:textId="01F3BEF8" w:rsidR="00C716B2" w:rsidRPr="0068506A" w:rsidRDefault="00C716B2" w:rsidP="00C716B2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E5CCC3" w14:textId="6E3F4656" w:rsidR="00C716B2" w:rsidRPr="0068506A" w:rsidRDefault="00C716B2" w:rsidP="00C716B2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SEL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ED082A" w14:textId="58A7928D" w:rsidR="00C716B2" w:rsidRPr="0068506A" w:rsidRDefault="00C716B2" w:rsidP="00C716B2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5F1D5B" w14:textId="46441F3E" w:rsidR="00C716B2" w:rsidRPr="0068506A" w:rsidRDefault="00C716B2" w:rsidP="00C716B2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F60DB0" w14:textId="1C3F9DAE" w:rsidR="00C716B2" w:rsidRPr="0068506A" w:rsidRDefault="00A70244" w:rsidP="00C716B2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GET / GSREG / SPUBLISH</w:t>
            </w:r>
          </w:p>
        </w:tc>
      </w:tr>
      <w:tr w:rsidR="00C716B2" w:rsidRPr="00023280" w14:paraId="2A775C97" w14:textId="77777777" w:rsidTr="00581595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D8F013C" w14:textId="21BF1800" w:rsidR="00C716B2" w:rsidRDefault="00C716B2" w:rsidP="00C716B2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请求IP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22F5DEC" w14:textId="1E2313F9" w:rsidR="00C716B2" w:rsidRPr="0068506A" w:rsidRDefault="00CC2623" w:rsidP="00C716B2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110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E32FBC8" w14:textId="5B31EB6F" w:rsidR="00C716B2" w:rsidRPr="0068506A" w:rsidRDefault="00C716B2" w:rsidP="00C716B2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Str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F1E15A" w14:textId="7FCE7CBC" w:rsidR="00C716B2" w:rsidRPr="0068506A" w:rsidRDefault="00C716B2" w:rsidP="00C716B2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5F0E4A" w14:textId="3FA3056A" w:rsidR="00C716B2" w:rsidRPr="0068506A" w:rsidRDefault="00C716B2" w:rsidP="00C716B2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B4097E" w14:textId="2FAE0909" w:rsidR="00C716B2" w:rsidRPr="0068506A" w:rsidRDefault="00C716B2" w:rsidP="00C716B2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DD1418" w14:textId="3E6F7646" w:rsidR="00C716B2" w:rsidRPr="00E61082" w:rsidRDefault="00C716B2" w:rsidP="00C716B2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color w:val="A6A6A6" w:themeColor="background1" w:themeShade="A6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58B729" w14:textId="46528BE1" w:rsidR="00C716B2" w:rsidRPr="00023280" w:rsidRDefault="00C716B2" w:rsidP="00C716B2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C716B2" w:rsidRPr="00023280" w14:paraId="29E7F9D0" w14:textId="77777777" w:rsidTr="00E06F4D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027C547" w14:textId="7E025618" w:rsidR="00C716B2" w:rsidRDefault="00C716B2" w:rsidP="00C716B2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响应值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0C80604" w14:textId="4346A685" w:rsidR="00C716B2" w:rsidRPr="0068506A" w:rsidRDefault="00CC2623" w:rsidP="00C716B2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50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49B9D66" w14:textId="183108E6" w:rsidR="00C716B2" w:rsidRPr="0068506A" w:rsidRDefault="00C716B2" w:rsidP="00C716B2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 w:rsidRPr="00E06F4D">
              <w:rPr>
                <w:rFonts w:ascii="微软雅黑" w:eastAsia="微软雅黑" w:hAnsi="微软雅黑" w:hint="eastAsia"/>
                <w:b w:val="0"/>
                <w:color w:val="FFFFFF" w:themeColor="background1"/>
                <w:sz w:val="16"/>
                <w:szCs w:val="16"/>
                <w:lang w:eastAsia="zh-CN"/>
              </w:rPr>
              <w:t>Num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F212A6" w14:textId="041F2094" w:rsidR="00C716B2" w:rsidRPr="0068506A" w:rsidRDefault="00C716B2" w:rsidP="00C716B2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C20D72" w14:textId="319659C7" w:rsidR="00C716B2" w:rsidRPr="0068506A" w:rsidRDefault="00C716B2" w:rsidP="00C716B2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IN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8AAF85" w14:textId="429D61A1" w:rsidR="00C716B2" w:rsidRPr="0068506A" w:rsidRDefault="00C716B2" w:rsidP="00C716B2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7C7635" w14:textId="551932B8" w:rsidR="00C716B2" w:rsidRPr="0068506A" w:rsidRDefault="00C716B2" w:rsidP="00C716B2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CF9085" w14:textId="182C7813" w:rsidR="00C716B2" w:rsidRPr="00176AAA" w:rsidRDefault="00E318E0" w:rsidP="00C716B2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highlight w:val="red"/>
                <w:lang w:eastAsia="zh-CN"/>
              </w:rPr>
            </w:pPr>
            <w:r w:rsidRPr="00176AAA">
              <w:rPr>
                <w:rFonts w:ascii="微软雅黑" w:eastAsia="微软雅黑" w:hAnsi="微软雅黑" w:hint="eastAsia"/>
                <w:b w:val="0"/>
                <w:bCs w:val="0"/>
                <w:color w:val="FFFFFF" w:themeColor="background1"/>
                <w:sz w:val="16"/>
                <w:szCs w:val="16"/>
                <w:highlight w:val="red"/>
                <w:lang w:eastAsia="zh-CN"/>
              </w:rPr>
              <w:t xml:space="preserve">0 / </w:t>
            </w:r>
            <w:r w:rsidR="00176AAA">
              <w:rPr>
                <w:rFonts w:ascii="微软雅黑" w:eastAsia="微软雅黑" w:hAnsi="微软雅黑" w:hint="eastAsia"/>
                <w:b w:val="0"/>
                <w:bCs w:val="0"/>
                <w:color w:val="FFFFFF" w:themeColor="background1"/>
                <w:sz w:val="16"/>
                <w:szCs w:val="16"/>
                <w:highlight w:val="red"/>
                <w:lang w:eastAsia="zh-CN"/>
              </w:rPr>
              <w:t>其他响应值</w:t>
            </w:r>
          </w:p>
        </w:tc>
      </w:tr>
      <w:tr w:rsidR="00C716B2" w:rsidRPr="00023280" w14:paraId="102DA693" w14:textId="77777777" w:rsidTr="00581595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3675C95" w14:textId="45189256" w:rsidR="00C716B2" w:rsidRPr="008F0587" w:rsidRDefault="00C716B2" w:rsidP="00C716B2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8"/>
                <w:szCs w:val="18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8"/>
                <w:szCs w:val="18"/>
                <w:lang w:eastAsia="zh-CN"/>
              </w:rPr>
              <w:t>响应说明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F57868F" w14:textId="64A44FD6" w:rsidR="00C716B2" w:rsidRPr="008F0587" w:rsidRDefault="00CC2623" w:rsidP="00C716B2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140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BD21244" w14:textId="4C18CE18" w:rsidR="00C716B2" w:rsidRPr="008F0587" w:rsidRDefault="00C716B2" w:rsidP="00C716B2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Str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1366FD" w14:textId="249EEB26" w:rsidR="00C716B2" w:rsidRPr="006844AD" w:rsidRDefault="00C716B2" w:rsidP="00C716B2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62B8CD" w14:textId="36003B4C" w:rsidR="00C716B2" w:rsidRPr="006844AD" w:rsidRDefault="00C716B2" w:rsidP="00C716B2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584F7C" w14:textId="1DA33E82" w:rsidR="00C716B2" w:rsidRPr="006844AD" w:rsidRDefault="00C716B2" w:rsidP="00C716B2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EE3F09" w14:textId="405882FE" w:rsidR="00C716B2" w:rsidRPr="006844AD" w:rsidRDefault="00C716B2" w:rsidP="00C716B2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F500D4" w14:textId="77777777" w:rsidR="00C716B2" w:rsidRPr="00023280" w:rsidRDefault="00C716B2" w:rsidP="00C716B2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C716B2" w:rsidRPr="00023280" w14:paraId="52CF32BA" w14:textId="77777777" w:rsidTr="00581595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25C1BE9" w14:textId="27C84EFE" w:rsidR="00C716B2" w:rsidRPr="006844AD" w:rsidRDefault="00C716B2" w:rsidP="00C716B2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流量(</w:t>
            </w:r>
            <w:r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  <w:t>KB</w:t>
            </w: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)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2A7908F" w14:textId="45C7F4CA" w:rsidR="00C716B2" w:rsidRPr="006844AD" w:rsidRDefault="00CC2623" w:rsidP="00C716B2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80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161B2C3" w14:textId="6CAB0B4C" w:rsidR="00C716B2" w:rsidRPr="006844AD" w:rsidRDefault="00C716B2" w:rsidP="00C716B2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Num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13C380" w14:textId="2B8432BA" w:rsidR="00C716B2" w:rsidRPr="006844AD" w:rsidRDefault="00C716B2" w:rsidP="00C716B2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3FC51E" w14:textId="50B3D762" w:rsidR="00C716B2" w:rsidRPr="006844AD" w:rsidRDefault="00C716B2" w:rsidP="00C716B2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79CB8A" w14:textId="1AA1CF87" w:rsidR="00C716B2" w:rsidRPr="006844AD" w:rsidRDefault="00C716B2" w:rsidP="00C716B2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825D73" w14:textId="1EA6234A" w:rsidR="00C716B2" w:rsidRPr="006844AD" w:rsidRDefault="00C716B2" w:rsidP="00C716B2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47E955" w14:textId="77777777" w:rsidR="00C716B2" w:rsidRPr="00023280" w:rsidRDefault="00C716B2" w:rsidP="00C716B2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C716B2" w:rsidRPr="00023280" w14:paraId="3926E341" w14:textId="77777777" w:rsidTr="00581595">
        <w:trPr>
          <w:cantSplit/>
          <w:trHeight w:val="64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CC5A3C1" w14:textId="78A7CD07" w:rsidR="00C716B2" w:rsidRPr="006844AD" w:rsidRDefault="00C716B2" w:rsidP="00C716B2">
            <w:pPr>
              <w:pStyle w:val="a5"/>
              <w:tabs>
                <w:tab w:val="left" w:pos="739"/>
              </w:tabs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交换ID:桥接ID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527D817" w14:textId="51530049" w:rsidR="00C716B2" w:rsidRPr="006844AD" w:rsidRDefault="00CC2623" w:rsidP="00C716B2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20</w:t>
            </w: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499ADF1" w14:textId="1C139317" w:rsidR="00C716B2" w:rsidRPr="006844AD" w:rsidRDefault="00C716B2" w:rsidP="00C716B2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Str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B2CA40" w14:textId="19D33355" w:rsidR="00C716B2" w:rsidRPr="006844AD" w:rsidRDefault="00C716B2" w:rsidP="00C716B2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05A89C" w14:textId="5983A887" w:rsidR="00C716B2" w:rsidRPr="006844AD" w:rsidRDefault="00C716B2" w:rsidP="00C716B2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22145B" w14:textId="4CA340C3" w:rsidR="00C716B2" w:rsidRPr="006844AD" w:rsidRDefault="00C716B2" w:rsidP="00C716B2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73BCEE" w14:textId="66A49FA1" w:rsidR="00C716B2" w:rsidRPr="006844AD" w:rsidRDefault="00C716B2" w:rsidP="00C716B2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23B016" w14:textId="77777777" w:rsidR="00C716B2" w:rsidRPr="00023280" w:rsidRDefault="00C716B2" w:rsidP="00C716B2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C716B2" w:rsidRPr="00023280" w14:paraId="40E9D545" w14:textId="77777777" w:rsidTr="00581595">
        <w:trPr>
          <w:cantSplit/>
          <w:trHeight w:val="64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79598D7" w14:textId="26E96D45" w:rsidR="00C716B2" w:rsidRPr="008F0587" w:rsidRDefault="00C716B2" w:rsidP="00C716B2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8"/>
                <w:szCs w:val="18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8"/>
                <w:szCs w:val="18"/>
                <w:lang w:eastAsia="zh-CN"/>
              </w:rPr>
              <w:t>版本号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1153005" w14:textId="385FE911" w:rsidR="00C716B2" w:rsidRPr="008F0587" w:rsidRDefault="00CC2623" w:rsidP="00C716B2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80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4E00756" w14:textId="0B589BB9" w:rsidR="00C716B2" w:rsidRPr="008F0587" w:rsidRDefault="00C716B2" w:rsidP="00C716B2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Num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8627B6" w14:textId="3A547AB4" w:rsidR="00C716B2" w:rsidRPr="006844AD" w:rsidRDefault="00C716B2" w:rsidP="00C716B2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AE572B" w14:textId="68671FE0" w:rsidR="00C716B2" w:rsidRPr="006844AD" w:rsidRDefault="00C716B2" w:rsidP="00C716B2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52F5BF" w14:textId="2DF86710" w:rsidR="00C716B2" w:rsidRPr="006844AD" w:rsidRDefault="00C716B2" w:rsidP="00C716B2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AA7428" w14:textId="548CC3D8" w:rsidR="00C716B2" w:rsidRPr="006844AD" w:rsidRDefault="00C716B2" w:rsidP="00C716B2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36FF39" w14:textId="77777777" w:rsidR="00C716B2" w:rsidRPr="00023280" w:rsidRDefault="00C716B2" w:rsidP="00C716B2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C716B2" w:rsidRPr="00023280" w14:paraId="1635F21E" w14:textId="77777777" w:rsidTr="00581595">
        <w:trPr>
          <w:cantSplit/>
          <w:trHeight w:val="64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64566DC" w14:textId="7712A0D6" w:rsidR="00C716B2" w:rsidRPr="006844AD" w:rsidRDefault="00C716B2" w:rsidP="00C716B2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请求时间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F87D99E" w14:textId="2A4140AE" w:rsidR="00C716B2" w:rsidRPr="006844AD" w:rsidRDefault="00CC2623" w:rsidP="00C716B2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140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9B4581D" w14:textId="4801754B" w:rsidR="00C716B2" w:rsidRPr="006844AD" w:rsidRDefault="00C716B2" w:rsidP="00C716B2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Date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A548F1" w14:textId="60740D96" w:rsidR="00C716B2" w:rsidRPr="006844AD" w:rsidRDefault="00C716B2" w:rsidP="00C716B2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EC41C8" w14:textId="2C83693D" w:rsidR="00C716B2" w:rsidRPr="006844AD" w:rsidRDefault="00C716B2" w:rsidP="00C716B2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SEL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A475CA" w14:textId="2D968BB5" w:rsidR="00C716B2" w:rsidRPr="006844AD" w:rsidRDefault="00C716B2" w:rsidP="00C716B2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47A1F2" w14:textId="374225F0" w:rsidR="00C716B2" w:rsidRPr="006844AD" w:rsidRDefault="00C716B2" w:rsidP="00C716B2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1C9967" w14:textId="77777777" w:rsidR="00C716B2" w:rsidRPr="00023280" w:rsidRDefault="00C716B2" w:rsidP="00C716B2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C716B2" w:rsidRPr="00023280" w14:paraId="27B8A4A0" w14:textId="77777777" w:rsidTr="00581595">
        <w:trPr>
          <w:cantSplit/>
          <w:trHeight w:val="64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1D9E308" w14:textId="6D11256F" w:rsidR="00C716B2" w:rsidRPr="008F0587" w:rsidRDefault="00C716B2" w:rsidP="00C716B2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8"/>
                <w:szCs w:val="18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8"/>
                <w:szCs w:val="18"/>
                <w:lang w:eastAsia="zh-CN"/>
              </w:rPr>
              <w:t>处理时长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EE7A576" w14:textId="692F1D70" w:rsidR="00C716B2" w:rsidRPr="008F0587" w:rsidRDefault="00CC2623" w:rsidP="00C716B2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80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7C38DF0" w14:textId="0F472E27" w:rsidR="00C716B2" w:rsidRPr="008F0587" w:rsidRDefault="00E06F4D" w:rsidP="00C716B2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Num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290383" w14:textId="312B90AA" w:rsidR="00C716B2" w:rsidRPr="006844AD" w:rsidRDefault="00C716B2" w:rsidP="00C716B2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786B78" w14:textId="6C780ACC" w:rsidR="00C716B2" w:rsidRPr="006844AD" w:rsidRDefault="00C716B2" w:rsidP="00C716B2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BF9AE3" w14:textId="037A6FC1" w:rsidR="00C716B2" w:rsidRPr="006844AD" w:rsidRDefault="00C716B2" w:rsidP="00C716B2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A5A419" w14:textId="7FB63450" w:rsidR="00C716B2" w:rsidRPr="006844AD" w:rsidRDefault="00C716B2" w:rsidP="00C716B2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951E4F" w14:textId="77777777" w:rsidR="00C716B2" w:rsidRPr="00023280" w:rsidRDefault="00C716B2" w:rsidP="00C716B2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</w:tbl>
    <w:p w14:paraId="27DCED4D" w14:textId="5EF19548" w:rsidR="002D11F5" w:rsidRDefault="002D11F5" w:rsidP="002D11F5">
      <w:pPr>
        <w:rPr>
          <w:rFonts w:eastAsiaTheme="minorEastAsia"/>
          <w:lang w:eastAsia="zh-CN"/>
        </w:rPr>
      </w:pPr>
    </w:p>
    <w:p w14:paraId="1C62A556" w14:textId="05B75D2F" w:rsidR="002D11F5" w:rsidRDefault="002D11F5" w:rsidP="002D11F5">
      <w:pPr>
        <w:pStyle w:val="Heading2"/>
        <w:ind w:left="0" w:firstLine="0"/>
        <w:rPr>
          <w:rFonts w:ascii="微软雅黑" w:eastAsia="微软雅黑" w:hAnsi="微软雅黑" w:cs="微软雅黑"/>
          <w:bCs/>
          <w:i w:val="0"/>
          <w:iCs/>
          <w:lang w:eastAsia="zh-CN"/>
        </w:rPr>
      </w:pPr>
      <w:bookmarkStart w:id="90" w:name="_Toc478575245"/>
      <w:r>
        <w:rPr>
          <w:rFonts w:ascii="微软雅黑" w:eastAsia="微软雅黑" w:hAnsi="微软雅黑" w:cs="微软雅黑" w:hint="eastAsia"/>
          <w:bCs/>
          <w:i w:val="0"/>
          <w:iCs/>
          <w:lang w:eastAsia="zh-CN"/>
        </w:rPr>
        <w:t>启动卡管理</w:t>
      </w:r>
      <w:bookmarkEnd w:id="90"/>
    </w:p>
    <w:p w14:paraId="0F6D9D73" w14:textId="77777777" w:rsidR="002D11F5" w:rsidRPr="002D11F5" w:rsidRDefault="002D11F5" w:rsidP="002D11F5">
      <w:pPr>
        <w:rPr>
          <w:rFonts w:eastAsiaTheme="minorEastAsia"/>
          <w:lang w:eastAsia="zh-CN"/>
        </w:rPr>
      </w:pPr>
    </w:p>
    <w:p w14:paraId="1612E8A3" w14:textId="729A0601" w:rsidR="002D11F5" w:rsidRPr="00176AAA" w:rsidRDefault="002D11F5" w:rsidP="002D11F5">
      <w:pPr>
        <w:pStyle w:val="Heading3"/>
        <w:rPr>
          <w:rFonts w:ascii="微软雅黑" w:eastAsia="微软雅黑" w:hAnsi="微软雅黑" w:cs="微软雅黑"/>
          <w:i w:val="0"/>
          <w:lang w:eastAsia="zh-CN"/>
        </w:rPr>
      </w:pPr>
      <w:bookmarkStart w:id="91" w:name="_Toc478575246"/>
      <w:r>
        <w:rPr>
          <w:rFonts w:ascii="微软雅黑" w:eastAsia="微软雅黑" w:hAnsi="微软雅黑" w:cs="微软雅黑" w:hint="eastAsia"/>
          <w:i w:val="0"/>
          <w:lang w:eastAsia="zh-CN"/>
        </w:rPr>
        <w:t>启动卡列表</w:t>
      </w:r>
      <w:bookmarkEnd w:id="91"/>
    </w:p>
    <w:tbl>
      <w:tblPr>
        <w:tblW w:w="8615" w:type="dxa"/>
        <w:tblInd w:w="565" w:type="dxa"/>
        <w:tblLayout w:type="fixed"/>
        <w:tblLook w:val="0000" w:firstRow="0" w:lastRow="0" w:firstColumn="0" w:lastColumn="0" w:noHBand="0" w:noVBand="0"/>
      </w:tblPr>
      <w:tblGrid>
        <w:gridCol w:w="1276"/>
        <w:gridCol w:w="709"/>
        <w:gridCol w:w="709"/>
        <w:gridCol w:w="49"/>
        <w:gridCol w:w="659"/>
        <w:gridCol w:w="75"/>
        <w:gridCol w:w="634"/>
        <w:gridCol w:w="100"/>
        <w:gridCol w:w="609"/>
        <w:gridCol w:w="125"/>
        <w:gridCol w:w="584"/>
        <w:gridCol w:w="150"/>
        <w:gridCol w:w="734"/>
        <w:gridCol w:w="734"/>
        <w:gridCol w:w="734"/>
        <w:gridCol w:w="734"/>
      </w:tblGrid>
      <w:tr w:rsidR="00A0189E" w:rsidRPr="00BE0919" w14:paraId="42D09BFD" w14:textId="77777777" w:rsidTr="00581595">
        <w:trPr>
          <w:cantSplit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14:paraId="34BBBAE6" w14:textId="77777777" w:rsidR="00A0189E" w:rsidRPr="00CD346B" w:rsidRDefault="00A0189E" w:rsidP="00581595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微软雅黑" w:eastAsia="微软雅黑" w:hAnsi="微软雅黑" w:cs="微软雅黑" w:hint="eastAsia"/>
              </w:rPr>
              <w:t>页</w:t>
            </w:r>
            <w:r>
              <w:rPr>
                <w:rFonts w:ascii="Arial Unicode MS" w:eastAsia="Arial Unicode MS" w:hAnsi="Arial Unicode MS" w:cs="Arial Unicode MS" w:hint="eastAsia"/>
              </w:rPr>
              <w:t>面名称</w:t>
            </w:r>
          </w:p>
        </w:tc>
        <w:tc>
          <w:tcPr>
            <w:tcW w:w="7339" w:type="dxa"/>
            <w:gridSpan w:val="1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0FDC739" w14:textId="3E8703E4" w:rsidR="00A0189E" w:rsidRPr="00BE0919" w:rsidRDefault="00A0189E" w:rsidP="00581595">
            <w:pPr>
              <w:pStyle w:val="a4"/>
              <w:snapToGrid w:val="0"/>
              <w:spacing w:after="120"/>
              <w:ind w:right="200"/>
              <w:jc w:val="left"/>
              <w:rPr>
                <w:rFonts w:ascii="微软雅黑" w:eastAsia="微软雅黑" w:hAnsi="微软雅黑"/>
                <w:sz w:val="20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0"/>
                <w:lang w:eastAsia="zh-CN"/>
              </w:rPr>
              <w:t>启动卡列表</w:t>
            </w:r>
          </w:p>
        </w:tc>
      </w:tr>
      <w:tr w:rsidR="00A0189E" w14:paraId="10FC446A" w14:textId="77777777" w:rsidTr="00581595">
        <w:trPr>
          <w:cantSplit/>
          <w:trHeight w:val="381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14:paraId="57FD2149" w14:textId="77777777" w:rsidR="00A0189E" w:rsidRDefault="00A0189E" w:rsidP="00581595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 w:hint="eastAsia"/>
              </w:rPr>
              <w:t>描述</w:t>
            </w:r>
          </w:p>
        </w:tc>
        <w:tc>
          <w:tcPr>
            <w:tcW w:w="7339" w:type="dxa"/>
            <w:gridSpan w:val="1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F2C856" w14:textId="0934353A" w:rsidR="00A0189E" w:rsidRDefault="00A0189E" w:rsidP="00581595">
            <w:pPr>
              <w:pStyle w:val="a4"/>
              <w:snapToGrid w:val="0"/>
              <w:spacing w:after="120"/>
              <w:ind w:right="200"/>
              <w:jc w:val="left"/>
              <w:rPr>
                <w:rFonts w:ascii="微软雅黑" w:eastAsia="微软雅黑" w:hAnsi="微软雅黑"/>
                <w:sz w:val="20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0"/>
                <w:lang w:eastAsia="zh-CN"/>
              </w:rPr>
              <w:t>显示所有启动卡信息</w:t>
            </w:r>
          </w:p>
        </w:tc>
      </w:tr>
      <w:tr w:rsidR="00A0189E" w:rsidRPr="00BE0919" w14:paraId="086A049C" w14:textId="77777777" w:rsidTr="00581595">
        <w:trPr>
          <w:cantSplit/>
          <w:trHeight w:val="381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14:paraId="38D960B0" w14:textId="77777777" w:rsidR="00A0189E" w:rsidRPr="00CD346B" w:rsidRDefault="00A0189E" w:rsidP="00581595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 w:hint="eastAsia"/>
              </w:rPr>
              <w:t>页面类型</w:t>
            </w:r>
          </w:p>
        </w:tc>
        <w:tc>
          <w:tcPr>
            <w:tcW w:w="7339" w:type="dxa"/>
            <w:gridSpan w:val="1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65F1309" w14:textId="77777777" w:rsidR="00A0189E" w:rsidRPr="00BE0919" w:rsidRDefault="00A0189E" w:rsidP="00581595">
            <w:pPr>
              <w:pStyle w:val="a4"/>
              <w:snapToGrid w:val="0"/>
              <w:spacing w:after="120"/>
              <w:ind w:right="200"/>
              <w:jc w:val="left"/>
              <w:rPr>
                <w:rFonts w:ascii="微软雅黑" w:eastAsia="微软雅黑" w:hAnsi="微软雅黑"/>
                <w:sz w:val="20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0"/>
                <w:lang w:eastAsia="zh-CN"/>
              </w:rPr>
              <w:t>列表</w:t>
            </w:r>
          </w:p>
        </w:tc>
      </w:tr>
      <w:tr w:rsidR="00A0189E" w:rsidRPr="004D026E" w14:paraId="7B5A0B00" w14:textId="77777777" w:rsidTr="00581595">
        <w:trPr>
          <w:cantSplit/>
          <w:trHeight w:val="353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14:paraId="663F7AF5" w14:textId="77777777" w:rsidR="00A0189E" w:rsidRPr="00CD346B" w:rsidRDefault="00A0189E" w:rsidP="00581595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lang w:eastAsia="zh-HK"/>
              </w:rPr>
            </w:pPr>
            <w:r>
              <w:rPr>
                <w:rFonts w:ascii="Arial Unicode MS" w:eastAsia="Arial Unicode MS" w:hAnsi="Arial Unicode MS" w:cs="Arial Unicode MS" w:hint="eastAsia"/>
                <w:lang w:eastAsia="zh-HK"/>
              </w:rPr>
              <w:t>工具栏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5D023D" w14:textId="77777777" w:rsidR="00A0189E" w:rsidRPr="004D026E" w:rsidRDefault="00A0189E" w:rsidP="00581595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</w:p>
        </w:tc>
        <w:tc>
          <w:tcPr>
            <w:tcW w:w="75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72BB3F5" w14:textId="77777777" w:rsidR="00A0189E" w:rsidRPr="004D026E" w:rsidRDefault="00A0189E" w:rsidP="00581595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</w:p>
        </w:tc>
        <w:tc>
          <w:tcPr>
            <w:tcW w:w="7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2A370A8" w14:textId="77777777" w:rsidR="00A0189E" w:rsidRPr="004D026E" w:rsidRDefault="00A0189E" w:rsidP="00581595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</w:p>
        </w:tc>
        <w:tc>
          <w:tcPr>
            <w:tcW w:w="7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25AEC7" w14:textId="77777777" w:rsidR="00A0189E" w:rsidRPr="004D026E" w:rsidRDefault="00A0189E" w:rsidP="00581595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</w:p>
        </w:tc>
        <w:tc>
          <w:tcPr>
            <w:tcW w:w="7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AEE8A7" w14:textId="77777777" w:rsidR="00A0189E" w:rsidRPr="004D026E" w:rsidRDefault="00A0189E" w:rsidP="00581595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  <w:lang w:eastAsia="zh-CN"/>
              </w:rPr>
              <w:t>详</w:t>
            </w:r>
          </w:p>
        </w:tc>
        <w:tc>
          <w:tcPr>
            <w:tcW w:w="7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2018C6" w14:textId="77777777" w:rsidR="00A0189E" w:rsidRPr="00DA06E0" w:rsidRDefault="00A0189E" w:rsidP="00581595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  <w:r w:rsidRPr="00DA06E0">
              <w:rPr>
                <w:rFonts w:ascii="微软雅黑" w:eastAsia="微软雅黑" w:hAnsi="微软雅黑" w:hint="eastAsia"/>
                <w:sz w:val="16"/>
                <w:szCs w:val="16"/>
                <w:lang w:eastAsia="zh-CN"/>
              </w:rPr>
              <w:t>增</w:t>
            </w:r>
          </w:p>
        </w:tc>
        <w:tc>
          <w:tcPr>
            <w:tcW w:w="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663300E" w14:textId="77777777" w:rsidR="00A0189E" w:rsidRPr="00DA06E0" w:rsidRDefault="00A0189E" w:rsidP="00581595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  <w:r w:rsidRPr="00DA06E0">
              <w:rPr>
                <w:rFonts w:ascii="微软雅黑" w:eastAsia="微软雅黑" w:hAnsi="微软雅黑" w:hint="eastAsia"/>
                <w:sz w:val="16"/>
                <w:szCs w:val="16"/>
                <w:lang w:eastAsia="zh-CN"/>
              </w:rPr>
              <w:t>改</w:t>
            </w:r>
          </w:p>
        </w:tc>
        <w:tc>
          <w:tcPr>
            <w:tcW w:w="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63777E9" w14:textId="77777777" w:rsidR="00A0189E" w:rsidRPr="00DA06E0" w:rsidRDefault="00A0189E" w:rsidP="00581595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  <w:r w:rsidRPr="00DA06E0">
              <w:rPr>
                <w:rFonts w:ascii="微软雅黑" w:eastAsia="微软雅黑" w:hAnsi="微软雅黑" w:hint="eastAsia"/>
                <w:sz w:val="16"/>
                <w:szCs w:val="16"/>
                <w:lang w:eastAsia="zh-CN"/>
              </w:rPr>
              <w:t>删</w:t>
            </w:r>
          </w:p>
        </w:tc>
        <w:tc>
          <w:tcPr>
            <w:tcW w:w="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8FFCB90" w14:textId="77777777" w:rsidR="00A0189E" w:rsidRPr="004D026E" w:rsidRDefault="00A0189E" w:rsidP="00581595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  <w:lang w:eastAsia="zh-CN"/>
              </w:rPr>
              <w:t>设</w:t>
            </w:r>
          </w:p>
        </w:tc>
        <w:tc>
          <w:tcPr>
            <w:tcW w:w="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8310358" w14:textId="77777777" w:rsidR="00A0189E" w:rsidRPr="004D026E" w:rsidRDefault="00A0189E" w:rsidP="00581595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  <w:lang w:eastAsia="zh-CN"/>
              </w:rPr>
              <w:t>查</w:t>
            </w:r>
          </w:p>
        </w:tc>
      </w:tr>
      <w:tr w:rsidR="00A0189E" w:rsidRPr="003C5BB6" w14:paraId="27724C83" w14:textId="77777777" w:rsidTr="00581595">
        <w:trPr>
          <w:cantSplit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 w:themeFill="background1" w:themeFillShade="F2"/>
            <w:vAlign w:val="center"/>
          </w:tcPr>
          <w:p w14:paraId="4864FC81" w14:textId="77777777" w:rsidR="00A0189E" w:rsidRDefault="00A0189E" w:rsidP="00581595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Cs w:val="0"/>
                <w:iCs/>
                <w:sz w:val="20"/>
                <w:lang w:eastAsia="zh-CN"/>
              </w:rPr>
            </w:pPr>
            <w:r>
              <w:rPr>
                <w:rFonts w:ascii="Arial Unicode MS" w:eastAsia="Arial Unicode MS" w:hAnsi="Arial Unicode MS" w:cs="Arial Unicode MS" w:hint="eastAsia"/>
                <w:bCs w:val="0"/>
                <w:iCs/>
                <w:sz w:val="20"/>
                <w:lang w:eastAsia="zh-CN"/>
              </w:rPr>
              <w:t>其它要求</w:t>
            </w:r>
          </w:p>
        </w:tc>
        <w:tc>
          <w:tcPr>
            <w:tcW w:w="7339" w:type="dxa"/>
            <w:gridSpan w:val="1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537C44B" w14:textId="77777777" w:rsidR="00A0189E" w:rsidRPr="003C5BB6" w:rsidRDefault="00A0189E" w:rsidP="00581595">
            <w:pPr>
              <w:pStyle w:val="a4"/>
              <w:snapToGrid w:val="0"/>
              <w:spacing w:after="120"/>
              <w:ind w:right="200"/>
              <w:jc w:val="left"/>
              <w:rPr>
                <w:rFonts w:ascii="微软雅黑" w:eastAsia="微软雅黑" w:hAnsi="微软雅黑"/>
                <w:iCs/>
                <w:kern w:val="0"/>
                <w:sz w:val="20"/>
                <w:lang w:eastAsia="zh-CN"/>
              </w:rPr>
            </w:pPr>
          </w:p>
        </w:tc>
      </w:tr>
      <w:tr w:rsidR="00A0189E" w:rsidRPr="0057535E" w14:paraId="67443B99" w14:textId="77777777" w:rsidTr="00581595">
        <w:trPr>
          <w:cantSplit/>
          <w:trHeight w:val="450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14:paraId="66EDFA34" w14:textId="77777777" w:rsidR="00A0189E" w:rsidRPr="0057535E" w:rsidRDefault="00A0189E" w:rsidP="00581595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列名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14:paraId="52A49B12" w14:textId="77777777" w:rsidR="00A0189E" w:rsidRPr="0057535E" w:rsidRDefault="00A0189E" w:rsidP="00581595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宽度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14:paraId="0FDDD6E3" w14:textId="77777777" w:rsidR="00A0189E" w:rsidRPr="0057535E" w:rsidRDefault="00A0189E" w:rsidP="00581595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显示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4C8971AB" w14:textId="77777777" w:rsidR="00A0189E" w:rsidRPr="0057535E" w:rsidRDefault="00A0189E" w:rsidP="00581595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排序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4FDA9798" w14:textId="77777777" w:rsidR="00A0189E" w:rsidRPr="0057535E" w:rsidRDefault="00A0189E" w:rsidP="00581595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搜索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0FF68055" w14:textId="77777777" w:rsidR="00A0189E" w:rsidRPr="0057535E" w:rsidRDefault="00A0189E" w:rsidP="00581595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新增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7EA5F5BF" w14:textId="77777777" w:rsidR="00A0189E" w:rsidRPr="0057535E" w:rsidRDefault="00A0189E" w:rsidP="00581595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编辑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3FD19B6B" w14:textId="77777777" w:rsidR="00A0189E" w:rsidRPr="0057535E" w:rsidRDefault="00A0189E" w:rsidP="00581595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约束</w:t>
            </w:r>
            <w:r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备注</w:t>
            </w:r>
          </w:p>
        </w:tc>
      </w:tr>
      <w:tr w:rsidR="001322F3" w:rsidRPr="0068506A" w14:paraId="0D347973" w14:textId="77777777" w:rsidTr="00581595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FAF53B8" w14:textId="67C0A10D" w:rsidR="001322F3" w:rsidRPr="004D026E" w:rsidRDefault="001322F3" w:rsidP="001322F3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启动卡编号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42B8C57" w14:textId="373A1173" w:rsidR="001322F3" w:rsidRPr="0068506A" w:rsidRDefault="00DF4433" w:rsidP="001322F3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14</w:t>
            </w:r>
            <w:r w:rsidR="00943413"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5B3BEEB" w14:textId="602CCEB2" w:rsidR="001322F3" w:rsidRPr="0068506A" w:rsidRDefault="001322F3" w:rsidP="001322F3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S</w:t>
            </w: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tr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B02AFD" w14:textId="77777777" w:rsidR="001322F3" w:rsidRPr="0068506A" w:rsidRDefault="001322F3" w:rsidP="001322F3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&lt;&gt;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6E2225" w14:textId="7D8E1456" w:rsidR="001322F3" w:rsidRPr="0068506A" w:rsidRDefault="001322F3" w:rsidP="001322F3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IN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20D78E" w14:textId="0136578D" w:rsidR="001322F3" w:rsidRPr="0068506A" w:rsidRDefault="001322F3" w:rsidP="001322F3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IN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FA54EE" w14:textId="0CB79BA2" w:rsidR="001322F3" w:rsidRPr="0068506A" w:rsidRDefault="001322F3" w:rsidP="001322F3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IN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98E922" w14:textId="77777777" w:rsidR="001322F3" w:rsidRPr="0068506A" w:rsidRDefault="001322F3" w:rsidP="001322F3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</w:p>
        </w:tc>
      </w:tr>
      <w:tr w:rsidR="001322F3" w:rsidRPr="0068506A" w14:paraId="18D1D59B" w14:textId="77777777" w:rsidTr="00581595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123D7D1" w14:textId="56A8C944" w:rsidR="001322F3" w:rsidRPr="008F0587" w:rsidRDefault="001322F3" w:rsidP="001322F3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8"/>
                <w:szCs w:val="18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8"/>
                <w:szCs w:val="18"/>
                <w:lang w:eastAsia="zh-CN"/>
              </w:rPr>
              <w:t>组编号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71B38C1" w14:textId="1250C56F" w:rsidR="001322F3" w:rsidRPr="008F0587" w:rsidRDefault="00943413" w:rsidP="001322F3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80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A5D170E" w14:textId="4BEDD1A1" w:rsidR="001322F3" w:rsidRPr="008F0587" w:rsidRDefault="001322F3" w:rsidP="001322F3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8F0587"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N</w:t>
            </w: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um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4A7735" w14:textId="77777777" w:rsidR="001322F3" w:rsidRPr="0068506A" w:rsidRDefault="001322F3" w:rsidP="001322F3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CC27AA" w14:textId="77777777" w:rsidR="001322F3" w:rsidRPr="0068506A" w:rsidRDefault="001322F3" w:rsidP="001322F3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SEL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1A5E73" w14:textId="1862ECB0" w:rsidR="001322F3" w:rsidRPr="0068506A" w:rsidRDefault="001322F3" w:rsidP="001322F3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SEL(*)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A65CBD" w14:textId="2507D87F" w:rsidR="001322F3" w:rsidRPr="0068506A" w:rsidRDefault="001322F3" w:rsidP="001322F3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SEL(*)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4074E8" w14:textId="54EA90B5" w:rsidR="001322F3" w:rsidRPr="0068506A" w:rsidRDefault="001322F3" w:rsidP="001322F3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</w:p>
        </w:tc>
      </w:tr>
      <w:tr w:rsidR="001322F3" w:rsidRPr="0068506A" w14:paraId="1F3E08CA" w14:textId="77777777" w:rsidTr="00581595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4FC4F4F" w14:textId="0F692478" w:rsidR="001322F3" w:rsidRDefault="001322F3" w:rsidP="001322F3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绑定设备编号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E7B65CA" w14:textId="358BE49E" w:rsidR="001322F3" w:rsidRPr="0068506A" w:rsidRDefault="00943413" w:rsidP="001322F3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180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EFCB2EC" w14:textId="77777777" w:rsidR="001322F3" w:rsidRPr="0068506A" w:rsidRDefault="001322F3" w:rsidP="001322F3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Str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68FEF2" w14:textId="77777777" w:rsidR="001322F3" w:rsidRPr="0068506A" w:rsidRDefault="001322F3" w:rsidP="001322F3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096374" w14:textId="32AAB10A" w:rsidR="001322F3" w:rsidRPr="0068506A" w:rsidRDefault="001322F3" w:rsidP="001322F3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SEL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39354E" w14:textId="48DF8CC1" w:rsidR="001322F3" w:rsidRPr="0068506A" w:rsidRDefault="001322F3" w:rsidP="001322F3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SEL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BEB4D9" w14:textId="35AE2A6D" w:rsidR="001322F3" w:rsidRPr="0068506A" w:rsidRDefault="001322F3" w:rsidP="001322F3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SEL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2CB590" w14:textId="77777777" w:rsidR="001322F3" w:rsidRPr="0068506A" w:rsidRDefault="001322F3" w:rsidP="001322F3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</w:p>
        </w:tc>
      </w:tr>
      <w:tr w:rsidR="001322F3" w:rsidRPr="0068506A" w14:paraId="36CE8F4F" w14:textId="77777777" w:rsidTr="001322F3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9E3FF0E" w14:textId="0B7A1E5B" w:rsidR="001322F3" w:rsidRDefault="001322F3" w:rsidP="001322F3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状态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ABC957A" w14:textId="2AB577DB" w:rsidR="001322F3" w:rsidRPr="0068506A" w:rsidRDefault="00943413" w:rsidP="001322F3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60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FBF378C" w14:textId="77739572" w:rsidR="001322F3" w:rsidRPr="0068506A" w:rsidRDefault="001322F3" w:rsidP="001322F3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 w:rsidRPr="00EB27F5">
              <w:rPr>
                <w:rFonts w:ascii="微软雅黑" w:eastAsia="微软雅黑" w:hAnsi="微软雅黑" w:hint="eastAsia"/>
                <w:b w:val="0"/>
                <w:color w:val="FFFFFF" w:themeColor="background1"/>
                <w:sz w:val="16"/>
                <w:szCs w:val="16"/>
                <w:lang w:eastAsia="zh-CN"/>
              </w:rPr>
              <w:t>Str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C2C19E" w14:textId="77777777" w:rsidR="001322F3" w:rsidRPr="0068506A" w:rsidRDefault="001322F3" w:rsidP="001322F3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8A7004" w14:textId="3B86E62F" w:rsidR="001322F3" w:rsidRPr="0068506A" w:rsidRDefault="001322F3" w:rsidP="001322F3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SEL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F803F9" w14:textId="7C3D0E21" w:rsidR="001322F3" w:rsidRPr="0068506A" w:rsidRDefault="001322F3" w:rsidP="001322F3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SEL(*)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BD3BFA" w14:textId="58E5F935" w:rsidR="001322F3" w:rsidRPr="0068506A" w:rsidRDefault="001322F3" w:rsidP="001322F3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SEL(*)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B2BB76" w14:textId="4F557734" w:rsidR="001322F3" w:rsidRPr="0068506A" w:rsidRDefault="001322F3" w:rsidP="001322F3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 w:rsidRPr="00176AAA">
              <w:rPr>
                <w:rFonts w:ascii="微软雅黑" w:eastAsia="微软雅黑" w:hAnsi="微软雅黑" w:hint="eastAsia"/>
                <w:b w:val="0"/>
                <w:color w:val="FFFFFF" w:themeColor="background1"/>
                <w:sz w:val="16"/>
                <w:szCs w:val="16"/>
                <w:highlight w:val="red"/>
                <w:lang w:eastAsia="zh-CN"/>
              </w:rPr>
              <w:t>正常 / 禁用</w:t>
            </w:r>
          </w:p>
        </w:tc>
      </w:tr>
      <w:tr w:rsidR="001322F3" w:rsidRPr="0068506A" w14:paraId="11B7A568" w14:textId="77777777" w:rsidTr="00581595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D5CA3D7" w14:textId="2C3903F5" w:rsidR="001322F3" w:rsidRPr="008F0587" w:rsidRDefault="001322F3" w:rsidP="001322F3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8"/>
                <w:szCs w:val="18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8"/>
                <w:szCs w:val="18"/>
                <w:lang w:eastAsia="zh-CN"/>
              </w:rPr>
              <w:t>充值号码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6063649" w14:textId="1925B832" w:rsidR="001322F3" w:rsidRPr="008F0587" w:rsidRDefault="00943413" w:rsidP="001322F3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110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75D7DCA" w14:textId="48D3F39D" w:rsidR="001322F3" w:rsidRPr="008F0587" w:rsidRDefault="001322F3" w:rsidP="001322F3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8F0587"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N</w:t>
            </w: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um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AF7E1B" w14:textId="77777777" w:rsidR="001322F3" w:rsidRPr="0068506A" w:rsidRDefault="001322F3" w:rsidP="001322F3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85B5D7" w14:textId="5D7ED0F6" w:rsidR="001322F3" w:rsidRPr="0068506A" w:rsidRDefault="001322F3" w:rsidP="001322F3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IN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9DBF64" w14:textId="2159F684" w:rsidR="001322F3" w:rsidRPr="0068506A" w:rsidRDefault="001322F3" w:rsidP="001322F3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IN(</w:t>
            </w:r>
            <w:r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  <w:t>*</w:t>
            </w: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)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C42157" w14:textId="6311B6CE" w:rsidR="001322F3" w:rsidRPr="0068506A" w:rsidRDefault="001322F3" w:rsidP="001322F3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IN(</w:t>
            </w:r>
            <w:r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  <w:t>*</w:t>
            </w: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)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3FE16B" w14:textId="0660578E" w:rsidR="001322F3" w:rsidRPr="0068506A" w:rsidRDefault="001322F3" w:rsidP="001322F3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</w:p>
        </w:tc>
      </w:tr>
      <w:tr w:rsidR="001322F3" w:rsidRPr="00023280" w14:paraId="2C2E14AD" w14:textId="77777777" w:rsidTr="00581595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D5150F6" w14:textId="5BC83F3E" w:rsidR="001322F3" w:rsidRDefault="001322F3" w:rsidP="001322F3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已用流量(</w:t>
            </w:r>
            <w:r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  <w:t>M</w:t>
            </w: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)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39BC076" w14:textId="45270D50" w:rsidR="001322F3" w:rsidRPr="0068506A" w:rsidRDefault="00943413" w:rsidP="001322F3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80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9335991" w14:textId="6DF8C78F" w:rsidR="001322F3" w:rsidRPr="0068506A" w:rsidRDefault="001322F3" w:rsidP="001322F3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Num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FFDC54" w14:textId="77777777" w:rsidR="001322F3" w:rsidRPr="0068506A" w:rsidRDefault="001322F3" w:rsidP="001322F3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B45562" w14:textId="77777777" w:rsidR="001322F3" w:rsidRPr="0068506A" w:rsidRDefault="001322F3" w:rsidP="001322F3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3C8CC2" w14:textId="2CDD6B71" w:rsidR="001322F3" w:rsidRPr="0068506A" w:rsidRDefault="001322F3" w:rsidP="001322F3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IN(</w:t>
            </w:r>
            <w:r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  <w:t>*</w:t>
            </w: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)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F0C77E" w14:textId="1F59289B" w:rsidR="001322F3" w:rsidRPr="00E61082" w:rsidRDefault="001322F3" w:rsidP="001322F3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color w:val="A6A6A6" w:themeColor="background1" w:themeShade="A6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IN(</w:t>
            </w:r>
            <w:r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  <w:t>*</w:t>
            </w: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)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21FE85" w14:textId="77777777" w:rsidR="001322F3" w:rsidRPr="00023280" w:rsidRDefault="001322F3" w:rsidP="001322F3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1322F3" w:rsidRPr="00023280" w14:paraId="6A705B70" w14:textId="77777777" w:rsidTr="00581595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EDBFAF3" w14:textId="2764EC73" w:rsidR="001322F3" w:rsidRDefault="001322F3" w:rsidP="001322F3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余额(元)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8372EC4" w14:textId="78B25D13" w:rsidR="001322F3" w:rsidRPr="0068506A" w:rsidRDefault="00943413" w:rsidP="001322F3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80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80A0405" w14:textId="27CB1654" w:rsidR="001322F3" w:rsidRPr="0068506A" w:rsidRDefault="001322F3" w:rsidP="001322F3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Num</w:t>
            </w: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(.2)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492676" w14:textId="77777777" w:rsidR="001322F3" w:rsidRPr="0068506A" w:rsidRDefault="001322F3" w:rsidP="001322F3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552CE5" w14:textId="59F8DC92" w:rsidR="001322F3" w:rsidRPr="0068506A" w:rsidRDefault="001322F3" w:rsidP="001322F3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A83796" w14:textId="038C9AD4" w:rsidR="001322F3" w:rsidRPr="0068506A" w:rsidRDefault="001322F3" w:rsidP="001322F3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IN(</w:t>
            </w:r>
            <w:r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  <w:t>*</w:t>
            </w: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)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697300" w14:textId="167DD435" w:rsidR="001322F3" w:rsidRPr="0068506A" w:rsidRDefault="001322F3" w:rsidP="001322F3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IN(</w:t>
            </w:r>
            <w:r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  <w:t>*</w:t>
            </w: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)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6D8412" w14:textId="77777777" w:rsidR="001322F3" w:rsidRPr="00023280" w:rsidRDefault="001322F3" w:rsidP="001322F3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1322F3" w:rsidRPr="00023280" w14:paraId="4AEBB59B" w14:textId="77777777" w:rsidTr="00581595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370BAAA" w14:textId="56378DFA" w:rsidR="001322F3" w:rsidRPr="006844AD" w:rsidRDefault="001322F3" w:rsidP="001322F3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查询日期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6B609F0" w14:textId="415B9A3E" w:rsidR="001322F3" w:rsidRPr="006844AD" w:rsidRDefault="00943413" w:rsidP="001322F3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140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0A81188" w14:textId="3617FC52" w:rsidR="001322F3" w:rsidRPr="006844AD" w:rsidRDefault="001322F3" w:rsidP="001322F3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Date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B563F9" w14:textId="77777777" w:rsidR="001322F3" w:rsidRPr="006844AD" w:rsidRDefault="001322F3" w:rsidP="001322F3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C931ED" w14:textId="77777777" w:rsidR="001322F3" w:rsidRPr="006844AD" w:rsidRDefault="001322F3" w:rsidP="001322F3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8D5591" w14:textId="6C420AC0" w:rsidR="001322F3" w:rsidRPr="006844AD" w:rsidRDefault="001322F3" w:rsidP="001322F3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IN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18A145" w14:textId="3F29FEC2" w:rsidR="001322F3" w:rsidRPr="006844AD" w:rsidRDefault="001322F3" w:rsidP="001322F3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IN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EFCF2D" w14:textId="77777777" w:rsidR="001322F3" w:rsidRPr="00023280" w:rsidRDefault="001322F3" w:rsidP="001322F3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1322F3" w:rsidRPr="00023280" w14:paraId="3BAF0232" w14:textId="77777777" w:rsidTr="00581595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FA2E75B" w14:textId="0DBE41B4" w:rsidR="001322F3" w:rsidRPr="006844AD" w:rsidRDefault="001322F3" w:rsidP="001322F3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月结日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792650D" w14:textId="43BD48D9" w:rsidR="001322F3" w:rsidRPr="006844AD" w:rsidRDefault="00943413" w:rsidP="001322F3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140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63B7925" w14:textId="4F07A209" w:rsidR="001322F3" w:rsidRPr="006844AD" w:rsidRDefault="001322F3" w:rsidP="001322F3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Date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A3369E" w14:textId="77777777" w:rsidR="001322F3" w:rsidRPr="006844AD" w:rsidRDefault="001322F3" w:rsidP="001322F3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730B63" w14:textId="77777777" w:rsidR="001322F3" w:rsidRPr="006844AD" w:rsidRDefault="001322F3" w:rsidP="001322F3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88B372" w14:textId="4B64FFEA" w:rsidR="001322F3" w:rsidRPr="006844AD" w:rsidRDefault="001322F3" w:rsidP="001322F3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IN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591E7E" w14:textId="4B2532C1" w:rsidR="001322F3" w:rsidRPr="006844AD" w:rsidRDefault="001322F3" w:rsidP="001322F3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IN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F387D7" w14:textId="77777777" w:rsidR="001322F3" w:rsidRPr="00023280" w:rsidRDefault="001322F3" w:rsidP="001322F3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1322F3" w:rsidRPr="00023280" w14:paraId="2031011F" w14:textId="77777777" w:rsidTr="00581595">
        <w:trPr>
          <w:cantSplit/>
          <w:trHeight w:val="64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3F40FC1" w14:textId="77DF9FD8" w:rsidR="001322F3" w:rsidRPr="008F0587" w:rsidRDefault="001322F3" w:rsidP="001322F3">
            <w:pPr>
              <w:pStyle w:val="a5"/>
              <w:tabs>
                <w:tab w:val="left" w:pos="739"/>
              </w:tabs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8"/>
                <w:szCs w:val="18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8"/>
                <w:szCs w:val="18"/>
                <w:lang w:eastAsia="zh-CN"/>
              </w:rPr>
              <w:t>查询方式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50D45EB" w14:textId="2A1EDC7D" w:rsidR="001322F3" w:rsidRPr="008F0587" w:rsidRDefault="00943413" w:rsidP="001322F3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80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94003F0" w14:textId="77777777" w:rsidR="001322F3" w:rsidRPr="008F0587" w:rsidRDefault="001322F3" w:rsidP="001322F3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Str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E3F789" w14:textId="77777777" w:rsidR="001322F3" w:rsidRPr="006844AD" w:rsidRDefault="001322F3" w:rsidP="001322F3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9C2B71" w14:textId="77777777" w:rsidR="001322F3" w:rsidRPr="006844AD" w:rsidRDefault="001322F3" w:rsidP="001322F3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3B84BE" w14:textId="4FF1CA39" w:rsidR="001322F3" w:rsidRPr="006844AD" w:rsidRDefault="001322F3" w:rsidP="001322F3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IN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6015B5" w14:textId="728BE05C" w:rsidR="001322F3" w:rsidRPr="006844AD" w:rsidRDefault="001322F3" w:rsidP="001322F3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IN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2DB2CC" w14:textId="77777777" w:rsidR="001322F3" w:rsidRPr="00023280" w:rsidRDefault="001322F3" w:rsidP="001322F3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1322F3" w:rsidRPr="00023280" w14:paraId="1D1F482B" w14:textId="77777777" w:rsidTr="00581595">
        <w:trPr>
          <w:cantSplit/>
          <w:trHeight w:val="64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304C0E8" w14:textId="4F98580C" w:rsidR="001322F3" w:rsidRPr="008F0587" w:rsidRDefault="001322F3" w:rsidP="001322F3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8"/>
                <w:szCs w:val="18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8"/>
                <w:szCs w:val="18"/>
                <w:lang w:eastAsia="zh-CN"/>
              </w:rPr>
              <w:t>最后充值日期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8693210" w14:textId="4768D723" w:rsidR="001322F3" w:rsidRPr="008F0587" w:rsidRDefault="00943413" w:rsidP="001322F3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140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6B268FA" w14:textId="0400E525" w:rsidR="001322F3" w:rsidRPr="008F0587" w:rsidRDefault="001322F3" w:rsidP="001322F3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Date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721E80" w14:textId="77777777" w:rsidR="001322F3" w:rsidRPr="006844AD" w:rsidRDefault="001322F3" w:rsidP="001322F3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0912FB" w14:textId="77777777" w:rsidR="001322F3" w:rsidRPr="006844AD" w:rsidRDefault="001322F3" w:rsidP="001322F3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29F20A" w14:textId="2EE320E3" w:rsidR="001322F3" w:rsidRPr="006844AD" w:rsidRDefault="001322F3" w:rsidP="001322F3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IN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372EB8" w14:textId="3F874C4A" w:rsidR="001322F3" w:rsidRPr="006844AD" w:rsidRDefault="001322F3" w:rsidP="001322F3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IN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080E74" w14:textId="77777777" w:rsidR="001322F3" w:rsidRPr="00023280" w:rsidRDefault="001322F3" w:rsidP="001322F3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1322F3" w:rsidRPr="00023280" w14:paraId="530C04DC" w14:textId="77777777" w:rsidTr="00581595">
        <w:trPr>
          <w:cantSplit/>
          <w:trHeight w:val="64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4204CCC" w14:textId="7CA209EF" w:rsidR="001322F3" w:rsidRPr="008F0587" w:rsidRDefault="001322F3" w:rsidP="001322F3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8"/>
                <w:szCs w:val="18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8"/>
                <w:szCs w:val="18"/>
                <w:lang w:eastAsia="zh-CN"/>
              </w:rPr>
              <w:t>充值金额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62F0A45" w14:textId="5143643F" w:rsidR="001322F3" w:rsidRPr="008F0587" w:rsidRDefault="00943413" w:rsidP="001322F3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80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5A9E2F2" w14:textId="397B0244" w:rsidR="001322F3" w:rsidRPr="008F0587" w:rsidRDefault="001322F3" w:rsidP="001322F3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Num(</w:t>
            </w:r>
            <w:r w:rsidRPr="008F0587"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.2</w:t>
            </w: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)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74045A" w14:textId="77777777" w:rsidR="001322F3" w:rsidRPr="006844AD" w:rsidRDefault="001322F3" w:rsidP="001322F3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D7D181" w14:textId="3DCD3ABE" w:rsidR="001322F3" w:rsidRPr="006844AD" w:rsidRDefault="001322F3" w:rsidP="001322F3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8D0F6B" w14:textId="276D483E" w:rsidR="001322F3" w:rsidRPr="006844AD" w:rsidRDefault="001322F3" w:rsidP="001322F3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IN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952F46" w14:textId="7880EA7F" w:rsidR="001322F3" w:rsidRPr="006844AD" w:rsidRDefault="001322F3" w:rsidP="001322F3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IN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435B23" w14:textId="77777777" w:rsidR="001322F3" w:rsidRPr="00023280" w:rsidRDefault="001322F3" w:rsidP="001322F3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1322F3" w:rsidRPr="00023280" w14:paraId="139D24E6" w14:textId="77777777" w:rsidTr="00581595">
        <w:trPr>
          <w:cantSplit/>
          <w:trHeight w:val="64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F236024" w14:textId="35829E37" w:rsidR="001322F3" w:rsidRPr="008F0587" w:rsidRDefault="001322F3" w:rsidP="001322F3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8"/>
                <w:szCs w:val="18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8"/>
                <w:szCs w:val="18"/>
                <w:lang w:eastAsia="zh-CN"/>
              </w:rPr>
              <w:t>备注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B2BEDFD" w14:textId="5EBE80E7" w:rsidR="001322F3" w:rsidRPr="008F0587" w:rsidRDefault="00943413" w:rsidP="001322F3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110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F55E37E" w14:textId="68316A6C" w:rsidR="001322F3" w:rsidRPr="008F0587" w:rsidRDefault="001322F3" w:rsidP="001322F3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Str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0537C8" w14:textId="292A6E16" w:rsidR="001322F3" w:rsidRPr="006844AD" w:rsidRDefault="001322F3" w:rsidP="001322F3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39D9C9" w14:textId="0A9BE83F" w:rsidR="001322F3" w:rsidRPr="006844AD" w:rsidRDefault="001322F3" w:rsidP="001322F3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64BD99" w14:textId="4484E28F" w:rsidR="001322F3" w:rsidRPr="006844AD" w:rsidRDefault="001322F3" w:rsidP="001322F3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IN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CA7EA9" w14:textId="16E0BD9D" w:rsidR="001322F3" w:rsidRPr="006844AD" w:rsidRDefault="001322F3" w:rsidP="001322F3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IN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69D855" w14:textId="77777777" w:rsidR="001322F3" w:rsidRPr="00023280" w:rsidRDefault="001322F3" w:rsidP="001322F3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1322F3" w:rsidRPr="00023280" w14:paraId="268558E4" w14:textId="77777777" w:rsidTr="00581595">
        <w:trPr>
          <w:cantSplit/>
          <w:trHeight w:val="64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E9D543D" w14:textId="7B8E2E5F" w:rsidR="001322F3" w:rsidRPr="008F0587" w:rsidRDefault="001322F3" w:rsidP="001322F3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8"/>
                <w:szCs w:val="18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8"/>
                <w:szCs w:val="18"/>
                <w:lang w:eastAsia="zh-CN"/>
              </w:rPr>
              <w:t>修改时间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4B562FB" w14:textId="0F456855" w:rsidR="001322F3" w:rsidRPr="008F0587" w:rsidRDefault="00943413" w:rsidP="001322F3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140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DA30136" w14:textId="1895EFA5" w:rsidR="001322F3" w:rsidRPr="008F0587" w:rsidRDefault="001322F3" w:rsidP="001322F3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Date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726023" w14:textId="4B174D9B" w:rsidR="001322F3" w:rsidRDefault="001322F3" w:rsidP="001322F3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DF11BB" w14:textId="580903C8" w:rsidR="001322F3" w:rsidRDefault="001322F3" w:rsidP="001322F3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B805E1" w14:textId="589D3960" w:rsidR="001322F3" w:rsidRDefault="001322F3" w:rsidP="001322F3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C6657F" w14:textId="2F392B99" w:rsidR="001322F3" w:rsidRPr="006844AD" w:rsidRDefault="001322F3" w:rsidP="001322F3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30B465" w14:textId="77777777" w:rsidR="001322F3" w:rsidRPr="00023280" w:rsidRDefault="001322F3" w:rsidP="001322F3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1322F3" w:rsidRPr="00023280" w14:paraId="273B6A1F" w14:textId="77777777" w:rsidTr="00581595">
        <w:trPr>
          <w:cantSplit/>
          <w:trHeight w:val="64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86DF964" w14:textId="2D62FEDB" w:rsidR="001322F3" w:rsidRPr="008F0587" w:rsidRDefault="001322F3" w:rsidP="001322F3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8"/>
                <w:szCs w:val="18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8"/>
                <w:szCs w:val="18"/>
                <w:lang w:eastAsia="zh-CN"/>
              </w:rPr>
              <w:t>修改人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E056937" w14:textId="572DB426" w:rsidR="001322F3" w:rsidRPr="008F0587" w:rsidRDefault="00943413" w:rsidP="001322F3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80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0A22E70" w14:textId="49D7D7FF" w:rsidR="001322F3" w:rsidRPr="008F0587" w:rsidRDefault="001322F3" w:rsidP="001322F3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Str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DC2ECA" w14:textId="78863391" w:rsidR="001322F3" w:rsidRDefault="001322F3" w:rsidP="001322F3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FBECC0" w14:textId="4F752B06" w:rsidR="001322F3" w:rsidRDefault="001322F3" w:rsidP="001322F3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B6603D" w14:textId="5D006E01" w:rsidR="001322F3" w:rsidRDefault="001322F3" w:rsidP="001322F3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96B983" w14:textId="7488FA9F" w:rsidR="001322F3" w:rsidRDefault="001322F3" w:rsidP="001322F3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5796A7" w14:textId="77777777" w:rsidR="001322F3" w:rsidRPr="00023280" w:rsidRDefault="001322F3" w:rsidP="001322F3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1322F3" w:rsidRPr="00023280" w14:paraId="263CF60B" w14:textId="77777777" w:rsidTr="00581595">
        <w:trPr>
          <w:cantSplit/>
          <w:trHeight w:val="64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521390A" w14:textId="0BB7D1B3" w:rsidR="001322F3" w:rsidRDefault="001322F3" w:rsidP="001322F3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创建时间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6960B54" w14:textId="715AB843" w:rsidR="001322F3" w:rsidRPr="006844AD" w:rsidRDefault="00943413" w:rsidP="001322F3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140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53D4F0F" w14:textId="25F4815E" w:rsidR="001322F3" w:rsidRDefault="001322F3" w:rsidP="001322F3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Date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0EDF77" w14:textId="3013B59C" w:rsidR="001322F3" w:rsidRDefault="001322F3" w:rsidP="001322F3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9FE372" w14:textId="7F2AFFEE" w:rsidR="001322F3" w:rsidRDefault="001322F3" w:rsidP="001322F3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E57922" w14:textId="2FA93AA2" w:rsidR="001322F3" w:rsidRDefault="001322F3" w:rsidP="001322F3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64FCB1" w14:textId="0A3B255B" w:rsidR="001322F3" w:rsidRDefault="001322F3" w:rsidP="001322F3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3F0F5A" w14:textId="77777777" w:rsidR="001322F3" w:rsidRPr="00023280" w:rsidRDefault="001322F3" w:rsidP="001322F3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1322F3" w:rsidRPr="00023280" w14:paraId="1A1CE0F6" w14:textId="77777777" w:rsidTr="00581595">
        <w:trPr>
          <w:cantSplit/>
          <w:trHeight w:val="64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FA6008D" w14:textId="60EF03A6" w:rsidR="001322F3" w:rsidRPr="008F0587" w:rsidRDefault="001322F3" w:rsidP="001322F3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8"/>
                <w:szCs w:val="18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8"/>
                <w:szCs w:val="18"/>
                <w:lang w:eastAsia="zh-CN"/>
              </w:rPr>
              <w:t>创建人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E70154A" w14:textId="114DC19A" w:rsidR="001322F3" w:rsidRPr="008F0587" w:rsidRDefault="00943413" w:rsidP="001322F3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80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CED794B" w14:textId="4C6BDFAE" w:rsidR="001322F3" w:rsidRPr="008F0587" w:rsidRDefault="001322F3" w:rsidP="001322F3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Str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53220A" w14:textId="6170F106" w:rsidR="001322F3" w:rsidRDefault="001322F3" w:rsidP="001322F3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4DB3C6" w14:textId="44DB52B7" w:rsidR="001322F3" w:rsidRDefault="001322F3" w:rsidP="001322F3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F67A1E" w14:textId="2D0100A9" w:rsidR="001322F3" w:rsidRDefault="001322F3" w:rsidP="001322F3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B77370" w14:textId="1A83267E" w:rsidR="001322F3" w:rsidRDefault="001322F3" w:rsidP="001322F3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D485C6" w14:textId="77777777" w:rsidR="001322F3" w:rsidRPr="00023280" w:rsidRDefault="001322F3" w:rsidP="001322F3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</w:tbl>
    <w:p w14:paraId="6E737D12" w14:textId="77777777" w:rsidR="002D11F5" w:rsidRPr="002D11F5" w:rsidRDefault="002D11F5" w:rsidP="002D11F5">
      <w:pPr>
        <w:rPr>
          <w:rFonts w:eastAsiaTheme="minorEastAsia"/>
          <w:lang w:eastAsia="zh-CN"/>
        </w:rPr>
      </w:pPr>
    </w:p>
    <w:p w14:paraId="5F91FCCB" w14:textId="3E687A1F" w:rsidR="002D11F5" w:rsidRDefault="002D11F5" w:rsidP="002D11F5">
      <w:pPr>
        <w:pStyle w:val="Heading3"/>
        <w:rPr>
          <w:rFonts w:ascii="微软雅黑" w:eastAsia="微软雅黑" w:hAnsi="微软雅黑" w:cs="微软雅黑"/>
          <w:i w:val="0"/>
          <w:lang w:eastAsia="zh-CN"/>
        </w:rPr>
      </w:pPr>
      <w:bookmarkStart w:id="92" w:name="_Toc478575247"/>
      <w:r>
        <w:rPr>
          <w:rFonts w:ascii="微软雅黑" w:eastAsia="微软雅黑" w:hAnsi="微软雅黑" w:cs="微软雅黑" w:hint="eastAsia"/>
          <w:i w:val="0"/>
          <w:lang w:eastAsia="zh-CN"/>
        </w:rPr>
        <w:t>启动卡组</w:t>
      </w:r>
      <w:bookmarkEnd w:id="92"/>
    </w:p>
    <w:tbl>
      <w:tblPr>
        <w:tblW w:w="8615" w:type="dxa"/>
        <w:tblInd w:w="565" w:type="dxa"/>
        <w:tblLayout w:type="fixed"/>
        <w:tblLook w:val="0000" w:firstRow="0" w:lastRow="0" w:firstColumn="0" w:lastColumn="0" w:noHBand="0" w:noVBand="0"/>
      </w:tblPr>
      <w:tblGrid>
        <w:gridCol w:w="1276"/>
        <w:gridCol w:w="709"/>
        <w:gridCol w:w="709"/>
        <w:gridCol w:w="49"/>
        <w:gridCol w:w="659"/>
        <w:gridCol w:w="75"/>
        <w:gridCol w:w="634"/>
        <w:gridCol w:w="100"/>
        <w:gridCol w:w="609"/>
        <w:gridCol w:w="125"/>
        <w:gridCol w:w="584"/>
        <w:gridCol w:w="150"/>
        <w:gridCol w:w="734"/>
        <w:gridCol w:w="734"/>
        <w:gridCol w:w="734"/>
        <w:gridCol w:w="734"/>
      </w:tblGrid>
      <w:tr w:rsidR="00833BD5" w:rsidRPr="00BE0919" w14:paraId="703DE3DC" w14:textId="77777777" w:rsidTr="00C973E6">
        <w:trPr>
          <w:cantSplit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14:paraId="44E5A81B" w14:textId="77777777" w:rsidR="00833BD5" w:rsidRPr="00CD346B" w:rsidRDefault="00833BD5" w:rsidP="00C973E6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微软雅黑" w:eastAsia="微软雅黑" w:hAnsi="微软雅黑" w:cs="微软雅黑" w:hint="eastAsia"/>
              </w:rPr>
              <w:t>页</w:t>
            </w:r>
            <w:r>
              <w:rPr>
                <w:rFonts w:ascii="Arial Unicode MS" w:eastAsia="Arial Unicode MS" w:hAnsi="Arial Unicode MS" w:cs="Arial Unicode MS" w:hint="eastAsia"/>
              </w:rPr>
              <w:t>面名称</w:t>
            </w:r>
          </w:p>
        </w:tc>
        <w:tc>
          <w:tcPr>
            <w:tcW w:w="7339" w:type="dxa"/>
            <w:gridSpan w:val="1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96EF1C5" w14:textId="7F94BFB5" w:rsidR="00833BD5" w:rsidRPr="00BE0919" w:rsidRDefault="00833BD5" w:rsidP="00C973E6">
            <w:pPr>
              <w:pStyle w:val="a4"/>
              <w:snapToGrid w:val="0"/>
              <w:spacing w:after="120"/>
              <w:ind w:right="200"/>
              <w:jc w:val="left"/>
              <w:rPr>
                <w:rFonts w:ascii="微软雅黑" w:eastAsia="微软雅黑" w:hAnsi="微软雅黑"/>
                <w:sz w:val="20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0"/>
                <w:lang w:eastAsia="zh-CN"/>
              </w:rPr>
              <w:t>启动卡</w:t>
            </w:r>
            <w:r w:rsidR="001C0575">
              <w:rPr>
                <w:rFonts w:ascii="微软雅黑" w:eastAsia="微软雅黑" w:hAnsi="微软雅黑" w:hint="eastAsia"/>
                <w:sz w:val="20"/>
                <w:lang w:eastAsia="zh-CN"/>
              </w:rPr>
              <w:t>组</w:t>
            </w:r>
            <w:r>
              <w:rPr>
                <w:rFonts w:ascii="微软雅黑" w:eastAsia="微软雅黑" w:hAnsi="微软雅黑" w:hint="eastAsia"/>
                <w:sz w:val="20"/>
                <w:lang w:eastAsia="zh-CN"/>
              </w:rPr>
              <w:t>列表</w:t>
            </w:r>
          </w:p>
        </w:tc>
      </w:tr>
      <w:tr w:rsidR="00833BD5" w14:paraId="29D06285" w14:textId="77777777" w:rsidTr="00C973E6">
        <w:trPr>
          <w:cantSplit/>
          <w:trHeight w:val="381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14:paraId="115B7233" w14:textId="77777777" w:rsidR="00833BD5" w:rsidRDefault="00833BD5" w:rsidP="00C973E6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 w:hint="eastAsia"/>
              </w:rPr>
              <w:t>描述</w:t>
            </w:r>
          </w:p>
        </w:tc>
        <w:tc>
          <w:tcPr>
            <w:tcW w:w="7339" w:type="dxa"/>
            <w:gridSpan w:val="1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C38CAFE" w14:textId="5BAA00EB" w:rsidR="00833BD5" w:rsidRDefault="00833BD5" w:rsidP="00C973E6">
            <w:pPr>
              <w:pStyle w:val="a4"/>
              <w:snapToGrid w:val="0"/>
              <w:spacing w:after="120"/>
              <w:ind w:right="200"/>
              <w:jc w:val="left"/>
              <w:rPr>
                <w:rFonts w:ascii="微软雅黑" w:eastAsia="微软雅黑" w:hAnsi="微软雅黑"/>
                <w:sz w:val="20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0"/>
                <w:lang w:eastAsia="zh-CN"/>
              </w:rPr>
              <w:t>显示所有启动卡</w:t>
            </w:r>
            <w:r w:rsidR="001C0575">
              <w:rPr>
                <w:rFonts w:ascii="微软雅黑" w:eastAsia="微软雅黑" w:hAnsi="微软雅黑" w:hint="eastAsia"/>
                <w:sz w:val="20"/>
                <w:lang w:eastAsia="zh-CN"/>
              </w:rPr>
              <w:t>组</w:t>
            </w:r>
            <w:r>
              <w:rPr>
                <w:rFonts w:ascii="微软雅黑" w:eastAsia="微软雅黑" w:hAnsi="微软雅黑" w:hint="eastAsia"/>
                <w:sz w:val="20"/>
                <w:lang w:eastAsia="zh-CN"/>
              </w:rPr>
              <w:t>信息</w:t>
            </w:r>
          </w:p>
        </w:tc>
      </w:tr>
      <w:tr w:rsidR="00833BD5" w:rsidRPr="00BE0919" w14:paraId="314AE094" w14:textId="77777777" w:rsidTr="00C973E6">
        <w:trPr>
          <w:cantSplit/>
          <w:trHeight w:val="381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14:paraId="3A603FB0" w14:textId="77777777" w:rsidR="00833BD5" w:rsidRPr="00CD346B" w:rsidRDefault="00833BD5" w:rsidP="00C973E6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 w:hint="eastAsia"/>
              </w:rPr>
              <w:t>页面类型</w:t>
            </w:r>
          </w:p>
        </w:tc>
        <w:tc>
          <w:tcPr>
            <w:tcW w:w="7339" w:type="dxa"/>
            <w:gridSpan w:val="1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97825B2" w14:textId="77777777" w:rsidR="00833BD5" w:rsidRPr="00BE0919" w:rsidRDefault="00833BD5" w:rsidP="00C973E6">
            <w:pPr>
              <w:pStyle w:val="a4"/>
              <w:snapToGrid w:val="0"/>
              <w:spacing w:after="120"/>
              <w:ind w:right="200"/>
              <w:jc w:val="left"/>
              <w:rPr>
                <w:rFonts w:ascii="微软雅黑" w:eastAsia="微软雅黑" w:hAnsi="微软雅黑"/>
                <w:sz w:val="20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0"/>
                <w:lang w:eastAsia="zh-CN"/>
              </w:rPr>
              <w:t>列表</w:t>
            </w:r>
          </w:p>
        </w:tc>
      </w:tr>
      <w:tr w:rsidR="00833BD5" w:rsidRPr="004D026E" w14:paraId="6B02428C" w14:textId="77777777" w:rsidTr="00C973E6">
        <w:trPr>
          <w:cantSplit/>
          <w:trHeight w:val="353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14:paraId="2096491C" w14:textId="77777777" w:rsidR="00833BD5" w:rsidRPr="00CD346B" w:rsidRDefault="00833BD5" w:rsidP="00C973E6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lang w:eastAsia="zh-HK"/>
              </w:rPr>
            </w:pPr>
            <w:r>
              <w:rPr>
                <w:rFonts w:ascii="Arial Unicode MS" w:eastAsia="Arial Unicode MS" w:hAnsi="Arial Unicode MS" w:cs="Arial Unicode MS" w:hint="eastAsia"/>
                <w:lang w:eastAsia="zh-HK"/>
              </w:rPr>
              <w:t>工具栏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07F8B9E" w14:textId="77777777" w:rsidR="00833BD5" w:rsidRPr="004D026E" w:rsidRDefault="00833BD5" w:rsidP="00C973E6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</w:p>
        </w:tc>
        <w:tc>
          <w:tcPr>
            <w:tcW w:w="75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81BFB12" w14:textId="77777777" w:rsidR="00833BD5" w:rsidRPr="004D026E" w:rsidRDefault="00833BD5" w:rsidP="00C973E6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</w:p>
        </w:tc>
        <w:tc>
          <w:tcPr>
            <w:tcW w:w="7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47BD71A" w14:textId="77777777" w:rsidR="00833BD5" w:rsidRPr="004D026E" w:rsidRDefault="00833BD5" w:rsidP="00C973E6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</w:p>
        </w:tc>
        <w:tc>
          <w:tcPr>
            <w:tcW w:w="7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DF7DA22" w14:textId="77777777" w:rsidR="00833BD5" w:rsidRPr="004D026E" w:rsidRDefault="00833BD5" w:rsidP="00C973E6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</w:p>
        </w:tc>
        <w:tc>
          <w:tcPr>
            <w:tcW w:w="7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8783474" w14:textId="77777777" w:rsidR="00833BD5" w:rsidRPr="004D026E" w:rsidRDefault="00833BD5" w:rsidP="00C973E6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  <w:lang w:eastAsia="zh-CN"/>
              </w:rPr>
              <w:t>详</w:t>
            </w:r>
          </w:p>
        </w:tc>
        <w:tc>
          <w:tcPr>
            <w:tcW w:w="7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6810169" w14:textId="77777777" w:rsidR="00833BD5" w:rsidRPr="00F50738" w:rsidRDefault="00833BD5" w:rsidP="00C973E6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  <w:r w:rsidRPr="00F50738">
              <w:rPr>
                <w:rFonts w:ascii="微软雅黑" w:eastAsia="微软雅黑" w:hAnsi="微软雅黑" w:hint="eastAsia"/>
                <w:sz w:val="16"/>
                <w:szCs w:val="16"/>
                <w:lang w:eastAsia="zh-CN"/>
              </w:rPr>
              <w:t>增</w:t>
            </w:r>
          </w:p>
        </w:tc>
        <w:tc>
          <w:tcPr>
            <w:tcW w:w="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1FE69F" w14:textId="77777777" w:rsidR="00833BD5" w:rsidRPr="00F50738" w:rsidRDefault="00833BD5" w:rsidP="00C973E6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  <w:r w:rsidRPr="00F50738">
              <w:rPr>
                <w:rFonts w:ascii="微软雅黑" w:eastAsia="微软雅黑" w:hAnsi="微软雅黑" w:hint="eastAsia"/>
                <w:sz w:val="16"/>
                <w:szCs w:val="16"/>
                <w:lang w:eastAsia="zh-CN"/>
              </w:rPr>
              <w:t>改</w:t>
            </w:r>
          </w:p>
        </w:tc>
        <w:tc>
          <w:tcPr>
            <w:tcW w:w="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8DF348E" w14:textId="77777777" w:rsidR="00833BD5" w:rsidRPr="00F50738" w:rsidRDefault="00833BD5" w:rsidP="00C973E6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  <w:r w:rsidRPr="00F50738">
              <w:rPr>
                <w:rFonts w:ascii="微软雅黑" w:eastAsia="微软雅黑" w:hAnsi="微软雅黑" w:hint="eastAsia"/>
                <w:sz w:val="16"/>
                <w:szCs w:val="16"/>
                <w:lang w:eastAsia="zh-CN"/>
              </w:rPr>
              <w:t>删</w:t>
            </w:r>
          </w:p>
        </w:tc>
        <w:tc>
          <w:tcPr>
            <w:tcW w:w="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F020C6" w14:textId="77777777" w:rsidR="00833BD5" w:rsidRPr="004D026E" w:rsidRDefault="00833BD5" w:rsidP="00C973E6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  <w:lang w:eastAsia="zh-CN"/>
              </w:rPr>
              <w:t>设</w:t>
            </w:r>
          </w:p>
        </w:tc>
        <w:tc>
          <w:tcPr>
            <w:tcW w:w="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8262910" w14:textId="77777777" w:rsidR="00833BD5" w:rsidRPr="004D026E" w:rsidRDefault="00833BD5" w:rsidP="00C973E6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  <w:lang w:eastAsia="zh-CN"/>
              </w:rPr>
              <w:t>查</w:t>
            </w:r>
          </w:p>
        </w:tc>
      </w:tr>
      <w:tr w:rsidR="00833BD5" w:rsidRPr="003C5BB6" w14:paraId="24001F6B" w14:textId="77777777" w:rsidTr="00C973E6">
        <w:trPr>
          <w:cantSplit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 w:themeFill="background1" w:themeFillShade="F2"/>
            <w:vAlign w:val="center"/>
          </w:tcPr>
          <w:p w14:paraId="50BFD8E3" w14:textId="77777777" w:rsidR="00833BD5" w:rsidRDefault="00833BD5" w:rsidP="00C973E6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Cs w:val="0"/>
                <w:iCs/>
                <w:sz w:val="20"/>
                <w:lang w:eastAsia="zh-CN"/>
              </w:rPr>
            </w:pPr>
            <w:r>
              <w:rPr>
                <w:rFonts w:ascii="Arial Unicode MS" w:eastAsia="Arial Unicode MS" w:hAnsi="Arial Unicode MS" w:cs="Arial Unicode MS" w:hint="eastAsia"/>
                <w:bCs w:val="0"/>
                <w:iCs/>
                <w:sz w:val="20"/>
                <w:lang w:eastAsia="zh-CN"/>
              </w:rPr>
              <w:t>其它要求</w:t>
            </w:r>
          </w:p>
        </w:tc>
        <w:tc>
          <w:tcPr>
            <w:tcW w:w="7339" w:type="dxa"/>
            <w:gridSpan w:val="1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AF0692F" w14:textId="77777777" w:rsidR="00833BD5" w:rsidRPr="003C5BB6" w:rsidRDefault="00833BD5" w:rsidP="00C973E6">
            <w:pPr>
              <w:pStyle w:val="a4"/>
              <w:snapToGrid w:val="0"/>
              <w:spacing w:after="120"/>
              <w:ind w:right="200"/>
              <w:jc w:val="left"/>
              <w:rPr>
                <w:rFonts w:ascii="微软雅黑" w:eastAsia="微软雅黑" w:hAnsi="微软雅黑"/>
                <w:iCs/>
                <w:kern w:val="0"/>
                <w:sz w:val="20"/>
                <w:lang w:eastAsia="zh-CN"/>
              </w:rPr>
            </w:pPr>
          </w:p>
        </w:tc>
      </w:tr>
      <w:tr w:rsidR="00833BD5" w:rsidRPr="0057535E" w14:paraId="22B823F9" w14:textId="77777777" w:rsidTr="00C973E6">
        <w:trPr>
          <w:cantSplit/>
          <w:trHeight w:val="450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14:paraId="33C222B7" w14:textId="77777777" w:rsidR="00833BD5" w:rsidRPr="0057535E" w:rsidRDefault="00833BD5" w:rsidP="00C973E6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列名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14:paraId="39BA8DF6" w14:textId="77777777" w:rsidR="00833BD5" w:rsidRPr="0057535E" w:rsidRDefault="00833BD5" w:rsidP="00C973E6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宽度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14:paraId="44E4FB25" w14:textId="77777777" w:rsidR="00833BD5" w:rsidRPr="0057535E" w:rsidRDefault="00833BD5" w:rsidP="00C973E6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显示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1F83A00C" w14:textId="77777777" w:rsidR="00833BD5" w:rsidRPr="0057535E" w:rsidRDefault="00833BD5" w:rsidP="00C973E6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排序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179FAB87" w14:textId="77777777" w:rsidR="00833BD5" w:rsidRPr="0057535E" w:rsidRDefault="00833BD5" w:rsidP="00C973E6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搜索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6384123D" w14:textId="77777777" w:rsidR="00833BD5" w:rsidRPr="0057535E" w:rsidRDefault="00833BD5" w:rsidP="00C973E6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新增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5CBC90D7" w14:textId="77777777" w:rsidR="00833BD5" w:rsidRPr="0057535E" w:rsidRDefault="00833BD5" w:rsidP="00C973E6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编辑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490D6A69" w14:textId="77777777" w:rsidR="00833BD5" w:rsidRPr="0057535E" w:rsidRDefault="00833BD5" w:rsidP="00C973E6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约束</w:t>
            </w:r>
            <w:r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备注</w:t>
            </w:r>
          </w:p>
        </w:tc>
      </w:tr>
      <w:tr w:rsidR="00F50738" w:rsidRPr="0068506A" w14:paraId="01144E29" w14:textId="77777777" w:rsidTr="00C973E6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D48DB88" w14:textId="73F16990" w:rsidR="00F50738" w:rsidRPr="008F0587" w:rsidRDefault="00F50738" w:rsidP="00F50738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8"/>
                <w:szCs w:val="18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8"/>
                <w:szCs w:val="18"/>
                <w:lang w:eastAsia="zh-CN"/>
              </w:rPr>
              <w:t>卡组编号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F1A9C3D" w14:textId="2EEE2E69" w:rsidR="00F50738" w:rsidRPr="008F0587" w:rsidRDefault="00943413" w:rsidP="00F50738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80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AE8B3F6" w14:textId="34579622" w:rsidR="00F50738" w:rsidRPr="008F0587" w:rsidRDefault="00F50738" w:rsidP="00F50738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8F0587"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N</w:t>
            </w: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um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4CE279" w14:textId="77777777" w:rsidR="00F50738" w:rsidRPr="0068506A" w:rsidRDefault="00F50738" w:rsidP="00F50738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&lt;&gt;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990A68" w14:textId="531DB7E8" w:rsidR="00F50738" w:rsidRPr="0068506A" w:rsidRDefault="00F50738" w:rsidP="00F50738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311870" w14:textId="0D7149F8" w:rsidR="00F50738" w:rsidRPr="00F50738" w:rsidRDefault="00F50738" w:rsidP="00F50738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A6A6A6" w:themeColor="background1" w:themeShade="A6"/>
                <w:sz w:val="16"/>
                <w:szCs w:val="16"/>
                <w:lang w:eastAsia="zh-CN"/>
              </w:rPr>
            </w:pPr>
            <w:r w:rsidRPr="00F50738">
              <w:rPr>
                <w:rFonts w:ascii="微软雅黑" w:eastAsia="微软雅黑" w:hAnsi="微软雅黑" w:hint="eastAsia"/>
                <w:b w:val="0"/>
                <w:color w:val="A6A6A6" w:themeColor="background1" w:themeShade="A6"/>
                <w:sz w:val="16"/>
                <w:szCs w:val="16"/>
                <w:lang w:eastAsia="zh-CN"/>
              </w:rPr>
              <w:t>IN</w:t>
            </w:r>
            <w:r w:rsidRPr="00F50738">
              <w:rPr>
                <w:rFonts w:ascii="微软雅黑" w:eastAsia="微软雅黑" w:hAnsi="微软雅黑"/>
                <w:b w:val="0"/>
                <w:color w:val="A6A6A6" w:themeColor="background1" w:themeShade="A6"/>
                <w:sz w:val="16"/>
                <w:szCs w:val="16"/>
                <w:lang w:eastAsia="zh-CN"/>
              </w:rPr>
              <w:t>(*)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8366AA" w14:textId="46235DD6" w:rsidR="00F50738" w:rsidRPr="00F50738" w:rsidRDefault="00F50738" w:rsidP="00F50738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A6A6A6" w:themeColor="background1" w:themeShade="A6"/>
                <w:sz w:val="16"/>
                <w:szCs w:val="16"/>
                <w:lang w:eastAsia="zh-CN"/>
              </w:rPr>
            </w:pPr>
            <w:r w:rsidRPr="00F50738">
              <w:rPr>
                <w:rFonts w:ascii="微软雅黑" w:eastAsia="微软雅黑" w:hAnsi="微软雅黑" w:hint="eastAsia"/>
                <w:b w:val="0"/>
                <w:color w:val="A6A6A6" w:themeColor="background1" w:themeShade="A6"/>
                <w:sz w:val="16"/>
                <w:szCs w:val="16"/>
                <w:lang w:eastAsia="zh-CN"/>
              </w:rPr>
              <w:t>IN</w:t>
            </w:r>
            <w:r w:rsidRPr="00F50738">
              <w:rPr>
                <w:rFonts w:ascii="微软雅黑" w:eastAsia="微软雅黑" w:hAnsi="微软雅黑"/>
                <w:b w:val="0"/>
                <w:color w:val="A6A6A6" w:themeColor="background1" w:themeShade="A6"/>
                <w:sz w:val="16"/>
                <w:szCs w:val="16"/>
                <w:lang w:eastAsia="zh-CN"/>
              </w:rPr>
              <w:t>(*)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0669C4" w14:textId="77777777" w:rsidR="00F50738" w:rsidRPr="0068506A" w:rsidRDefault="00F50738" w:rsidP="00F50738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</w:p>
        </w:tc>
      </w:tr>
      <w:tr w:rsidR="00F50738" w:rsidRPr="0068506A" w14:paraId="3F1C9025" w14:textId="77777777" w:rsidTr="00C973E6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3073917" w14:textId="4D3BF809" w:rsidR="00F50738" w:rsidRPr="004D026E" w:rsidRDefault="00F50738" w:rsidP="00F50738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卡组名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725D1B1" w14:textId="301F12C9" w:rsidR="00F50738" w:rsidRPr="0068506A" w:rsidRDefault="00943413" w:rsidP="00F50738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80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0EA4A55" w14:textId="442EC239" w:rsidR="00F50738" w:rsidRPr="0068506A" w:rsidRDefault="00F50738" w:rsidP="00F50738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Str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324DA3" w14:textId="77777777" w:rsidR="00F50738" w:rsidRPr="0068506A" w:rsidRDefault="00F50738" w:rsidP="00F50738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D926E1" w14:textId="140C8BC8" w:rsidR="00F50738" w:rsidRPr="0068506A" w:rsidRDefault="00F50738" w:rsidP="00F50738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IN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B55636" w14:textId="79FDEBF9" w:rsidR="00F50738" w:rsidRPr="0068506A" w:rsidRDefault="00F50738" w:rsidP="00F50738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IN(*)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B9329B" w14:textId="33370729" w:rsidR="00F50738" w:rsidRPr="0068506A" w:rsidRDefault="00F50738" w:rsidP="00F50738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IN(*)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D727BF" w14:textId="77777777" w:rsidR="00F50738" w:rsidRPr="0068506A" w:rsidRDefault="00F50738" w:rsidP="00F50738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</w:p>
        </w:tc>
      </w:tr>
      <w:tr w:rsidR="00F50738" w:rsidRPr="0068506A" w14:paraId="1A80E597" w14:textId="77777777" w:rsidTr="00C973E6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5D2B967" w14:textId="019DF7A4" w:rsidR="00F50738" w:rsidRDefault="00F50738" w:rsidP="00F50738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供应商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01F75B7" w14:textId="13511228" w:rsidR="00F50738" w:rsidRPr="0068506A" w:rsidRDefault="00943413" w:rsidP="00F50738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110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1F3CA65" w14:textId="25AC57CA" w:rsidR="00F50738" w:rsidRPr="0068506A" w:rsidRDefault="00F50738" w:rsidP="00F50738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Str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A84128" w14:textId="77777777" w:rsidR="00F50738" w:rsidRPr="0068506A" w:rsidRDefault="00F50738" w:rsidP="00F50738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D88BC6" w14:textId="77777777" w:rsidR="00F50738" w:rsidRPr="0068506A" w:rsidRDefault="00F50738" w:rsidP="00F50738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SEL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770884" w14:textId="268EE274" w:rsidR="00F50738" w:rsidRPr="0068506A" w:rsidRDefault="00F50738" w:rsidP="00F50738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SEL</w:t>
            </w: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(*)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8E84C6" w14:textId="4E880C7B" w:rsidR="00F50738" w:rsidRPr="0068506A" w:rsidRDefault="00F50738" w:rsidP="00F50738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SEL</w:t>
            </w: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(*)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886B15" w14:textId="77777777" w:rsidR="00F50738" w:rsidRPr="0068506A" w:rsidRDefault="00F50738" w:rsidP="00F50738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</w:p>
        </w:tc>
      </w:tr>
      <w:tr w:rsidR="00F50738" w:rsidRPr="0068506A" w14:paraId="12DB1670" w14:textId="77777777" w:rsidTr="00EB27F5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DF486FA" w14:textId="283F2DB2" w:rsidR="00F50738" w:rsidRDefault="00F50738" w:rsidP="00F50738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发卡地区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8EB1CB6" w14:textId="5669F5D3" w:rsidR="00F50738" w:rsidRPr="0068506A" w:rsidRDefault="00943413" w:rsidP="00F50738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80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EB91735" w14:textId="345C23D6" w:rsidR="00F50738" w:rsidRPr="00833BD5" w:rsidRDefault="00EB27F5" w:rsidP="00F50738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FFFFFF" w:themeColor="background1"/>
                <w:sz w:val="16"/>
                <w:szCs w:val="16"/>
                <w:lang w:eastAsia="zh-CN"/>
              </w:rPr>
            </w:pPr>
            <w:r w:rsidRPr="00EB27F5">
              <w:rPr>
                <w:rFonts w:ascii="微软雅黑" w:eastAsia="微软雅黑" w:hAnsi="微软雅黑"/>
                <w:b w:val="0"/>
                <w:color w:val="FFFFFF" w:themeColor="background1"/>
                <w:sz w:val="16"/>
                <w:szCs w:val="16"/>
                <w:lang w:eastAsia="zh-CN"/>
              </w:rPr>
              <w:t>I</w:t>
            </w:r>
            <w:r w:rsidRPr="00EB27F5">
              <w:rPr>
                <w:rFonts w:ascii="微软雅黑" w:eastAsia="微软雅黑" w:hAnsi="微软雅黑" w:hint="eastAsia"/>
                <w:b w:val="0"/>
                <w:color w:val="FFFFFF" w:themeColor="background1"/>
                <w:sz w:val="16"/>
                <w:szCs w:val="16"/>
                <w:lang w:eastAsia="zh-CN"/>
              </w:rPr>
              <w:t>mg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BC22B8" w14:textId="77777777" w:rsidR="00F50738" w:rsidRPr="0068506A" w:rsidRDefault="00F50738" w:rsidP="00F50738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8CDE37" w14:textId="77777777" w:rsidR="00F50738" w:rsidRPr="0068506A" w:rsidRDefault="00F50738" w:rsidP="00F50738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SEL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3590A3" w14:textId="77777777" w:rsidR="00F50738" w:rsidRPr="0068506A" w:rsidRDefault="00F50738" w:rsidP="00F50738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SEL(*)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FAA0F2" w14:textId="2A903B30" w:rsidR="00F50738" w:rsidRPr="0068506A" w:rsidRDefault="00F50738" w:rsidP="00F50738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SEL(*)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FD34B0" w14:textId="4D6043B5" w:rsidR="00F50738" w:rsidRPr="0068506A" w:rsidRDefault="00F96995" w:rsidP="00F50738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color w:val="FFFFFF" w:themeColor="background1"/>
                <w:sz w:val="16"/>
                <w:szCs w:val="16"/>
                <w:highlight w:val="blue"/>
                <w:lang w:eastAsia="zh-CN"/>
              </w:rPr>
              <w:t>地区</w:t>
            </w:r>
          </w:p>
        </w:tc>
      </w:tr>
      <w:tr w:rsidR="00F50738" w:rsidRPr="0068506A" w14:paraId="36CC0F18" w14:textId="77777777" w:rsidTr="00C973E6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9F879A3" w14:textId="1639676B" w:rsidR="00F50738" w:rsidRDefault="00F50738" w:rsidP="00F50738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发卡运营商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C5F4FD6" w14:textId="2FD13D8A" w:rsidR="00F50738" w:rsidRPr="0068506A" w:rsidRDefault="00943413" w:rsidP="00F50738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80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F8694B0" w14:textId="7AB3E0E6" w:rsidR="00F50738" w:rsidRPr="0068506A" w:rsidRDefault="00F50738" w:rsidP="00F50738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Str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031CDF" w14:textId="77777777" w:rsidR="00F50738" w:rsidRPr="0068506A" w:rsidRDefault="00F50738" w:rsidP="00F50738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777772" w14:textId="7AE474A3" w:rsidR="00F50738" w:rsidRPr="0068506A" w:rsidRDefault="00F50738" w:rsidP="00F50738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SEL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2E217C" w14:textId="558E6350" w:rsidR="00F50738" w:rsidRPr="0068506A" w:rsidRDefault="00F50738" w:rsidP="00F50738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SEL(*)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C7806A" w14:textId="51A1A315" w:rsidR="00F50738" w:rsidRPr="0068506A" w:rsidRDefault="00F50738" w:rsidP="00F50738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SEL(*)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9651C7" w14:textId="77777777" w:rsidR="00F50738" w:rsidRPr="0068506A" w:rsidRDefault="00F50738" w:rsidP="00F50738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</w:p>
        </w:tc>
      </w:tr>
      <w:tr w:rsidR="00F50738" w:rsidRPr="00023280" w14:paraId="603C9A17" w14:textId="77777777" w:rsidTr="00C973E6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D6BD05A" w14:textId="473A48C5" w:rsidR="00F50738" w:rsidRDefault="00F50738" w:rsidP="00F50738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网络类型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C24F539" w14:textId="1D91CA53" w:rsidR="00F50738" w:rsidRPr="0068506A" w:rsidRDefault="00943413" w:rsidP="00F50738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80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0E04E17" w14:textId="6A93B042" w:rsidR="00F50738" w:rsidRPr="0068506A" w:rsidRDefault="00F50738" w:rsidP="00F50738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Str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20C602" w14:textId="77777777" w:rsidR="00F50738" w:rsidRPr="0068506A" w:rsidRDefault="00F50738" w:rsidP="00F50738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592C18" w14:textId="422FB539" w:rsidR="00F50738" w:rsidRPr="0068506A" w:rsidRDefault="00F50738" w:rsidP="00F50738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  <w:t>SEL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FD67BE" w14:textId="7E155B2D" w:rsidR="00F50738" w:rsidRPr="0068506A" w:rsidRDefault="00F50738" w:rsidP="00F50738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SEL(*)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81A163" w14:textId="5CF98961" w:rsidR="00F50738" w:rsidRPr="00E61082" w:rsidRDefault="00F50738" w:rsidP="00F50738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color w:val="A6A6A6" w:themeColor="background1" w:themeShade="A6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SEL(*)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194A1A" w14:textId="2BC95983" w:rsidR="00F50738" w:rsidRPr="00023280" w:rsidRDefault="00F50738" w:rsidP="00F50738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2G / 3G / 4G</w:t>
            </w:r>
          </w:p>
        </w:tc>
      </w:tr>
      <w:tr w:rsidR="00F50738" w:rsidRPr="00023280" w14:paraId="4D392992" w14:textId="77777777" w:rsidTr="00C973E6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FF04B9C" w14:textId="322507C4" w:rsidR="00F50738" w:rsidRDefault="00F50738" w:rsidP="00F50738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卡大小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0915EB1" w14:textId="3D435436" w:rsidR="00F50738" w:rsidRPr="0068506A" w:rsidRDefault="00DF4433" w:rsidP="00F50738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110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3EA5690" w14:textId="2EDE8D3D" w:rsidR="00F50738" w:rsidRPr="0068506A" w:rsidRDefault="00F50738" w:rsidP="00F50738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Str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0796DF" w14:textId="77777777" w:rsidR="00F50738" w:rsidRPr="0068506A" w:rsidRDefault="00F50738" w:rsidP="00F50738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33CA91" w14:textId="49ED69D4" w:rsidR="00F50738" w:rsidRPr="0068506A" w:rsidRDefault="00F50738" w:rsidP="00F50738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  <w:t>SEL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EF098C" w14:textId="2629BD98" w:rsidR="00F50738" w:rsidRPr="0068506A" w:rsidRDefault="00F50738" w:rsidP="00F50738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SEL(*)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4E16DA" w14:textId="7AA02111" w:rsidR="00F50738" w:rsidRPr="0068506A" w:rsidRDefault="00F50738" w:rsidP="00F50738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SEL(*)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CF7E9D" w14:textId="094E3D8A" w:rsidR="00F50738" w:rsidRPr="00023280" w:rsidRDefault="00F50738" w:rsidP="00F50738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 xml:space="preserve">Sim 大卡 / Micro Sim 中卡 / </w:t>
            </w:r>
            <w:r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  <w:t xml:space="preserve">Nano Sim </w:t>
            </w: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小卡</w:t>
            </w:r>
          </w:p>
        </w:tc>
      </w:tr>
      <w:tr w:rsidR="00F50738" w:rsidRPr="00023280" w14:paraId="72CA06AD" w14:textId="77777777" w:rsidTr="00C973E6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4FCAC65" w14:textId="5E964025" w:rsidR="00F50738" w:rsidRPr="006844AD" w:rsidRDefault="00F50738" w:rsidP="00F50738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月租（元）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C6E56D1" w14:textId="1148DDDE" w:rsidR="00F50738" w:rsidRPr="006844AD" w:rsidRDefault="00943413" w:rsidP="00F50738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80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0054547" w14:textId="1B70600F" w:rsidR="00F50738" w:rsidRPr="006844AD" w:rsidRDefault="00F50738" w:rsidP="00F50738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N</w:t>
            </w: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um(</w:t>
            </w: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.2</w:t>
            </w: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)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3F74DB" w14:textId="77777777" w:rsidR="00F50738" w:rsidRPr="006844AD" w:rsidRDefault="00F50738" w:rsidP="00F50738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72DB03" w14:textId="77777777" w:rsidR="00F50738" w:rsidRPr="006844AD" w:rsidRDefault="00F50738" w:rsidP="00F50738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48E78B" w14:textId="4471BB19" w:rsidR="00F50738" w:rsidRPr="006844AD" w:rsidRDefault="00F50738" w:rsidP="00F50738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IN</w:t>
            </w: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(*)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E79717" w14:textId="5B3EBB67" w:rsidR="00F50738" w:rsidRPr="006844AD" w:rsidRDefault="00F50738" w:rsidP="00F50738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IN</w:t>
            </w: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(*)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9C0DCA" w14:textId="77777777" w:rsidR="00F50738" w:rsidRPr="00023280" w:rsidRDefault="00F50738" w:rsidP="00F50738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F50738" w:rsidRPr="00023280" w14:paraId="05CE0FCD" w14:textId="77777777" w:rsidTr="00C973E6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B6F0445" w14:textId="3CD32A40" w:rsidR="00F50738" w:rsidRPr="006844AD" w:rsidRDefault="00F50738" w:rsidP="00F50738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流量价格(元/M)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D03BAC8" w14:textId="68A16E12" w:rsidR="00F50738" w:rsidRPr="006844AD" w:rsidRDefault="00943413" w:rsidP="00F50738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80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3218431" w14:textId="69566487" w:rsidR="00F50738" w:rsidRPr="006844AD" w:rsidRDefault="00F50738" w:rsidP="00F50738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N</w:t>
            </w: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um(</w:t>
            </w: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.2</w:t>
            </w: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)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D91742" w14:textId="77777777" w:rsidR="00F50738" w:rsidRPr="006844AD" w:rsidRDefault="00F50738" w:rsidP="00F50738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5DEF15" w14:textId="77777777" w:rsidR="00F50738" w:rsidRPr="006844AD" w:rsidRDefault="00F50738" w:rsidP="00F50738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A9C3A1" w14:textId="0100F6F4" w:rsidR="00F50738" w:rsidRPr="006844AD" w:rsidRDefault="00F50738" w:rsidP="00F50738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IN</w:t>
            </w: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(*)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C2F0DF" w14:textId="20329146" w:rsidR="00F50738" w:rsidRPr="006844AD" w:rsidRDefault="00F50738" w:rsidP="00F50738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IN</w:t>
            </w: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(*)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9F7EBE" w14:textId="77777777" w:rsidR="00F50738" w:rsidRPr="00023280" w:rsidRDefault="00F50738" w:rsidP="00F50738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F50738" w:rsidRPr="00023280" w14:paraId="5BDF0B0F" w14:textId="77777777" w:rsidTr="00C973E6">
        <w:trPr>
          <w:cantSplit/>
          <w:trHeight w:val="64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D40D79B" w14:textId="15DD3F0A" w:rsidR="00F50738" w:rsidRPr="008F0587" w:rsidRDefault="00F50738" w:rsidP="00F50738">
            <w:pPr>
              <w:pStyle w:val="a5"/>
              <w:tabs>
                <w:tab w:val="left" w:pos="739"/>
              </w:tabs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8"/>
                <w:szCs w:val="18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8"/>
                <w:szCs w:val="18"/>
                <w:lang w:eastAsia="zh-CN"/>
              </w:rPr>
              <w:t>漫游价格(元/M)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B9C2E9F" w14:textId="6CDCF533" w:rsidR="00F50738" w:rsidRPr="008F0587" w:rsidRDefault="00943413" w:rsidP="00F50738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80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1B57762" w14:textId="55D73E4D" w:rsidR="00F50738" w:rsidRPr="008F0587" w:rsidRDefault="00F50738" w:rsidP="00F50738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8F0587"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N</w:t>
            </w: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um(</w:t>
            </w:r>
            <w:r w:rsidRPr="008F0587"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.2</w:t>
            </w: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)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B1BA79" w14:textId="77777777" w:rsidR="00F50738" w:rsidRPr="006844AD" w:rsidRDefault="00F50738" w:rsidP="00F50738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4BA5EC" w14:textId="77777777" w:rsidR="00F50738" w:rsidRPr="006844AD" w:rsidRDefault="00F50738" w:rsidP="00F50738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293324" w14:textId="65288985" w:rsidR="00F50738" w:rsidRPr="006844AD" w:rsidRDefault="00F50738" w:rsidP="00F50738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IN</w:t>
            </w: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(*)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9BAED7" w14:textId="2F771F37" w:rsidR="00F50738" w:rsidRPr="006844AD" w:rsidRDefault="00F50738" w:rsidP="00F50738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IN</w:t>
            </w: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(*)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8F41E0" w14:textId="77777777" w:rsidR="00F50738" w:rsidRPr="00023280" w:rsidRDefault="00F50738" w:rsidP="00F50738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F50738" w:rsidRPr="00023280" w14:paraId="0DDB25D0" w14:textId="77777777" w:rsidTr="00C973E6">
        <w:trPr>
          <w:cantSplit/>
          <w:trHeight w:val="64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6B832BE" w14:textId="30182F01" w:rsidR="00F50738" w:rsidRPr="006844AD" w:rsidRDefault="00F50738" w:rsidP="00F50738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数量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37F52E7" w14:textId="5D2B633B" w:rsidR="00F50738" w:rsidRPr="006844AD" w:rsidRDefault="00943413" w:rsidP="00F50738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80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69C4461" w14:textId="2F78EB1D" w:rsidR="00F50738" w:rsidRPr="006844AD" w:rsidRDefault="00F50738" w:rsidP="00F50738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N</w:t>
            </w: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um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F81CA0" w14:textId="77777777" w:rsidR="00F50738" w:rsidRPr="006844AD" w:rsidRDefault="00F50738" w:rsidP="00F50738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6EE25F" w14:textId="77777777" w:rsidR="00F50738" w:rsidRPr="006844AD" w:rsidRDefault="00F50738" w:rsidP="00F50738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EF0B7D" w14:textId="42C00DF4" w:rsidR="00F50738" w:rsidRPr="006844AD" w:rsidRDefault="00F50738" w:rsidP="00F50738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987DFF" w14:textId="07F53C41" w:rsidR="00F50738" w:rsidRPr="006844AD" w:rsidRDefault="00F50738" w:rsidP="00F50738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267ECD" w14:textId="77777777" w:rsidR="00F50738" w:rsidRPr="00023280" w:rsidRDefault="00F50738" w:rsidP="00F50738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F50738" w:rsidRPr="00023280" w14:paraId="32807076" w14:textId="77777777" w:rsidTr="00C973E6">
        <w:trPr>
          <w:cantSplit/>
          <w:trHeight w:val="64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E0A6DCA" w14:textId="77777777" w:rsidR="00F50738" w:rsidRPr="006844AD" w:rsidRDefault="00F50738" w:rsidP="00F50738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备注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122A650" w14:textId="38CFD9F1" w:rsidR="00F50738" w:rsidRPr="006844AD" w:rsidRDefault="00943413" w:rsidP="00F50738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110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953334B" w14:textId="77777777" w:rsidR="00F50738" w:rsidRPr="006844AD" w:rsidRDefault="00F50738" w:rsidP="00F50738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Str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E36AC2" w14:textId="77777777" w:rsidR="00F50738" w:rsidRPr="006844AD" w:rsidRDefault="00F50738" w:rsidP="00F50738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837C40" w14:textId="77777777" w:rsidR="00F50738" w:rsidRPr="006844AD" w:rsidRDefault="00F50738" w:rsidP="00F50738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42930B" w14:textId="77777777" w:rsidR="00F50738" w:rsidRPr="006844AD" w:rsidRDefault="00F50738" w:rsidP="00F50738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IN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0FE722" w14:textId="55FB225D" w:rsidR="00F50738" w:rsidRPr="006844AD" w:rsidRDefault="00F50738" w:rsidP="00F50738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IN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22F0E6" w14:textId="77777777" w:rsidR="00F50738" w:rsidRPr="00023280" w:rsidRDefault="00F50738" w:rsidP="00F50738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F50738" w:rsidRPr="00023280" w14:paraId="13BDF78D" w14:textId="77777777" w:rsidTr="00C973E6">
        <w:trPr>
          <w:cantSplit/>
          <w:trHeight w:val="64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4672E98" w14:textId="77777777" w:rsidR="00F50738" w:rsidRDefault="00F50738" w:rsidP="00F50738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修改时间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5733AE3" w14:textId="37111243" w:rsidR="00F50738" w:rsidRPr="006844AD" w:rsidRDefault="00943413" w:rsidP="00F50738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140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0A6DCC0" w14:textId="77777777" w:rsidR="00F50738" w:rsidRDefault="00F50738" w:rsidP="00F50738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Date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6F73C4" w14:textId="77777777" w:rsidR="00F50738" w:rsidRDefault="00F50738" w:rsidP="00F50738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B8DAA8" w14:textId="77777777" w:rsidR="00F50738" w:rsidRDefault="00F50738" w:rsidP="00F50738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A91834" w14:textId="77777777" w:rsidR="00F50738" w:rsidRDefault="00F50738" w:rsidP="00F50738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124D12" w14:textId="77777777" w:rsidR="00F50738" w:rsidRPr="006844AD" w:rsidRDefault="00F50738" w:rsidP="00F50738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237EA2" w14:textId="77777777" w:rsidR="00F50738" w:rsidRPr="00023280" w:rsidRDefault="00F50738" w:rsidP="00F50738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F50738" w:rsidRPr="00023280" w14:paraId="71C8D6FC" w14:textId="77777777" w:rsidTr="00C973E6">
        <w:trPr>
          <w:cantSplit/>
          <w:trHeight w:val="64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9CEA8DF" w14:textId="77777777" w:rsidR="00F50738" w:rsidRPr="008F0587" w:rsidRDefault="00F50738" w:rsidP="00F50738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8"/>
                <w:szCs w:val="18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8"/>
                <w:szCs w:val="18"/>
                <w:lang w:eastAsia="zh-CN"/>
              </w:rPr>
              <w:t>修改人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8316C40" w14:textId="67CE570F" w:rsidR="00F50738" w:rsidRPr="008F0587" w:rsidRDefault="00943413" w:rsidP="00F50738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80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B1282D4" w14:textId="77777777" w:rsidR="00F50738" w:rsidRPr="008F0587" w:rsidRDefault="00F50738" w:rsidP="00F50738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Str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31E5F8" w14:textId="77777777" w:rsidR="00F50738" w:rsidRDefault="00F50738" w:rsidP="00F50738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5024BF" w14:textId="77777777" w:rsidR="00F50738" w:rsidRDefault="00F50738" w:rsidP="00F50738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9EA26D" w14:textId="77777777" w:rsidR="00F50738" w:rsidRDefault="00F50738" w:rsidP="00F50738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CA3725" w14:textId="77777777" w:rsidR="00F50738" w:rsidRDefault="00F50738" w:rsidP="00F50738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B2508C" w14:textId="77777777" w:rsidR="00F50738" w:rsidRPr="00023280" w:rsidRDefault="00F50738" w:rsidP="00F50738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F50738" w:rsidRPr="00023280" w14:paraId="62E1E101" w14:textId="77777777" w:rsidTr="00C973E6">
        <w:trPr>
          <w:cantSplit/>
          <w:trHeight w:val="64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0EC705E" w14:textId="77777777" w:rsidR="00F50738" w:rsidRPr="008F0587" w:rsidRDefault="00F50738" w:rsidP="00F50738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8"/>
                <w:szCs w:val="18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8"/>
                <w:szCs w:val="18"/>
                <w:lang w:eastAsia="zh-CN"/>
              </w:rPr>
              <w:t>创建时间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99F9280" w14:textId="4EE4A4D0" w:rsidR="00F50738" w:rsidRPr="008F0587" w:rsidRDefault="00943413" w:rsidP="00F50738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140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9C415DD" w14:textId="77777777" w:rsidR="00F50738" w:rsidRPr="008F0587" w:rsidRDefault="00F50738" w:rsidP="00F50738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Date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877F33" w14:textId="77777777" w:rsidR="00F50738" w:rsidRDefault="00F50738" w:rsidP="00F50738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279F0B" w14:textId="77777777" w:rsidR="00F50738" w:rsidRDefault="00F50738" w:rsidP="00F50738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0D48D5" w14:textId="77777777" w:rsidR="00F50738" w:rsidRDefault="00F50738" w:rsidP="00F50738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AFD311" w14:textId="77777777" w:rsidR="00F50738" w:rsidRDefault="00F50738" w:rsidP="00F50738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411C27" w14:textId="77777777" w:rsidR="00F50738" w:rsidRPr="00023280" w:rsidRDefault="00F50738" w:rsidP="00F50738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F50738" w:rsidRPr="00023280" w14:paraId="186D5F91" w14:textId="77777777" w:rsidTr="00C973E6">
        <w:trPr>
          <w:cantSplit/>
          <w:trHeight w:val="64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E81BF3B" w14:textId="77777777" w:rsidR="00F50738" w:rsidRPr="008F0587" w:rsidRDefault="00F50738" w:rsidP="00F50738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8"/>
                <w:szCs w:val="18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8"/>
                <w:szCs w:val="18"/>
                <w:lang w:eastAsia="zh-CN"/>
              </w:rPr>
              <w:t>创建人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291E213" w14:textId="6F361BC9" w:rsidR="00F50738" w:rsidRPr="008F0587" w:rsidRDefault="00943413" w:rsidP="00F50738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80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19AA9C0" w14:textId="77777777" w:rsidR="00F50738" w:rsidRPr="008F0587" w:rsidRDefault="00F50738" w:rsidP="00F50738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Str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6F0317" w14:textId="77777777" w:rsidR="00F50738" w:rsidRDefault="00F50738" w:rsidP="00F50738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D6691C" w14:textId="77777777" w:rsidR="00F50738" w:rsidRDefault="00F50738" w:rsidP="00F50738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8B5CA0" w14:textId="77777777" w:rsidR="00F50738" w:rsidRDefault="00F50738" w:rsidP="00F50738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6D0692" w14:textId="77777777" w:rsidR="00F50738" w:rsidRDefault="00F50738" w:rsidP="00F50738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A1DB77" w14:textId="77777777" w:rsidR="00F50738" w:rsidRPr="00023280" w:rsidRDefault="00F50738" w:rsidP="00F50738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</w:tbl>
    <w:p w14:paraId="7E9BEF41" w14:textId="77777777" w:rsidR="002D11F5" w:rsidRDefault="002D11F5" w:rsidP="002D11F5">
      <w:pPr>
        <w:rPr>
          <w:rFonts w:eastAsiaTheme="minorEastAsia"/>
          <w:lang w:eastAsia="zh-CN"/>
        </w:rPr>
      </w:pPr>
    </w:p>
    <w:p w14:paraId="3F3685F4" w14:textId="645E0400" w:rsidR="002D11F5" w:rsidRDefault="002D11F5" w:rsidP="002D11F5">
      <w:pPr>
        <w:rPr>
          <w:rFonts w:eastAsiaTheme="minorEastAsia"/>
          <w:lang w:eastAsia="zh-CN"/>
        </w:rPr>
      </w:pPr>
    </w:p>
    <w:p w14:paraId="05CC655F" w14:textId="362EC2BE" w:rsidR="00EC30BD" w:rsidRDefault="00EC30BD" w:rsidP="002D11F5">
      <w:pPr>
        <w:rPr>
          <w:rFonts w:eastAsiaTheme="minorEastAsia"/>
          <w:lang w:eastAsia="zh-CN"/>
        </w:rPr>
      </w:pPr>
    </w:p>
    <w:p w14:paraId="3AF1C9CB" w14:textId="77777777" w:rsidR="00EC30BD" w:rsidRPr="002D11F5" w:rsidRDefault="00EC30BD" w:rsidP="002D11F5">
      <w:pPr>
        <w:rPr>
          <w:rFonts w:eastAsiaTheme="minorEastAsia"/>
          <w:lang w:eastAsia="zh-CN"/>
        </w:rPr>
      </w:pPr>
    </w:p>
    <w:p w14:paraId="29BDA680" w14:textId="2A4A98F2" w:rsidR="002D11F5" w:rsidRDefault="002D11F5" w:rsidP="002D11F5">
      <w:pPr>
        <w:pStyle w:val="Heading3"/>
        <w:rPr>
          <w:rFonts w:ascii="微软雅黑" w:eastAsia="微软雅黑" w:hAnsi="微软雅黑" w:cs="微软雅黑"/>
          <w:i w:val="0"/>
          <w:lang w:eastAsia="zh-CN"/>
        </w:rPr>
      </w:pPr>
      <w:bookmarkStart w:id="93" w:name="_Toc478575248"/>
      <w:r>
        <w:rPr>
          <w:rFonts w:ascii="微软雅黑" w:eastAsia="微软雅黑" w:hAnsi="微软雅黑" w:cs="微软雅黑" w:hint="eastAsia"/>
          <w:i w:val="0"/>
          <w:lang w:eastAsia="zh-CN"/>
        </w:rPr>
        <w:t>流量记录</w:t>
      </w:r>
      <w:bookmarkEnd w:id="93"/>
    </w:p>
    <w:tbl>
      <w:tblPr>
        <w:tblW w:w="8615" w:type="dxa"/>
        <w:tblInd w:w="565" w:type="dxa"/>
        <w:tblLayout w:type="fixed"/>
        <w:tblLook w:val="0000" w:firstRow="0" w:lastRow="0" w:firstColumn="0" w:lastColumn="0" w:noHBand="0" w:noVBand="0"/>
      </w:tblPr>
      <w:tblGrid>
        <w:gridCol w:w="1276"/>
        <w:gridCol w:w="709"/>
        <w:gridCol w:w="709"/>
        <w:gridCol w:w="49"/>
        <w:gridCol w:w="659"/>
        <w:gridCol w:w="75"/>
        <w:gridCol w:w="634"/>
        <w:gridCol w:w="100"/>
        <w:gridCol w:w="609"/>
        <w:gridCol w:w="125"/>
        <w:gridCol w:w="584"/>
        <w:gridCol w:w="150"/>
        <w:gridCol w:w="734"/>
        <w:gridCol w:w="734"/>
        <w:gridCol w:w="734"/>
        <w:gridCol w:w="734"/>
      </w:tblGrid>
      <w:tr w:rsidR="00210151" w:rsidRPr="00BE0919" w14:paraId="4E7A69F4" w14:textId="77777777" w:rsidTr="00C973E6">
        <w:trPr>
          <w:cantSplit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14:paraId="07C9B6D0" w14:textId="77777777" w:rsidR="00210151" w:rsidRPr="00CD346B" w:rsidRDefault="00210151" w:rsidP="00C973E6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微软雅黑" w:eastAsia="微软雅黑" w:hAnsi="微软雅黑" w:cs="微软雅黑" w:hint="eastAsia"/>
              </w:rPr>
              <w:t>页</w:t>
            </w:r>
            <w:r>
              <w:rPr>
                <w:rFonts w:ascii="Arial Unicode MS" w:eastAsia="Arial Unicode MS" w:hAnsi="Arial Unicode MS" w:cs="Arial Unicode MS" w:hint="eastAsia"/>
              </w:rPr>
              <w:t>面名称</w:t>
            </w:r>
          </w:p>
        </w:tc>
        <w:tc>
          <w:tcPr>
            <w:tcW w:w="7339" w:type="dxa"/>
            <w:gridSpan w:val="1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076F3F8" w14:textId="0AB9C4BB" w:rsidR="00210151" w:rsidRPr="00BE0919" w:rsidRDefault="00210151" w:rsidP="00C973E6">
            <w:pPr>
              <w:pStyle w:val="a4"/>
              <w:snapToGrid w:val="0"/>
              <w:spacing w:after="120"/>
              <w:ind w:right="200"/>
              <w:jc w:val="left"/>
              <w:rPr>
                <w:rFonts w:ascii="微软雅黑" w:eastAsia="微软雅黑" w:hAnsi="微软雅黑"/>
                <w:sz w:val="20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0"/>
                <w:lang w:eastAsia="zh-CN"/>
              </w:rPr>
              <w:t>流量记录列表</w:t>
            </w:r>
          </w:p>
        </w:tc>
      </w:tr>
      <w:tr w:rsidR="00210151" w14:paraId="35821E37" w14:textId="77777777" w:rsidTr="00C973E6">
        <w:trPr>
          <w:cantSplit/>
          <w:trHeight w:val="381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14:paraId="493F8EF4" w14:textId="77777777" w:rsidR="00210151" w:rsidRDefault="00210151" w:rsidP="00C973E6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 w:hint="eastAsia"/>
              </w:rPr>
              <w:t>描述</w:t>
            </w:r>
          </w:p>
        </w:tc>
        <w:tc>
          <w:tcPr>
            <w:tcW w:w="7339" w:type="dxa"/>
            <w:gridSpan w:val="1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65C1443" w14:textId="19D24B3B" w:rsidR="00210151" w:rsidRDefault="00210151" w:rsidP="00C973E6">
            <w:pPr>
              <w:pStyle w:val="a4"/>
              <w:snapToGrid w:val="0"/>
              <w:spacing w:after="120"/>
              <w:ind w:right="200"/>
              <w:jc w:val="left"/>
              <w:rPr>
                <w:rFonts w:ascii="微软雅黑" w:eastAsia="微软雅黑" w:hAnsi="微软雅黑"/>
                <w:sz w:val="20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0"/>
                <w:lang w:eastAsia="zh-CN"/>
              </w:rPr>
              <w:t>显示所有流量记录信息</w:t>
            </w:r>
          </w:p>
        </w:tc>
      </w:tr>
      <w:tr w:rsidR="00210151" w:rsidRPr="00BE0919" w14:paraId="20604988" w14:textId="77777777" w:rsidTr="00C973E6">
        <w:trPr>
          <w:cantSplit/>
          <w:trHeight w:val="381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14:paraId="5BCDEF95" w14:textId="77777777" w:rsidR="00210151" w:rsidRPr="00CD346B" w:rsidRDefault="00210151" w:rsidP="00C973E6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 w:hint="eastAsia"/>
              </w:rPr>
              <w:t>页面类型</w:t>
            </w:r>
          </w:p>
        </w:tc>
        <w:tc>
          <w:tcPr>
            <w:tcW w:w="7339" w:type="dxa"/>
            <w:gridSpan w:val="1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66D0B89" w14:textId="77777777" w:rsidR="00210151" w:rsidRPr="00BE0919" w:rsidRDefault="00210151" w:rsidP="00C973E6">
            <w:pPr>
              <w:pStyle w:val="a4"/>
              <w:snapToGrid w:val="0"/>
              <w:spacing w:after="120"/>
              <w:ind w:right="200"/>
              <w:jc w:val="left"/>
              <w:rPr>
                <w:rFonts w:ascii="微软雅黑" w:eastAsia="微软雅黑" w:hAnsi="微软雅黑"/>
                <w:sz w:val="20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0"/>
                <w:lang w:eastAsia="zh-CN"/>
              </w:rPr>
              <w:t>列表</w:t>
            </w:r>
          </w:p>
        </w:tc>
      </w:tr>
      <w:tr w:rsidR="00210151" w:rsidRPr="004D026E" w14:paraId="235F5EC2" w14:textId="77777777" w:rsidTr="00C973E6">
        <w:trPr>
          <w:cantSplit/>
          <w:trHeight w:val="353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14:paraId="28F1BA2E" w14:textId="77777777" w:rsidR="00210151" w:rsidRPr="00CD346B" w:rsidRDefault="00210151" w:rsidP="00C973E6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lang w:eastAsia="zh-HK"/>
              </w:rPr>
            </w:pPr>
            <w:r>
              <w:rPr>
                <w:rFonts w:ascii="Arial Unicode MS" w:eastAsia="Arial Unicode MS" w:hAnsi="Arial Unicode MS" w:cs="Arial Unicode MS" w:hint="eastAsia"/>
                <w:lang w:eastAsia="zh-HK"/>
              </w:rPr>
              <w:t>工具栏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C802D08" w14:textId="77777777" w:rsidR="00210151" w:rsidRPr="004D026E" w:rsidRDefault="00210151" w:rsidP="00C973E6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</w:p>
        </w:tc>
        <w:tc>
          <w:tcPr>
            <w:tcW w:w="75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C4C8032" w14:textId="77777777" w:rsidR="00210151" w:rsidRPr="004D026E" w:rsidRDefault="00210151" w:rsidP="00C973E6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</w:p>
        </w:tc>
        <w:tc>
          <w:tcPr>
            <w:tcW w:w="7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DDED468" w14:textId="77777777" w:rsidR="00210151" w:rsidRPr="004D026E" w:rsidRDefault="00210151" w:rsidP="00C973E6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</w:p>
        </w:tc>
        <w:tc>
          <w:tcPr>
            <w:tcW w:w="7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887763E" w14:textId="77777777" w:rsidR="00210151" w:rsidRPr="004D026E" w:rsidRDefault="00210151" w:rsidP="00C973E6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</w:p>
        </w:tc>
        <w:tc>
          <w:tcPr>
            <w:tcW w:w="7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FD007E9" w14:textId="77777777" w:rsidR="00210151" w:rsidRPr="004D026E" w:rsidRDefault="00210151" w:rsidP="00C973E6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  <w:lang w:eastAsia="zh-CN"/>
              </w:rPr>
              <w:t>详</w:t>
            </w:r>
          </w:p>
        </w:tc>
        <w:tc>
          <w:tcPr>
            <w:tcW w:w="7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ACC31E3" w14:textId="77777777" w:rsidR="00210151" w:rsidRPr="00EC30BD" w:rsidRDefault="00210151" w:rsidP="00C973E6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color w:val="A6A6A6" w:themeColor="background1" w:themeShade="A6"/>
                <w:sz w:val="16"/>
                <w:szCs w:val="16"/>
                <w:lang w:eastAsia="zh-CN"/>
              </w:rPr>
            </w:pPr>
            <w:r w:rsidRPr="00EC30BD">
              <w:rPr>
                <w:rFonts w:ascii="微软雅黑" w:eastAsia="微软雅黑" w:hAnsi="微软雅黑" w:hint="eastAsia"/>
                <w:color w:val="A6A6A6" w:themeColor="background1" w:themeShade="A6"/>
                <w:sz w:val="16"/>
                <w:szCs w:val="16"/>
                <w:lang w:eastAsia="zh-CN"/>
              </w:rPr>
              <w:t>增</w:t>
            </w:r>
          </w:p>
        </w:tc>
        <w:tc>
          <w:tcPr>
            <w:tcW w:w="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6A2ACCD" w14:textId="77777777" w:rsidR="00210151" w:rsidRPr="00EC30BD" w:rsidRDefault="00210151" w:rsidP="00C973E6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color w:val="A6A6A6" w:themeColor="background1" w:themeShade="A6"/>
                <w:sz w:val="16"/>
                <w:szCs w:val="16"/>
                <w:lang w:eastAsia="zh-CN"/>
              </w:rPr>
            </w:pPr>
            <w:r w:rsidRPr="00EC30BD">
              <w:rPr>
                <w:rFonts w:ascii="微软雅黑" w:eastAsia="微软雅黑" w:hAnsi="微软雅黑" w:hint="eastAsia"/>
                <w:color w:val="A6A6A6" w:themeColor="background1" w:themeShade="A6"/>
                <w:sz w:val="16"/>
                <w:szCs w:val="16"/>
                <w:lang w:eastAsia="zh-CN"/>
              </w:rPr>
              <w:t>改</w:t>
            </w:r>
          </w:p>
        </w:tc>
        <w:tc>
          <w:tcPr>
            <w:tcW w:w="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9CC1E6B" w14:textId="77777777" w:rsidR="00210151" w:rsidRPr="00EC30BD" w:rsidRDefault="00210151" w:rsidP="00C973E6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color w:val="A6A6A6" w:themeColor="background1" w:themeShade="A6"/>
                <w:sz w:val="16"/>
                <w:szCs w:val="16"/>
                <w:lang w:eastAsia="zh-CN"/>
              </w:rPr>
            </w:pPr>
            <w:r w:rsidRPr="00EC30BD">
              <w:rPr>
                <w:rFonts w:ascii="微软雅黑" w:eastAsia="微软雅黑" w:hAnsi="微软雅黑" w:hint="eastAsia"/>
                <w:color w:val="A6A6A6" w:themeColor="background1" w:themeShade="A6"/>
                <w:sz w:val="16"/>
                <w:szCs w:val="16"/>
                <w:lang w:eastAsia="zh-CN"/>
              </w:rPr>
              <w:t>删</w:t>
            </w:r>
          </w:p>
        </w:tc>
        <w:tc>
          <w:tcPr>
            <w:tcW w:w="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6B7E8EE" w14:textId="77777777" w:rsidR="00210151" w:rsidRPr="004D026E" w:rsidRDefault="00210151" w:rsidP="00C973E6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  <w:lang w:eastAsia="zh-CN"/>
              </w:rPr>
              <w:t>设</w:t>
            </w:r>
          </w:p>
        </w:tc>
        <w:tc>
          <w:tcPr>
            <w:tcW w:w="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86FC82D" w14:textId="77777777" w:rsidR="00210151" w:rsidRPr="004D026E" w:rsidRDefault="00210151" w:rsidP="00C973E6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  <w:lang w:eastAsia="zh-CN"/>
              </w:rPr>
              <w:t>查</w:t>
            </w:r>
          </w:p>
        </w:tc>
      </w:tr>
      <w:tr w:rsidR="00210151" w:rsidRPr="003C5BB6" w14:paraId="5A5ECF44" w14:textId="77777777" w:rsidTr="00C973E6">
        <w:trPr>
          <w:cantSplit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 w:themeFill="background1" w:themeFillShade="F2"/>
            <w:vAlign w:val="center"/>
          </w:tcPr>
          <w:p w14:paraId="1CC30E59" w14:textId="77777777" w:rsidR="00210151" w:rsidRDefault="00210151" w:rsidP="00C973E6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Cs w:val="0"/>
                <w:iCs/>
                <w:sz w:val="20"/>
                <w:lang w:eastAsia="zh-CN"/>
              </w:rPr>
            </w:pPr>
            <w:r>
              <w:rPr>
                <w:rFonts w:ascii="Arial Unicode MS" w:eastAsia="Arial Unicode MS" w:hAnsi="Arial Unicode MS" w:cs="Arial Unicode MS" w:hint="eastAsia"/>
                <w:bCs w:val="0"/>
                <w:iCs/>
                <w:sz w:val="20"/>
                <w:lang w:eastAsia="zh-CN"/>
              </w:rPr>
              <w:t>其它要求</w:t>
            </w:r>
          </w:p>
        </w:tc>
        <w:tc>
          <w:tcPr>
            <w:tcW w:w="7339" w:type="dxa"/>
            <w:gridSpan w:val="1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20A25F5" w14:textId="77777777" w:rsidR="00210151" w:rsidRPr="003C5BB6" w:rsidRDefault="00210151" w:rsidP="00C973E6">
            <w:pPr>
              <w:pStyle w:val="a4"/>
              <w:snapToGrid w:val="0"/>
              <w:spacing w:after="120"/>
              <w:ind w:right="200"/>
              <w:jc w:val="left"/>
              <w:rPr>
                <w:rFonts w:ascii="微软雅黑" w:eastAsia="微软雅黑" w:hAnsi="微软雅黑"/>
                <w:iCs/>
                <w:kern w:val="0"/>
                <w:sz w:val="20"/>
                <w:lang w:eastAsia="zh-CN"/>
              </w:rPr>
            </w:pPr>
          </w:p>
        </w:tc>
      </w:tr>
      <w:tr w:rsidR="00210151" w:rsidRPr="0057535E" w14:paraId="0FC7D1DD" w14:textId="77777777" w:rsidTr="00C973E6">
        <w:trPr>
          <w:cantSplit/>
          <w:trHeight w:val="450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14:paraId="02424471" w14:textId="77777777" w:rsidR="00210151" w:rsidRPr="0057535E" w:rsidRDefault="00210151" w:rsidP="00C973E6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列名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14:paraId="43485A46" w14:textId="77777777" w:rsidR="00210151" w:rsidRPr="0057535E" w:rsidRDefault="00210151" w:rsidP="00C973E6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宽度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14:paraId="49BC0440" w14:textId="77777777" w:rsidR="00210151" w:rsidRPr="0057535E" w:rsidRDefault="00210151" w:rsidP="00C973E6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显示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4CFBED68" w14:textId="77777777" w:rsidR="00210151" w:rsidRPr="0057535E" w:rsidRDefault="00210151" w:rsidP="00C973E6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排序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77CF86AB" w14:textId="77777777" w:rsidR="00210151" w:rsidRPr="0057535E" w:rsidRDefault="00210151" w:rsidP="00C973E6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搜索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6F6E50CB" w14:textId="77777777" w:rsidR="00210151" w:rsidRPr="0057535E" w:rsidRDefault="00210151" w:rsidP="00C973E6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新增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761E738E" w14:textId="77777777" w:rsidR="00210151" w:rsidRPr="0057535E" w:rsidRDefault="00210151" w:rsidP="00C973E6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编辑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0943F983" w14:textId="77777777" w:rsidR="00210151" w:rsidRPr="0057535E" w:rsidRDefault="00210151" w:rsidP="00C973E6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约束</w:t>
            </w:r>
            <w:r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备注</w:t>
            </w:r>
          </w:p>
        </w:tc>
      </w:tr>
      <w:tr w:rsidR="004A198E" w:rsidRPr="0068506A" w14:paraId="16CD38C8" w14:textId="77777777" w:rsidTr="00C973E6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FCAB265" w14:textId="1D4E32D5" w:rsidR="004A198E" w:rsidRPr="008F0587" w:rsidRDefault="004A198E" w:rsidP="004A198E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8"/>
                <w:szCs w:val="18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8"/>
                <w:szCs w:val="18"/>
                <w:lang w:eastAsia="zh-CN"/>
              </w:rPr>
              <w:t>日期+</w:t>
            </w:r>
            <w:r w:rsidRPr="008F0587">
              <w:rPr>
                <w:rFonts w:ascii="微软雅黑" w:eastAsia="微软雅黑" w:hAnsi="微软雅黑"/>
                <w:b w:val="0"/>
                <w:color w:val="BFBFBF" w:themeColor="background1" w:themeShade="BF"/>
                <w:sz w:val="18"/>
                <w:szCs w:val="18"/>
                <w:lang w:eastAsia="zh-CN"/>
              </w:rPr>
              <w:t>ICCID</w:t>
            </w: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8"/>
                <w:szCs w:val="18"/>
                <w:lang w:eastAsia="zh-CN"/>
              </w:rPr>
              <w:t>+地区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E2AC5DA" w14:textId="3E5F8A3C" w:rsidR="004A198E" w:rsidRPr="008F0587" w:rsidRDefault="001F1D9B" w:rsidP="004A198E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200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9F50B18" w14:textId="778B4BF2" w:rsidR="004A198E" w:rsidRPr="008F0587" w:rsidRDefault="004A198E" w:rsidP="004A198E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Str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B77BD2" w14:textId="77777777" w:rsidR="004A198E" w:rsidRPr="0068506A" w:rsidRDefault="004A198E" w:rsidP="004A198E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&lt;&gt;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161AE8" w14:textId="77777777" w:rsidR="004A198E" w:rsidRPr="0068506A" w:rsidRDefault="004A198E" w:rsidP="004A198E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12F440" w14:textId="6D68C4CB" w:rsidR="004A198E" w:rsidRPr="00F50738" w:rsidRDefault="004A198E" w:rsidP="004A198E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A6A6A6" w:themeColor="background1" w:themeShade="A6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30F70C" w14:textId="6019C4ED" w:rsidR="004A198E" w:rsidRPr="00F50738" w:rsidRDefault="004A198E" w:rsidP="004A198E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A6A6A6" w:themeColor="background1" w:themeShade="A6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8238E3" w14:textId="77777777" w:rsidR="004A198E" w:rsidRPr="0068506A" w:rsidRDefault="004A198E" w:rsidP="004A198E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</w:p>
        </w:tc>
      </w:tr>
      <w:tr w:rsidR="004A198E" w:rsidRPr="0068506A" w14:paraId="04C69EBB" w14:textId="77777777" w:rsidTr="00C973E6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A07FBBD" w14:textId="2D7E26E7" w:rsidR="004A198E" w:rsidRPr="004D026E" w:rsidRDefault="004A198E" w:rsidP="004A198E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卡编号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F516C81" w14:textId="254903E7" w:rsidR="004A198E" w:rsidRPr="0068506A" w:rsidRDefault="001F1D9B" w:rsidP="004A198E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200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1BC91D0" w14:textId="77777777" w:rsidR="004A198E" w:rsidRPr="0068506A" w:rsidRDefault="004A198E" w:rsidP="004A198E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Str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32C9A1" w14:textId="77777777" w:rsidR="004A198E" w:rsidRPr="0068506A" w:rsidRDefault="004A198E" w:rsidP="004A198E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6E0313" w14:textId="69F86B51" w:rsidR="004A198E" w:rsidRPr="0068506A" w:rsidRDefault="00B87DA5" w:rsidP="004A198E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SEL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78C4B9" w14:textId="67529994" w:rsidR="004A198E" w:rsidRPr="0068506A" w:rsidRDefault="004A198E" w:rsidP="004A198E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1FB85C" w14:textId="57A4B3A7" w:rsidR="004A198E" w:rsidRPr="0068506A" w:rsidRDefault="004A198E" w:rsidP="004A198E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F08260" w14:textId="77777777" w:rsidR="004A198E" w:rsidRPr="0068506A" w:rsidRDefault="004A198E" w:rsidP="004A198E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</w:p>
        </w:tc>
      </w:tr>
      <w:tr w:rsidR="004A198E" w:rsidRPr="0068506A" w14:paraId="20795FB3" w14:textId="77777777" w:rsidTr="00C973E6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2C4172B" w14:textId="6C54367D" w:rsidR="004A198E" w:rsidRDefault="004A198E" w:rsidP="004A198E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卡组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7B99F0B" w14:textId="19AEB1CA" w:rsidR="004A198E" w:rsidRPr="0068506A" w:rsidRDefault="001F1D9B" w:rsidP="004A198E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80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7173B58" w14:textId="77777777" w:rsidR="004A198E" w:rsidRPr="0068506A" w:rsidRDefault="004A198E" w:rsidP="004A198E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Str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4C6A5A" w14:textId="77777777" w:rsidR="004A198E" w:rsidRPr="0068506A" w:rsidRDefault="004A198E" w:rsidP="004A198E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98A7D5" w14:textId="77777777" w:rsidR="004A198E" w:rsidRPr="0068506A" w:rsidRDefault="004A198E" w:rsidP="004A198E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SEL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6B6580" w14:textId="66DAAA17" w:rsidR="004A198E" w:rsidRPr="0068506A" w:rsidRDefault="004A198E" w:rsidP="004A198E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21D883" w14:textId="648CFBA9" w:rsidR="004A198E" w:rsidRPr="0068506A" w:rsidRDefault="004A198E" w:rsidP="004A198E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7BDA7A" w14:textId="77777777" w:rsidR="004A198E" w:rsidRPr="0068506A" w:rsidRDefault="004A198E" w:rsidP="004A198E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</w:p>
        </w:tc>
      </w:tr>
      <w:tr w:rsidR="004A198E" w:rsidRPr="0068506A" w14:paraId="28AF5A72" w14:textId="77777777" w:rsidTr="00C973E6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B5926B9" w14:textId="7B013472" w:rsidR="004A198E" w:rsidRPr="008F0587" w:rsidRDefault="004A198E" w:rsidP="004A198E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8"/>
                <w:szCs w:val="18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8"/>
                <w:szCs w:val="18"/>
                <w:lang w:eastAsia="zh-CN"/>
              </w:rPr>
              <w:t>供应商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62F7919" w14:textId="346C92BB" w:rsidR="004A198E" w:rsidRPr="008F0587" w:rsidRDefault="00DF4433" w:rsidP="004A198E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110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6459184" w14:textId="77777777" w:rsidR="004A198E" w:rsidRPr="008F0587" w:rsidRDefault="004A198E" w:rsidP="004A198E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Str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EC6232" w14:textId="77777777" w:rsidR="004A198E" w:rsidRPr="0068506A" w:rsidRDefault="004A198E" w:rsidP="004A198E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801213" w14:textId="77777777" w:rsidR="004A198E" w:rsidRPr="0068506A" w:rsidRDefault="004A198E" w:rsidP="004A198E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SEL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422AB0" w14:textId="6DBC20B3" w:rsidR="004A198E" w:rsidRPr="0068506A" w:rsidRDefault="004A198E" w:rsidP="004A198E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6C55DE" w14:textId="0F9F751D" w:rsidR="004A198E" w:rsidRPr="0068506A" w:rsidRDefault="004A198E" w:rsidP="004A198E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26D467" w14:textId="77777777" w:rsidR="004A198E" w:rsidRPr="0068506A" w:rsidRDefault="004A198E" w:rsidP="004A198E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</w:p>
        </w:tc>
      </w:tr>
      <w:tr w:rsidR="004A198E" w:rsidRPr="0068506A" w14:paraId="1ECBFA48" w14:textId="77777777" w:rsidTr="00B87DA5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A2D97F6" w14:textId="4AD21330" w:rsidR="004A198E" w:rsidRDefault="004A198E" w:rsidP="004A198E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使用地区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22B9C52" w14:textId="04107D62" w:rsidR="004A198E" w:rsidRPr="0068506A" w:rsidRDefault="001F1D9B" w:rsidP="004A198E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80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E18DB78" w14:textId="344E1434" w:rsidR="004A198E" w:rsidRPr="0068506A" w:rsidRDefault="00B87DA5" w:rsidP="004A198E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 w:rsidRPr="00B87DA5">
              <w:rPr>
                <w:rFonts w:ascii="微软雅黑" w:eastAsia="微软雅黑" w:hAnsi="微软雅黑" w:hint="eastAsia"/>
                <w:b w:val="0"/>
                <w:color w:val="FFFFFF" w:themeColor="background1"/>
                <w:sz w:val="16"/>
                <w:szCs w:val="16"/>
                <w:lang w:eastAsia="zh-CN"/>
              </w:rPr>
              <w:t>Img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A850CD" w14:textId="77777777" w:rsidR="004A198E" w:rsidRPr="0068506A" w:rsidRDefault="004A198E" w:rsidP="004A198E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30A9E1" w14:textId="77777777" w:rsidR="004A198E" w:rsidRPr="0068506A" w:rsidRDefault="004A198E" w:rsidP="004A198E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SEL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F1FBAD" w14:textId="653F65E4" w:rsidR="004A198E" w:rsidRPr="0068506A" w:rsidRDefault="004A198E" w:rsidP="004A198E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50D4A5" w14:textId="735C9088" w:rsidR="004A198E" w:rsidRPr="0068506A" w:rsidRDefault="004A198E" w:rsidP="004A198E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FA8BA4" w14:textId="77BEE5F4" w:rsidR="004A198E" w:rsidRPr="0068506A" w:rsidRDefault="00F96995" w:rsidP="004A198E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color w:val="FFFFFF" w:themeColor="background1"/>
                <w:sz w:val="16"/>
                <w:szCs w:val="16"/>
                <w:highlight w:val="blue"/>
                <w:lang w:eastAsia="zh-CN"/>
              </w:rPr>
              <w:t>地区</w:t>
            </w:r>
          </w:p>
        </w:tc>
      </w:tr>
      <w:tr w:rsidR="004A198E" w:rsidRPr="00023280" w14:paraId="76443F1E" w14:textId="77777777" w:rsidTr="00C973E6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24D5E9F" w14:textId="24936C3C" w:rsidR="004A198E" w:rsidRPr="008F0587" w:rsidRDefault="004A198E" w:rsidP="004A198E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8"/>
                <w:szCs w:val="18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8"/>
                <w:szCs w:val="18"/>
                <w:lang w:eastAsia="zh-CN"/>
              </w:rPr>
              <w:t>下行流量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D33B1A9" w14:textId="4AD8AB18" w:rsidR="004A198E" w:rsidRPr="008F0587" w:rsidRDefault="001F1D9B" w:rsidP="004A198E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80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3336735" w14:textId="0C1295D9" w:rsidR="004A198E" w:rsidRPr="008F0587" w:rsidRDefault="004A198E" w:rsidP="004A198E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8F0587"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N</w:t>
            </w: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um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0B0251" w14:textId="77777777" w:rsidR="004A198E" w:rsidRPr="0068506A" w:rsidRDefault="004A198E" w:rsidP="004A198E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64C1C2" w14:textId="0C3446B4" w:rsidR="004A198E" w:rsidRPr="0068506A" w:rsidRDefault="00B87DA5" w:rsidP="004A198E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6A0245" w14:textId="4C34C733" w:rsidR="004A198E" w:rsidRPr="0068506A" w:rsidRDefault="004A198E" w:rsidP="004A198E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E60641" w14:textId="412197AF" w:rsidR="004A198E" w:rsidRPr="00E61082" w:rsidRDefault="004A198E" w:rsidP="004A198E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color w:val="A6A6A6" w:themeColor="background1" w:themeShade="A6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8AC8BF" w14:textId="3C7AC654" w:rsidR="004A198E" w:rsidRPr="00023280" w:rsidRDefault="004A198E" w:rsidP="004A198E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4A198E" w:rsidRPr="00023280" w14:paraId="52BE5C9B" w14:textId="77777777" w:rsidTr="00C973E6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3366C24" w14:textId="2CDD3B5E" w:rsidR="004A198E" w:rsidRPr="008F0587" w:rsidRDefault="004A198E" w:rsidP="004A198E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8"/>
                <w:szCs w:val="18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8"/>
                <w:szCs w:val="18"/>
                <w:lang w:eastAsia="zh-CN"/>
              </w:rPr>
              <w:t>上行流量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9DF7FDD" w14:textId="62D25676" w:rsidR="004A198E" w:rsidRPr="008F0587" w:rsidRDefault="001F1D9B" w:rsidP="004A198E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80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E391283" w14:textId="0A703784" w:rsidR="004A198E" w:rsidRPr="008F0587" w:rsidRDefault="004A198E" w:rsidP="004A198E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8F0587"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N</w:t>
            </w: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um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87DB2C" w14:textId="77777777" w:rsidR="004A198E" w:rsidRPr="0068506A" w:rsidRDefault="004A198E" w:rsidP="004A198E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EFE793" w14:textId="4409FBE9" w:rsidR="004A198E" w:rsidRPr="0068506A" w:rsidRDefault="00B87DA5" w:rsidP="004A198E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93BBE8" w14:textId="1FCAD488" w:rsidR="004A198E" w:rsidRPr="0068506A" w:rsidRDefault="004A198E" w:rsidP="004A198E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9C9463" w14:textId="40C4EC2A" w:rsidR="004A198E" w:rsidRPr="0068506A" w:rsidRDefault="004A198E" w:rsidP="004A198E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F58363" w14:textId="5C94848A" w:rsidR="004A198E" w:rsidRPr="00023280" w:rsidRDefault="004A198E" w:rsidP="004A198E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4A198E" w:rsidRPr="00023280" w14:paraId="0BF15268" w14:textId="77777777" w:rsidTr="00A6278A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BF398DF" w14:textId="029EC22A" w:rsidR="004A198E" w:rsidRPr="006844AD" w:rsidRDefault="004A198E" w:rsidP="004A198E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统计流量(</w:t>
            </w:r>
            <w:r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  <w:t>KB</w:t>
            </w: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)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B3C98CC" w14:textId="454EBAAC" w:rsidR="004A198E" w:rsidRPr="006844AD" w:rsidRDefault="001F1D9B" w:rsidP="004A198E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110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EBEB8A1" w14:textId="796FF28E" w:rsidR="004A198E" w:rsidRPr="006844AD" w:rsidRDefault="004A198E" w:rsidP="004A198E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 w:rsidRPr="00A6278A">
              <w:rPr>
                <w:rFonts w:ascii="微软雅黑" w:eastAsia="微软雅黑" w:hAnsi="微软雅黑"/>
                <w:b w:val="0"/>
                <w:color w:val="FFFFFF" w:themeColor="background1"/>
                <w:sz w:val="16"/>
                <w:szCs w:val="16"/>
                <w:lang w:eastAsia="zh-CN"/>
              </w:rPr>
              <w:t>N</w:t>
            </w:r>
            <w:r w:rsidRPr="00A6278A">
              <w:rPr>
                <w:rFonts w:ascii="微软雅黑" w:eastAsia="微软雅黑" w:hAnsi="微软雅黑" w:hint="eastAsia"/>
                <w:b w:val="0"/>
                <w:color w:val="FFFFFF" w:themeColor="background1"/>
                <w:sz w:val="16"/>
                <w:szCs w:val="16"/>
                <w:lang w:eastAsia="zh-CN"/>
              </w:rPr>
              <w:t>um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BDCF54" w14:textId="77777777" w:rsidR="004A198E" w:rsidRPr="006844AD" w:rsidRDefault="004A198E" w:rsidP="004A198E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C7B75C" w14:textId="77777777" w:rsidR="004A198E" w:rsidRPr="006844AD" w:rsidRDefault="004A198E" w:rsidP="004A198E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D22934" w14:textId="4348398D" w:rsidR="004A198E" w:rsidRPr="006844AD" w:rsidRDefault="004A198E" w:rsidP="004A198E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836F35" w14:textId="5DA4EE0F" w:rsidR="004A198E" w:rsidRPr="006844AD" w:rsidRDefault="004A198E" w:rsidP="004A198E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4E0A63" w14:textId="70524115" w:rsidR="004A198E" w:rsidRPr="00023280" w:rsidRDefault="00A6278A" w:rsidP="004A198E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color w:val="FFFFFF" w:themeColor="background1"/>
                <w:sz w:val="16"/>
                <w:szCs w:val="16"/>
                <w:highlight w:val="blue"/>
                <w:lang w:eastAsia="zh-CN"/>
              </w:rPr>
              <w:t>统计流量</w:t>
            </w:r>
          </w:p>
        </w:tc>
      </w:tr>
      <w:tr w:rsidR="004A198E" w:rsidRPr="00023280" w14:paraId="26BDFA11" w14:textId="77777777" w:rsidTr="00C973E6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3F31C79" w14:textId="7C8186DD" w:rsidR="004A198E" w:rsidRPr="008F0587" w:rsidRDefault="004A198E" w:rsidP="004A198E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8"/>
                <w:szCs w:val="18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8"/>
                <w:szCs w:val="18"/>
                <w:lang w:eastAsia="zh-CN"/>
              </w:rPr>
              <w:t>统计费用(元)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0982CBD" w14:textId="49BCD967" w:rsidR="004A198E" w:rsidRPr="008F0587" w:rsidRDefault="001F1D9B" w:rsidP="004A198E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80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8F9463F" w14:textId="77777777" w:rsidR="004A198E" w:rsidRPr="008F0587" w:rsidRDefault="004A198E" w:rsidP="004A198E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8F0587"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N</w:t>
            </w: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um(</w:t>
            </w:r>
            <w:r w:rsidRPr="008F0587"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.2</w:t>
            </w: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)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08B4D5" w14:textId="77777777" w:rsidR="004A198E" w:rsidRPr="006844AD" w:rsidRDefault="004A198E" w:rsidP="004A198E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0E0FF7" w14:textId="77777777" w:rsidR="004A198E" w:rsidRPr="006844AD" w:rsidRDefault="004A198E" w:rsidP="004A198E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876699" w14:textId="44D4AF63" w:rsidR="004A198E" w:rsidRPr="006844AD" w:rsidRDefault="004A198E" w:rsidP="004A198E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77DCB1" w14:textId="1B4D9762" w:rsidR="004A198E" w:rsidRPr="006844AD" w:rsidRDefault="004A198E" w:rsidP="004A198E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5A355D" w14:textId="77777777" w:rsidR="004A198E" w:rsidRPr="00023280" w:rsidRDefault="004A198E" w:rsidP="004A198E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4A198E" w:rsidRPr="00023280" w14:paraId="149AAE7A" w14:textId="77777777" w:rsidTr="00C973E6">
        <w:trPr>
          <w:cantSplit/>
          <w:trHeight w:val="64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12F2A60" w14:textId="1D7E434C" w:rsidR="004A198E" w:rsidRPr="008F0587" w:rsidRDefault="004A198E" w:rsidP="004A198E">
            <w:pPr>
              <w:pStyle w:val="a5"/>
              <w:tabs>
                <w:tab w:val="left" w:pos="739"/>
              </w:tabs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8"/>
                <w:szCs w:val="18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8"/>
                <w:szCs w:val="18"/>
                <w:lang w:eastAsia="zh-CN"/>
              </w:rPr>
              <w:t>创建时间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9799AA9" w14:textId="1CF74116" w:rsidR="004A198E" w:rsidRPr="008F0587" w:rsidRDefault="001F1D9B" w:rsidP="004A198E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140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92F33E9" w14:textId="6538581E" w:rsidR="004A198E" w:rsidRPr="008F0587" w:rsidRDefault="004A198E" w:rsidP="004A198E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Date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E76EC7" w14:textId="3E594D38" w:rsidR="004A198E" w:rsidRPr="006844AD" w:rsidRDefault="004A198E" w:rsidP="004A198E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9188F5" w14:textId="4025FBE9" w:rsidR="004A198E" w:rsidRPr="006844AD" w:rsidRDefault="00B87DA5" w:rsidP="004A198E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SEL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3FEF7B" w14:textId="2E5948A6" w:rsidR="004A198E" w:rsidRPr="006844AD" w:rsidRDefault="004A198E" w:rsidP="004A198E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D2F84F" w14:textId="0AB54D97" w:rsidR="004A198E" w:rsidRPr="006844AD" w:rsidRDefault="004A198E" w:rsidP="004A198E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8CB223" w14:textId="77777777" w:rsidR="004A198E" w:rsidRPr="00023280" w:rsidRDefault="004A198E" w:rsidP="004A198E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4A198E" w:rsidRPr="00023280" w14:paraId="7BB39499" w14:textId="77777777" w:rsidTr="00C973E6">
        <w:trPr>
          <w:cantSplit/>
          <w:trHeight w:val="64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D2435EC" w14:textId="3010E09F" w:rsidR="004A198E" w:rsidRPr="008F0587" w:rsidRDefault="004A198E" w:rsidP="004A198E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8"/>
                <w:szCs w:val="18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8"/>
                <w:szCs w:val="18"/>
                <w:lang w:eastAsia="zh-CN"/>
              </w:rPr>
              <w:t>创建人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13549AB" w14:textId="3AB5D002" w:rsidR="004A198E" w:rsidRPr="008F0587" w:rsidRDefault="001F1D9B" w:rsidP="004A198E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80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4580209" w14:textId="3A716DE1" w:rsidR="004A198E" w:rsidRPr="008F0587" w:rsidRDefault="004A198E" w:rsidP="004A198E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Str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52CFBD" w14:textId="562CD7AE" w:rsidR="004A198E" w:rsidRPr="006844AD" w:rsidRDefault="004A198E" w:rsidP="004A198E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F84F8B" w14:textId="6EFCCD9D" w:rsidR="004A198E" w:rsidRPr="006844AD" w:rsidRDefault="004A198E" w:rsidP="004A198E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103EB8" w14:textId="3244E06C" w:rsidR="004A198E" w:rsidRPr="006844AD" w:rsidRDefault="004A198E" w:rsidP="004A198E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42EDAA" w14:textId="686E5C2A" w:rsidR="004A198E" w:rsidRPr="006844AD" w:rsidRDefault="004A198E" w:rsidP="004A198E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A45DE9" w14:textId="77777777" w:rsidR="004A198E" w:rsidRPr="00023280" w:rsidRDefault="004A198E" w:rsidP="004A198E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4A198E" w:rsidRPr="00023280" w14:paraId="37668A10" w14:textId="77777777" w:rsidTr="00C973E6">
        <w:trPr>
          <w:cantSplit/>
          <w:trHeight w:val="64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29FF43A" w14:textId="77777777" w:rsidR="004A198E" w:rsidRPr="008F0587" w:rsidRDefault="004A198E" w:rsidP="004A198E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8"/>
                <w:szCs w:val="18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8"/>
                <w:szCs w:val="18"/>
                <w:lang w:eastAsia="zh-CN"/>
              </w:rPr>
              <w:t>修改时间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D6933A1" w14:textId="7FFF9F89" w:rsidR="004A198E" w:rsidRPr="008F0587" w:rsidRDefault="001F1D9B" w:rsidP="004A198E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140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7EE8A2C" w14:textId="77777777" w:rsidR="004A198E" w:rsidRPr="008F0587" w:rsidRDefault="004A198E" w:rsidP="004A198E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Date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3775EE" w14:textId="77777777" w:rsidR="004A198E" w:rsidRDefault="004A198E" w:rsidP="004A198E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B3EAED" w14:textId="77777777" w:rsidR="004A198E" w:rsidRDefault="004A198E" w:rsidP="004A198E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485A2C" w14:textId="78E1617C" w:rsidR="004A198E" w:rsidRDefault="004A198E" w:rsidP="004A198E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B7F5D1" w14:textId="6EAD9EE0" w:rsidR="004A198E" w:rsidRPr="006844AD" w:rsidRDefault="004A198E" w:rsidP="004A198E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5E36BC" w14:textId="77777777" w:rsidR="004A198E" w:rsidRPr="00023280" w:rsidRDefault="004A198E" w:rsidP="004A198E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4A198E" w:rsidRPr="00023280" w14:paraId="087472CE" w14:textId="77777777" w:rsidTr="00C973E6">
        <w:trPr>
          <w:cantSplit/>
          <w:trHeight w:val="64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3CB5164" w14:textId="77777777" w:rsidR="004A198E" w:rsidRPr="008F0587" w:rsidRDefault="004A198E" w:rsidP="004A198E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8"/>
                <w:szCs w:val="18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8"/>
                <w:szCs w:val="18"/>
                <w:lang w:eastAsia="zh-CN"/>
              </w:rPr>
              <w:t>修改人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9FE5167" w14:textId="77085891" w:rsidR="004A198E" w:rsidRPr="008F0587" w:rsidRDefault="001F1D9B" w:rsidP="004A198E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80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C85C1CD" w14:textId="77777777" w:rsidR="004A198E" w:rsidRPr="008F0587" w:rsidRDefault="004A198E" w:rsidP="004A198E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Str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687FBC" w14:textId="77777777" w:rsidR="004A198E" w:rsidRDefault="004A198E" w:rsidP="004A198E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F913DA" w14:textId="77777777" w:rsidR="004A198E" w:rsidRDefault="004A198E" w:rsidP="004A198E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7B9A1E" w14:textId="16727B62" w:rsidR="004A198E" w:rsidRDefault="004A198E" w:rsidP="004A198E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D44E7C" w14:textId="71A81D23" w:rsidR="004A198E" w:rsidRDefault="004A198E" w:rsidP="004A198E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D3BFDD" w14:textId="77777777" w:rsidR="004A198E" w:rsidRPr="00023280" w:rsidRDefault="004A198E" w:rsidP="004A198E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</w:tbl>
    <w:p w14:paraId="59F7BE10" w14:textId="009B3B9B" w:rsidR="002D11F5" w:rsidRDefault="002D11F5" w:rsidP="002D11F5">
      <w:pPr>
        <w:rPr>
          <w:rFonts w:eastAsiaTheme="minorEastAsia"/>
          <w:lang w:eastAsia="zh-CN"/>
        </w:rPr>
      </w:pPr>
    </w:p>
    <w:p w14:paraId="71B426FD" w14:textId="5D8E91A0" w:rsidR="002D11F5" w:rsidRDefault="002D11F5" w:rsidP="002D11F5">
      <w:pPr>
        <w:pStyle w:val="Heading2"/>
        <w:ind w:left="0" w:firstLine="0"/>
        <w:rPr>
          <w:rFonts w:ascii="微软雅黑" w:eastAsia="微软雅黑" w:hAnsi="微软雅黑" w:cs="微软雅黑"/>
          <w:bCs/>
          <w:i w:val="0"/>
          <w:iCs/>
          <w:lang w:eastAsia="zh-CN"/>
        </w:rPr>
      </w:pPr>
      <w:bookmarkStart w:id="94" w:name="_Toc478575249"/>
      <w:r>
        <w:rPr>
          <w:rFonts w:ascii="微软雅黑" w:eastAsia="微软雅黑" w:hAnsi="微软雅黑" w:cs="微软雅黑" w:hint="eastAsia"/>
          <w:bCs/>
          <w:i w:val="0"/>
          <w:iCs/>
          <w:lang w:eastAsia="zh-CN"/>
        </w:rPr>
        <w:t>流量资费</w:t>
      </w:r>
      <w:bookmarkEnd w:id="94"/>
    </w:p>
    <w:p w14:paraId="2748B62B" w14:textId="77777777" w:rsidR="002D11F5" w:rsidRPr="002D11F5" w:rsidRDefault="002D11F5" w:rsidP="002D11F5">
      <w:pPr>
        <w:rPr>
          <w:rFonts w:eastAsiaTheme="minorEastAsia"/>
          <w:lang w:eastAsia="zh-CN"/>
        </w:rPr>
      </w:pPr>
    </w:p>
    <w:p w14:paraId="2B8145A5" w14:textId="613B206C" w:rsidR="002D11F5" w:rsidRDefault="002D11F5" w:rsidP="002D11F5">
      <w:pPr>
        <w:pStyle w:val="Heading3"/>
        <w:rPr>
          <w:rFonts w:ascii="微软雅黑" w:eastAsia="微软雅黑" w:hAnsi="微软雅黑" w:cs="微软雅黑"/>
          <w:i w:val="0"/>
          <w:lang w:eastAsia="zh-CN"/>
        </w:rPr>
      </w:pPr>
      <w:bookmarkStart w:id="95" w:name="_Toc478575250"/>
      <w:r>
        <w:rPr>
          <w:rFonts w:ascii="微软雅黑" w:eastAsia="微软雅黑" w:hAnsi="微软雅黑" w:cs="微软雅黑" w:hint="eastAsia"/>
          <w:i w:val="0"/>
          <w:lang w:eastAsia="zh-CN"/>
        </w:rPr>
        <w:t>费率列表</w:t>
      </w:r>
      <w:bookmarkEnd w:id="95"/>
    </w:p>
    <w:tbl>
      <w:tblPr>
        <w:tblW w:w="8615" w:type="dxa"/>
        <w:tblInd w:w="565" w:type="dxa"/>
        <w:tblLayout w:type="fixed"/>
        <w:tblLook w:val="0000" w:firstRow="0" w:lastRow="0" w:firstColumn="0" w:lastColumn="0" w:noHBand="0" w:noVBand="0"/>
      </w:tblPr>
      <w:tblGrid>
        <w:gridCol w:w="1276"/>
        <w:gridCol w:w="709"/>
        <w:gridCol w:w="709"/>
        <w:gridCol w:w="49"/>
        <w:gridCol w:w="659"/>
        <w:gridCol w:w="75"/>
        <w:gridCol w:w="634"/>
        <w:gridCol w:w="100"/>
        <w:gridCol w:w="609"/>
        <w:gridCol w:w="125"/>
        <w:gridCol w:w="584"/>
        <w:gridCol w:w="150"/>
        <w:gridCol w:w="734"/>
        <w:gridCol w:w="734"/>
        <w:gridCol w:w="734"/>
        <w:gridCol w:w="734"/>
      </w:tblGrid>
      <w:tr w:rsidR="00C41171" w:rsidRPr="00BE0919" w14:paraId="556D9210" w14:textId="77777777" w:rsidTr="00C973E6">
        <w:trPr>
          <w:cantSplit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14:paraId="39CFF992" w14:textId="77777777" w:rsidR="00C41171" w:rsidRPr="00CD346B" w:rsidRDefault="00C41171" w:rsidP="00C973E6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微软雅黑" w:eastAsia="微软雅黑" w:hAnsi="微软雅黑" w:cs="微软雅黑" w:hint="eastAsia"/>
              </w:rPr>
              <w:t>页</w:t>
            </w:r>
            <w:r>
              <w:rPr>
                <w:rFonts w:ascii="Arial Unicode MS" w:eastAsia="Arial Unicode MS" w:hAnsi="Arial Unicode MS" w:cs="Arial Unicode MS" w:hint="eastAsia"/>
              </w:rPr>
              <w:t>面名称</w:t>
            </w:r>
          </w:p>
        </w:tc>
        <w:tc>
          <w:tcPr>
            <w:tcW w:w="7339" w:type="dxa"/>
            <w:gridSpan w:val="1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AA635DE" w14:textId="2EBDC10A" w:rsidR="00C41171" w:rsidRPr="00BE0919" w:rsidRDefault="00C41171" w:rsidP="00C973E6">
            <w:pPr>
              <w:pStyle w:val="a4"/>
              <w:snapToGrid w:val="0"/>
              <w:spacing w:after="120"/>
              <w:ind w:right="200"/>
              <w:jc w:val="left"/>
              <w:rPr>
                <w:rFonts w:ascii="微软雅黑" w:eastAsia="微软雅黑" w:hAnsi="微软雅黑"/>
                <w:sz w:val="20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0"/>
                <w:lang w:eastAsia="zh-CN"/>
              </w:rPr>
              <w:t>费率列表</w:t>
            </w:r>
          </w:p>
        </w:tc>
      </w:tr>
      <w:tr w:rsidR="00C41171" w14:paraId="12B50DB1" w14:textId="77777777" w:rsidTr="00C973E6">
        <w:trPr>
          <w:cantSplit/>
          <w:trHeight w:val="381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14:paraId="678958EF" w14:textId="77777777" w:rsidR="00C41171" w:rsidRDefault="00C41171" w:rsidP="00C973E6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 w:hint="eastAsia"/>
              </w:rPr>
              <w:t>描述</w:t>
            </w:r>
          </w:p>
        </w:tc>
        <w:tc>
          <w:tcPr>
            <w:tcW w:w="7339" w:type="dxa"/>
            <w:gridSpan w:val="1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B25C2F6" w14:textId="62CA4106" w:rsidR="00C41171" w:rsidRDefault="00C41171" w:rsidP="00C973E6">
            <w:pPr>
              <w:pStyle w:val="a4"/>
              <w:snapToGrid w:val="0"/>
              <w:spacing w:after="120"/>
              <w:ind w:right="200"/>
              <w:jc w:val="left"/>
              <w:rPr>
                <w:rFonts w:ascii="微软雅黑" w:eastAsia="微软雅黑" w:hAnsi="微软雅黑"/>
                <w:sz w:val="20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0"/>
                <w:lang w:eastAsia="zh-CN"/>
              </w:rPr>
              <w:t>显示所有费率信息</w:t>
            </w:r>
          </w:p>
        </w:tc>
      </w:tr>
      <w:tr w:rsidR="00C41171" w:rsidRPr="00BE0919" w14:paraId="318B1986" w14:textId="77777777" w:rsidTr="00C973E6">
        <w:trPr>
          <w:cantSplit/>
          <w:trHeight w:val="381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14:paraId="46DB0D3A" w14:textId="77777777" w:rsidR="00C41171" w:rsidRPr="00CD346B" w:rsidRDefault="00C41171" w:rsidP="00C973E6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 w:hint="eastAsia"/>
              </w:rPr>
              <w:t>页面类型</w:t>
            </w:r>
          </w:p>
        </w:tc>
        <w:tc>
          <w:tcPr>
            <w:tcW w:w="7339" w:type="dxa"/>
            <w:gridSpan w:val="1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C974050" w14:textId="77777777" w:rsidR="00C41171" w:rsidRPr="00BE0919" w:rsidRDefault="00C41171" w:rsidP="00C973E6">
            <w:pPr>
              <w:pStyle w:val="a4"/>
              <w:snapToGrid w:val="0"/>
              <w:spacing w:after="120"/>
              <w:ind w:right="200"/>
              <w:jc w:val="left"/>
              <w:rPr>
                <w:rFonts w:ascii="微软雅黑" w:eastAsia="微软雅黑" w:hAnsi="微软雅黑"/>
                <w:sz w:val="20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0"/>
                <w:lang w:eastAsia="zh-CN"/>
              </w:rPr>
              <w:t>列表</w:t>
            </w:r>
          </w:p>
        </w:tc>
      </w:tr>
      <w:tr w:rsidR="00C41171" w:rsidRPr="004D026E" w14:paraId="32C6E60D" w14:textId="77777777" w:rsidTr="00C973E6">
        <w:trPr>
          <w:cantSplit/>
          <w:trHeight w:val="353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14:paraId="405F0910" w14:textId="77777777" w:rsidR="00C41171" w:rsidRPr="00CD346B" w:rsidRDefault="00C41171" w:rsidP="00C973E6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lang w:eastAsia="zh-HK"/>
              </w:rPr>
            </w:pPr>
            <w:r>
              <w:rPr>
                <w:rFonts w:ascii="Arial Unicode MS" w:eastAsia="Arial Unicode MS" w:hAnsi="Arial Unicode MS" w:cs="Arial Unicode MS" w:hint="eastAsia"/>
                <w:lang w:eastAsia="zh-HK"/>
              </w:rPr>
              <w:t>工具栏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8EB8D6C" w14:textId="77777777" w:rsidR="00C41171" w:rsidRPr="004D026E" w:rsidRDefault="00C41171" w:rsidP="00C973E6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</w:p>
        </w:tc>
        <w:tc>
          <w:tcPr>
            <w:tcW w:w="75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F9D1D36" w14:textId="77777777" w:rsidR="00C41171" w:rsidRPr="004D026E" w:rsidRDefault="00C41171" w:rsidP="00C973E6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</w:p>
        </w:tc>
        <w:tc>
          <w:tcPr>
            <w:tcW w:w="7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9766433" w14:textId="77777777" w:rsidR="00C41171" w:rsidRPr="004D026E" w:rsidRDefault="00C41171" w:rsidP="00C973E6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</w:p>
        </w:tc>
        <w:tc>
          <w:tcPr>
            <w:tcW w:w="7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DEEF295" w14:textId="77777777" w:rsidR="00C41171" w:rsidRPr="004D026E" w:rsidRDefault="00C41171" w:rsidP="00C973E6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</w:p>
        </w:tc>
        <w:tc>
          <w:tcPr>
            <w:tcW w:w="7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DD3A36" w14:textId="77777777" w:rsidR="00C41171" w:rsidRPr="004D026E" w:rsidRDefault="00C41171" w:rsidP="00C973E6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  <w:lang w:eastAsia="zh-CN"/>
              </w:rPr>
              <w:t>详</w:t>
            </w:r>
          </w:p>
        </w:tc>
        <w:tc>
          <w:tcPr>
            <w:tcW w:w="7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C0EFBAB" w14:textId="77777777" w:rsidR="00C41171" w:rsidRPr="00F50738" w:rsidRDefault="00C41171" w:rsidP="00C973E6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  <w:r w:rsidRPr="00F50738">
              <w:rPr>
                <w:rFonts w:ascii="微软雅黑" w:eastAsia="微软雅黑" w:hAnsi="微软雅黑" w:hint="eastAsia"/>
                <w:sz w:val="16"/>
                <w:szCs w:val="16"/>
                <w:lang w:eastAsia="zh-CN"/>
              </w:rPr>
              <w:t>增</w:t>
            </w:r>
          </w:p>
        </w:tc>
        <w:tc>
          <w:tcPr>
            <w:tcW w:w="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5D97EA0" w14:textId="77777777" w:rsidR="00C41171" w:rsidRPr="00F50738" w:rsidRDefault="00C41171" w:rsidP="00C973E6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  <w:r w:rsidRPr="00F50738">
              <w:rPr>
                <w:rFonts w:ascii="微软雅黑" w:eastAsia="微软雅黑" w:hAnsi="微软雅黑" w:hint="eastAsia"/>
                <w:sz w:val="16"/>
                <w:szCs w:val="16"/>
                <w:lang w:eastAsia="zh-CN"/>
              </w:rPr>
              <w:t>改</w:t>
            </w:r>
          </w:p>
        </w:tc>
        <w:tc>
          <w:tcPr>
            <w:tcW w:w="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3DBA01B" w14:textId="77777777" w:rsidR="00C41171" w:rsidRPr="00F50738" w:rsidRDefault="00C41171" w:rsidP="00C973E6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  <w:r w:rsidRPr="00F50738">
              <w:rPr>
                <w:rFonts w:ascii="微软雅黑" w:eastAsia="微软雅黑" w:hAnsi="微软雅黑" w:hint="eastAsia"/>
                <w:sz w:val="16"/>
                <w:szCs w:val="16"/>
                <w:lang w:eastAsia="zh-CN"/>
              </w:rPr>
              <w:t>删</w:t>
            </w:r>
          </w:p>
        </w:tc>
        <w:tc>
          <w:tcPr>
            <w:tcW w:w="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B9A1FCC" w14:textId="77777777" w:rsidR="00C41171" w:rsidRPr="004D026E" w:rsidRDefault="00C41171" w:rsidP="00C973E6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  <w:lang w:eastAsia="zh-CN"/>
              </w:rPr>
              <w:t>设</w:t>
            </w:r>
          </w:p>
        </w:tc>
        <w:tc>
          <w:tcPr>
            <w:tcW w:w="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2C2B5D7" w14:textId="77777777" w:rsidR="00C41171" w:rsidRPr="004D026E" w:rsidRDefault="00C41171" w:rsidP="00C973E6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  <w:lang w:eastAsia="zh-CN"/>
              </w:rPr>
              <w:t>查</w:t>
            </w:r>
          </w:p>
        </w:tc>
      </w:tr>
      <w:tr w:rsidR="00C41171" w:rsidRPr="003C5BB6" w14:paraId="03E321D1" w14:textId="77777777" w:rsidTr="00C973E6">
        <w:trPr>
          <w:cantSplit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 w:themeFill="background1" w:themeFillShade="F2"/>
            <w:vAlign w:val="center"/>
          </w:tcPr>
          <w:p w14:paraId="13745EC3" w14:textId="77777777" w:rsidR="00C41171" w:rsidRDefault="00C41171" w:rsidP="00C973E6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Cs w:val="0"/>
                <w:iCs/>
                <w:sz w:val="20"/>
                <w:lang w:eastAsia="zh-CN"/>
              </w:rPr>
            </w:pPr>
            <w:r>
              <w:rPr>
                <w:rFonts w:ascii="Arial Unicode MS" w:eastAsia="Arial Unicode MS" w:hAnsi="Arial Unicode MS" w:cs="Arial Unicode MS" w:hint="eastAsia"/>
                <w:bCs w:val="0"/>
                <w:iCs/>
                <w:sz w:val="20"/>
                <w:lang w:eastAsia="zh-CN"/>
              </w:rPr>
              <w:t>其它要求</w:t>
            </w:r>
          </w:p>
        </w:tc>
        <w:tc>
          <w:tcPr>
            <w:tcW w:w="7339" w:type="dxa"/>
            <w:gridSpan w:val="1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26410BD" w14:textId="77777777" w:rsidR="00C41171" w:rsidRPr="003C5BB6" w:rsidRDefault="00C41171" w:rsidP="00C973E6">
            <w:pPr>
              <w:pStyle w:val="a4"/>
              <w:snapToGrid w:val="0"/>
              <w:spacing w:after="120"/>
              <w:ind w:right="200"/>
              <w:jc w:val="left"/>
              <w:rPr>
                <w:rFonts w:ascii="微软雅黑" w:eastAsia="微软雅黑" w:hAnsi="微软雅黑"/>
                <w:iCs/>
                <w:kern w:val="0"/>
                <w:sz w:val="20"/>
                <w:lang w:eastAsia="zh-CN"/>
              </w:rPr>
            </w:pPr>
          </w:p>
        </w:tc>
      </w:tr>
      <w:tr w:rsidR="00C41171" w:rsidRPr="0057535E" w14:paraId="6D5049E0" w14:textId="77777777" w:rsidTr="00C973E6">
        <w:trPr>
          <w:cantSplit/>
          <w:trHeight w:val="450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14:paraId="3B950BD8" w14:textId="77777777" w:rsidR="00C41171" w:rsidRPr="0057535E" w:rsidRDefault="00C41171" w:rsidP="00C973E6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列名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14:paraId="5FF42ACB" w14:textId="77777777" w:rsidR="00C41171" w:rsidRPr="0057535E" w:rsidRDefault="00C41171" w:rsidP="00C973E6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宽度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14:paraId="351A98F8" w14:textId="77777777" w:rsidR="00C41171" w:rsidRPr="0057535E" w:rsidRDefault="00C41171" w:rsidP="00C973E6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显示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586B3929" w14:textId="77777777" w:rsidR="00C41171" w:rsidRPr="0057535E" w:rsidRDefault="00C41171" w:rsidP="00C973E6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排序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247CB648" w14:textId="77777777" w:rsidR="00C41171" w:rsidRPr="0057535E" w:rsidRDefault="00C41171" w:rsidP="00C973E6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搜索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5F69C092" w14:textId="77777777" w:rsidR="00C41171" w:rsidRPr="0057535E" w:rsidRDefault="00C41171" w:rsidP="00C973E6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新增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770D87C3" w14:textId="77777777" w:rsidR="00C41171" w:rsidRPr="0057535E" w:rsidRDefault="00C41171" w:rsidP="00C973E6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编辑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5D1E452A" w14:textId="77777777" w:rsidR="00C41171" w:rsidRPr="0057535E" w:rsidRDefault="00C41171" w:rsidP="00C973E6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约束</w:t>
            </w:r>
            <w:r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备注</w:t>
            </w:r>
          </w:p>
        </w:tc>
      </w:tr>
      <w:tr w:rsidR="00C41171" w:rsidRPr="0068506A" w14:paraId="4D69F475" w14:textId="77777777" w:rsidTr="00C973E6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C2F0C9D" w14:textId="5395B4A3" w:rsidR="00C41171" w:rsidRPr="004D026E" w:rsidRDefault="00C41171" w:rsidP="00C973E6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费率编号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403AEC9" w14:textId="5A07C2BA" w:rsidR="00C41171" w:rsidRPr="0068506A" w:rsidRDefault="00462686" w:rsidP="00C973E6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110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C55475C" w14:textId="77777777" w:rsidR="00C41171" w:rsidRPr="0068506A" w:rsidRDefault="00C41171" w:rsidP="00C973E6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N</w:t>
            </w: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um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9F7573" w14:textId="77777777" w:rsidR="00C41171" w:rsidRPr="0068506A" w:rsidRDefault="00C41171" w:rsidP="00C973E6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&lt;&gt;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69C599" w14:textId="77777777" w:rsidR="00C41171" w:rsidRPr="0068506A" w:rsidRDefault="00C41171" w:rsidP="00C973E6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CE4C22" w14:textId="77777777" w:rsidR="00C41171" w:rsidRPr="00F50738" w:rsidRDefault="00C41171" w:rsidP="00C973E6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A6A6A6" w:themeColor="background1" w:themeShade="A6"/>
                <w:sz w:val="16"/>
                <w:szCs w:val="16"/>
                <w:lang w:eastAsia="zh-CN"/>
              </w:rPr>
            </w:pPr>
            <w:r w:rsidRPr="009A5B05">
              <w:rPr>
                <w:rFonts w:ascii="微软雅黑" w:eastAsia="微软雅黑" w:hAnsi="微软雅黑" w:hint="eastAsia"/>
                <w:b w:val="0"/>
                <w:color w:val="000000" w:themeColor="text1"/>
                <w:sz w:val="16"/>
                <w:szCs w:val="16"/>
                <w:lang w:eastAsia="zh-CN"/>
              </w:rPr>
              <w:t>IN</w:t>
            </w:r>
            <w:r w:rsidRPr="009A5B05">
              <w:rPr>
                <w:rFonts w:ascii="微软雅黑" w:eastAsia="微软雅黑" w:hAnsi="微软雅黑"/>
                <w:b w:val="0"/>
                <w:color w:val="000000" w:themeColor="text1"/>
                <w:sz w:val="16"/>
                <w:szCs w:val="16"/>
                <w:lang w:eastAsia="zh-CN"/>
              </w:rPr>
              <w:t>(*)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4B8E1E" w14:textId="77777777" w:rsidR="00C41171" w:rsidRPr="00F50738" w:rsidRDefault="00C41171" w:rsidP="00C973E6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A6A6A6" w:themeColor="background1" w:themeShade="A6"/>
                <w:sz w:val="16"/>
                <w:szCs w:val="16"/>
                <w:lang w:eastAsia="zh-CN"/>
              </w:rPr>
            </w:pPr>
            <w:r w:rsidRPr="00F50738">
              <w:rPr>
                <w:rFonts w:ascii="微软雅黑" w:eastAsia="微软雅黑" w:hAnsi="微软雅黑" w:hint="eastAsia"/>
                <w:b w:val="0"/>
                <w:color w:val="A6A6A6" w:themeColor="background1" w:themeShade="A6"/>
                <w:sz w:val="16"/>
                <w:szCs w:val="16"/>
                <w:lang w:eastAsia="zh-CN"/>
              </w:rPr>
              <w:t>IN</w:t>
            </w:r>
            <w:r w:rsidRPr="00F50738">
              <w:rPr>
                <w:rFonts w:ascii="微软雅黑" w:eastAsia="微软雅黑" w:hAnsi="微软雅黑"/>
                <w:b w:val="0"/>
                <w:color w:val="A6A6A6" w:themeColor="background1" w:themeShade="A6"/>
                <w:sz w:val="16"/>
                <w:szCs w:val="16"/>
                <w:lang w:eastAsia="zh-CN"/>
              </w:rPr>
              <w:t>(*)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97DF9A" w14:textId="77777777" w:rsidR="00C41171" w:rsidRPr="0068506A" w:rsidRDefault="00C41171" w:rsidP="00C973E6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</w:p>
        </w:tc>
      </w:tr>
      <w:tr w:rsidR="00C41171" w:rsidRPr="0068506A" w14:paraId="585128B4" w14:textId="77777777" w:rsidTr="00C973E6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4D3FA5A" w14:textId="459CD816" w:rsidR="00C41171" w:rsidRPr="004D026E" w:rsidRDefault="00C41171" w:rsidP="00C973E6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代理商编号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3384456" w14:textId="06112A09" w:rsidR="00C41171" w:rsidRPr="0068506A" w:rsidRDefault="00462686" w:rsidP="00C973E6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140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0A2519D" w14:textId="77777777" w:rsidR="00C41171" w:rsidRPr="0068506A" w:rsidRDefault="00C41171" w:rsidP="00C973E6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Str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21BAA0" w14:textId="77777777" w:rsidR="00C41171" w:rsidRPr="0068506A" w:rsidRDefault="00C41171" w:rsidP="00C973E6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013449" w14:textId="2EFB1CA1" w:rsidR="00C41171" w:rsidRPr="0068506A" w:rsidRDefault="00865A97" w:rsidP="00865A97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SEL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3FBC26" w14:textId="048280E5" w:rsidR="00C41171" w:rsidRPr="0068506A" w:rsidRDefault="00C41171" w:rsidP="00C973E6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IN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21B94D" w14:textId="53152F2E" w:rsidR="00C41171" w:rsidRPr="0068506A" w:rsidRDefault="00C41171" w:rsidP="00C973E6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IN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CE7AFE" w14:textId="77777777" w:rsidR="00C41171" w:rsidRPr="0068506A" w:rsidRDefault="00C41171" w:rsidP="00C973E6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</w:p>
        </w:tc>
      </w:tr>
      <w:tr w:rsidR="00C41171" w:rsidRPr="0068506A" w14:paraId="39E56CC3" w14:textId="77777777" w:rsidTr="00B87DA5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C9377B4" w14:textId="46FBB7AF" w:rsidR="00C41171" w:rsidRDefault="00C41171" w:rsidP="00C973E6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可用地区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06406F7" w14:textId="71E1116D" w:rsidR="00C41171" w:rsidRPr="0068506A" w:rsidRDefault="00462686" w:rsidP="00C973E6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80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86BEBA7" w14:textId="66F35DDA" w:rsidR="00C41171" w:rsidRPr="0068506A" w:rsidRDefault="00B87DA5" w:rsidP="00C973E6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 w:rsidRPr="00B87DA5">
              <w:rPr>
                <w:rFonts w:ascii="微软雅黑" w:eastAsia="微软雅黑" w:hAnsi="微软雅黑"/>
                <w:b w:val="0"/>
                <w:color w:val="FFFFFF" w:themeColor="background1"/>
                <w:sz w:val="16"/>
                <w:szCs w:val="16"/>
                <w:lang w:eastAsia="zh-CN"/>
              </w:rPr>
              <w:t>I</w:t>
            </w:r>
            <w:r w:rsidRPr="00B87DA5">
              <w:rPr>
                <w:rFonts w:ascii="微软雅黑" w:eastAsia="微软雅黑" w:hAnsi="微软雅黑" w:hint="eastAsia"/>
                <w:b w:val="0"/>
                <w:color w:val="FFFFFF" w:themeColor="background1"/>
                <w:sz w:val="16"/>
                <w:szCs w:val="16"/>
                <w:lang w:eastAsia="zh-CN"/>
              </w:rPr>
              <w:t>mg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3C28CD" w14:textId="77777777" w:rsidR="00C41171" w:rsidRPr="0068506A" w:rsidRDefault="00C41171" w:rsidP="00C973E6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F64574" w14:textId="4C865335" w:rsidR="00C41171" w:rsidRPr="0068506A" w:rsidRDefault="00865A97" w:rsidP="00C973E6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D33E4C" w14:textId="6EE124A6" w:rsidR="00C41171" w:rsidRPr="0068506A" w:rsidRDefault="00C41171" w:rsidP="00C973E6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SEL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09A435" w14:textId="2E92EC20" w:rsidR="00C41171" w:rsidRPr="0068506A" w:rsidRDefault="00C41171" w:rsidP="00C973E6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SEL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ED3A61" w14:textId="2C152311" w:rsidR="00C41171" w:rsidRPr="0068506A" w:rsidRDefault="00F96995" w:rsidP="00C973E6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color w:val="FFFFFF" w:themeColor="background1"/>
                <w:sz w:val="16"/>
                <w:szCs w:val="16"/>
                <w:highlight w:val="blue"/>
                <w:lang w:eastAsia="zh-CN"/>
              </w:rPr>
              <w:t>地区</w:t>
            </w:r>
          </w:p>
        </w:tc>
      </w:tr>
      <w:tr w:rsidR="00C41171" w:rsidRPr="0068506A" w14:paraId="6F3AB6AB" w14:textId="77777777" w:rsidTr="00C973E6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18A404B" w14:textId="5A032137" w:rsidR="00C41171" w:rsidRDefault="00C41171" w:rsidP="00C973E6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计费模式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FD153B7" w14:textId="522151CE" w:rsidR="00C41171" w:rsidRPr="0068506A" w:rsidRDefault="00462686" w:rsidP="00C973E6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80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C855E7C" w14:textId="77777777" w:rsidR="00C41171" w:rsidRPr="00833BD5" w:rsidRDefault="00C41171" w:rsidP="00C973E6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FFFFFF" w:themeColor="background1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Str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868E11" w14:textId="77777777" w:rsidR="00C41171" w:rsidRPr="0068506A" w:rsidRDefault="00C41171" w:rsidP="00C973E6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0505E8" w14:textId="0B5FAC3C" w:rsidR="00C41171" w:rsidRPr="0068506A" w:rsidRDefault="00865A97" w:rsidP="00C973E6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C0660E" w14:textId="77777777" w:rsidR="00C41171" w:rsidRPr="0068506A" w:rsidRDefault="00C41171" w:rsidP="00C973E6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SEL(*)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17F996" w14:textId="77777777" w:rsidR="00C41171" w:rsidRPr="0068506A" w:rsidRDefault="00C41171" w:rsidP="00C973E6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SEL(*)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CEA273" w14:textId="17AD7FAD" w:rsidR="00C41171" w:rsidRPr="0068506A" w:rsidRDefault="009A5B05" w:rsidP="00C973E6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日租 / 用量</w:t>
            </w:r>
          </w:p>
        </w:tc>
      </w:tr>
      <w:tr w:rsidR="00C41171" w:rsidRPr="0068506A" w14:paraId="06CA27D5" w14:textId="77777777" w:rsidTr="00C973E6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A7EB45C" w14:textId="20E6CCE4" w:rsidR="00C41171" w:rsidRDefault="00C41171" w:rsidP="00C973E6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用量价格(元/M</w:t>
            </w:r>
            <w:r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  <w:t>)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9DA101B" w14:textId="608629BA" w:rsidR="00C41171" w:rsidRPr="0068506A" w:rsidRDefault="00462686" w:rsidP="00C973E6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80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DA897C1" w14:textId="652E10CA" w:rsidR="00C41171" w:rsidRPr="0068506A" w:rsidRDefault="008A56F7" w:rsidP="00C973E6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Num(</w:t>
            </w: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.2</w:t>
            </w: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)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D28694" w14:textId="77777777" w:rsidR="00C41171" w:rsidRPr="0068506A" w:rsidRDefault="00C41171" w:rsidP="00C973E6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81AFD6" w14:textId="7F4EA406" w:rsidR="00C41171" w:rsidRPr="0068506A" w:rsidRDefault="00865A97" w:rsidP="00C973E6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IN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4376F0" w14:textId="3D81B16A" w:rsidR="00C41171" w:rsidRPr="0068506A" w:rsidRDefault="009A5B05" w:rsidP="00C973E6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IN</w:t>
            </w:r>
            <w:r w:rsidR="00C41171"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(*)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36B8FF" w14:textId="58D645E3" w:rsidR="00C41171" w:rsidRPr="0068506A" w:rsidRDefault="009A5B05" w:rsidP="00C973E6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IN(*)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63C004" w14:textId="77777777" w:rsidR="00C41171" w:rsidRPr="0068506A" w:rsidRDefault="00C41171" w:rsidP="00C973E6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</w:p>
        </w:tc>
      </w:tr>
      <w:tr w:rsidR="00C41171" w:rsidRPr="00023280" w14:paraId="7E6C936D" w14:textId="77777777" w:rsidTr="00C973E6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466C9B5" w14:textId="5487D95C" w:rsidR="00C41171" w:rsidRDefault="00C41171" w:rsidP="00C973E6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日租价格(元/天)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654E87D" w14:textId="11A0E94C" w:rsidR="00C41171" w:rsidRPr="0068506A" w:rsidRDefault="00462686" w:rsidP="00C973E6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80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267E50B" w14:textId="7DB4737B" w:rsidR="00C41171" w:rsidRPr="0068506A" w:rsidRDefault="00C41171" w:rsidP="00C973E6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Num</w:t>
            </w:r>
            <w:r w:rsidR="00B87DA5"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(</w:t>
            </w:r>
            <w:r w:rsidR="00B87DA5"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.2</w:t>
            </w:r>
            <w:r w:rsidR="00B87DA5"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)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CAA479" w14:textId="77777777" w:rsidR="00C41171" w:rsidRPr="0068506A" w:rsidRDefault="00C41171" w:rsidP="00C973E6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1488C1" w14:textId="4FC729E2" w:rsidR="00C41171" w:rsidRPr="0068506A" w:rsidRDefault="00865A97" w:rsidP="00C973E6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CF22EF" w14:textId="21E275E0" w:rsidR="00C41171" w:rsidRPr="0068506A" w:rsidRDefault="009A5B05" w:rsidP="00C973E6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IN</w:t>
            </w:r>
            <w:r w:rsidR="00C41171"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(*)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7C2E53" w14:textId="41FB8D27" w:rsidR="00C41171" w:rsidRPr="00E61082" w:rsidRDefault="009A5B05" w:rsidP="00C973E6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color w:val="A6A6A6" w:themeColor="background1" w:themeShade="A6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IN(*)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09F79A" w14:textId="5B2DD5BD" w:rsidR="00C41171" w:rsidRPr="00023280" w:rsidRDefault="00C41171" w:rsidP="009A5B05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C41171" w:rsidRPr="00023280" w14:paraId="6BBCC0A8" w14:textId="77777777" w:rsidTr="00C973E6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660BD8D" w14:textId="3918BF13" w:rsidR="00C41171" w:rsidRDefault="00C41171" w:rsidP="00C973E6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日租限速阀值(</w:t>
            </w:r>
            <w:r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  <w:t>M</w:t>
            </w: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)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85494ED" w14:textId="6EF795CE" w:rsidR="00C41171" w:rsidRPr="0068506A" w:rsidRDefault="00462686" w:rsidP="00C973E6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80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FE2259D" w14:textId="77BC074C" w:rsidR="00C41171" w:rsidRPr="0068506A" w:rsidRDefault="00C41171" w:rsidP="00C973E6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Num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C99F85" w14:textId="77777777" w:rsidR="00C41171" w:rsidRPr="0068506A" w:rsidRDefault="00C41171" w:rsidP="00C973E6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F9A6F4" w14:textId="0D00DF11" w:rsidR="00C41171" w:rsidRPr="0068506A" w:rsidRDefault="00865A97" w:rsidP="00C973E6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86BF60" w14:textId="5C6A0750" w:rsidR="00C41171" w:rsidRPr="0068506A" w:rsidRDefault="009A5B05" w:rsidP="00C973E6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IN</w:t>
            </w:r>
            <w:r w:rsidR="00C41171"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(*)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688C76" w14:textId="2A1AF0BD" w:rsidR="00C41171" w:rsidRPr="0068506A" w:rsidRDefault="009A5B05" w:rsidP="00C973E6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IN(*)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E14263" w14:textId="605AB28E" w:rsidR="00C41171" w:rsidRPr="00023280" w:rsidRDefault="00C41171" w:rsidP="009A5B05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C41171" w:rsidRPr="00023280" w14:paraId="19A0C7B8" w14:textId="77777777" w:rsidTr="00C973E6">
        <w:trPr>
          <w:cantSplit/>
          <w:trHeight w:val="64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B090B7E" w14:textId="77777777" w:rsidR="00C41171" w:rsidRPr="006844AD" w:rsidRDefault="00C41171" w:rsidP="00C973E6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备注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50A9512" w14:textId="4E7E0021" w:rsidR="00C41171" w:rsidRPr="006844AD" w:rsidRDefault="00462686" w:rsidP="00C973E6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110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205CB80" w14:textId="77777777" w:rsidR="00C41171" w:rsidRPr="006844AD" w:rsidRDefault="00C41171" w:rsidP="00C973E6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Str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5CC000" w14:textId="77777777" w:rsidR="00C41171" w:rsidRPr="006844AD" w:rsidRDefault="00C41171" w:rsidP="00C973E6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3E72F4" w14:textId="77777777" w:rsidR="00C41171" w:rsidRPr="006844AD" w:rsidRDefault="00C41171" w:rsidP="00C973E6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CCC1E6" w14:textId="77777777" w:rsidR="00C41171" w:rsidRPr="006844AD" w:rsidRDefault="00C41171" w:rsidP="00C973E6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IN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37646E" w14:textId="77777777" w:rsidR="00C41171" w:rsidRPr="006844AD" w:rsidRDefault="00C41171" w:rsidP="00C973E6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IN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149B91" w14:textId="77777777" w:rsidR="00C41171" w:rsidRPr="00023280" w:rsidRDefault="00C41171" w:rsidP="00C973E6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C41171" w:rsidRPr="00023280" w14:paraId="6B734B88" w14:textId="77777777" w:rsidTr="00C973E6">
        <w:trPr>
          <w:cantSplit/>
          <w:trHeight w:val="64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81AA09B" w14:textId="77777777" w:rsidR="00C41171" w:rsidRDefault="00C41171" w:rsidP="00C973E6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修改时间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0902E14" w14:textId="44711BCF" w:rsidR="00C41171" w:rsidRPr="006844AD" w:rsidRDefault="00462686" w:rsidP="00C973E6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140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64491F3" w14:textId="77777777" w:rsidR="00C41171" w:rsidRDefault="00C41171" w:rsidP="00C973E6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Date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A00B91" w14:textId="77777777" w:rsidR="00C41171" w:rsidRDefault="00C41171" w:rsidP="00C973E6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E88FEA" w14:textId="77777777" w:rsidR="00C41171" w:rsidRDefault="00C41171" w:rsidP="00C973E6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E606D5" w14:textId="77777777" w:rsidR="00C41171" w:rsidRDefault="00C41171" w:rsidP="00C973E6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A0F8EA" w14:textId="77777777" w:rsidR="00C41171" w:rsidRPr="006844AD" w:rsidRDefault="00C41171" w:rsidP="00C973E6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79F331" w14:textId="77777777" w:rsidR="00C41171" w:rsidRPr="00023280" w:rsidRDefault="00C41171" w:rsidP="00C973E6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C41171" w:rsidRPr="00023280" w14:paraId="104EC68F" w14:textId="77777777" w:rsidTr="00C973E6">
        <w:trPr>
          <w:cantSplit/>
          <w:trHeight w:val="64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1258B1B" w14:textId="77777777" w:rsidR="00C41171" w:rsidRPr="008F0587" w:rsidRDefault="00C41171" w:rsidP="00C973E6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8"/>
                <w:szCs w:val="18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8"/>
                <w:szCs w:val="18"/>
                <w:lang w:eastAsia="zh-CN"/>
              </w:rPr>
              <w:t>修改人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8565776" w14:textId="538269F0" w:rsidR="00C41171" w:rsidRPr="008F0587" w:rsidRDefault="00462686" w:rsidP="00C973E6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80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3661CBE" w14:textId="77777777" w:rsidR="00C41171" w:rsidRPr="008F0587" w:rsidRDefault="00C41171" w:rsidP="00C973E6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Str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695473" w14:textId="77777777" w:rsidR="00C41171" w:rsidRDefault="00C41171" w:rsidP="00C973E6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D9BF29" w14:textId="77777777" w:rsidR="00C41171" w:rsidRDefault="00C41171" w:rsidP="00C973E6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873347" w14:textId="77777777" w:rsidR="00C41171" w:rsidRDefault="00C41171" w:rsidP="00C973E6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C70B26" w14:textId="77777777" w:rsidR="00C41171" w:rsidRDefault="00C41171" w:rsidP="00C973E6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03A145" w14:textId="77777777" w:rsidR="00C41171" w:rsidRPr="00023280" w:rsidRDefault="00C41171" w:rsidP="00C973E6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C41171" w:rsidRPr="00023280" w14:paraId="003CC75F" w14:textId="77777777" w:rsidTr="00C973E6">
        <w:trPr>
          <w:cantSplit/>
          <w:trHeight w:val="64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9242468" w14:textId="77777777" w:rsidR="00C41171" w:rsidRPr="008F0587" w:rsidRDefault="00C41171" w:rsidP="00C973E6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8"/>
                <w:szCs w:val="18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8"/>
                <w:szCs w:val="18"/>
                <w:lang w:eastAsia="zh-CN"/>
              </w:rPr>
              <w:t>创建时间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A95760F" w14:textId="3633B59B" w:rsidR="00C41171" w:rsidRPr="008F0587" w:rsidRDefault="00462686" w:rsidP="00C973E6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140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2DEF3D8" w14:textId="77777777" w:rsidR="00C41171" w:rsidRPr="008F0587" w:rsidRDefault="00C41171" w:rsidP="00C973E6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Date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3D6982" w14:textId="77777777" w:rsidR="00C41171" w:rsidRDefault="00C41171" w:rsidP="00C973E6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055101" w14:textId="77777777" w:rsidR="00C41171" w:rsidRDefault="00C41171" w:rsidP="00C973E6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0176B9" w14:textId="77777777" w:rsidR="00C41171" w:rsidRDefault="00C41171" w:rsidP="00C973E6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344524" w14:textId="77777777" w:rsidR="00C41171" w:rsidRDefault="00C41171" w:rsidP="00C973E6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4D36D0" w14:textId="77777777" w:rsidR="00C41171" w:rsidRPr="00023280" w:rsidRDefault="00C41171" w:rsidP="00C973E6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C41171" w:rsidRPr="00023280" w14:paraId="3ADEF09A" w14:textId="77777777" w:rsidTr="00C973E6">
        <w:trPr>
          <w:cantSplit/>
          <w:trHeight w:val="64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6B93A17" w14:textId="77777777" w:rsidR="00C41171" w:rsidRPr="008F0587" w:rsidRDefault="00C41171" w:rsidP="00C973E6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8"/>
                <w:szCs w:val="18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8"/>
                <w:szCs w:val="18"/>
                <w:lang w:eastAsia="zh-CN"/>
              </w:rPr>
              <w:t>创建人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AF64F22" w14:textId="036DFC3B" w:rsidR="00C41171" w:rsidRPr="008F0587" w:rsidRDefault="00462686" w:rsidP="00C973E6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80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646BE37" w14:textId="77777777" w:rsidR="00C41171" w:rsidRPr="008F0587" w:rsidRDefault="00C41171" w:rsidP="00C973E6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Str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FC2F5A" w14:textId="77777777" w:rsidR="00C41171" w:rsidRDefault="00C41171" w:rsidP="00C973E6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B174B3" w14:textId="77777777" w:rsidR="00C41171" w:rsidRDefault="00C41171" w:rsidP="00C973E6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D6CB2B" w14:textId="77777777" w:rsidR="00C41171" w:rsidRDefault="00C41171" w:rsidP="00C973E6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3D3025" w14:textId="77777777" w:rsidR="00C41171" w:rsidRDefault="00C41171" w:rsidP="00C973E6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6D017D" w14:textId="77777777" w:rsidR="00C41171" w:rsidRPr="00023280" w:rsidRDefault="00C41171" w:rsidP="00C973E6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</w:tbl>
    <w:p w14:paraId="1959A35C" w14:textId="567D709B" w:rsidR="002D11F5" w:rsidRDefault="00C3096E" w:rsidP="002D11F5">
      <w:pPr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注：不能同时日租跟用量</w:t>
      </w:r>
      <w:r>
        <w:rPr>
          <w:rFonts w:eastAsiaTheme="minorEastAsia" w:hint="eastAsia"/>
          <w:lang w:eastAsia="zh-CN"/>
        </w:rPr>
        <w:t>;</w:t>
      </w:r>
    </w:p>
    <w:p w14:paraId="16B96434" w14:textId="1655FDEF" w:rsidR="002D11F5" w:rsidRDefault="002D11F5" w:rsidP="002D11F5">
      <w:pPr>
        <w:pStyle w:val="Heading2"/>
        <w:ind w:left="0" w:firstLine="0"/>
        <w:rPr>
          <w:rFonts w:ascii="微软雅黑" w:eastAsia="微软雅黑" w:hAnsi="微软雅黑" w:cs="微软雅黑"/>
          <w:bCs/>
          <w:i w:val="0"/>
          <w:iCs/>
          <w:lang w:eastAsia="zh-CN"/>
        </w:rPr>
      </w:pPr>
      <w:bookmarkStart w:id="96" w:name="_Toc478575251"/>
      <w:r>
        <w:rPr>
          <w:rFonts w:ascii="微软雅黑" w:eastAsia="微软雅黑" w:hAnsi="微软雅黑" w:cs="微软雅黑" w:hint="eastAsia"/>
          <w:bCs/>
          <w:i w:val="0"/>
          <w:iCs/>
          <w:lang w:eastAsia="zh-CN"/>
        </w:rPr>
        <w:t>流量账单</w:t>
      </w:r>
      <w:bookmarkEnd w:id="96"/>
    </w:p>
    <w:p w14:paraId="6145E7A5" w14:textId="77777777" w:rsidR="002D11F5" w:rsidRPr="002D11F5" w:rsidRDefault="002D11F5" w:rsidP="002D11F5">
      <w:pPr>
        <w:rPr>
          <w:rFonts w:eastAsiaTheme="minorEastAsia"/>
          <w:lang w:eastAsia="zh-CN"/>
        </w:rPr>
      </w:pPr>
    </w:p>
    <w:p w14:paraId="51D48D17" w14:textId="77777777" w:rsidR="002D11F5" w:rsidRDefault="002D11F5" w:rsidP="002D11F5">
      <w:pPr>
        <w:pStyle w:val="Heading3"/>
        <w:rPr>
          <w:rFonts w:ascii="微软雅黑" w:eastAsia="微软雅黑" w:hAnsi="微软雅黑" w:cs="微软雅黑"/>
          <w:i w:val="0"/>
          <w:lang w:eastAsia="zh-CN"/>
        </w:rPr>
      </w:pPr>
      <w:bookmarkStart w:id="97" w:name="_Toc478575252"/>
      <w:r>
        <w:rPr>
          <w:rFonts w:ascii="微软雅黑" w:eastAsia="微软雅黑" w:hAnsi="微软雅黑" w:cs="微软雅黑" w:hint="eastAsia"/>
          <w:i w:val="0"/>
          <w:lang w:eastAsia="zh-CN"/>
        </w:rPr>
        <w:t>概要信息</w:t>
      </w:r>
      <w:bookmarkEnd w:id="97"/>
    </w:p>
    <w:p w14:paraId="623597A0" w14:textId="77777777" w:rsidR="002D11F5" w:rsidRDefault="002D11F5" w:rsidP="002D11F5">
      <w:pPr>
        <w:rPr>
          <w:rFonts w:eastAsiaTheme="minorEastAsia"/>
          <w:lang w:eastAsia="zh-CN"/>
        </w:rPr>
      </w:pPr>
    </w:p>
    <w:p w14:paraId="3D06C106" w14:textId="77777777" w:rsidR="002D11F5" w:rsidRPr="002D11F5" w:rsidRDefault="002D11F5" w:rsidP="002D11F5">
      <w:pPr>
        <w:rPr>
          <w:rFonts w:eastAsiaTheme="minorEastAsia"/>
          <w:lang w:eastAsia="zh-CN"/>
        </w:rPr>
      </w:pPr>
    </w:p>
    <w:p w14:paraId="4727CC3C" w14:textId="15999E64" w:rsidR="002D11F5" w:rsidRDefault="002D11F5" w:rsidP="002D11F5">
      <w:pPr>
        <w:pStyle w:val="Heading3"/>
        <w:rPr>
          <w:rFonts w:ascii="微软雅黑" w:eastAsia="微软雅黑" w:hAnsi="微软雅黑" w:cs="微软雅黑"/>
          <w:i w:val="0"/>
          <w:lang w:eastAsia="zh-CN"/>
        </w:rPr>
      </w:pPr>
      <w:bookmarkStart w:id="98" w:name="_Toc478575253"/>
      <w:r>
        <w:rPr>
          <w:rFonts w:ascii="微软雅黑" w:eastAsia="微软雅黑" w:hAnsi="微软雅黑" w:cs="微软雅黑" w:hint="eastAsia"/>
          <w:i w:val="0"/>
          <w:lang w:eastAsia="zh-CN"/>
        </w:rPr>
        <w:t>流量账单</w:t>
      </w:r>
      <w:bookmarkEnd w:id="98"/>
    </w:p>
    <w:tbl>
      <w:tblPr>
        <w:tblW w:w="8615" w:type="dxa"/>
        <w:tblInd w:w="565" w:type="dxa"/>
        <w:tblLayout w:type="fixed"/>
        <w:tblLook w:val="0000" w:firstRow="0" w:lastRow="0" w:firstColumn="0" w:lastColumn="0" w:noHBand="0" w:noVBand="0"/>
      </w:tblPr>
      <w:tblGrid>
        <w:gridCol w:w="1276"/>
        <w:gridCol w:w="709"/>
        <w:gridCol w:w="709"/>
        <w:gridCol w:w="49"/>
        <w:gridCol w:w="659"/>
        <w:gridCol w:w="75"/>
        <w:gridCol w:w="634"/>
        <w:gridCol w:w="100"/>
        <w:gridCol w:w="609"/>
        <w:gridCol w:w="125"/>
        <w:gridCol w:w="584"/>
        <w:gridCol w:w="150"/>
        <w:gridCol w:w="734"/>
        <w:gridCol w:w="734"/>
        <w:gridCol w:w="734"/>
        <w:gridCol w:w="734"/>
      </w:tblGrid>
      <w:tr w:rsidR="009B52E8" w:rsidRPr="00BE0919" w14:paraId="447023F8" w14:textId="77777777" w:rsidTr="00C973E6">
        <w:trPr>
          <w:cantSplit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14:paraId="12EF1E34" w14:textId="77777777" w:rsidR="009B52E8" w:rsidRPr="00CD346B" w:rsidRDefault="009B52E8" w:rsidP="00C973E6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微软雅黑" w:eastAsia="微软雅黑" w:hAnsi="微软雅黑" w:cs="微软雅黑" w:hint="eastAsia"/>
              </w:rPr>
              <w:t>页</w:t>
            </w:r>
            <w:r>
              <w:rPr>
                <w:rFonts w:ascii="Arial Unicode MS" w:eastAsia="Arial Unicode MS" w:hAnsi="Arial Unicode MS" w:cs="Arial Unicode MS" w:hint="eastAsia"/>
              </w:rPr>
              <w:t>面名称</w:t>
            </w:r>
          </w:p>
        </w:tc>
        <w:tc>
          <w:tcPr>
            <w:tcW w:w="7339" w:type="dxa"/>
            <w:gridSpan w:val="1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A665FA5" w14:textId="59DE191B" w:rsidR="009B52E8" w:rsidRPr="00BE0919" w:rsidRDefault="009B52E8" w:rsidP="00C973E6">
            <w:pPr>
              <w:pStyle w:val="a4"/>
              <w:snapToGrid w:val="0"/>
              <w:spacing w:after="120"/>
              <w:ind w:right="200"/>
              <w:jc w:val="left"/>
              <w:rPr>
                <w:rFonts w:ascii="微软雅黑" w:eastAsia="微软雅黑" w:hAnsi="微软雅黑"/>
                <w:sz w:val="20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0"/>
                <w:lang w:eastAsia="zh-CN"/>
              </w:rPr>
              <w:t>流量账单列表</w:t>
            </w:r>
          </w:p>
        </w:tc>
      </w:tr>
      <w:tr w:rsidR="009B52E8" w14:paraId="17BF7B16" w14:textId="77777777" w:rsidTr="00C973E6">
        <w:trPr>
          <w:cantSplit/>
          <w:trHeight w:val="381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14:paraId="1D20B1A5" w14:textId="77777777" w:rsidR="009B52E8" w:rsidRDefault="009B52E8" w:rsidP="00C973E6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 w:hint="eastAsia"/>
              </w:rPr>
              <w:t>描述</w:t>
            </w:r>
          </w:p>
        </w:tc>
        <w:tc>
          <w:tcPr>
            <w:tcW w:w="7339" w:type="dxa"/>
            <w:gridSpan w:val="1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A4BC489" w14:textId="633EB1BF" w:rsidR="009B52E8" w:rsidRDefault="009B52E8" w:rsidP="00C973E6">
            <w:pPr>
              <w:pStyle w:val="a4"/>
              <w:snapToGrid w:val="0"/>
              <w:spacing w:after="120"/>
              <w:ind w:right="200"/>
              <w:jc w:val="left"/>
              <w:rPr>
                <w:rFonts w:ascii="微软雅黑" w:eastAsia="微软雅黑" w:hAnsi="微软雅黑"/>
                <w:sz w:val="20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0"/>
                <w:lang w:eastAsia="zh-CN"/>
              </w:rPr>
              <w:t>显示所有流量账单信息</w:t>
            </w:r>
          </w:p>
        </w:tc>
      </w:tr>
      <w:tr w:rsidR="009B52E8" w:rsidRPr="00BE0919" w14:paraId="09DA1FDF" w14:textId="77777777" w:rsidTr="00C973E6">
        <w:trPr>
          <w:cantSplit/>
          <w:trHeight w:val="381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14:paraId="27E1C120" w14:textId="77777777" w:rsidR="009B52E8" w:rsidRPr="00CD346B" w:rsidRDefault="009B52E8" w:rsidP="00C973E6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 w:hint="eastAsia"/>
              </w:rPr>
              <w:t>页面类型</w:t>
            </w:r>
          </w:p>
        </w:tc>
        <w:tc>
          <w:tcPr>
            <w:tcW w:w="7339" w:type="dxa"/>
            <w:gridSpan w:val="1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ABAC311" w14:textId="77777777" w:rsidR="009B52E8" w:rsidRPr="00BE0919" w:rsidRDefault="009B52E8" w:rsidP="00C973E6">
            <w:pPr>
              <w:pStyle w:val="a4"/>
              <w:snapToGrid w:val="0"/>
              <w:spacing w:after="120"/>
              <w:ind w:right="200"/>
              <w:jc w:val="left"/>
              <w:rPr>
                <w:rFonts w:ascii="微软雅黑" w:eastAsia="微软雅黑" w:hAnsi="微软雅黑"/>
                <w:sz w:val="20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0"/>
                <w:lang w:eastAsia="zh-CN"/>
              </w:rPr>
              <w:t>列表</w:t>
            </w:r>
          </w:p>
        </w:tc>
      </w:tr>
      <w:tr w:rsidR="009B52E8" w:rsidRPr="004D026E" w14:paraId="6CD59C17" w14:textId="77777777" w:rsidTr="00C973E6">
        <w:trPr>
          <w:cantSplit/>
          <w:trHeight w:val="353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14:paraId="10056670" w14:textId="77777777" w:rsidR="009B52E8" w:rsidRPr="00CD346B" w:rsidRDefault="009B52E8" w:rsidP="00C973E6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lang w:eastAsia="zh-HK"/>
              </w:rPr>
            </w:pPr>
            <w:r>
              <w:rPr>
                <w:rFonts w:ascii="Arial Unicode MS" w:eastAsia="Arial Unicode MS" w:hAnsi="Arial Unicode MS" w:cs="Arial Unicode MS" w:hint="eastAsia"/>
                <w:lang w:eastAsia="zh-HK"/>
              </w:rPr>
              <w:t>工具栏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A37818C" w14:textId="77777777" w:rsidR="009B52E8" w:rsidRPr="004D026E" w:rsidRDefault="009B52E8" w:rsidP="00C973E6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</w:p>
        </w:tc>
        <w:tc>
          <w:tcPr>
            <w:tcW w:w="75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E71ADCC" w14:textId="77777777" w:rsidR="009B52E8" w:rsidRPr="004D026E" w:rsidRDefault="009B52E8" w:rsidP="00C973E6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</w:p>
        </w:tc>
        <w:tc>
          <w:tcPr>
            <w:tcW w:w="7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A25786C" w14:textId="77777777" w:rsidR="009B52E8" w:rsidRPr="004D026E" w:rsidRDefault="009B52E8" w:rsidP="00C973E6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</w:p>
        </w:tc>
        <w:tc>
          <w:tcPr>
            <w:tcW w:w="7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A89B741" w14:textId="77777777" w:rsidR="009B52E8" w:rsidRPr="004D026E" w:rsidRDefault="009B52E8" w:rsidP="00C973E6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</w:p>
        </w:tc>
        <w:tc>
          <w:tcPr>
            <w:tcW w:w="7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048014B" w14:textId="77777777" w:rsidR="009B52E8" w:rsidRPr="004D026E" w:rsidRDefault="009B52E8" w:rsidP="00C973E6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  <w:lang w:eastAsia="zh-CN"/>
              </w:rPr>
              <w:t>详</w:t>
            </w:r>
          </w:p>
        </w:tc>
        <w:tc>
          <w:tcPr>
            <w:tcW w:w="7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5667B6D" w14:textId="77777777" w:rsidR="009B52E8" w:rsidRPr="00A8732F" w:rsidRDefault="009B52E8" w:rsidP="00C973E6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color w:val="A6A6A6" w:themeColor="background1" w:themeShade="A6"/>
                <w:sz w:val="16"/>
                <w:szCs w:val="16"/>
                <w:lang w:eastAsia="zh-CN"/>
              </w:rPr>
            </w:pPr>
            <w:r w:rsidRPr="00A8732F">
              <w:rPr>
                <w:rFonts w:ascii="微软雅黑" w:eastAsia="微软雅黑" w:hAnsi="微软雅黑" w:hint="eastAsia"/>
                <w:color w:val="A6A6A6" w:themeColor="background1" w:themeShade="A6"/>
                <w:sz w:val="16"/>
                <w:szCs w:val="16"/>
                <w:lang w:eastAsia="zh-CN"/>
              </w:rPr>
              <w:t>增</w:t>
            </w:r>
          </w:p>
        </w:tc>
        <w:tc>
          <w:tcPr>
            <w:tcW w:w="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799F4FD" w14:textId="77777777" w:rsidR="009B52E8" w:rsidRPr="00A8732F" w:rsidRDefault="009B52E8" w:rsidP="00C973E6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color w:val="A6A6A6" w:themeColor="background1" w:themeShade="A6"/>
                <w:sz w:val="16"/>
                <w:szCs w:val="16"/>
                <w:lang w:eastAsia="zh-CN"/>
              </w:rPr>
            </w:pPr>
            <w:r w:rsidRPr="00A8732F">
              <w:rPr>
                <w:rFonts w:ascii="微软雅黑" w:eastAsia="微软雅黑" w:hAnsi="微软雅黑" w:hint="eastAsia"/>
                <w:color w:val="A6A6A6" w:themeColor="background1" w:themeShade="A6"/>
                <w:sz w:val="16"/>
                <w:szCs w:val="16"/>
                <w:lang w:eastAsia="zh-CN"/>
              </w:rPr>
              <w:t>改</w:t>
            </w:r>
          </w:p>
        </w:tc>
        <w:tc>
          <w:tcPr>
            <w:tcW w:w="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858796E" w14:textId="77777777" w:rsidR="009B52E8" w:rsidRPr="00A8732F" w:rsidRDefault="009B52E8" w:rsidP="00C973E6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color w:val="A6A6A6" w:themeColor="background1" w:themeShade="A6"/>
                <w:sz w:val="16"/>
                <w:szCs w:val="16"/>
                <w:lang w:eastAsia="zh-CN"/>
              </w:rPr>
            </w:pPr>
            <w:r w:rsidRPr="00A8732F">
              <w:rPr>
                <w:rFonts w:ascii="微软雅黑" w:eastAsia="微软雅黑" w:hAnsi="微软雅黑" w:hint="eastAsia"/>
                <w:color w:val="A6A6A6" w:themeColor="background1" w:themeShade="A6"/>
                <w:sz w:val="16"/>
                <w:szCs w:val="16"/>
                <w:lang w:eastAsia="zh-CN"/>
              </w:rPr>
              <w:t>删</w:t>
            </w:r>
          </w:p>
        </w:tc>
        <w:tc>
          <w:tcPr>
            <w:tcW w:w="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53763FA" w14:textId="77777777" w:rsidR="009B52E8" w:rsidRPr="004D026E" w:rsidRDefault="009B52E8" w:rsidP="00C973E6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  <w:lang w:eastAsia="zh-CN"/>
              </w:rPr>
              <w:t>设</w:t>
            </w:r>
          </w:p>
        </w:tc>
        <w:tc>
          <w:tcPr>
            <w:tcW w:w="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90340B1" w14:textId="77777777" w:rsidR="009B52E8" w:rsidRPr="004D026E" w:rsidRDefault="009B52E8" w:rsidP="00C973E6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  <w:lang w:eastAsia="zh-CN"/>
              </w:rPr>
              <w:t>查</w:t>
            </w:r>
          </w:p>
        </w:tc>
      </w:tr>
      <w:tr w:rsidR="009B52E8" w:rsidRPr="003C5BB6" w14:paraId="5708915A" w14:textId="77777777" w:rsidTr="00C973E6">
        <w:trPr>
          <w:cantSplit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 w:themeFill="background1" w:themeFillShade="F2"/>
            <w:vAlign w:val="center"/>
          </w:tcPr>
          <w:p w14:paraId="59D21DBB" w14:textId="77777777" w:rsidR="009B52E8" w:rsidRDefault="009B52E8" w:rsidP="00C973E6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Cs w:val="0"/>
                <w:iCs/>
                <w:sz w:val="20"/>
                <w:lang w:eastAsia="zh-CN"/>
              </w:rPr>
            </w:pPr>
            <w:r>
              <w:rPr>
                <w:rFonts w:ascii="Arial Unicode MS" w:eastAsia="Arial Unicode MS" w:hAnsi="Arial Unicode MS" w:cs="Arial Unicode MS" w:hint="eastAsia"/>
                <w:bCs w:val="0"/>
                <w:iCs/>
                <w:sz w:val="20"/>
                <w:lang w:eastAsia="zh-CN"/>
              </w:rPr>
              <w:t>其它要求</w:t>
            </w:r>
          </w:p>
        </w:tc>
        <w:tc>
          <w:tcPr>
            <w:tcW w:w="7339" w:type="dxa"/>
            <w:gridSpan w:val="1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CCB870B" w14:textId="77777777" w:rsidR="009B52E8" w:rsidRPr="003C5BB6" w:rsidRDefault="009B52E8" w:rsidP="00C973E6">
            <w:pPr>
              <w:pStyle w:val="a4"/>
              <w:snapToGrid w:val="0"/>
              <w:spacing w:after="120"/>
              <w:ind w:right="200"/>
              <w:jc w:val="left"/>
              <w:rPr>
                <w:rFonts w:ascii="微软雅黑" w:eastAsia="微软雅黑" w:hAnsi="微软雅黑"/>
                <w:iCs/>
                <w:kern w:val="0"/>
                <w:sz w:val="20"/>
                <w:lang w:eastAsia="zh-CN"/>
              </w:rPr>
            </w:pPr>
          </w:p>
        </w:tc>
      </w:tr>
      <w:tr w:rsidR="009B52E8" w:rsidRPr="0057535E" w14:paraId="5400F86F" w14:textId="77777777" w:rsidTr="00C973E6">
        <w:trPr>
          <w:cantSplit/>
          <w:trHeight w:val="450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14:paraId="7EBD1A4F" w14:textId="77777777" w:rsidR="009B52E8" w:rsidRPr="0057535E" w:rsidRDefault="009B52E8" w:rsidP="00C973E6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列名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14:paraId="37A74921" w14:textId="77777777" w:rsidR="009B52E8" w:rsidRPr="0057535E" w:rsidRDefault="009B52E8" w:rsidP="00C973E6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宽度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14:paraId="27AD375A" w14:textId="77777777" w:rsidR="009B52E8" w:rsidRPr="0057535E" w:rsidRDefault="009B52E8" w:rsidP="00C973E6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显示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3B3152A9" w14:textId="77777777" w:rsidR="009B52E8" w:rsidRPr="0057535E" w:rsidRDefault="009B52E8" w:rsidP="00C973E6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排序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6E3CE480" w14:textId="77777777" w:rsidR="009B52E8" w:rsidRPr="0057535E" w:rsidRDefault="009B52E8" w:rsidP="00C973E6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搜索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3116EACD" w14:textId="77777777" w:rsidR="009B52E8" w:rsidRPr="0057535E" w:rsidRDefault="009B52E8" w:rsidP="00C973E6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新增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573A8E51" w14:textId="77777777" w:rsidR="009B52E8" w:rsidRPr="0057535E" w:rsidRDefault="009B52E8" w:rsidP="00C973E6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编辑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7C729D14" w14:textId="77777777" w:rsidR="009B52E8" w:rsidRPr="0057535E" w:rsidRDefault="009B52E8" w:rsidP="00C973E6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约束</w:t>
            </w:r>
            <w:r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备注</w:t>
            </w:r>
          </w:p>
        </w:tc>
      </w:tr>
      <w:tr w:rsidR="00136E24" w:rsidRPr="0068506A" w14:paraId="5D6EAF54" w14:textId="77777777" w:rsidTr="00C973E6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4479104" w14:textId="2C50B634" w:rsidR="00136E24" w:rsidRPr="004D026E" w:rsidRDefault="00136E24" w:rsidP="00136E24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编号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893265D" w14:textId="050D79D1" w:rsidR="00136E24" w:rsidRPr="0068506A" w:rsidRDefault="00FC6C9A" w:rsidP="00136E24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60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0338472" w14:textId="77777777" w:rsidR="00136E24" w:rsidRPr="0068506A" w:rsidRDefault="00136E24" w:rsidP="00136E24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N</w:t>
            </w: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um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6CC7E8" w14:textId="77777777" w:rsidR="00136E24" w:rsidRPr="0068506A" w:rsidRDefault="00136E24" w:rsidP="00136E24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&lt;&gt;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3DD57E" w14:textId="77777777" w:rsidR="00136E24" w:rsidRPr="0068506A" w:rsidRDefault="00136E24" w:rsidP="00136E24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33FDD2" w14:textId="516B5D2F" w:rsidR="00136E24" w:rsidRPr="00F50738" w:rsidRDefault="00136E24" w:rsidP="00136E24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A6A6A6" w:themeColor="background1" w:themeShade="A6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9D19DC" w14:textId="71D0FDEC" w:rsidR="00136E24" w:rsidRPr="00F50738" w:rsidRDefault="00136E24" w:rsidP="00136E24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A6A6A6" w:themeColor="background1" w:themeShade="A6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F5EC16" w14:textId="77777777" w:rsidR="00136E24" w:rsidRPr="0068506A" w:rsidRDefault="00136E24" w:rsidP="00136E24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</w:p>
        </w:tc>
      </w:tr>
      <w:tr w:rsidR="00136E24" w:rsidRPr="0068506A" w14:paraId="36A47969" w14:textId="77777777" w:rsidTr="00C973E6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A491137" w14:textId="557A83F0" w:rsidR="00136E24" w:rsidRPr="004D026E" w:rsidRDefault="00136E24" w:rsidP="00136E24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用户账号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02653CE" w14:textId="364F996C" w:rsidR="00136E24" w:rsidRPr="0068506A" w:rsidRDefault="00FC6C9A" w:rsidP="00136E24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110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969E42C" w14:textId="57C3F69D" w:rsidR="00136E24" w:rsidRPr="0068506A" w:rsidRDefault="00136E24" w:rsidP="00136E24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N</w:t>
            </w: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um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6339C3" w14:textId="77777777" w:rsidR="00136E24" w:rsidRPr="0068506A" w:rsidRDefault="00136E24" w:rsidP="00136E24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ABB626" w14:textId="77777777" w:rsidR="00136E24" w:rsidRPr="0068506A" w:rsidRDefault="00136E24" w:rsidP="00136E24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IN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778E25" w14:textId="7CE87121" w:rsidR="00136E24" w:rsidRPr="0068506A" w:rsidRDefault="00136E24" w:rsidP="00136E24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950014" w14:textId="11B5B64A" w:rsidR="00136E24" w:rsidRPr="0068506A" w:rsidRDefault="00136E24" w:rsidP="00136E24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30C28D" w14:textId="77777777" w:rsidR="00136E24" w:rsidRPr="0068506A" w:rsidRDefault="00136E24" w:rsidP="00136E24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</w:p>
        </w:tc>
      </w:tr>
      <w:tr w:rsidR="00136E24" w:rsidRPr="0068506A" w14:paraId="05695111" w14:textId="77777777" w:rsidTr="00C973E6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ED270FB" w14:textId="78287DCD" w:rsidR="00136E24" w:rsidRDefault="00136E24" w:rsidP="00136E24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设备编号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A454418" w14:textId="00E829B0" w:rsidR="00136E24" w:rsidRPr="0068506A" w:rsidRDefault="00FC6C9A" w:rsidP="00136E24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140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E5230AC" w14:textId="77777777" w:rsidR="00136E24" w:rsidRPr="0068506A" w:rsidRDefault="00136E24" w:rsidP="00136E24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Str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221C2A" w14:textId="77777777" w:rsidR="00136E24" w:rsidRPr="0068506A" w:rsidRDefault="00136E24" w:rsidP="00136E24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9F3D64" w14:textId="414F78DC" w:rsidR="00136E24" w:rsidRPr="0068506A" w:rsidRDefault="00136E24" w:rsidP="00136E24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IN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02FFC5" w14:textId="156A8409" w:rsidR="00136E24" w:rsidRPr="0068506A" w:rsidRDefault="00136E24" w:rsidP="00136E24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1AE542" w14:textId="544EDCE3" w:rsidR="00136E24" w:rsidRPr="0068506A" w:rsidRDefault="00136E24" w:rsidP="00136E24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D9F3C3" w14:textId="77777777" w:rsidR="00136E24" w:rsidRPr="0068506A" w:rsidRDefault="00136E24" w:rsidP="00136E24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</w:p>
        </w:tc>
      </w:tr>
      <w:tr w:rsidR="00136E24" w:rsidRPr="0068506A" w14:paraId="1F0B93F8" w14:textId="77777777" w:rsidTr="00C973E6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457A8C2" w14:textId="24F639BE" w:rsidR="00136E24" w:rsidRDefault="00136E24" w:rsidP="00136E24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流量卡编号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1F1DB11" w14:textId="167E025B" w:rsidR="00136E24" w:rsidRPr="0068506A" w:rsidRDefault="008A56F7" w:rsidP="00136E24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14</w:t>
            </w:r>
            <w:r w:rsidR="00FC6C9A"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66DE4AE" w14:textId="77777777" w:rsidR="00136E24" w:rsidRPr="00833BD5" w:rsidRDefault="00136E24" w:rsidP="00136E24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FFFFFF" w:themeColor="background1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Str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EAC851" w14:textId="77777777" w:rsidR="00136E24" w:rsidRPr="0068506A" w:rsidRDefault="00136E24" w:rsidP="00136E24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13B4D9" w14:textId="31A2559D" w:rsidR="00136E24" w:rsidRPr="0068506A" w:rsidRDefault="00136E24" w:rsidP="00136E24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IN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0DD87A" w14:textId="73F67E81" w:rsidR="00136E24" w:rsidRPr="0068506A" w:rsidRDefault="00136E24" w:rsidP="00136E24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368C86" w14:textId="7D72C621" w:rsidR="00136E24" w:rsidRPr="0068506A" w:rsidRDefault="00136E24" w:rsidP="00136E24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B9C01C" w14:textId="77777777" w:rsidR="00136E24" w:rsidRPr="0068506A" w:rsidRDefault="00136E24" w:rsidP="00136E24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</w:p>
        </w:tc>
      </w:tr>
      <w:tr w:rsidR="00136E24" w:rsidRPr="0068506A" w14:paraId="032A468A" w14:textId="77777777" w:rsidTr="00C973E6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A384180" w14:textId="305FD6A6" w:rsidR="00136E24" w:rsidRPr="008F0587" w:rsidRDefault="00136E24" w:rsidP="00136E24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8"/>
                <w:szCs w:val="18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8"/>
                <w:szCs w:val="18"/>
                <w:lang w:eastAsia="zh-CN"/>
              </w:rPr>
              <w:t>费率编号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B358C03" w14:textId="3CBC04F8" w:rsidR="00136E24" w:rsidRPr="008F0587" w:rsidRDefault="008A56F7" w:rsidP="00136E24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80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04937FD" w14:textId="42B923F1" w:rsidR="00136E24" w:rsidRPr="008F0587" w:rsidRDefault="00136E24" w:rsidP="00136E24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Num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F5CA24" w14:textId="77777777" w:rsidR="00136E24" w:rsidRPr="0068506A" w:rsidRDefault="00136E24" w:rsidP="00136E24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5889C4" w14:textId="71C19FD4" w:rsidR="00136E24" w:rsidRPr="0068506A" w:rsidRDefault="00136E24" w:rsidP="00136E24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A9F102" w14:textId="4CE6E251" w:rsidR="00136E24" w:rsidRPr="0068506A" w:rsidRDefault="00136E24" w:rsidP="00136E24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8F942C" w14:textId="0FC50A11" w:rsidR="00136E24" w:rsidRPr="0068506A" w:rsidRDefault="00136E24" w:rsidP="00136E24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34298A" w14:textId="77777777" w:rsidR="00136E24" w:rsidRPr="0068506A" w:rsidRDefault="00136E24" w:rsidP="00136E24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</w:p>
        </w:tc>
      </w:tr>
      <w:tr w:rsidR="00136E24" w:rsidRPr="00023280" w14:paraId="137C70FB" w14:textId="77777777" w:rsidTr="00C973E6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7E0C07B" w14:textId="49EDBD6D" w:rsidR="00136E24" w:rsidRPr="008F0587" w:rsidRDefault="00136E24" w:rsidP="00136E24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8"/>
                <w:szCs w:val="18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8"/>
                <w:szCs w:val="18"/>
                <w:lang w:eastAsia="zh-CN"/>
              </w:rPr>
              <w:t>套餐ID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444D677" w14:textId="2C998D3F" w:rsidR="00136E24" w:rsidRPr="008F0587" w:rsidRDefault="00FC6C9A" w:rsidP="00136E24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110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FE476C0" w14:textId="2C05BEA3" w:rsidR="00136E24" w:rsidRPr="008F0587" w:rsidRDefault="00A87A9E" w:rsidP="00136E24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Str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ACA47A" w14:textId="77777777" w:rsidR="00136E24" w:rsidRPr="0068506A" w:rsidRDefault="00136E24" w:rsidP="00136E24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2EB88F" w14:textId="03DFD60C" w:rsidR="00136E24" w:rsidRPr="0068506A" w:rsidRDefault="00136E24" w:rsidP="00136E24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6B106D" w14:textId="1EEE2574" w:rsidR="00136E24" w:rsidRPr="0068506A" w:rsidRDefault="00136E24" w:rsidP="00136E24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621492" w14:textId="06930DA4" w:rsidR="00136E24" w:rsidRPr="00E61082" w:rsidRDefault="00136E24" w:rsidP="00136E24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color w:val="A6A6A6" w:themeColor="background1" w:themeShade="A6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BBD8E3" w14:textId="463BAF37" w:rsidR="00136E24" w:rsidRPr="00023280" w:rsidRDefault="00136E24" w:rsidP="00136E24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136E24" w:rsidRPr="00023280" w14:paraId="48F207CE" w14:textId="77777777" w:rsidTr="00C973E6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807120B" w14:textId="2CAC9933" w:rsidR="00136E24" w:rsidRPr="008F0587" w:rsidRDefault="00136E24" w:rsidP="00136E24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8"/>
                <w:szCs w:val="18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8"/>
                <w:szCs w:val="18"/>
                <w:lang w:eastAsia="zh-CN"/>
              </w:rPr>
              <w:t>日租ID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24C0710" w14:textId="75BFBDAD" w:rsidR="00136E24" w:rsidRPr="008F0587" w:rsidRDefault="00FC6C9A" w:rsidP="00136E24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80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9B7CD33" w14:textId="12B8F595" w:rsidR="00136E24" w:rsidRPr="008F0587" w:rsidRDefault="00A87A9E" w:rsidP="00136E24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Str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47F5F2" w14:textId="77777777" w:rsidR="00136E24" w:rsidRPr="0068506A" w:rsidRDefault="00136E24" w:rsidP="00136E24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B30547" w14:textId="5571AD64" w:rsidR="00136E24" w:rsidRPr="0068506A" w:rsidRDefault="00136E24" w:rsidP="00136E24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DE4FC2" w14:textId="2225C571" w:rsidR="00136E24" w:rsidRPr="0068506A" w:rsidRDefault="00136E24" w:rsidP="00136E24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A68C95" w14:textId="6D404A1C" w:rsidR="00136E24" w:rsidRPr="0068506A" w:rsidRDefault="00136E24" w:rsidP="00136E24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6C186E" w14:textId="7ABDB801" w:rsidR="00136E24" w:rsidRPr="00023280" w:rsidRDefault="00136E24" w:rsidP="00136E24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136E24" w:rsidRPr="00023280" w14:paraId="54A64DA1" w14:textId="77777777" w:rsidTr="005F261B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8224D7F" w14:textId="7D98ACFE" w:rsidR="00136E24" w:rsidRPr="006844AD" w:rsidRDefault="00136E24" w:rsidP="00136E24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流量(</w:t>
            </w:r>
            <w:r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  <w:t>M</w:t>
            </w: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)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703A494" w14:textId="2AAFF3A5" w:rsidR="00136E24" w:rsidRPr="006844AD" w:rsidRDefault="00FC6C9A" w:rsidP="00136E24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80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1CD9862" w14:textId="6975DA54" w:rsidR="00136E24" w:rsidRPr="006844AD" w:rsidRDefault="00136E24" w:rsidP="00136E24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 w:rsidRPr="005F261B">
              <w:rPr>
                <w:rFonts w:ascii="微软雅黑" w:eastAsia="微软雅黑" w:hAnsi="微软雅黑"/>
                <w:b w:val="0"/>
                <w:color w:val="FFFFFF" w:themeColor="background1"/>
                <w:sz w:val="16"/>
                <w:szCs w:val="16"/>
                <w:lang w:eastAsia="zh-CN"/>
              </w:rPr>
              <w:t>N</w:t>
            </w:r>
            <w:r w:rsidRPr="005F261B">
              <w:rPr>
                <w:rFonts w:ascii="微软雅黑" w:eastAsia="微软雅黑" w:hAnsi="微软雅黑" w:hint="eastAsia"/>
                <w:b w:val="0"/>
                <w:color w:val="FFFFFF" w:themeColor="background1"/>
                <w:sz w:val="16"/>
                <w:szCs w:val="16"/>
                <w:lang w:eastAsia="zh-CN"/>
              </w:rPr>
              <w:t>um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5BC08A" w14:textId="77777777" w:rsidR="00136E24" w:rsidRPr="006844AD" w:rsidRDefault="00136E24" w:rsidP="00136E24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F65F46" w14:textId="77777777" w:rsidR="00136E24" w:rsidRPr="006844AD" w:rsidRDefault="00136E24" w:rsidP="00136E24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B1E4EA" w14:textId="0BC6C8A7" w:rsidR="00136E24" w:rsidRPr="006844AD" w:rsidRDefault="00136E24" w:rsidP="00136E24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A78873" w14:textId="6EBABD09" w:rsidR="00136E24" w:rsidRPr="006844AD" w:rsidRDefault="00136E24" w:rsidP="00136E24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0C2A7A66" w14:textId="1B5A26B0" w:rsidR="00136E24" w:rsidRPr="00023280" w:rsidRDefault="005F261B" w:rsidP="00136E24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 w:rsidRPr="005F261B">
              <w:rPr>
                <w:rFonts w:ascii="微软雅黑" w:eastAsia="微软雅黑" w:hAnsi="微软雅黑" w:hint="eastAsia"/>
                <w:b w:val="0"/>
                <w:bCs w:val="0"/>
                <w:color w:val="FFFFFF" w:themeColor="background1"/>
                <w:sz w:val="16"/>
                <w:szCs w:val="16"/>
                <w:highlight w:val="blue"/>
                <w:lang w:eastAsia="zh-CN"/>
              </w:rPr>
              <w:t>流量</w:t>
            </w:r>
          </w:p>
        </w:tc>
      </w:tr>
      <w:tr w:rsidR="00136E24" w:rsidRPr="00023280" w14:paraId="217DD761" w14:textId="77777777" w:rsidTr="00C973E6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AFD0AA2" w14:textId="13F88E0C" w:rsidR="00136E24" w:rsidRPr="008F0587" w:rsidRDefault="00136E24" w:rsidP="00136E24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8"/>
                <w:szCs w:val="18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8"/>
                <w:szCs w:val="18"/>
                <w:lang w:eastAsia="zh-CN"/>
              </w:rPr>
              <w:t>UUWiFi会话编号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88DA6F8" w14:textId="7B167BC7" w:rsidR="00136E24" w:rsidRPr="008F0587" w:rsidRDefault="00FC6C9A" w:rsidP="00136E24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140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D4B41D2" w14:textId="67B82DD4" w:rsidR="00136E24" w:rsidRPr="008F0587" w:rsidRDefault="00136E24" w:rsidP="00136E24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Str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290B4D" w14:textId="77777777" w:rsidR="00136E24" w:rsidRPr="006844AD" w:rsidRDefault="00136E24" w:rsidP="00136E24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A36608" w14:textId="77777777" w:rsidR="00136E24" w:rsidRPr="006844AD" w:rsidRDefault="00136E24" w:rsidP="00136E24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8E31AC" w14:textId="4B5D08C2" w:rsidR="00136E24" w:rsidRPr="006844AD" w:rsidRDefault="00136E24" w:rsidP="00136E24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147B7D" w14:textId="5F096C6D" w:rsidR="00136E24" w:rsidRPr="006844AD" w:rsidRDefault="00136E24" w:rsidP="00136E24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D22262" w14:textId="77777777" w:rsidR="00136E24" w:rsidRPr="00023280" w:rsidRDefault="00136E24" w:rsidP="00136E24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136E24" w:rsidRPr="00023280" w14:paraId="3E00E250" w14:textId="77777777" w:rsidTr="00C973E6">
        <w:trPr>
          <w:cantSplit/>
          <w:trHeight w:val="64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3BC6C8B" w14:textId="0FC7E035" w:rsidR="00136E24" w:rsidRPr="006844AD" w:rsidRDefault="00136E24" w:rsidP="00136E24">
            <w:pPr>
              <w:pStyle w:val="a5"/>
              <w:tabs>
                <w:tab w:val="left" w:pos="739"/>
              </w:tabs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费用(元)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E9CF534" w14:textId="599A6145" w:rsidR="00136E24" w:rsidRPr="006844AD" w:rsidRDefault="00FC6C9A" w:rsidP="00136E24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80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677842A" w14:textId="77777777" w:rsidR="00136E24" w:rsidRPr="006844AD" w:rsidRDefault="00136E24" w:rsidP="00136E24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N</w:t>
            </w: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um(</w:t>
            </w: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.2</w:t>
            </w: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)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16028B" w14:textId="77777777" w:rsidR="00136E24" w:rsidRPr="006844AD" w:rsidRDefault="00136E24" w:rsidP="00136E24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6C6CAF" w14:textId="29471411" w:rsidR="00136E24" w:rsidRPr="006844AD" w:rsidRDefault="00136E24" w:rsidP="00136E24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  <w:t>IN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92356B" w14:textId="6FDCFAFD" w:rsidR="00136E24" w:rsidRPr="006844AD" w:rsidRDefault="00136E24" w:rsidP="00136E24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17F40F" w14:textId="4295D748" w:rsidR="00136E24" w:rsidRPr="006844AD" w:rsidRDefault="00136E24" w:rsidP="00136E24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FAA10B" w14:textId="77777777" w:rsidR="00136E24" w:rsidRPr="00023280" w:rsidRDefault="00136E24" w:rsidP="00136E24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136E24" w:rsidRPr="00023280" w14:paraId="187A18E0" w14:textId="77777777" w:rsidTr="00C973E6">
        <w:trPr>
          <w:cantSplit/>
          <w:trHeight w:val="64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2F6DD32" w14:textId="40635196" w:rsidR="00136E24" w:rsidRPr="008F0587" w:rsidRDefault="00136E24" w:rsidP="00136E24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8"/>
                <w:szCs w:val="18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8"/>
                <w:szCs w:val="18"/>
                <w:lang w:eastAsia="zh-CN"/>
              </w:rPr>
              <w:t>赠送扣除(元)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390A19B" w14:textId="3786450F" w:rsidR="00136E24" w:rsidRPr="008F0587" w:rsidRDefault="00FC6C9A" w:rsidP="00136E24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80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E947400" w14:textId="1BB910D0" w:rsidR="00136E24" w:rsidRPr="008F0587" w:rsidRDefault="00136E24" w:rsidP="00136E24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8F0587"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N</w:t>
            </w: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um(</w:t>
            </w:r>
            <w:r w:rsidRPr="008F0587"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.2</w:t>
            </w: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)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3302CA" w14:textId="77777777" w:rsidR="00136E24" w:rsidRPr="006844AD" w:rsidRDefault="00136E24" w:rsidP="00136E24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FEAA3F" w14:textId="77777777" w:rsidR="00136E24" w:rsidRPr="006844AD" w:rsidRDefault="00136E24" w:rsidP="00136E24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D5E278" w14:textId="08A989F1" w:rsidR="00136E24" w:rsidRPr="006844AD" w:rsidRDefault="00136E24" w:rsidP="00136E24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5DD62F" w14:textId="4298EE1F" w:rsidR="00136E24" w:rsidRPr="006844AD" w:rsidRDefault="00136E24" w:rsidP="00136E24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EE9294" w14:textId="77777777" w:rsidR="00136E24" w:rsidRPr="00023280" w:rsidRDefault="00136E24" w:rsidP="00136E24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136E24" w:rsidRPr="00023280" w14:paraId="07EB4342" w14:textId="77777777" w:rsidTr="00C973E6">
        <w:trPr>
          <w:cantSplit/>
          <w:trHeight w:val="64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F190C70" w14:textId="2EC73E1C" w:rsidR="00136E24" w:rsidRPr="008F0587" w:rsidRDefault="00136E24" w:rsidP="00136E24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8"/>
                <w:szCs w:val="18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8"/>
                <w:szCs w:val="18"/>
                <w:lang w:eastAsia="zh-CN"/>
              </w:rPr>
              <w:t>供应商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EFEEDF8" w14:textId="6EAA7373" w:rsidR="00136E24" w:rsidRPr="008F0587" w:rsidRDefault="00FC6C9A" w:rsidP="00136E24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110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4FC0F4C" w14:textId="77777777" w:rsidR="00136E24" w:rsidRPr="008F0587" w:rsidRDefault="00136E24" w:rsidP="00136E24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Str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E3A609" w14:textId="77777777" w:rsidR="00136E24" w:rsidRPr="006844AD" w:rsidRDefault="00136E24" w:rsidP="00136E24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656F6C" w14:textId="77777777" w:rsidR="00136E24" w:rsidRPr="006844AD" w:rsidRDefault="00136E24" w:rsidP="00136E24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707F5E" w14:textId="6BEE5B3C" w:rsidR="00136E24" w:rsidRPr="006844AD" w:rsidRDefault="00136E24" w:rsidP="00136E24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D2F9D0" w14:textId="4F701CB3" w:rsidR="00136E24" w:rsidRPr="006844AD" w:rsidRDefault="00136E24" w:rsidP="00136E24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C67108" w14:textId="77777777" w:rsidR="00136E24" w:rsidRPr="00023280" w:rsidRDefault="00136E24" w:rsidP="00136E24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136E24" w:rsidRPr="00023280" w14:paraId="46ADB443" w14:textId="77777777" w:rsidTr="00C973E6">
        <w:trPr>
          <w:cantSplit/>
          <w:trHeight w:val="64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77FFE7C" w14:textId="4CF1E1CA" w:rsidR="00136E24" w:rsidRPr="008F0587" w:rsidRDefault="00136E24" w:rsidP="00136E24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8"/>
                <w:szCs w:val="18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8"/>
                <w:szCs w:val="18"/>
                <w:lang w:eastAsia="zh-CN"/>
              </w:rPr>
              <w:t>供用折扣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452CE23" w14:textId="562B6D27" w:rsidR="00136E24" w:rsidRPr="008F0587" w:rsidRDefault="00FC6C9A" w:rsidP="00136E24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60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7BAEE8D" w14:textId="2EDC411F" w:rsidR="00136E24" w:rsidRPr="008F0587" w:rsidRDefault="00136E24" w:rsidP="00136E24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8F0587"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N</w:t>
            </w: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um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5E8F43" w14:textId="77777777" w:rsidR="00136E24" w:rsidRDefault="00136E24" w:rsidP="00136E24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AAB05F" w14:textId="77777777" w:rsidR="00136E24" w:rsidRDefault="00136E24" w:rsidP="00136E24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3CD460" w14:textId="4FC26563" w:rsidR="00136E24" w:rsidRDefault="00136E24" w:rsidP="00136E24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AC32A0" w14:textId="65137FD5" w:rsidR="00136E24" w:rsidRPr="006844AD" w:rsidRDefault="00136E24" w:rsidP="00136E24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1F1677" w14:textId="77777777" w:rsidR="00136E24" w:rsidRPr="00023280" w:rsidRDefault="00136E24" w:rsidP="00136E24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136E24" w:rsidRPr="00023280" w14:paraId="316C0511" w14:textId="77777777" w:rsidTr="00C973E6">
        <w:trPr>
          <w:cantSplit/>
          <w:trHeight w:val="64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7C404CE" w14:textId="0F04A17A" w:rsidR="00136E24" w:rsidRDefault="00136E24" w:rsidP="00136E24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卡交换节点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5F93EBC" w14:textId="4B1199C8" w:rsidR="00136E24" w:rsidRPr="006844AD" w:rsidRDefault="00FC6C9A" w:rsidP="00136E24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80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5E87B5B" w14:textId="29E0F861" w:rsidR="00136E24" w:rsidRDefault="00136E24" w:rsidP="00136E24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Str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D1095B" w14:textId="450C6BC5" w:rsidR="00136E24" w:rsidRDefault="00136E24" w:rsidP="00136E24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60C3D8" w14:textId="5216AB3F" w:rsidR="00136E24" w:rsidRDefault="00136E24" w:rsidP="00136E24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SEL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4622DD" w14:textId="6FB86C44" w:rsidR="00136E24" w:rsidRDefault="00136E24" w:rsidP="00136E24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B4599F" w14:textId="381C0CEF" w:rsidR="00136E24" w:rsidRDefault="00136E24" w:rsidP="00136E24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DEDA5D" w14:textId="77777777" w:rsidR="00136E24" w:rsidRPr="00023280" w:rsidRDefault="00136E24" w:rsidP="00136E24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136E24" w:rsidRPr="00023280" w14:paraId="07AEC42E" w14:textId="77777777" w:rsidTr="00C973E6">
        <w:trPr>
          <w:cantSplit/>
          <w:trHeight w:val="64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BECED21" w14:textId="436E61B9" w:rsidR="00136E24" w:rsidRPr="008F0587" w:rsidRDefault="00136E24" w:rsidP="00136E24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8"/>
                <w:szCs w:val="18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8"/>
                <w:szCs w:val="18"/>
                <w:lang w:eastAsia="zh-CN"/>
              </w:rPr>
              <w:t>Simp</w:t>
            </w:r>
            <w:r w:rsidRPr="008F0587">
              <w:rPr>
                <w:rFonts w:ascii="微软雅黑" w:eastAsia="微软雅黑" w:hAnsi="微软雅黑"/>
                <w:b w:val="0"/>
                <w:color w:val="BFBFBF" w:themeColor="background1" w:themeShade="BF"/>
                <w:sz w:val="18"/>
                <w:szCs w:val="18"/>
                <w:lang w:eastAsia="zh-CN"/>
              </w:rPr>
              <w:t xml:space="preserve"> </w:t>
            </w: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8"/>
                <w:szCs w:val="18"/>
                <w:lang w:eastAsia="zh-CN"/>
              </w:rPr>
              <w:t>端口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B51EECB" w14:textId="08B8D751" w:rsidR="00136E24" w:rsidRPr="008F0587" w:rsidRDefault="008A56F7" w:rsidP="00136E24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50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142B97C" w14:textId="38E7ED39" w:rsidR="00136E24" w:rsidRPr="008F0587" w:rsidRDefault="00136E24" w:rsidP="00136E24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Num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D2BEC9" w14:textId="2DE8841D" w:rsidR="00136E24" w:rsidRDefault="00136E24" w:rsidP="00136E24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EDFEDB" w14:textId="70CAC899" w:rsidR="00136E24" w:rsidRDefault="00136E24" w:rsidP="00136E24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570F97" w14:textId="111E5CB9" w:rsidR="00136E24" w:rsidRDefault="00136E24" w:rsidP="00136E24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FE139B" w14:textId="2728FEA6" w:rsidR="00136E24" w:rsidRDefault="00136E24" w:rsidP="00136E24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4315F8" w14:textId="77777777" w:rsidR="00136E24" w:rsidRPr="00023280" w:rsidRDefault="00136E24" w:rsidP="00136E24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136E24" w:rsidRPr="00023280" w14:paraId="4D9E7280" w14:textId="77777777" w:rsidTr="00C973E6">
        <w:trPr>
          <w:cantSplit/>
          <w:trHeight w:val="64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0C2B383" w14:textId="611FCC2E" w:rsidR="00136E24" w:rsidRPr="008F0587" w:rsidRDefault="00136E24" w:rsidP="00136E24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8"/>
                <w:szCs w:val="18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8"/>
                <w:szCs w:val="18"/>
                <w:lang w:eastAsia="zh-CN"/>
              </w:rPr>
              <w:t>APP编号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86D76BD" w14:textId="31F895DA" w:rsidR="00136E24" w:rsidRPr="008F0587" w:rsidRDefault="00FC6C9A" w:rsidP="00136E24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110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A711BCF" w14:textId="3BA286C1" w:rsidR="00136E24" w:rsidRPr="008F0587" w:rsidRDefault="00136E24" w:rsidP="00136E24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Num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44A44C" w14:textId="36951A46" w:rsidR="00136E24" w:rsidRDefault="00136E24" w:rsidP="00136E24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5FD81F" w14:textId="65FF9B1F" w:rsidR="00136E24" w:rsidRDefault="00136E24" w:rsidP="00136E24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F2CEF1" w14:textId="54D7EDF6" w:rsidR="00136E24" w:rsidRDefault="00136E24" w:rsidP="00136E24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F9B76F" w14:textId="6ABDE744" w:rsidR="00136E24" w:rsidRDefault="00136E24" w:rsidP="00136E24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FF0CE5" w14:textId="77777777" w:rsidR="00136E24" w:rsidRPr="00023280" w:rsidRDefault="00136E24" w:rsidP="00136E24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136E24" w:rsidRPr="00023280" w14:paraId="74AC5353" w14:textId="77777777" w:rsidTr="00C973E6">
        <w:trPr>
          <w:cantSplit/>
          <w:trHeight w:val="64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A890841" w14:textId="282AC0B2" w:rsidR="00136E24" w:rsidRPr="008F0587" w:rsidRDefault="00136E24" w:rsidP="00136E24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8"/>
                <w:szCs w:val="18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8"/>
                <w:szCs w:val="18"/>
                <w:lang w:eastAsia="zh-CN"/>
              </w:rPr>
              <w:t>国家码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60E7722" w14:textId="3381D1AA" w:rsidR="00136E24" w:rsidRPr="008F0587" w:rsidRDefault="00FC6C9A" w:rsidP="00136E24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8F0587"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60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3FD452B" w14:textId="379D52D2" w:rsidR="00136E24" w:rsidRPr="008F0587" w:rsidRDefault="00136E24" w:rsidP="00136E24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Num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535917" w14:textId="495DC872" w:rsidR="00136E24" w:rsidRDefault="00136E24" w:rsidP="00136E24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8D925C" w14:textId="273335C0" w:rsidR="00136E24" w:rsidRDefault="00136E24" w:rsidP="00136E24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34A671" w14:textId="7AD0DE84" w:rsidR="00136E24" w:rsidRDefault="00136E24" w:rsidP="00136E24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E220C8" w14:textId="125E080D" w:rsidR="00136E24" w:rsidRDefault="00136E24" w:rsidP="00136E24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106981" w14:textId="77777777" w:rsidR="00136E24" w:rsidRPr="00023280" w:rsidRDefault="00136E24" w:rsidP="00136E24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136E24" w:rsidRPr="00023280" w14:paraId="0161341C" w14:textId="77777777" w:rsidTr="00A87A9E">
        <w:trPr>
          <w:cantSplit/>
          <w:trHeight w:val="64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0E950CC" w14:textId="4E7C4DF6" w:rsidR="00136E24" w:rsidRDefault="00136E24" w:rsidP="00136E24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所在地区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1CD6F82" w14:textId="41DFE94B" w:rsidR="00136E24" w:rsidRPr="006844AD" w:rsidRDefault="00FC6C9A" w:rsidP="00136E24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80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13BC06B" w14:textId="3B4372C1" w:rsidR="00136E24" w:rsidRDefault="00A87A9E" w:rsidP="00136E24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 w:rsidRPr="00A87A9E">
              <w:rPr>
                <w:rFonts w:ascii="微软雅黑" w:eastAsia="微软雅黑" w:hAnsi="微软雅黑" w:hint="eastAsia"/>
                <w:b w:val="0"/>
                <w:color w:val="FFFFFF" w:themeColor="background1"/>
                <w:sz w:val="16"/>
                <w:szCs w:val="16"/>
                <w:lang w:eastAsia="zh-CN"/>
              </w:rPr>
              <w:t>Img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519BD2" w14:textId="77777777" w:rsidR="00136E24" w:rsidRDefault="00136E24" w:rsidP="00136E24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D37DB0" w14:textId="7C66ADCD" w:rsidR="00136E24" w:rsidRDefault="00136E24" w:rsidP="00136E24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  <w:t>SEL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899DD5" w14:textId="149328AF" w:rsidR="00136E24" w:rsidRDefault="00136E24" w:rsidP="00136E24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78C680" w14:textId="6F872100" w:rsidR="00136E24" w:rsidRDefault="00136E24" w:rsidP="00136E24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63F956" w14:textId="3CD363DF" w:rsidR="00136E24" w:rsidRPr="00023280" w:rsidRDefault="005F261B" w:rsidP="00136E24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color w:val="FFFFFF" w:themeColor="background1"/>
                <w:sz w:val="16"/>
                <w:szCs w:val="16"/>
                <w:highlight w:val="blue"/>
                <w:lang w:eastAsia="zh-CN"/>
              </w:rPr>
              <w:t>地区</w:t>
            </w:r>
          </w:p>
        </w:tc>
      </w:tr>
      <w:tr w:rsidR="00136E24" w:rsidRPr="00023280" w14:paraId="05C69DCB" w14:textId="77777777" w:rsidTr="00C973E6">
        <w:trPr>
          <w:cantSplit/>
          <w:trHeight w:val="64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918BDD0" w14:textId="77777777" w:rsidR="00136E24" w:rsidRDefault="00136E24" w:rsidP="00136E24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创建时间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5368B6A" w14:textId="2CD3D24A" w:rsidR="00136E24" w:rsidRPr="006844AD" w:rsidRDefault="00FC6C9A" w:rsidP="00136E24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140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88F1EFC" w14:textId="77777777" w:rsidR="00136E24" w:rsidRDefault="00136E24" w:rsidP="00136E24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Date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A497F4" w14:textId="77777777" w:rsidR="00136E24" w:rsidRDefault="00136E24" w:rsidP="00136E24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664B1A" w14:textId="77777777" w:rsidR="00136E24" w:rsidRDefault="00136E24" w:rsidP="00136E24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5BE7A8" w14:textId="77777777" w:rsidR="00136E24" w:rsidRDefault="00136E24" w:rsidP="00136E24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D2EF40" w14:textId="77777777" w:rsidR="00136E24" w:rsidRDefault="00136E24" w:rsidP="00136E24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312E35" w14:textId="77777777" w:rsidR="00136E24" w:rsidRPr="00023280" w:rsidRDefault="00136E24" w:rsidP="00136E24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136E24" w:rsidRPr="00023280" w14:paraId="694D32F1" w14:textId="77777777" w:rsidTr="00C973E6">
        <w:trPr>
          <w:cantSplit/>
          <w:trHeight w:val="64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FA03603" w14:textId="77777777" w:rsidR="00136E24" w:rsidRPr="008F0587" w:rsidRDefault="00136E24" w:rsidP="00136E24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8"/>
                <w:szCs w:val="18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8"/>
                <w:szCs w:val="18"/>
                <w:lang w:eastAsia="zh-CN"/>
              </w:rPr>
              <w:t>创建人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044CC96" w14:textId="0A1392CA" w:rsidR="00136E24" w:rsidRPr="008F0587" w:rsidRDefault="00FC6C9A" w:rsidP="00136E24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80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A695282" w14:textId="77777777" w:rsidR="00136E24" w:rsidRPr="008F0587" w:rsidRDefault="00136E24" w:rsidP="00136E24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Str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8F3206" w14:textId="77777777" w:rsidR="00136E24" w:rsidRDefault="00136E24" w:rsidP="00136E24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7EE021" w14:textId="77777777" w:rsidR="00136E24" w:rsidRDefault="00136E24" w:rsidP="00136E24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69248F" w14:textId="77777777" w:rsidR="00136E24" w:rsidRDefault="00136E24" w:rsidP="00136E24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AC623C" w14:textId="77777777" w:rsidR="00136E24" w:rsidRDefault="00136E24" w:rsidP="00136E24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415B02" w14:textId="77777777" w:rsidR="00136E24" w:rsidRPr="00023280" w:rsidRDefault="00136E24" w:rsidP="00136E24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</w:tbl>
    <w:p w14:paraId="5CD2F775" w14:textId="77777777" w:rsidR="002D11F5" w:rsidRDefault="002D11F5" w:rsidP="002D11F5">
      <w:pPr>
        <w:rPr>
          <w:rFonts w:eastAsiaTheme="minorEastAsia"/>
          <w:lang w:eastAsia="zh-CN"/>
        </w:rPr>
      </w:pPr>
    </w:p>
    <w:p w14:paraId="246C1F4B" w14:textId="77777777" w:rsidR="002D11F5" w:rsidRPr="002D11F5" w:rsidRDefault="002D11F5" w:rsidP="002D11F5">
      <w:pPr>
        <w:rPr>
          <w:rFonts w:eastAsiaTheme="minorEastAsia"/>
          <w:lang w:eastAsia="zh-CN"/>
        </w:rPr>
      </w:pPr>
    </w:p>
    <w:p w14:paraId="62F94747" w14:textId="74692CCA" w:rsidR="002D11F5" w:rsidRDefault="002D11F5" w:rsidP="002D11F5">
      <w:pPr>
        <w:pStyle w:val="Heading3"/>
        <w:rPr>
          <w:rFonts w:ascii="微软雅黑" w:eastAsia="微软雅黑" w:hAnsi="微软雅黑" w:cs="微软雅黑"/>
          <w:i w:val="0"/>
          <w:lang w:eastAsia="zh-CN"/>
        </w:rPr>
      </w:pPr>
      <w:bookmarkStart w:id="99" w:name="_Toc478575254"/>
      <w:r>
        <w:rPr>
          <w:rFonts w:ascii="微软雅黑" w:eastAsia="微软雅黑" w:hAnsi="微软雅黑" w:cs="微软雅黑" w:hint="eastAsia"/>
          <w:i w:val="0"/>
          <w:lang w:eastAsia="zh-CN"/>
        </w:rPr>
        <w:t>用户流量</w:t>
      </w:r>
      <w:bookmarkEnd w:id="99"/>
    </w:p>
    <w:tbl>
      <w:tblPr>
        <w:tblW w:w="8615" w:type="dxa"/>
        <w:tblInd w:w="565" w:type="dxa"/>
        <w:tblLayout w:type="fixed"/>
        <w:tblLook w:val="0000" w:firstRow="0" w:lastRow="0" w:firstColumn="0" w:lastColumn="0" w:noHBand="0" w:noVBand="0"/>
      </w:tblPr>
      <w:tblGrid>
        <w:gridCol w:w="1276"/>
        <w:gridCol w:w="709"/>
        <w:gridCol w:w="709"/>
        <w:gridCol w:w="49"/>
        <w:gridCol w:w="659"/>
        <w:gridCol w:w="75"/>
        <w:gridCol w:w="634"/>
        <w:gridCol w:w="100"/>
        <w:gridCol w:w="609"/>
        <w:gridCol w:w="125"/>
        <w:gridCol w:w="584"/>
        <w:gridCol w:w="150"/>
        <w:gridCol w:w="734"/>
        <w:gridCol w:w="734"/>
        <w:gridCol w:w="734"/>
        <w:gridCol w:w="734"/>
      </w:tblGrid>
      <w:tr w:rsidR="006D7DFD" w:rsidRPr="00BE0919" w14:paraId="70B0C9DB" w14:textId="77777777" w:rsidTr="00C973E6">
        <w:trPr>
          <w:cantSplit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14:paraId="17BEF5E8" w14:textId="77777777" w:rsidR="006D7DFD" w:rsidRPr="00CD346B" w:rsidRDefault="006D7DFD" w:rsidP="00C973E6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微软雅黑" w:eastAsia="微软雅黑" w:hAnsi="微软雅黑" w:cs="微软雅黑" w:hint="eastAsia"/>
              </w:rPr>
              <w:t>页</w:t>
            </w:r>
            <w:r>
              <w:rPr>
                <w:rFonts w:ascii="Arial Unicode MS" w:eastAsia="Arial Unicode MS" w:hAnsi="Arial Unicode MS" w:cs="Arial Unicode MS" w:hint="eastAsia"/>
              </w:rPr>
              <w:t>面名称</w:t>
            </w:r>
          </w:p>
        </w:tc>
        <w:tc>
          <w:tcPr>
            <w:tcW w:w="7339" w:type="dxa"/>
            <w:gridSpan w:val="1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3EC70D1" w14:textId="32FFDB29" w:rsidR="006D7DFD" w:rsidRPr="00BE0919" w:rsidRDefault="006D7DFD" w:rsidP="00C973E6">
            <w:pPr>
              <w:pStyle w:val="a4"/>
              <w:snapToGrid w:val="0"/>
              <w:spacing w:after="120"/>
              <w:ind w:right="200"/>
              <w:jc w:val="left"/>
              <w:rPr>
                <w:rFonts w:ascii="微软雅黑" w:eastAsia="微软雅黑" w:hAnsi="微软雅黑"/>
                <w:sz w:val="20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0"/>
                <w:lang w:eastAsia="zh-CN"/>
              </w:rPr>
              <w:t>用户流量列表</w:t>
            </w:r>
          </w:p>
        </w:tc>
      </w:tr>
      <w:tr w:rsidR="006D7DFD" w14:paraId="73A2A5D6" w14:textId="77777777" w:rsidTr="00C973E6">
        <w:trPr>
          <w:cantSplit/>
          <w:trHeight w:val="381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14:paraId="493CBEC9" w14:textId="77777777" w:rsidR="006D7DFD" w:rsidRDefault="006D7DFD" w:rsidP="00C973E6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 w:hint="eastAsia"/>
              </w:rPr>
              <w:t>描述</w:t>
            </w:r>
          </w:p>
        </w:tc>
        <w:tc>
          <w:tcPr>
            <w:tcW w:w="7339" w:type="dxa"/>
            <w:gridSpan w:val="1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A6FF1F9" w14:textId="1C878F38" w:rsidR="006D7DFD" w:rsidRDefault="006D7DFD" w:rsidP="00C973E6">
            <w:pPr>
              <w:pStyle w:val="a4"/>
              <w:snapToGrid w:val="0"/>
              <w:spacing w:after="120"/>
              <w:ind w:right="200"/>
              <w:jc w:val="left"/>
              <w:rPr>
                <w:rFonts w:ascii="微软雅黑" w:eastAsia="微软雅黑" w:hAnsi="微软雅黑"/>
                <w:sz w:val="20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0"/>
                <w:lang w:eastAsia="zh-CN"/>
              </w:rPr>
              <w:t>显示所有用户流量信息</w:t>
            </w:r>
          </w:p>
        </w:tc>
      </w:tr>
      <w:tr w:rsidR="006D7DFD" w:rsidRPr="00BE0919" w14:paraId="5AC010B6" w14:textId="77777777" w:rsidTr="00C973E6">
        <w:trPr>
          <w:cantSplit/>
          <w:trHeight w:val="381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14:paraId="41C0EE6A" w14:textId="77777777" w:rsidR="006D7DFD" w:rsidRPr="00CD346B" w:rsidRDefault="006D7DFD" w:rsidP="00C973E6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 w:hint="eastAsia"/>
              </w:rPr>
              <w:t>页面类型</w:t>
            </w:r>
          </w:p>
        </w:tc>
        <w:tc>
          <w:tcPr>
            <w:tcW w:w="7339" w:type="dxa"/>
            <w:gridSpan w:val="1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1873319" w14:textId="77777777" w:rsidR="006D7DFD" w:rsidRPr="00BE0919" w:rsidRDefault="006D7DFD" w:rsidP="00C973E6">
            <w:pPr>
              <w:pStyle w:val="a4"/>
              <w:snapToGrid w:val="0"/>
              <w:spacing w:after="120"/>
              <w:ind w:right="200"/>
              <w:jc w:val="left"/>
              <w:rPr>
                <w:rFonts w:ascii="微软雅黑" w:eastAsia="微软雅黑" w:hAnsi="微软雅黑"/>
                <w:sz w:val="20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0"/>
                <w:lang w:eastAsia="zh-CN"/>
              </w:rPr>
              <w:t>列表</w:t>
            </w:r>
          </w:p>
        </w:tc>
      </w:tr>
      <w:tr w:rsidR="006D7DFD" w:rsidRPr="004D026E" w14:paraId="6C1CB08F" w14:textId="77777777" w:rsidTr="00C973E6">
        <w:trPr>
          <w:cantSplit/>
          <w:trHeight w:val="353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14:paraId="154DECAA" w14:textId="77777777" w:rsidR="006D7DFD" w:rsidRPr="00CD346B" w:rsidRDefault="006D7DFD" w:rsidP="00C973E6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lang w:eastAsia="zh-HK"/>
              </w:rPr>
            </w:pPr>
            <w:r>
              <w:rPr>
                <w:rFonts w:ascii="Arial Unicode MS" w:eastAsia="Arial Unicode MS" w:hAnsi="Arial Unicode MS" w:cs="Arial Unicode MS" w:hint="eastAsia"/>
                <w:lang w:eastAsia="zh-HK"/>
              </w:rPr>
              <w:t>工具栏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97CE15D" w14:textId="77777777" w:rsidR="006D7DFD" w:rsidRPr="004D026E" w:rsidRDefault="006D7DFD" w:rsidP="00C973E6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</w:p>
        </w:tc>
        <w:tc>
          <w:tcPr>
            <w:tcW w:w="75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6DEA20B" w14:textId="77777777" w:rsidR="006D7DFD" w:rsidRPr="004D026E" w:rsidRDefault="006D7DFD" w:rsidP="00C973E6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</w:p>
        </w:tc>
        <w:tc>
          <w:tcPr>
            <w:tcW w:w="7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FB8A76" w14:textId="77777777" w:rsidR="006D7DFD" w:rsidRPr="004D026E" w:rsidRDefault="006D7DFD" w:rsidP="00C973E6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</w:p>
        </w:tc>
        <w:tc>
          <w:tcPr>
            <w:tcW w:w="7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FBC47C" w14:textId="77777777" w:rsidR="006D7DFD" w:rsidRPr="004D026E" w:rsidRDefault="006D7DFD" w:rsidP="00C973E6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</w:p>
        </w:tc>
        <w:tc>
          <w:tcPr>
            <w:tcW w:w="7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AD86F0" w14:textId="77777777" w:rsidR="006D7DFD" w:rsidRPr="004D026E" w:rsidRDefault="006D7DFD" w:rsidP="00C973E6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  <w:lang w:eastAsia="zh-CN"/>
              </w:rPr>
              <w:t>详</w:t>
            </w:r>
          </w:p>
        </w:tc>
        <w:tc>
          <w:tcPr>
            <w:tcW w:w="7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1E8060" w14:textId="77777777" w:rsidR="006D7DFD" w:rsidRPr="00A8732F" w:rsidRDefault="006D7DFD" w:rsidP="00C973E6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color w:val="A6A6A6" w:themeColor="background1" w:themeShade="A6"/>
                <w:sz w:val="16"/>
                <w:szCs w:val="16"/>
                <w:lang w:eastAsia="zh-CN"/>
              </w:rPr>
            </w:pPr>
            <w:r w:rsidRPr="00A8732F">
              <w:rPr>
                <w:rFonts w:ascii="微软雅黑" w:eastAsia="微软雅黑" w:hAnsi="微软雅黑" w:hint="eastAsia"/>
                <w:color w:val="A6A6A6" w:themeColor="background1" w:themeShade="A6"/>
                <w:sz w:val="16"/>
                <w:szCs w:val="16"/>
                <w:lang w:eastAsia="zh-CN"/>
              </w:rPr>
              <w:t>增</w:t>
            </w:r>
          </w:p>
        </w:tc>
        <w:tc>
          <w:tcPr>
            <w:tcW w:w="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72FBEE2" w14:textId="77777777" w:rsidR="006D7DFD" w:rsidRPr="00A8732F" w:rsidRDefault="006D7DFD" w:rsidP="00C973E6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color w:val="A6A6A6" w:themeColor="background1" w:themeShade="A6"/>
                <w:sz w:val="16"/>
                <w:szCs w:val="16"/>
                <w:lang w:eastAsia="zh-CN"/>
              </w:rPr>
            </w:pPr>
            <w:r w:rsidRPr="00A8732F">
              <w:rPr>
                <w:rFonts w:ascii="微软雅黑" w:eastAsia="微软雅黑" w:hAnsi="微软雅黑" w:hint="eastAsia"/>
                <w:color w:val="A6A6A6" w:themeColor="background1" w:themeShade="A6"/>
                <w:sz w:val="16"/>
                <w:szCs w:val="16"/>
                <w:lang w:eastAsia="zh-CN"/>
              </w:rPr>
              <w:t>改</w:t>
            </w:r>
          </w:p>
        </w:tc>
        <w:tc>
          <w:tcPr>
            <w:tcW w:w="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DBAE666" w14:textId="77777777" w:rsidR="006D7DFD" w:rsidRPr="00A8732F" w:rsidRDefault="006D7DFD" w:rsidP="00C973E6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color w:val="A6A6A6" w:themeColor="background1" w:themeShade="A6"/>
                <w:sz w:val="16"/>
                <w:szCs w:val="16"/>
                <w:lang w:eastAsia="zh-CN"/>
              </w:rPr>
            </w:pPr>
            <w:r w:rsidRPr="00A8732F">
              <w:rPr>
                <w:rFonts w:ascii="微软雅黑" w:eastAsia="微软雅黑" w:hAnsi="微软雅黑" w:hint="eastAsia"/>
                <w:color w:val="A6A6A6" w:themeColor="background1" w:themeShade="A6"/>
                <w:sz w:val="16"/>
                <w:szCs w:val="16"/>
                <w:lang w:eastAsia="zh-CN"/>
              </w:rPr>
              <w:t>删</w:t>
            </w:r>
          </w:p>
        </w:tc>
        <w:tc>
          <w:tcPr>
            <w:tcW w:w="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625D277" w14:textId="77777777" w:rsidR="006D7DFD" w:rsidRPr="004D026E" w:rsidRDefault="006D7DFD" w:rsidP="00C973E6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  <w:lang w:eastAsia="zh-CN"/>
              </w:rPr>
              <w:t>设</w:t>
            </w:r>
          </w:p>
        </w:tc>
        <w:tc>
          <w:tcPr>
            <w:tcW w:w="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07D8FF" w14:textId="77777777" w:rsidR="006D7DFD" w:rsidRPr="004D026E" w:rsidRDefault="006D7DFD" w:rsidP="00C973E6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  <w:lang w:eastAsia="zh-CN"/>
              </w:rPr>
              <w:t>查</w:t>
            </w:r>
          </w:p>
        </w:tc>
      </w:tr>
      <w:tr w:rsidR="006D7DFD" w:rsidRPr="003C5BB6" w14:paraId="32F4861E" w14:textId="77777777" w:rsidTr="00C973E6">
        <w:trPr>
          <w:cantSplit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 w:themeFill="background1" w:themeFillShade="F2"/>
            <w:vAlign w:val="center"/>
          </w:tcPr>
          <w:p w14:paraId="23AE5CF4" w14:textId="77777777" w:rsidR="006D7DFD" w:rsidRDefault="006D7DFD" w:rsidP="00C973E6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Cs w:val="0"/>
                <w:iCs/>
                <w:sz w:val="20"/>
                <w:lang w:eastAsia="zh-CN"/>
              </w:rPr>
            </w:pPr>
            <w:r>
              <w:rPr>
                <w:rFonts w:ascii="Arial Unicode MS" w:eastAsia="Arial Unicode MS" w:hAnsi="Arial Unicode MS" w:cs="Arial Unicode MS" w:hint="eastAsia"/>
                <w:bCs w:val="0"/>
                <w:iCs/>
                <w:sz w:val="20"/>
                <w:lang w:eastAsia="zh-CN"/>
              </w:rPr>
              <w:t>其它要求</w:t>
            </w:r>
          </w:p>
        </w:tc>
        <w:tc>
          <w:tcPr>
            <w:tcW w:w="7339" w:type="dxa"/>
            <w:gridSpan w:val="1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330D1FB" w14:textId="77777777" w:rsidR="006D7DFD" w:rsidRPr="003C5BB6" w:rsidRDefault="006D7DFD" w:rsidP="00C973E6">
            <w:pPr>
              <w:pStyle w:val="a4"/>
              <w:snapToGrid w:val="0"/>
              <w:spacing w:after="120"/>
              <w:ind w:right="200"/>
              <w:jc w:val="left"/>
              <w:rPr>
                <w:rFonts w:ascii="微软雅黑" w:eastAsia="微软雅黑" w:hAnsi="微软雅黑"/>
                <w:iCs/>
                <w:kern w:val="0"/>
                <w:sz w:val="20"/>
                <w:lang w:eastAsia="zh-CN"/>
              </w:rPr>
            </w:pPr>
          </w:p>
        </w:tc>
      </w:tr>
      <w:tr w:rsidR="006D7DFD" w:rsidRPr="0057535E" w14:paraId="3775DA33" w14:textId="77777777" w:rsidTr="00C973E6">
        <w:trPr>
          <w:cantSplit/>
          <w:trHeight w:val="450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14:paraId="69C9F128" w14:textId="77777777" w:rsidR="006D7DFD" w:rsidRPr="0057535E" w:rsidRDefault="006D7DFD" w:rsidP="00C973E6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列名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14:paraId="03357795" w14:textId="77777777" w:rsidR="006D7DFD" w:rsidRPr="0057535E" w:rsidRDefault="006D7DFD" w:rsidP="00C973E6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宽度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14:paraId="35393FC2" w14:textId="77777777" w:rsidR="006D7DFD" w:rsidRPr="0057535E" w:rsidRDefault="006D7DFD" w:rsidP="00C973E6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显示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704FCAE5" w14:textId="77777777" w:rsidR="006D7DFD" w:rsidRPr="0057535E" w:rsidRDefault="006D7DFD" w:rsidP="00C973E6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排序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4027A6BB" w14:textId="77777777" w:rsidR="006D7DFD" w:rsidRPr="0057535E" w:rsidRDefault="006D7DFD" w:rsidP="00C973E6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搜索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4C34315E" w14:textId="77777777" w:rsidR="006D7DFD" w:rsidRPr="0057535E" w:rsidRDefault="006D7DFD" w:rsidP="00C973E6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新增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0956D066" w14:textId="77777777" w:rsidR="006D7DFD" w:rsidRPr="0057535E" w:rsidRDefault="006D7DFD" w:rsidP="00C973E6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编辑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62858616" w14:textId="77777777" w:rsidR="006D7DFD" w:rsidRPr="0057535E" w:rsidRDefault="006D7DFD" w:rsidP="00C973E6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约束</w:t>
            </w:r>
            <w:r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备注</w:t>
            </w:r>
          </w:p>
        </w:tc>
      </w:tr>
      <w:tr w:rsidR="006D7DFD" w:rsidRPr="0068506A" w14:paraId="24FF99BB" w14:textId="77777777" w:rsidTr="00C973E6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FD5539C" w14:textId="77777777" w:rsidR="006D7DFD" w:rsidRPr="004D026E" w:rsidRDefault="006D7DFD" w:rsidP="00C973E6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用户账号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5F5804E" w14:textId="10AC2626" w:rsidR="006D7DFD" w:rsidRPr="0068506A" w:rsidRDefault="00FC6C9A" w:rsidP="00C973E6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200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6481B43" w14:textId="77777777" w:rsidR="006D7DFD" w:rsidRPr="0068506A" w:rsidRDefault="006D7DFD" w:rsidP="00C973E6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N</w:t>
            </w: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um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4A9488" w14:textId="77777777" w:rsidR="006D7DFD" w:rsidRPr="0068506A" w:rsidRDefault="006D7DFD" w:rsidP="00C973E6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311247" w14:textId="77777777" w:rsidR="006D7DFD" w:rsidRPr="0068506A" w:rsidRDefault="006D7DFD" w:rsidP="00C973E6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IN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9704B5" w14:textId="77777777" w:rsidR="006D7DFD" w:rsidRPr="0068506A" w:rsidRDefault="006D7DFD" w:rsidP="00C973E6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9C8891" w14:textId="77777777" w:rsidR="006D7DFD" w:rsidRPr="0068506A" w:rsidRDefault="006D7DFD" w:rsidP="00C973E6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300369" w14:textId="77777777" w:rsidR="006D7DFD" w:rsidRPr="0068506A" w:rsidRDefault="006D7DFD" w:rsidP="00C973E6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</w:p>
        </w:tc>
      </w:tr>
      <w:tr w:rsidR="006D7DFD" w:rsidRPr="0068506A" w14:paraId="1E3D6873" w14:textId="77777777" w:rsidTr="00C973E6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CB95274" w14:textId="5E9300BA" w:rsidR="006D7DFD" w:rsidRDefault="00A511AA" w:rsidP="00C973E6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代理商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C9D1CD5" w14:textId="0D491966" w:rsidR="006D7DFD" w:rsidRPr="0068506A" w:rsidRDefault="008A56F7" w:rsidP="00C973E6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200</w:t>
            </w:r>
            <w:r w:rsidR="00FC6C9A"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267F869" w14:textId="77777777" w:rsidR="006D7DFD" w:rsidRPr="0068506A" w:rsidRDefault="006D7DFD" w:rsidP="00C973E6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Str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B1B6AD" w14:textId="77777777" w:rsidR="006D7DFD" w:rsidRPr="0068506A" w:rsidRDefault="006D7DFD" w:rsidP="00C973E6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B9DF38" w14:textId="63444209" w:rsidR="006D7DFD" w:rsidRPr="0068506A" w:rsidRDefault="00DD6E30" w:rsidP="00C973E6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SEL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B52F0E" w14:textId="77777777" w:rsidR="006D7DFD" w:rsidRPr="0068506A" w:rsidRDefault="006D7DFD" w:rsidP="00C973E6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DAD90B" w14:textId="77777777" w:rsidR="006D7DFD" w:rsidRPr="0068506A" w:rsidRDefault="006D7DFD" w:rsidP="00C973E6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C5543D" w14:textId="77777777" w:rsidR="006D7DFD" w:rsidRPr="0068506A" w:rsidRDefault="006D7DFD" w:rsidP="00C973E6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</w:p>
        </w:tc>
      </w:tr>
      <w:tr w:rsidR="006D7DFD" w:rsidRPr="00023280" w14:paraId="52021F9C" w14:textId="77777777" w:rsidTr="005F261B">
        <w:trPr>
          <w:cantSplit/>
          <w:trHeight w:val="64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1EDDCCA" w14:textId="7DE57489" w:rsidR="006D7DFD" w:rsidRPr="006844AD" w:rsidRDefault="00A511AA" w:rsidP="00C973E6">
            <w:pPr>
              <w:pStyle w:val="a5"/>
              <w:tabs>
                <w:tab w:val="left" w:pos="739"/>
              </w:tabs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统计流量</w:t>
            </w:r>
            <w:r w:rsidR="006D7DFD"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(</w:t>
            </w: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G</w:t>
            </w:r>
            <w:r w:rsidR="006D7DFD"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)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D3BF56B" w14:textId="33738909" w:rsidR="006D7DFD" w:rsidRPr="006844AD" w:rsidRDefault="00FC6C9A" w:rsidP="00C973E6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110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042E103" w14:textId="07F0830D" w:rsidR="006D7DFD" w:rsidRPr="006844AD" w:rsidRDefault="006D7DFD" w:rsidP="00C973E6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 w:rsidRPr="005F261B">
              <w:rPr>
                <w:rFonts w:ascii="微软雅黑" w:eastAsia="微软雅黑" w:hAnsi="微软雅黑"/>
                <w:b w:val="0"/>
                <w:color w:val="FFFFFF" w:themeColor="background1"/>
                <w:sz w:val="16"/>
                <w:szCs w:val="16"/>
                <w:lang w:eastAsia="zh-CN"/>
              </w:rPr>
              <w:t>N</w:t>
            </w:r>
            <w:r w:rsidRPr="005F261B">
              <w:rPr>
                <w:rFonts w:ascii="微软雅黑" w:eastAsia="微软雅黑" w:hAnsi="微软雅黑" w:hint="eastAsia"/>
                <w:b w:val="0"/>
                <w:color w:val="FFFFFF" w:themeColor="background1"/>
                <w:sz w:val="16"/>
                <w:szCs w:val="16"/>
                <w:lang w:eastAsia="zh-CN"/>
              </w:rPr>
              <w:t>um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BF1371" w14:textId="77777777" w:rsidR="006D7DFD" w:rsidRPr="006844AD" w:rsidRDefault="006D7DFD" w:rsidP="00C973E6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59D0B6" w14:textId="3DB40995" w:rsidR="006D7DFD" w:rsidRPr="006844AD" w:rsidRDefault="00DD6E30" w:rsidP="00DD6E30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A896DC" w14:textId="77777777" w:rsidR="006D7DFD" w:rsidRPr="006844AD" w:rsidRDefault="006D7DFD" w:rsidP="00C973E6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B026FF" w14:textId="77777777" w:rsidR="006D7DFD" w:rsidRPr="006844AD" w:rsidRDefault="006D7DFD" w:rsidP="00C973E6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D503DD" w14:textId="5D76BE31" w:rsidR="006D7DFD" w:rsidRPr="00023280" w:rsidRDefault="005F261B" w:rsidP="00C973E6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color w:val="FFFFFF" w:themeColor="background1"/>
                <w:sz w:val="16"/>
                <w:szCs w:val="16"/>
                <w:highlight w:val="blue"/>
                <w:lang w:eastAsia="zh-CN"/>
              </w:rPr>
              <w:t>统计流量</w:t>
            </w:r>
          </w:p>
        </w:tc>
      </w:tr>
      <w:tr w:rsidR="006D7DFD" w:rsidRPr="00023280" w14:paraId="4FA7B9A7" w14:textId="77777777" w:rsidTr="00C973E6">
        <w:trPr>
          <w:cantSplit/>
          <w:trHeight w:val="64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68373D9" w14:textId="1A0DC61A" w:rsidR="006D7DFD" w:rsidRPr="006844AD" w:rsidRDefault="00A511AA" w:rsidP="00C973E6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统计费用</w:t>
            </w:r>
            <w:r w:rsidR="006D7DFD"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(元)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C000CF1" w14:textId="6B94D10A" w:rsidR="006D7DFD" w:rsidRPr="006844AD" w:rsidRDefault="00FC6C9A" w:rsidP="00C973E6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110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8FD73D5" w14:textId="77777777" w:rsidR="006D7DFD" w:rsidRPr="006844AD" w:rsidRDefault="006D7DFD" w:rsidP="00C973E6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N</w:t>
            </w: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um(</w:t>
            </w: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.2</w:t>
            </w: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)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519D01" w14:textId="77777777" w:rsidR="006D7DFD" w:rsidRPr="006844AD" w:rsidRDefault="006D7DFD" w:rsidP="00C973E6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00F50B" w14:textId="77777777" w:rsidR="006D7DFD" w:rsidRPr="006844AD" w:rsidRDefault="006D7DFD" w:rsidP="00C973E6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C5A459" w14:textId="77777777" w:rsidR="006D7DFD" w:rsidRPr="006844AD" w:rsidRDefault="006D7DFD" w:rsidP="00C973E6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3EE630" w14:textId="77777777" w:rsidR="006D7DFD" w:rsidRPr="006844AD" w:rsidRDefault="006D7DFD" w:rsidP="00C973E6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11A304" w14:textId="77777777" w:rsidR="006D7DFD" w:rsidRPr="00023280" w:rsidRDefault="006D7DFD" w:rsidP="00C973E6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6D7DFD" w:rsidRPr="00023280" w14:paraId="6364CC69" w14:textId="77777777" w:rsidTr="00C973E6">
        <w:trPr>
          <w:cantSplit/>
          <w:trHeight w:val="64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72061F6" w14:textId="77777777" w:rsidR="006D7DFD" w:rsidRDefault="006D7DFD" w:rsidP="00C973E6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创建时间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05AF063" w14:textId="797CF3C5" w:rsidR="006D7DFD" w:rsidRPr="006844AD" w:rsidRDefault="00FC6C9A" w:rsidP="00C973E6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140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BC4CD85" w14:textId="77777777" w:rsidR="006D7DFD" w:rsidRDefault="006D7DFD" w:rsidP="00C973E6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Date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0D5310" w14:textId="77777777" w:rsidR="006D7DFD" w:rsidRDefault="006D7DFD" w:rsidP="00C973E6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386E72" w14:textId="29A91D1E" w:rsidR="006D7DFD" w:rsidRDefault="00DD6E30" w:rsidP="00C973E6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  <w:t>SEL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F1D8E5" w14:textId="77777777" w:rsidR="006D7DFD" w:rsidRDefault="006D7DFD" w:rsidP="00C973E6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1A75A0" w14:textId="77777777" w:rsidR="006D7DFD" w:rsidRDefault="006D7DFD" w:rsidP="00C973E6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1F49F2" w14:textId="77777777" w:rsidR="006D7DFD" w:rsidRPr="00023280" w:rsidRDefault="006D7DFD" w:rsidP="00C973E6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</w:tbl>
    <w:p w14:paraId="1FBC8B23" w14:textId="30A60FE5" w:rsidR="002D11F5" w:rsidRDefault="002D11F5" w:rsidP="002D11F5">
      <w:pPr>
        <w:rPr>
          <w:rFonts w:eastAsiaTheme="minorEastAsia"/>
          <w:lang w:eastAsia="zh-CN"/>
        </w:rPr>
      </w:pPr>
    </w:p>
    <w:p w14:paraId="6DBC884C" w14:textId="2DDB011C" w:rsidR="00286ED2" w:rsidRDefault="00286ED2" w:rsidP="002D11F5">
      <w:pPr>
        <w:rPr>
          <w:rFonts w:eastAsiaTheme="minorEastAsia"/>
          <w:lang w:eastAsia="zh-CN"/>
        </w:rPr>
      </w:pPr>
    </w:p>
    <w:p w14:paraId="45C66B55" w14:textId="29FD1A28" w:rsidR="00286ED2" w:rsidRDefault="00286ED2" w:rsidP="002D11F5">
      <w:pPr>
        <w:rPr>
          <w:rFonts w:eastAsiaTheme="minorEastAsia"/>
          <w:lang w:eastAsia="zh-CN"/>
        </w:rPr>
      </w:pPr>
    </w:p>
    <w:p w14:paraId="6DE14798" w14:textId="77777777" w:rsidR="00286ED2" w:rsidRPr="002D11F5" w:rsidRDefault="00286ED2" w:rsidP="002D11F5">
      <w:pPr>
        <w:rPr>
          <w:rFonts w:eastAsiaTheme="minorEastAsia"/>
          <w:lang w:eastAsia="zh-CN"/>
        </w:rPr>
      </w:pPr>
    </w:p>
    <w:p w14:paraId="68F415E6" w14:textId="0398436A" w:rsidR="002D11F5" w:rsidRDefault="002D11F5" w:rsidP="002D11F5">
      <w:pPr>
        <w:pStyle w:val="Heading3"/>
        <w:rPr>
          <w:rFonts w:ascii="微软雅黑" w:eastAsia="微软雅黑" w:hAnsi="微软雅黑" w:cs="微软雅黑"/>
          <w:i w:val="0"/>
          <w:lang w:eastAsia="zh-CN"/>
        </w:rPr>
      </w:pPr>
      <w:bookmarkStart w:id="100" w:name="_Toc478575255"/>
      <w:r>
        <w:rPr>
          <w:rFonts w:ascii="微软雅黑" w:eastAsia="微软雅黑" w:hAnsi="微软雅黑" w:cs="微软雅黑" w:hint="eastAsia"/>
          <w:i w:val="0"/>
          <w:lang w:eastAsia="zh-CN"/>
        </w:rPr>
        <w:t>设备流量</w:t>
      </w:r>
      <w:bookmarkEnd w:id="100"/>
    </w:p>
    <w:tbl>
      <w:tblPr>
        <w:tblW w:w="8615" w:type="dxa"/>
        <w:tblInd w:w="565" w:type="dxa"/>
        <w:tblLayout w:type="fixed"/>
        <w:tblLook w:val="0000" w:firstRow="0" w:lastRow="0" w:firstColumn="0" w:lastColumn="0" w:noHBand="0" w:noVBand="0"/>
      </w:tblPr>
      <w:tblGrid>
        <w:gridCol w:w="1276"/>
        <w:gridCol w:w="709"/>
        <w:gridCol w:w="709"/>
        <w:gridCol w:w="49"/>
        <w:gridCol w:w="659"/>
        <w:gridCol w:w="75"/>
        <w:gridCol w:w="634"/>
        <w:gridCol w:w="100"/>
        <w:gridCol w:w="609"/>
        <w:gridCol w:w="125"/>
        <w:gridCol w:w="584"/>
        <w:gridCol w:w="150"/>
        <w:gridCol w:w="734"/>
        <w:gridCol w:w="734"/>
        <w:gridCol w:w="734"/>
        <w:gridCol w:w="734"/>
      </w:tblGrid>
      <w:tr w:rsidR="00FC5816" w:rsidRPr="00BE0919" w14:paraId="30C04814" w14:textId="77777777" w:rsidTr="00C973E6">
        <w:trPr>
          <w:cantSplit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14:paraId="041C1EF5" w14:textId="77777777" w:rsidR="00FC5816" w:rsidRPr="00CD346B" w:rsidRDefault="00FC5816" w:rsidP="00C973E6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微软雅黑" w:eastAsia="微软雅黑" w:hAnsi="微软雅黑" w:cs="微软雅黑" w:hint="eastAsia"/>
              </w:rPr>
              <w:t>页</w:t>
            </w:r>
            <w:r>
              <w:rPr>
                <w:rFonts w:ascii="Arial Unicode MS" w:eastAsia="Arial Unicode MS" w:hAnsi="Arial Unicode MS" w:cs="Arial Unicode MS" w:hint="eastAsia"/>
              </w:rPr>
              <w:t>面名称</w:t>
            </w:r>
          </w:p>
        </w:tc>
        <w:tc>
          <w:tcPr>
            <w:tcW w:w="7339" w:type="dxa"/>
            <w:gridSpan w:val="1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DC5546" w14:textId="68B5AF2C" w:rsidR="00FC5816" w:rsidRPr="00BE0919" w:rsidRDefault="00FC5816" w:rsidP="00C973E6">
            <w:pPr>
              <w:pStyle w:val="a4"/>
              <w:snapToGrid w:val="0"/>
              <w:spacing w:after="120"/>
              <w:ind w:right="200"/>
              <w:jc w:val="left"/>
              <w:rPr>
                <w:rFonts w:ascii="微软雅黑" w:eastAsia="微软雅黑" w:hAnsi="微软雅黑"/>
                <w:sz w:val="20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0"/>
                <w:lang w:eastAsia="zh-CN"/>
              </w:rPr>
              <w:t>设备流量列表</w:t>
            </w:r>
          </w:p>
        </w:tc>
      </w:tr>
      <w:tr w:rsidR="00FC5816" w14:paraId="4AA957BB" w14:textId="77777777" w:rsidTr="00C973E6">
        <w:trPr>
          <w:cantSplit/>
          <w:trHeight w:val="381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14:paraId="5B9A0573" w14:textId="77777777" w:rsidR="00FC5816" w:rsidRDefault="00FC5816" w:rsidP="00C973E6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 w:hint="eastAsia"/>
              </w:rPr>
              <w:t>描述</w:t>
            </w:r>
          </w:p>
        </w:tc>
        <w:tc>
          <w:tcPr>
            <w:tcW w:w="7339" w:type="dxa"/>
            <w:gridSpan w:val="1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CFF2FB" w14:textId="1C74252A" w:rsidR="00FC5816" w:rsidRDefault="00FC5816" w:rsidP="00C973E6">
            <w:pPr>
              <w:pStyle w:val="a4"/>
              <w:snapToGrid w:val="0"/>
              <w:spacing w:after="120"/>
              <w:ind w:right="200"/>
              <w:jc w:val="left"/>
              <w:rPr>
                <w:rFonts w:ascii="微软雅黑" w:eastAsia="微软雅黑" w:hAnsi="微软雅黑"/>
                <w:sz w:val="20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0"/>
                <w:lang w:eastAsia="zh-CN"/>
              </w:rPr>
              <w:t>显示所有设备流量信息</w:t>
            </w:r>
          </w:p>
        </w:tc>
      </w:tr>
      <w:tr w:rsidR="00FC5816" w:rsidRPr="00BE0919" w14:paraId="4643F793" w14:textId="77777777" w:rsidTr="00C973E6">
        <w:trPr>
          <w:cantSplit/>
          <w:trHeight w:val="381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14:paraId="5D9784E3" w14:textId="77777777" w:rsidR="00FC5816" w:rsidRPr="00CD346B" w:rsidRDefault="00FC5816" w:rsidP="00C973E6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 w:hint="eastAsia"/>
              </w:rPr>
              <w:t>页面类型</w:t>
            </w:r>
          </w:p>
        </w:tc>
        <w:tc>
          <w:tcPr>
            <w:tcW w:w="7339" w:type="dxa"/>
            <w:gridSpan w:val="1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8D1DE25" w14:textId="77777777" w:rsidR="00FC5816" w:rsidRPr="00BE0919" w:rsidRDefault="00FC5816" w:rsidP="00C973E6">
            <w:pPr>
              <w:pStyle w:val="a4"/>
              <w:snapToGrid w:val="0"/>
              <w:spacing w:after="120"/>
              <w:ind w:right="200"/>
              <w:jc w:val="left"/>
              <w:rPr>
                <w:rFonts w:ascii="微软雅黑" w:eastAsia="微软雅黑" w:hAnsi="微软雅黑"/>
                <w:sz w:val="20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0"/>
                <w:lang w:eastAsia="zh-CN"/>
              </w:rPr>
              <w:t>列表</w:t>
            </w:r>
          </w:p>
        </w:tc>
      </w:tr>
      <w:tr w:rsidR="00FC5816" w:rsidRPr="004D026E" w14:paraId="714C32A9" w14:textId="77777777" w:rsidTr="00C973E6">
        <w:trPr>
          <w:cantSplit/>
          <w:trHeight w:val="353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14:paraId="387D9CD7" w14:textId="77777777" w:rsidR="00FC5816" w:rsidRPr="00CD346B" w:rsidRDefault="00FC5816" w:rsidP="00C973E6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lang w:eastAsia="zh-HK"/>
              </w:rPr>
            </w:pPr>
            <w:r>
              <w:rPr>
                <w:rFonts w:ascii="Arial Unicode MS" w:eastAsia="Arial Unicode MS" w:hAnsi="Arial Unicode MS" w:cs="Arial Unicode MS" w:hint="eastAsia"/>
                <w:lang w:eastAsia="zh-HK"/>
              </w:rPr>
              <w:t>工具栏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F6C729" w14:textId="77777777" w:rsidR="00FC5816" w:rsidRPr="004D026E" w:rsidRDefault="00FC5816" w:rsidP="00C973E6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</w:p>
        </w:tc>
        <w:tc>
          <w:tcPr>
            <w:tcW w:w="75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7434EAE" w14:textId="77777777" w:rsidR="00FC5816" w:rsidRPr="004D026E" w:rsidRDefault="00FC5816" w:rsidP="00C973E6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</w:p>
        </w:tc>
        <w:tc>
          <w:tcPr>
            <w:tcW w:w="7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C2E3A6F" w14:textId="77777777" w:rsidR="00FC5816" w:rsidRPr="004D026E" w:rsidRDefault="00FC5816" w:rsidP="00C973E6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</w:p>
        </w:tc>
        <w:tc>
          <w:tcPr>
            <w:tcW w:w="7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848A44" w14:textId="77777777" w:rsidR="00FC5816" w:rsidRPr="004D026E" w:rsidRDefault="00FC5816" w:rsidP="00C973E6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</w:p>
        </w:tc>
        <w:tc>
          <w:tcPr>
            <w:tcW w:w="7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BB939A8" w14:textId="77777777" w:rsidR="00FC5816" w:rsidRPr="004D026E" w:rsidRDefault="00FC5816" w:rsidP="00C973E6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  <w:lang w:eastAsia="zh-CN"/>
              </w:rPr>
              <w:t>详</w:t>
            </w:r>
          </w:p>
        </w:tc>
        <w:tc>
          <w:tcPr>
            <w:tcW w:w="7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BE5ABB0" w14:textId="77777777" w:rsidR="00FC5816" w:rsidRPr="00A8732F" w:rsidRDefault="00FC5816" w:rsidP="00C973E6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color w:val="A6A6A6" w:themeColor="background1" w:themeShade="A6"/>
                <w:sz w:val="16"/>
                <w:szCs w:val="16"/>
                <w:lang w:eastAsia="zh-CN"/>
              </w:rPr>
            </w:pPr>
            <w:r w:rsidRPr="00A8732F">
              <w:rPr>
                <w:rFonts w:ascii="微软雅黑" w:eastAsia="微软雅黑" w:hAnsi="微软雅黑" w:hint="eastAsia"/>
                <w:color w:val="A6A6A6" w:themeColor="background1" w:themeShade="A6"/>
                <w:sz w:val="16"/>
                <w:szCs w:val="16"/>
                <w:lang w:eastAsia="zh-CN"/>
              </w:rPr>
              <w:t>增</w:t>
            </w:r>
          </w:p>
        </w:tc>
        <w:tc>
          <w:tcPr>
            <w:tcW w:w="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F8479F" w14:textId="77777777" w:rsidR="00FC5816" w:rsidRPr="00A8732F" w:rsidRDefault="00FC5816" w:rsidP="00C973E6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color w:val="A6A6A6" w:themeColor="background1" w:themeShade="A6"/>
                <w:sz w:val="16"/>
                <w:szCs w:val="16"/>
                <w:lang w:eastAsia="zh-CN"/>
              </w:rPr>
            </w:pPr>
            <w:r w:rsidRPr="00A8732F">
              <w:rPr>
                <w:rFonts w:ascii="微软雅黑" w:eastAsia="微软雅黑" w:hAnsi="微软雅黑" w:hint="eastAsia"/>
                <w:color w:val="A6A6A6" w:themeColor="background1" w:themeShade="A6"/>
                <w:sz w:val="16"/>
                <w:szCs w:val="16"/>
                <w:lang w:eastAsia="zh-CN"/>
              </w:rPr>
              <w:t>改</w:t>
            </w:r>
          </w:p>
        </w:tc>
        <w:tc>
          <w:tcPr>
            <w:tcW w:w="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3E05994" w14:textId="77777777" w:rsidR="00FC5816" w:rsidRPr="00A8732F" w:rsidRDefault="00FC5816" w:rsidP="00C973E6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color w:val="A6A6A6" w:themeColor="background1" w:themeShade="A6"/>
                <w:sz w:val="16"/>
                <w:szCs w:val="16"/>
                <w:lang w:eastAsia="zh-CN"/>
              </w:rPr>
            </w:pPr>
            <w:r w:rsidRPr="00A8732F">
              <w:rPr>
                <w:rFonts w:ascii="微软雅黑" w:eastAsia="微软雅黑" w:hAnsi="微软雅黑" w:hint="eastAsia"/>
                <w:color w:val="A6A6A6" w:themeColor="background1" w:themeShade="A6"/>
                <w:sz w:val="16"/>
                <w:szCs w:val="16"/>
                <w:lang w:eastAsia="zh-CN"/>
              </w:rPr>
              <w:t>删</w:t>
            </w:r>
          </w:p>
        </w:tc>
        <w:tc>
          <w:tcPr>
            <w:tcW w:w="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D97329" w14:textId="77777777" w:rsidR="00FC5816" w:rsidRPr="004D026E" w:rsidRDefault="00FC5816" w:rsidP="00C973E6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  <w:lang w:eastAsia="zh-CN"/>
              </w:rPr>
              <w:t>设</w:t>
            </w:r>
          </w:p>
        </w:tc>
        <w:tc>
          <w:tcPr>
            <w:tcW w:w="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123B10E" w14:textId="77777777" w:rsidR="00FC5816" w:rsidRPr="004D026E" w:rsidRDefault="00FC5816" w:rsidP="00C973E6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  <w:lang w:eastAsia="zh-CN"/>
              </w:rPr>
              <w:t>查</w:t>
            </w:r>
          </w:p>
        </w:tc>
      </w:tr>
      <w:tr w:rsidR="00FC5816" w:rsidRPr="003C5BB6" w14:paraId="23320F36" w14:textId="77777777" w:rsidTr="00C973E6">
        <w:trPr>
          <w:cantSplit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 w:themeFill="background1" w:themeFillShade="F2"/>
            <w:vAlign w:val="center"/>
          </w:tcPr>
          <w:p w14:paraId="13406FAA" w14:textId="77777777" w:rsidR="00FC5816" w:rsidRDefault="00FC5816" w:rsidP="00C973E6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Cs w:val="0"/>
                <w:iCs/>
                <w:sz w:val="20"/>
                <w:lang w:eastAsia="zh-CN"/>
              </w:rPr>
            </w:pPr>
            <w:r>
              <w:rPr>
                <w:rFonts w:ascii="Arial Unicode MS" w:eastAsia="Arial Unicode MS" w:hAnsi="Arial Unicode MS" w:cs="Arial Unicode MS" w:hint="eastAsia"/>
                <w:bCs w:val="0"/>
                <w:iCs/>
                <w:sz w:val="20"/>
                <w:lang w:eastAsia="zh-CN"/>
              </w:rPr>
              <w:t>其它要求</w:t>
            </w:r>
          </w:p>
        </w:tc>
        <w:tc>
          <w:tcPr>
            <w:tcW w:w="7339" w:type="dxa"/>
            <w:gridSpan w:val="1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A088063" w14:textId="77777777" w:rsidR="00FC5816" w:rsidRPr="003C5BB6" w:rsidRDefault="00FC5816" w:rsidP="00C973E6">
            <w:pPr>
              <w:pStyle w:val="a4"/>
              <w:snapToGrid w:val="0"/>
              <w:spacing w:after="120"/>
              <w:ind w:right="200"/>
              <w:jc w:val="left"/>
              <w:rPr>
                <w:rFonts w:ascii="微软雅黑" w:eastAsia="微软雅黑" w:hAnsi="微软雅黑"/>
                <w:iCs/>
                <w:kern w:val="0"/>
                <w:sz w:val="20"/>
                <w:lang w:eastAsia="zh-CN"/>
              </w:rPr>
            </w:pPr>
          </w:p>
        </w:tc>
      </w:tr>
      <w:tr w:rsidR="00FC5816" w:rsidRPr="0057535E" w14:paraId="052BD9AA" w14:textId="77777777" w:rsidTr="00C973E6">
        <w:trPr>
          <w:cantSplit/>
          <w:trHeight w:val="450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14:paraId="527E5BC4" w14:textId="77777777" w:rsidR="00FC5816" w:rsidRPr="0057535E" w:rsidRDefault="00FC5816" w:rsidP="00C973E6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列名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14:paraId="54933D2D" w14:textId="77777777" w:rsidR="00FC5816" w:rsidRPr="0057535E" w:rsidRDefault="00FC5816" w:rsidP="00C973E6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宽度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14:paraId="2F9ED26C" w14:textId="77777777" w:rsidR="00FC5816" w:rsidRPr="0057535E" w:rsidRDefault="00FC5816" w:rsidP="00C973E6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显示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7AFB425C" w14:textId="77777777" w:rsidR="00FC5816" w:rsidRPr="0057535E" w:rsidRDefault="00FC5816" w:rsidP="00C973E6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排序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142DCE6B" w14:textId="77777777" w:rsidR="00FC5816" w:rsidRPr="0057535E" w:rsidRDefault="00FC5816" w:rsidP="00C973E6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搜索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3C549040" w14:textId="77777777" w:rsidR="00FC5816" w:rsidRPr="0057535E" w:rsidRDefault="00FC5816" w:rsidP="00C973E6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新增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132EB5A1" w14:textId="77777777" w:rsidR="00FC5816" w:rsidRPr="0057535E" w:rsidRDefault="00FC5816" w:rsidP="00C973E6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编辑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01FA94D1" w14:textId="77777777" w:rsidR="00FC5816" w:rsidRPr="0057535E" w:rsidRDefault="00FC5816" w:rsidP="00C973E6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约束</w:t>
            </w:r>
            <w:r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备注</w:t>
            </w:r>
          </w:p>
        </w:tc>
      </w:tr>
      <w:tr w:rsidR="00FC5816" w:rsidRPr="0068506A" w14:paraId="286A8A32" w14:textId="77777777" w:rsidTr="00C973E6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7AB73CC" w14:textId="77777777" w:rsidR="00FC5816" w:rsidRDefault="00FC5816" w:rsidP="00C973E6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设备编号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786459A" w14:textId="5202BFE8" w:rsidR="00FC5816" w:rsidRPr="0068506A" w:rsidRDefault="00FC6C9A" w:rsidP="00C973E6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200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52925C0" w14:textId="77777777" w:rsidR="00FC5816" w:rsidRPr="0068506A" w:rsidRDefault="00FC5816" w:rsidP="00C973E6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Str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99F371" w14:textId="77777777" w:rsidR="00FC5816" w:rsidRPr="0068506A" w:rsidRDefault="00FC5816" w:rsidP="00C973E6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1D14D6" w14:textId="77777777" w:rsidR="00FC5816" w:rsidRPr="0068506A" w:rsidRDefault="00FC5816" w:rsidP="00C973E6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IN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B526F7" w14:textId="77777777" w:rsidR="00FC5816" w:rsidRPr="0068506A" w:rsidRDefault="00FC5816" w:rsidP="00C973E6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A4A7AD" w14:textId="77777777" w:rsidR="00FC5816" w:rsidRPr="0068506A" w:rsidRDefault="00FC5816" w:rsidP="00C973E6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C15870" w14:textId="77777777" w:rsidR="00FC5816" w:rsidRPr="0068506A" w:rsidRDefault="00FC5816" w:rsidP="00C973E6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</w:p>
        </w:tc>
      </w:tr>
      <w:tr w:rsidR="00FC5816" w:rsidRPr="0068506A" w14:paraId="3C505957" w14:textId="77777777" w:rsidTr="00C973E6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A446669" w14:textId="43DA4481" w:rsidR="00FC5816" w:rsidRDefault="00355475" w:rsidP="00C973E6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设备别名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D199BDA" w14:textId="6D0D14DE" w:rsidR="00FC5816" w:rsidRPr="0068506A" w:rsidRDefault="00FC6C9A" w:rsidP="00C973E6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200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A7CEA40" w14:textId="77777777" w:rsidR="00FC5816" w:rsidRPr="00833BD5" w:rsidRDefault="00FC5816" w:rsidP="00C973E6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FFFFFF" w:themeColor="background1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Str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33788F" w14:textId="77777777" w:rsidR="00FC5816" w:rsidRPr="0068506A" w:rsidRDefault="00FC5816" w:rsidP="00C973E6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A4E196" w14:textId="6DF65570" w:rsidR="00FC5816" w:rsidRPr="0068506A" w:rsidRDefault="00837FD8" w:rsidP="00C973E6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6F16F3" w14:textId="77777777" w:rsidR="00FC5816" w:rsidRPr="0068506A" w:rsidRDefault="00FC5816" w:rsidP="00C973E6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D051DB" w14:textId="77777777" w:rsidR="00FC5816" w:rsidRPr="0068506A" w:rsidRDefault="00FC5816" w:rsidP="00C973E6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E0EF7C" w14:textId="77777777" w:rsidR="00FC5816" w:rsidRPr="0068506A" w:rsidRDefault="00FC5816" w:rsidP="00C973E6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</w:p>
        </w:tc>
      </w:tr>
      <w:tr w:rsidR="00FC5816" w:rsidRPr="0068506A" w14:paraId="6054C9A0" w14:textId="77777777" w:rsidTr="00C973E6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1802AA8" w14:textId="1A4E3350" w:rsidR="00FC5816" w:rsidRDefault="00355475" w:rsidP="00C973E6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设备组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CF156E1" w14:textId="5570585A" w:rsidR="00FC5816" w:rsidRPr="0068506A" w:rsidRDefault="00FC6C9A" w:rsidP="00C973E6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110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19EECA7" w14:textId="77777777" w:rsidR="00FC5816" w:rsidRPr="0068506A" w:rsidRDefault="00FC5816" w:rsidP="00C973E6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Num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E98043" w14:textId="77777777" w:rsidR="00FC5816" w:rsidRPr="0068506A" w:rsidRDefault="00FC5816" w:rsidP="00C973E6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EA49A7" w14:textId="2B872890" w:rsidR="00FC5816" w:rsidRPr="0068506A" w:rsidRDefault="00837FD8" w:rsidP="00C973E6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IN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187829" w14:textId="77777777" w:rsidR="00FC5816" w:rsidRPr="0068506A" w:rsidRDefault="00FC5816" w:rsidP="00C973E6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C6BDB3" w14:textId="77777777" w:rsidR="00FC5816" w:rsidRPr="0068506A" w:rsidRDefault="00FC5816" w:rsidP="00C973E6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6838B8" w14:textId="77777777" w:rsidR="00FC5816" w:rsidRPr="0068506A" w:rsidRDefault="00FC5816" w:rsidP="00C973E6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</w:p>
        </w:tc>
      </w:tr>
      <w:tr w:rsidR="00FC5816" w:rsidRPr="00023280" w14:paraId="38B9FD81" w14:textId="77777777" w:rsidTr="00C973E6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FC7F6B6" w14:textId="760F08B5" w:rsidR="00FC5816" w:rsidRDefault="00355475" w:rsidP="00C973E6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代理商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5507A10" w14:textId="2514E513" w:rsidR="00FC5816" w:rsidRPr="0068506A" w:rsidRDefault="00FC6C9A" w:rsidP="00C973E6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140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B677867" w14:textId="1D4812DE" w:rsidR="00FC5816" w:rsidRPr="0068506A" w:rsidRDefault="002C3EF5" w:rsidP="00C973E6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Str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82D0EC" w14:textId="77777777" w:rsidR="00FC5816" w:rsidRPr="0068506A" w:rsidRDefault="00FC5816" w:rsidP="00C973E6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95CED8" w14:textId="66B08950" w:rsidR="00FC5816" w:rsidRPr="0068506A" w:rsidRDefault="00837FD8" w:rsidP="00C973E6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  <w:t>SEL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2CF787" w14:textId="77777777" w:rsidR="00FC5816" w:rsidRPr="0068506A" w:rsidRDefault="00FC5816" w:rsidP="00C973E6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20E5B0" w14:textId="77777777" w:rsidR="00FC5816" w:rsidRPr="00E61082" w:rsidRDefault="00FC5816" w:rsidP="00C973E6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color w:val="A6A6A6" w:themeColor="background1" w:themeShade="A6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185D23" w14:textId="77777777" w:rsidR="00FC5816" w:rsidRPr="00023280" w:rsidRDefault="00FC5816" w:rsidP="00C973E6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355475" w:rsidRPr="00023280" w14:paraId="77A8B456" w14:textId="77777777" w:rsidTr="000230C6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23F0605" w14:textId="1291FED7" w:rsidR="00355475" w:rsidRDefault="00355475" w:rsidP="00355475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统计流量(G)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6D6C495" w14:textId="6E3AD4C3" w:rsidR="00355475" w:rsidRPr="0068506A" w:rsidRDefault="00FC6C9A" w:rsidP="00355475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110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8406F02" w14:textId="77777777" w:rsidR="00355475" w:rsidRPr="0068506A" w:rsidRDefault="00355475" w:rsidP="00355475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 w:rsidRPr="000230C6">
              <w:rPr>
                <w:rFonts w:ascii="微软雅黑" w:eastAsia="微软雅黑" w:hAnsi="微软雅黑" w:hint="eastAsia"/>
                <w:b w:val="0"/>
                <w:color w:val="FFFFFF" w:themeColor="background1"/>
                <w:sz w:val="16"/>
                <w:szCs w:val="16"/>
                <w:lang w:eastAsia="zh-CN"/>
              </w:rPr>
              <w:t>Num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EF6244" w14:textId="77777777" w:rsidR="00355475" w:rsidRPr="0068506A" w:rsidRDefault="00355475" w:rsidP="00355475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998992" w14:textId="77777777" w:rsidR="00355475" w:rsidRPr="0068506A" w:rsidRDefault="00355475" w:rsidP="00355475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3F68B9" w14:textId="77777777" w:rsidR="00355475" w:rsidRPr="0068506A" w:rsidRDefault="00355475" w:rsidP="00355475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A1745F" w14:textId="77777777" w:rsidR="00355475" w:rsidRPr="0068506A" w:rsidRDefault="00355475" w:rsidP="00355475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FA4153" w14:textId="21678A01" w:rsidR="00355475" w:rsidRPr="00023280" w:rsidRDefault="000230C6" w:rsidP="00355475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color w:val="FFFFFF" w:themeColor="background1"/>
                <w:sz w:val="16"/>
                <w:szCs w:val="16"/>
                <w:highlight w:val="blue"/>
                <w:lang w:eastAsia="zh-CN"/>
              </w:rPr>
              <w:t>统计流量</w:t>
            </w:r>
          </w:p>
        </w:tc>
      </w:tr>
      <w:tr w:rsidR="00355475" w:rsidRPr="00023280" w14:paraId="03DF572C" w14:textId="77777777" w:rsidTr="00C973E6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E1B475F" w14:textId="030A237D" w:rsidR="00355475" w:rsidRPr="006844AD" w:rsidRDefault="00355475" w:rsidP="00355475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统计费用(元)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78DD25E" w14:textId="114D6F00" w:rsidR="00355475" w:rsidRPr="006844AD" w:rsidRDefault="00FC6C9A" w:rsidP="00355475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110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6CC253C" w14:textId="384D6C21" w:rsidR="00355475" w:rsidRPr="006844AD" w:rsidRDefault="00355475" w:rsidP="00355475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N</w:t>
            </w: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um</w:t>
            </w:r>
            <w:r w:rsidR="002C3EF5"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(.2)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BD3468" w14:textId="77777777" w:rsidR="00355475" w:rsidRPr="006844AD" w:rsidRDefault="00355475" w:rsidP="00355475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9049CF" w14:textId="77777777" w:rsidR="00355475" w:rsidRPr="006844AD" w:rsidRDefault="00355475" w:rsidP="00355475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6C3D61" w14:textId="77777777" w:rsidR="00355475" w:rsidRPr="006844AD" w:rsidRDefault="00355475" w:rsidP="00355475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7B6809" w14:textId="77777777" w:rsidR="00355475" w:rsidRPr="006844AD" w:rsidRDefault="00355475" w:rsidP="00355475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530B24" w14:textId="77777777" w:rsidR="00355475" w:rsidRPr="00023280" w:rsidRDefault="00355475" w:rsidP="00355475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FC5816" w:rsidRPr="00023280" w14:paraId="1C211892" w14:textId="77777777" w:rsidTr="00C973E6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A1FE676" w14:textId="79E68A4A" w:rsidR="00FC5816" w:rsidRPr="006844AD" w:rsidRDefault="00355475" w:rsidP="00C973E6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使用时长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4D90E8A" w14:textId="647E95CC" w:rsidR="00FC5816" w:rsidRPr="006844AD" w:rsidRDefault="008A56F7" w:rsidP="00C973E6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110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60F9D86" w14:textId="77777777" w:rsidR="00FC5816" w:rsidRPr="006844AD" w:rsidRDefault="00FC5816" w:rsidP="00C973E6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Str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1AEBE8" w14:textId="77777777" w:rsidR="00FC5816" w:rsidRPr="006844AD" w:rsidRDefault="00FC5816" w:rsidP="00C973E6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D8EF08" w14:textId="77777777" w:rsidR="00FC5816" w:rsidRPr="006844AD" w:rsidRDefault="00FC5816" w:rsidP="00C973E6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56F83F" w14:textId="77777777" w:rsidR="00FC5816" w:rsidRPr="006844AD" w:rsidRDefault="00FC5816" w:rsidP="00C973E6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7E69EA" w14:textId="77777777" w:rsidR="00FC5816" w:rsidRPr="006844AD" w:rsidRDefault="00FC5816" w:rsidP="00C973E6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B23ED4" w14:textId="77777777" w:rsidR="00FC5816" w:rsidRPr="00023280" w:rsidRDefault="00FC5816" w:rsidP="00C973E6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FC5816" w:rsidRPr="00023280" w14:paraId="1C095DA5" w14:textId="77777777" w:rsidTr="00C973E6">
        <w:trPr>
          <w:cantSplit/>
          <w:trHeight w:val="64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CB84C71" w14:textId="36BADAA1" w:rsidR="00FC5816" w:rsidRPr="006844AD" w:rsidRDefault="00355475" w:rsidP="00C973E6">
            <w:pPr>
              <w:pStyle w:val="a5"/>
              <w:tabs>
                <w:tab w:val="left" w:pos="739"/>
              </w:tabs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统计时段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55955C2" w14:textId="0424D285" w:rsidR="00FC5816" w:rsidRPr="006844AD" w:rsidRDefault="00FC6C9A" w:rsidP="00C973E6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140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F3BAAA0" w14:textId="472D6A3A" w:rsidR="00FC5816" w:rsidRPr="006844AD" w:rsidRDefault="002C3EF5" w:rsidP="00C973E6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Date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0D89FA" w14:textId="77777777" w:rsidR="00FC5816" w:rsidRPr="006844AD" w:rsidRDefault="00FC5816" w:rsidP="00C973E6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730B19" w14:textId="071F1082" w:rsidR="00FC5816" w:rsidRPr="006844AD" w:rsidRDefault="00837FD8" w:rsidP="00C973E6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  <w:t>SEL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7D784E" w14:textId="77777777" w:rsidR="00FC5816" w:rsidRPr="006844AD" w:rsidRDefault="00FC5816" w:rsidP="00C973E6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7D00FB" w14:textId="77777777" w:rsidR="00FC5816" w:rsidRPr="006844AD" w:rsidRDefault="00FC5816" w:rsidP="00C973E6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9B834F" w14:textId="77777777" w:rsidR="00FC5816" w:rsidRPr="00023280" w:rsidRDefault="00FC5816" w:rsidP="00C973E6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</w:tbl>
    <w:p w14:paraId="035EDB4E" w14:textId="77777777" w:rsidR="002D11F5" w:rsidRPr="002D11F5" w:rsidRDefault="002D11F5" w:rsidP="002D11F5">
      <w:pPr>
        <w:rPr>
          <w:rFonts w:eastAsiaTheme="minorEastAsia"/>
          <w:lang w:eastAsia="zh-CN"/>
        </w:rPr>
      </w:pPr>
    </w:p>
    <w:p w14:paraId="52025D4C" w14:textId="4CCF00B1" w:rsidR="002D11F5" w:rsidRPr="00286ED2" w:rsidRDefault="002D11F5" w:rsidP="00286ED2">
      <w:pPr>
        <w:pStyle w:val="Heading3"/>
        <w:rPr>
          <w:rFonts w:ascii="微软雅黑" w:eastAsia="微软雅黑" w:hAnsi="微软雅黑" w:cs="微软雅黑"/>
          <w:i w:val="0"/>
          <w:lang w:eastAsia="zh-CN"/>
        </w:rPr>
      </w:pPr>
      <w:bookmarkStart w:id="101" w:name="_Toc478575256"/>
      <w:r>
        <w:rPr>
          <w:rFonts w:ascii="微软雅黑" w:eastAsia="微软雅黑" w:hAnsi="微软雅黑" w:cs="微软雅黑" w:hint="eastAsia"/>
          <w:i w:val="0"/>
          <w:lang w:eastAsia="zh-CN"/>
        </w:rPr>
        <w:t>卡流量</w:t>
      </w:r>
      <w:bookmarkEnd w:id="101"/>
    </w:p>
    <w:tbl>
      <w:tblPr>
        <w:tblW w:w="8615" w:type="dxa"/>
        <w:tblInd w:w="565" w:type="dxa"/>
        <w:tblLayout w:type="fixed"/>
        <w:tblLook w:val="0000" w:firstRow="0" w:lastRow="0" w:firstColumn="0" w:lastColumn="0" w:noHBand="0" w:noVBand="0"/>
      </w:tblPr>
      <w:tblGrid>
        <w:gridCol w:w="1276"/>
        <w:gridCol w:w="709"/>
        <w:gridCol w:w="709"/>
        <w:gridCol w:w="49"/>
        <w:gridCol w:w="659"/>
        <w:gridCol w:w="75"/>
        <w:gridCol w:w="634"/>
        <w:gridCol w:w="100"/>
        <w:gridCol w:w="609"/>
        <w:gridCol w:w="125"/>
        <w:gridCol w:w="584"/>
        <w:gridCol w:w="150"/>
        <w:gridCol w:w="734"/>
        <w:gridCol w:w="734"/>
        <w:gridCol w:w="734"/>
        <w:gridCol w:w="734"/>
      </w:tblGrid>
      <w:tr w:rsidR="00FC5816" w:rsidRPr="00BE0919" w14:paraId="08FA3C9A" w14:textId="77777777" w:rsidTr="00C973E6">
        <w:trPr>
          <w:cantSplit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14:paraId="0DDF3359" w14:textId="77777777" w:rsidR="00FC5816" w:rsidRPr="00CD346B" w:rsidRDefault="00FC5816" w:rsidP="00C973E6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微软雅黑" w:eastAsia="微软雅黑" w:hAnsi="微软雅黑" w:cs="微软雅黑" w:hint="eastAsia"/>
              </w:rPr>
              <w:t>页</w:t>
            </w:r>
            <w:r>
              <w:rPr>
                <w:rFonts w:ascii="Arial Unicode MS" w:eastAsia="Arial Unicode MS" w:hAnsi="Arial Unicode MS" w:cs="Arial Unicode MS" w:hint="eastAsia"/>
              </w:rPr>
              <w:t>面名称</w:t>
            </w:r>
          </w:p>
        </w:tc>
        <w:tc>
          <w:tcPr>
            <w:tcW w:w="7339" w:type="dxa"/>
            <w:gridSpan w:val="1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6C18438" w14:textId="314FAF1E" w:rsidR="00FC5816" w:rsidRPr="00BE0919" w:rsidRDefault="00FC5816" w:rsidP="00C973E6">
            <w:pPr>
              <w:pStyle w:val="a4"/>
              <w:snapToGrid w:val="0"/>
              <w:spacing w:after="120"/>
              <w:ind w:right="200"/>
              <w:jc w:val="left"/>
              <w:rPr>
                <w:rFonts w:ascii="微软雅黑" w:eastAsia="微软雅黑" w:hAnsi="微软雅黑"/>
                <w:sz w:val="20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0"/>
                <w:lang w:eastAsia="zh-CN"/>
              </w:rPr>
              <w:t>卡流量列表</w:t>
            </w:r>
          </w:p>
        </w:tc>
      </w:tr>
      <w:tr w:rsidR="00FC5816" w14:paraId="55717AB4" w14:textId="77777777" w:rsidTr="00C973E6">
        <w:trPr>
          <w:cantSplit/>
          <w:trHeight w:val="381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14:paraId="02F394C6" w14:textId="77777777" w:rsidR="00FC5816" w:rsidRDefault="00FC5816" w:rsidP="00C973E6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 w:hint="eastAsia"/>
              </w:rPr>
              <w:t>描述</w:t>
            </w:r>
          </w:p>
        </w:tc>
        <w:tc>
          <w:tcPr>
            <w:tcW w:w="7339" w:type="dxa"/>
            <w:gridSpan w:val="1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9F2594" w14:textId="0FBCC30E" w:rsidR="00FC5816" w:rsidRDefault="00FC5816" w:rsidP="00C973E6">
            <w:pPr>
              <w:pStyle w:val="a4"/>
              <w:snapToGrid w:val="0"/>
              <w:spacing w:after="120"/>
              <w:ind w:right="200"/>
              <w:jc w:val="left"/>
              <w:rPr>
                <w:rFonts w:ascii="微软雅黑" w:eastAsia="微软雅黑" w:hAnsi="微软雅黑"/>
                <w:sz w:val="20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0"/>
                <w:lang w:eastAsia="zh-CN"/>
              </w:rPr>
              <w:t>显示所有卡流量信息</w:t>
            </w:r>
          </w:p>
        </w:tc>
      </w:tr>
      <w:tr w:rsidR="00FC5816" w:rsidRPr="00BE0919" w14:paraId="6E2870BC" w14:textId="77777777" w:rsidTr="00C973E6">
        <w:trPr>
          <w:cantSplit/>
          <w:trHeight w:val="381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14:paraId="7D7D375C" w14:textId="77777777" w:rsidR="00FC5816" w:rsidRPr="00CD346B" w:rsidRDefault="00FC5816" w:rsidP="00C973E6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 w:hint="eastAsia"/>
              </w:rPr>
              <w:t>页面类型</w:t>
            </w:r>
          </w:p>
        </w:tc>
        <w:tc>
          <w:tcPr>
            <w:tcW w:w="7339" w:type="dxa"/>
            <w:gridSpan w:val="1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C1BACF" w14:textId="77777777" w:rsidR="00FC5816" w:rsidRPr="00BE0919" w:rsidRDefault="00FC5816" w:rsidP="00C973E6">
            <w:pPr>
              <w:pStyle w:val="a4"/>
              <w:snapToGrid w:val="0"/>
              <w:spacing w:after="120"/>
              <w:ind w:right="200"/>
              <w:jc w:val="left"/>
              <w:rPr>
                <w:rFonts w:ascii="微软雅黑" w:eastAsia="微软雅黑" w:hAnsi="微软雅黑"/>
                <w:sz w:val="20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0"/>
                <w:lang w:eastAsia="zh-CN"/>
              </w:rPr>
              <w:t>列表</w:t>
            </w:r>
          </w:p>
        </w:tc>
      </w:tr>
      <w:tr w:rsidR="00FC5816" w:rsidRPr="004D026E" w14:paraId="0A31FBF3" w14:textId="77777777" w:rsidTr="00C973E6">
        <w:trPr>
          <w:cantSplit/>
          <w:trHeight w:val="353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14:paraId="2079DED3" w14:textId="77777777" w:rsidR="00FC5816" w:rsidRPr="00CD346B" w:rsidRDefault="00FC5816" w:rsidP="00C973E6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lang w:eastAsia="zh-HK"/>
              </w:rPr>
            </w:pPr>
            <w:r>
              <w:rPr>
                <w:rFonts w:ascii="Arial Unicode MS" w:eastAsia="Arial Unicode MS" w:hAnsi="Arial Unicode MS" w:cs="Arial Unicode MS" w:hint="eastAsia"/>
                <w:lang w:eastAsia="zh-HK"/>
              </w:rPr>
              <w:t>工具栏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E66084F" w14:textId="77777777" w:rsidR="00FC5816" w:rsidRPr="004D026E" w:rsidRDefault="00FC5816" w:rsidP="00C973E6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</w:p>
        </w:tc>
        <w:tc>
          <w:tcPr>
            <w:tcW w:w="75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B59BFBA" w14:textId="77777777" w:rsidR="00FC5816" w:rsidRPr="004D026E" w:rsidRDefault="00FC5816" w:rsidP="00C973E6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</w:p>
        </w:tc>
        <w:tc>
          <w:tcPr>
            <w:tcW w:w="7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1D1452" w14:textId="77777777" w:rsidR="00FC5816" w:rsidRPr="004D026E" w:rsidRDefault="00FC5816" w:rsidP="00C973E6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</w:p>
        </w:tc>
        <w:tc>
          <w:tcPr>
            <w:tcW w:w="7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FA147C8" w14:textId="77777777" w:rsidR="00FC5816" w:rsidRPr="004D026E" w:rsidRDefault="00FC5816" w:rsidP="00C973E6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</w:p>
        </w:tc>
        <w:tc>
          <w:tcPr>
            <w:tcW w:w="7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4BB41F" w14:textId="77777777" w:rsidR="00FC5816" w:rsidRPr="004D026E" w:rsidRDefault="00FC5816" w:rsidP="00C973E6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  <w:lang w:eastAsia="zh-CN"/>
              </w:rPr>
              <w:t>详</w:t>
            </w:r>
          </w:p>
        </w:tc>
        <w:tc>
          <w:tcPr>
            <w:tcW w:w="7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849FBC0" w14:textId="77777777" w:rsidR="00FC5816" w:rsidRPr="00A8732F" w:rsidRDefault="00FC5816" w:rsidP="00C973E6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color w:val="A6A6A6" w:themeColor="background1" w:themeShade="A6"/>
                <w:sz w:val="16"/>
                <w:szCs w:val="16"/>
                <w:lang w:eastAsia="zh-CN"/>
              </w:rPr>
            </w:pPr>
            <w:r w:rsidRPr="00A8732F">
              <w:rPr>
                <w:rFonts w:ascii="微软雅黑" w:eastAsia="微软雅黑" w:hAnsi="微软雅黑" w:hint="eastAsia"/>
                <w:color w:val="A6A6A6" w:themeColor="background1" w:themeShade="A6"/>
                <w:sz w:val="16"/>
                <w:szCs w:val="16"/>
                <w:lang w:eastAsia="zh-CN"/>
              </w:rPr>
              <w:t>增</w:t>
            </w:r>
          </w:p>
        </w:tc>
        <w:tc>
          <w:tcPr>
            <w:tcW w:w="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4BE391" w14:textId="77777777" w:rsidR="00FC5816" w:rsidRPr="00A8732F" w:rsidRDefault="00FC5816" w:rsidP="00C973E6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color w:val="A6A6A6" w:themeColor="background1" w:themeShade="A6"/>
                <w:sz w:val="16"/>
                <w:szCs w:val="16"/>
                <w:lang w:eastAsia="zh-CN"/>
              </w:rPr>
            </w:pPr>
            <w:r w:rsidRPr="00A8732F">
              <w:rPr>
                <w:rFonts w:ascii="微软雅黑" w:eastAsia="微软雅黑" w:hAnsi="微软雅黑" w:hint="eastAsia"/>
                <w:color w:val="A6A6A6" w:themeColor="background1" w:themeShade="A6"/>
                <w:sz w:val="16"/>
                <w:szCs w:val="16"/>
                <w:lang w:eastAsia="zh-CN"/>
              </w:rPr>
              <w:t>改</w:t>
            </w:r>
          </w:p>
        </w:tc>
        <w:tc>
          <w:tcPr>
            <w:tcW w:w="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662450" w14:textId="77777777" w:rsidR="00FC5816" w:rsidRPr="00A8732F" w:rsidRDefault="00FC5816" w:rsidP="00C973E6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color w:val="A6A6A6" w:themeColor="background1" w:themeShade="A6"/>
                <w:sz w:val="16"/>
                <w:szCs w:val="16"/>
                <w:lang w:eastAsia="zh-CN"/>
              </w:rPr>
            </w:pPr>
            <w:r w:rsidRPr="00A8732F">
              <w:rPr>
                <w:rFonts w:ascii="微软雅黑" w:eastAsia="微软雅黑" w:hAnsi="微软雅黑" w:hint="eastAsia"/>
                <w:color w:val="A6A6A6" w:themeColor="background1" w:themeShade="A6"/>
                <w:sz w:val="16"/>
                <w:szCs w:val="16"/>
                <w:lang w:eastAsia="zh-CN"/>
              </w:rPr>
              <w:t>删</w:t>
            </w:r>
          </w:p>
        </w:tc>
        <w:tc>
          <w:tcPr>
            <w:tcW w:w="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C8C0DF8" w14:textId="77777777" w:rsidR="00FC5816" w:rsidRPr="004D026E" w:rsidRDefault="00FC5816" w:rsidP="00C973E6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  <w:lang w:eastAsia="zh-CN"/>
              </w:rPr>
              <w:t>设</w:t>
            </w:r>
          </w:p>
        </w:tc>
        <w:tc>
          <w:tcPr>
            <w:tcW w:w="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400B523" w14:textId="77777777" w:rsidR="00FC5816" w:rsidRPr="004D026E" w:rsidRDefault="00FC5816" w:rsidP="00C973E6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  <w:lang w:eastAsia="zh-CN"/>
              </w:rPr>
              <w:t>查</w:t>
            </w:r>
          </w:p>
        </w:tc>
      </w:tr>
      <w:tr w:rsidR="00FC5816" w:rsidRPr="003C5BB6" w14:paraId="5CFB3871" w14:textId="77777777" w:rsidTr="00C973E6">
        <w:trPr>
          <w:cantSplit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 w:themeFill="background1" w:themeFillShade="F2"/>
            <w:vAlign w:val="center"/>
          </w:tcPr>
          <w:p w14:paraId="3A9B52E6" w14:textId="77777777" w:rsidR="00FC5816" w:rsidRDefault="00FC5816" w:rsidP="00C973E6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Cs w:val="0"/>
                <w:iCs/>
                <w:sz w:val="20"/>
                <w:lang w:eastAsia="zh-CN"/>
              </w:rPr>
            </w:pPr>
            <w:r>
              <w:rPr>
                <w:rFonts w:ascii="Arial Unicode MS" w:eastAsia="Arial Unicode MS" w:hAnsi="Arial Unicode MS" w:cs="Arial Unicode MS" w:hint="eastAsia"/>
                <w:bCs w:val="0"/>
                <w:iCs/>
                <w:sz w:val="20"/>
                <w:lang w:eastAsia="zh-CN"/>
              </w:rPr>
              <w:t>其它要求</w:t>
            </w:r>
          </w:p>
        </w:tc>
        <w:tc>
          <w:tcPr>
            <w:tcW w:w="7339" w:type="dxa"/>
            <w:gridSpan w:val="1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3C80F2D" w14:textId="77777777" w:rsidR="00FC5816" w:rsidRPr="003C5BB6" w:rsidRDefault="00FC5816" w:rsidP="00C973E6">
            <w:pPr>
              <w:pStyle w:val="a4"/>
              <w:snapToGrid w:val="0"/>
              <w:spacing w:after="120"/>
              <w:ind w:right="200"/>
              <w:jc w:val="left"/>
              <w:rPr>
                <w:rFonts w:ascii="微软雅黑" w:eastAsia="微软雅黑" w:hAnsi="微软雅黑"/>
                <w:iCs/>
                <w:kern w:val="0"/>
                <w:sz w:val="20"/>
                <w:lang w:eastAsia="zh-CN"/>
              </w:rPr>
            </w:pPr>
          </w:p>
        </w:tc>
      </w:tr>
      <w:tr w:rsidR="00FC5816" w:rsidRPr="0057535E" w14:paraId="41EA53B6" w14:textId="77777777" w:rsidTr="00C973E6">
        <w:trPr>
          <w:cantSplit/>
          <w:trHeight w:val="450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14:paraId="2CB13413" w14:textId="77777777" w:rsidR="00FC5816" w:rsidRPr="0057535E" w:rsidRDefault="00FC5816" w:rsidP="00C973E6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列名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14:paraId="25277B65" w14:textId="77777777" w:rsidR="00FC5816" w:rsidRPr="0057535E" w:rsidRDefault="00FC5816" w:rsidP="00C973E6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宽度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14:paraId="76B597E5" w14:textId="77777777" w:rsidR="00FC5816" w:rsidRPr="0057535E" w:rsidRDefault="00FC5816" w:rsidP="00C973E6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显示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2F9133F6" w14:textId="77777777" w:rsidR="00FC5816" w:rsidRPr="0057535E" w:rsidRDefault="00FC5816" w:rsidP="00C973E6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排序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7083434C" w14:textId="77777777" w:rsidR="00FC5816" w:rsidRPr="0057535E" w:rsidRDefault="00FC5816" w:rsidP="00C973E6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搜索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76B9C021" w14:textId="77777777" w:rsidR="00FC5816" w:rsidRPr="0057535E" w:rsidRDefault="00FC5816" w:rsidP="00C973E6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新增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4F0CA634" w14:textId="77777777" w:rsidR="00FC5816" w:rsidRPr="0057535E" w:rsidRDefault="00FC5816" w:rsidP="00C973E6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编辑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3350E83E" w14:textId="77777777" w:rsidR="00FC5816" w:rsidRPr="0057535E" w:rsidRDefault="00FC5816" w:rsidP="00C973E6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约束</w:t>
            </w:r>
            <w:r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备注</w:t>
            </w:r>
          </w:p>
        </w:tc>
      </w:tr>
      <w:tr w:rsidR="00FC5816" w:rsidRPr="0068506A" w14:paraId="1B31ADAE" w14:textId="77777777" w:rsidTr="00C973E6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59A4801" w14:textId="7D683DA0" w:rsidR="00FC5816" w:rsidRPr="008F0587" w:rsidRDefault="003819C3" w:rsidP="00C973E6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8"/>
                <w:szCs w:val="18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8"/>
                <w:szCs w:val="18"/>
                <w:lang w:eastAsia="zh-CN"/>
              </w:rPr>
              <w:t>日期+</w:t>
            </w:r>
            <w:r w:rsidRPr="008F0587">
              <w:rPr>
                <w:rFonts w:ascii="微软雅黑" w:eastAsia="微软雅黑" w:hAnsi="微软雅黑"/>
                <w:b w:val="0"/>
                <w:color w:val="BFBFBF" w:themeColor="background1" w:themeShade="BF"/>
                <w:sz w:val="18"/>
                <w:szCs w:val="18"/>
                <w:lang w:eastAsia="zh-CN"/>
              </w:rPr>
              <w:t>ICCID</w:t>
            </w: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8"/>
                <w:szCs w:val="18"/>
                <w:lang w:eastAsia="zh-CN"/>
              </w:rPr>
              <w:t>+地区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AC934DE" w14:textId="1A82048F" w:rsidR="00FC5816" w:rsidRPr="008F0587" w:rsidRDefault="00FC6C9A" w:rsidP="00C973E6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300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3FDEEB5" w14:textId="4E4D6B60" w:rsidR="00FC5816" w:rsidRPr="008F0587" w:rsidRDefault="003819C3" w:rsidP="00C973E6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Str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BB693A" w14:textId="77777777" w:rsidR="00FC5816" w:rsidRPr="0068506A" w:rsidRDefault="00FC5816" w:rsidP="00C973E6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&lt;&gt;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C096E2" w14:textId="77777777" w:rsidR="00FC5816" w:rsidRPr="0068506A" w:rsidRDefault="00FC5816" w:rsidP="00C973E6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693A83" w14:textId="77777777" w:rsidR="00FC5816" w:rsidRPr="00F50738" w:rsidRDefault="00FC5816" w:rsidP="00C973E6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A6A6A6" w:themeColor="background1" w:themeShade="A6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F68856" w14:textId="77777777" w:rsidR="00FC5816" w:rsidRPr="00F50738" w:rsidRDefault="00FC5816" w:rsidP="00C973E6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A6A6A6" w:themeColor="background1" w:themeShade="A6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D90F6D" w14:textId="77777777" w:rsidR="00FC5816" w:rsidRPr="0068506A" w:rsidRDefault="00FC5816" w:rsidP="00C973E6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</w:p>
        </w:tc>
      </w:tr>
      <w:tr w:rsidR="00FC5816" w:rsidRPr="0068506A" w14:paraId="2F66F4AD" w14:textId="77777777" w:rsidTr="00C973E6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BE0A0F6" w14:textId="0B9BBD05" w:rsidR="00FC5816" w:rsidRPr="004D026E" w:rsidRDefault="003819C3" w:rsidP="00C973E6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卡编号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38BD269" w14:textId="75ADDFB7" w:rsidR="00FC5816" w:rsidRPr="0068506A" w:rsidRDefault="00FC6C9A" w:rsidP="00C973E6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140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613E634" w14:textId="11E72FCF" w:rsidR="00FC5816" w:rsidRPr="0068506A" w:rsidRDefault="003819C3" w:rsidP="00C973E6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Str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732D7C" w14:textId="77777777" w:rsidR="00FC5816" w:rsidRPr="0068506A" w:rsidRDefault="00FC5816" w:rsidP="00C973E6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A4CAA9" w14:textId="77777777" w:rsidR="00FC5816" w:rsidRPr="0068506A" w:rsidRDefault="00FC5816" w:rsidP="00C973E6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IN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FF7C59" w14:textId="77777777" w:rsidR="00FC5816" w:rsidRPr="0068506A" w:rsidRDefault="00FC5816" w:rsidP="00C973E6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526310" w14:textId="77777777" w:rsidR="00FC5816" w:rsidRPr="0068506A" w:rsidRDefault="00FC5816" w:rsidP="00C973E6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AF1289" w14:textId="77777777" w:rsidR="00FC5816" w:rsidRPr="0068506A" w:rsidRDefault="00FC5816" w:rsidP="00C973E6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</w:p>
        </w:tc>
      </w:tr>
      <w:tr w:rsidR="00FC5816" w:rsidRPr="0068506A" w14:paraId="3B41E848" w14:textId="77777777" w:rsidTr="00C973E6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BC561B3" w14:textId="2E9BF168" w:rsidR="00FC5816" w:rsidRDefault="003819C3" w:rsidP="00C973E6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卡组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E41C320" w14:textId="41ECBCF8" w:rsidR="00FC5816" w:rsidRPr="0068506A" w:rsidRDefault="00FC6C9A" w:rsidP="00C973E6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80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BE79E2F" w14:textId="37269023" w:rsidR="00FC5816" w:rsidRPr="0068506A" w:rsidRDefault="003819C3" w:rsidP="00C973E6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Num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AC38C8" w14:textId="77777777" w:rsidR="00FC5816" w:rsidRPr="0068506A" w:rsidRDefault="00FC5816" w:rsidP="00C973E6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0B23FA" w14:textId="77777777" w:rsidR="00FC5816" w:rsidRPr="0068506A" w:rsidRDefault="00FC5816" w:rsidP="00C973E6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IN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70070F" w14:textId="77777777" w:rsidR="00FC5816" w:rsidRPr="0068506A" w:rsidRDefault="00FC5816" w:rsidP="00C973E6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CBB11A" w14:textId="77777777" w:rsidR="00FC5816" w:rsidRPr="0068506A" w:rsidRDefault="00FC5816" w:rsidP="00C973E6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560670" w14:textId="77777777" w:rsidR="00FC5816" w:rsidRPr="0068506A" w:rsidRDefault="00FC5816" w:rsidP="00C973E6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</w:p>
        </w:tc>
      </w:tr>
      <w:tr w:rsidR="00FC5816" w:rsidRPr="0068506A" w14:paraId="024A814E" w14:textId="77777777" w:rsidTr="00C973E6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A78D3B7" w14:textId="27C9EB33" w:rsidR="00FC5816" w:rsidRPr="008F0587" w:rsidRDefault="003819C3" w:rsidP="00C973E6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8"/>
                <w:szCs w:val="18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8"/>
                <w:szCs w:val="18"/>
                <w:lang w:eastAsia="zh-CN"/>
              </w:rPr>
              <w:t>供应商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85F1136" w14:textId="369F0A88" w:rsidR="00FC5816" w:rsidRPr="008F0587" w:rsidRDefault="00FC6C9A" w:rsidP="00C973E6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140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2241684" w14:textId="77777777" w:rsidR="00FC5816" w:rsidRPr="008F0587" w:rsidRDefault="00FC5816" w:rsidP="00C973E6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Str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808DE3" w14:textId="1AFFE307" w:rsidR="00FC5816" w:rsidRPr="0068506A" w:rsidRDefault="003819C3" w:rsidP="00C973E6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CFFF54" w14:textId="3DA9F74F" w:rsidR="00FC5816" w:rsidRPr="0068506A" w:rsidRDefault="003819C3" w:rsidP="00C973E6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SEL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830664" w14:textId="77777777" w:rsidR="00FC5816" w:rsidRPr="0068506A" w:rsidRDefault="00FC5816" w:rsidP="00C973E6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99121A" w14:textId="77777777" w:rsidR="00FC5816" w:rsidRPr="0068506A" w:rsidRDefault="00FC5816" w:rsidP="00C973E6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585F3D" w14:textId="77777777" w:rsidR="00FC5816" w:rsidRPr="0068506A" w:rsidRDefault="00FC5816" w:rsidP="00C973E6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</w:p>
        </w:tc>
      </w:tr>
      <w:tr w:rsidR="00FC5816" w:rsidRPr="0068506A" w14:paraId="0AAAA1BD" w14:textId="77777777" w:rsidTr="000230C6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F4F2E27" w14:textId="1055B0D4" w:rsidR="00FC5816" w:rsidRDefault="003819C3" w:rsidP="00C973E6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使用地区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BAA7D71" w14:textId="2788D6D2" w:rsidR="00FC5816" w:rsidRPr="0068506A" w:rsidRDefault="00FC6C9A" w:rsidP="00C973E6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80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69B1869" w14:textId="2D3D8F96" w:rsidR="00FC5816" w:rsidRPr="0068506A" w:rsidRDefault="000230C6" w:rsidP="00C973E6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 w:rsidRPr="000230C6">
              <w:rPr>
                <w:rFonts w:ascii="微软雅黑" w:eastAsia="微软雅黑" w:hAnsi="微软雅黑" w:hint="eastAsia"/>
                <w:b w:val="0"/>
                <w:color w:val="FFFFFF" w:themeColor="background1"/>
                <w:sz w:val="16"/>
                <w:szCs w:val="16"/>
                <w:lang w:eastAsia="zh-CN"/>
              </w:rPr>
              <w:t>Img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047579" w14:textId="77777777" w:rsidR="00FC5816" w:rsidRPr="0068506A" w:rsidRDefault="00FC5816" w:rsidP="00C973E6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1B6A37" w14:textId="26D439EA" w:rsidR="00FC5816" w:rsidRPr="0068506A" w:rsidRDefault="003819C3" w:rsidP="00C973E6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SEL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C68FDA" w14:textId="77777777" w:rsidR="00FC5816" w:rsidRPr="0068506A" w:rsidRDefault="00FC5816" w:rsidP="00C973E6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89902A" w14:textId="77777777" w:rsidR="00FC5816" w:rsidRPr="0068506A" w:rsidRDefault="00FC5816" w:rsidP="00C973E6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6C594C" w14:textId="01F8F307" w:rsidR="00FC5816" w:rsidRPr="0068506A" w:rsidRDefault="000230C6" w:rsidP="00C973E6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color w:val="FFFFFF" w:themeColor="background1"/>
                <w:sz w:val="16"/>
                <w:szCs w:val="16"/>
                <w:highlight w:val="blue"/>
                <w:lang w:eastAsia="zh-CN"/>
              </w:rPr>
              <w:t>地区</w:t>
            </w:r>
          </w:p>
        </w:tc>
      </w:tr>
      <w:tr w:rsidR="00FC5816" w:rsidRPr="00023280" w14:paraId="67FA79B3" w14:textId="77777777" w:rsidTr="00C973E6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F0B7D11" w14:textId="6D8746FE" w:rsidR="00FC5816" w:rsidRPr="008F0587" w:rsidRDefault="003819C3" w:rsidP="00C973E6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8"/>
                <w:szCs w:val="18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8"/>
                <w:szCs w:val="18"/>
                <w:lang w:eastAsia="zh-CN"/>
              </w:rPr>
              <w:t>下行流量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6C9D1DE" w14:textId="371DAC60" w:rsidR="00FC5816" w:rsidRPr="008F0587" w:rsidRDefault="00FC6C9A" w:rsidP="00C973E6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80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784D937" w14:textId="77777777" w:rsidR="00FC5816" w:rsidRPr="008F0587" w:rsidRDefault="00FC5816" w:rsidP="00C973E6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Num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8DC2DD" w14:textId="77777777" w:rsidR="00FC5816" w:rsidRPr="0068506A" w:rsidRDefault="00FC5816" w:rsidP="00C973E6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794E61" w14:textId="77777777" w:rsidR="00FC5816" w:rsidRPr="0068506A" w:rsidRDefault="00FC5816" w:rsidP="00C973E6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C0E4FD" w14:textId="77777777" w:rsidR="00FC5816" w:rsidRPr="0068506A" w:rsidRDefault="00FC5816" w:rsidP="00C973E6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1D7A3A" w14:textId="77777777" w:rsidR="00FC5816" w:rsidRPr="00E61082" w:rsidRDefault="00FC5816" w:rsidP="00C973E6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color w:val="A6A6A6" w:themeColor="background1" w:themeShade="A6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E6E560" w14:textId="77777777" w:rsidR="00FC5816" w:rsidRPr="00023280" w:rsidRDefault="00FC5816" w:rsidP="00C973E6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FC5816" w:rsidRPr="00023280" w14:paraId="4D075B19" w14:textId="77777777" w:rsidTr="00C973E6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F1BC277" w14:textId="57591645" w:rsidR="00FC5816" w:rsidRPr="008F0587" w:rsidRDefault="003819C3" w:rsidP="00C973E6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8"/>
                <w:szCs w:val="18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8"/>
                <w:szCs w:val="18"/>
                <w:lang w:eastAsia="zh-CN"/>
              </w:rPr>
              <w:t>上行流量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6FFFB10" w14:textId="43CE7B76" w:rsidR="00FC5816" w:rsidRPr="008F0587" w:rsidRDefault="00FC6C9A" w:rsidP="00C973E6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80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54F789F" w14:textId="77777777" w:rsidR="00FC5816" w:rsidRPr="008F0587" w:rsidRDefault="00FC5816" w:rsidP="00C973E6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Num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D31D24" w14:textId="77777777" w:rsidR="00FC5816" w:rsidRPr="0068506A" w:rsidRDefault="00FC5816" w:rsidP="00C973E6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11BC74" w14:textId="77777777" w:rsidR="00FC5816" w:rsidRPr="0068506A" w:rsidRDefault="00FC5816" w:rsidP="00C973E6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7787D5" w14:textId="77777777" w:rsidR="00FC5816" w:rsidRPr="0068506A" w:rsidRDefault="00FC5816" w:rsidP="00C973E6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A2BA1D" w14:textId="77777777" w:rsidR="00FC5816" w:rsidRPr="0068506A" w:rsidRDefault="00FC5816" w:rsidP="00C973E6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CACC2B" w14:textId="77777777" w:rsidR="00FC5816" w:rsidRPr="00023280" w:rsidRDefault="00FC5816" w:rsidP="00C973E6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3819C3" w:rsidRPr="00023280" w14:paraId="675D6F0D" w14:textId="77777777" w:rsidTr="000230C6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E3EA0E1" w14:textId="7262CA37" w:rsidR="003819C3" w:rsidRPr="006844AD" w:rsidRDefault="003819C3" w:rsidP="003819C3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统计流量(G)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3AEA690" w14:textId="36831C14" w:rsidR="003819C3" w:rsidRPr="006844AD" w:rsidRDefault="00FC6C9A" w:rsidP="003819C3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110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E38BF73" w14:textId="77777777" w:rsidR="003819C3" w:rsidRPr="006844AD" w:rsidRDefault="003819C3" w:rsidP="003819C3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 w:rsidRPr="000230C6">
              <w:rPr>
                <w:rFonts w:ascii="微软雅黑" w:eastAsia="微软雅黑" w:hAnsi="微软雅黑"/>
                <w:b w:val="0"/>
                <w:color w:val="FFFFFF" w:themeColor="background1"/>
                <w:sz w:val="16"/>
                <w:szCs w:val="16"/>
                <w:lang w:eastAsia="zh-CN"/>
              </w:rPr>
              <w:t>N</w:t>
            </w:r>
            <w:r w:rsidRPr="000230C6">
              <w:rPr>
                <w:rFonts w:ascii="微软雅黑" w:eastAsia="微软雅黑" w:hAnsi="微软雅黑" w:hint="eastAsia"/>
                <w:b w:val="0"/>
                <w:color w:val="FFFFFF" w:themeColor="background1"/>
                <w:sz w:val="16"/>
                <w:szCs w:val="16"/>
                <w:lang w:eastAsia="zh-CN"/>
              </w:rPr>
              <w:t>um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157026" w14:textId="77777777" w:rsidR="003819C3" w:rsidRPr="006844AD" w:rsidRDefault="003819C3" w:rsidP="003819C3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7C45AF" w14:textId="77777777" w:rsidR="003819C3" w:rsidRPr="006844AD" w:rsidRDefault="003819C3" w:rsidP="003819C3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8A295C" w14:textId="77777777" w:rsidR="003819C3" w:rsidRPr="006844AD" w:rsidRDefault="003819C3" w:rsidP="003819C3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617FA5" w14:textId="77777777" w:rsidR="003819C3" w:rsidRPr="006844AD" w:rsidRDefault="003819C3" w:rsidP="003819C3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6AB2E3" w14:textId="59CB77A0" w:rsidR="003819C3" w:rsidRPr="00023280" w:rsidRDefault="000230C6" w:rsidP="003819C3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color w:val="FFFFFF" w:themeColor="background1"/>
                <w:sz w:val="16"/>
                <w:szCs w:val="16"/>
                <w:highlight w:val="blue"/>
                <w:lang w:eastAsia="zh-CN"/>
              </w:rPr>
              <w:t>统计流量</w:t>
            </w:r>
          </w:p>
        </w:tc>
      </w:tr>
      <w:tr w:rsidR="003819C3" w:rsidRPr="00023280" w14:paraId="728656C0" w14:textId="77777777" w:rsidTr="00C973E6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67A3598" w14:textId="52F48369" w:rsidR="003819C3" w:rsidRPr="006844AD" w:rsidRDefault="003819C3" w:rsidP="003819C3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统计费用(元)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966C2F7" w14:textId="6AAA1ABE" w:rsidR="003819C3" w:rsidRPr="006844AD" w:rsidRDefault="00FC6C9A" w:rsidP="003819C3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110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65240CB" w14:textId="713796D9" w:rsidR="003819C3" w:rsidRPr="006844AD" w:rsidRDefault="003819C3" w:rsidP="003819C3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N</w:t>
            </w: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um</w:t>
            </w: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(.2)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8C7506" w14:textId="77777777" w:rsidR="003819C3" w:rsidRPr="006844AD" w:rsidRDefault="003819C3" w:rsidP="003819C3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7259BE" w14:textId="77777777" w:rsidR="003819C3" w:rsidRPr="006844AD" w:rsidRDefault="003819C3" w:rsidP="003819C3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E9C3E3" w14:textId="77777777" w:rsidR="003819C3" w:rsidRPr="006844AD" w:rsidRDefault="003819C3" w:rsidP="003819C3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0CAA98" w14:textId="77777777" w:rsidR="003819C3" w:rsidRPr="006844AD" w:rsidRDefault="003819C3" w:rsidP="003819C3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F93581" w14:textId="77777777" w:rsidR="003819C3" w:rsidRPr="00023280" w:rsidRDefault="003819C3" w:rsidP="003819C3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3819C3" w:rsidRPr="00023280" w14:paraId="39F8722E" w14:textId="77777777" w:rsidTr="00C973E6">
        <w:trPr>
          <w:cantSplit/>
          <w:trHeight w:val="64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6BAE921" w14:textId="4494FF17" w:rsidR="003819C3" w:rsidRPr="006844AD" w:rsidRDefault="003819C3" w:rsidP="003819C3">
            <w:pPr>
              <w:pStyle w:val="a5"/>
              <w:tabs>
                <w:tab w:val="left" w:pos="739"/>
              </w:tabs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创建时间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B8E67AF" w14:textId="4D55D41E" w:rsidR="003819C3" w:rsidRPr="006844AD" w:rsidRDefault="00FC6C9A" w:rsidP="003819C3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140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12C9677" w14:textId="5DB055B0" w:rsidR="003819C3" w:rsidRPr="006844AD" w:rsidRDefault="003819C3" w:rsidP="003819C3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Date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9530AB" w14:textId="77777777" w:rsidR="003819C3" w:rsidRPr="006844AD" w:rsidRDefault="003819C3" w:rsidP="003819C3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78D702" w14:textId="62E05C75" w:rsidR="003819C3" w:rsidRPr="006844AD" w:rsidRDefault="003819C3" w:rsidP="003819C3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  <w:t>SEL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DD14C1" w14:textId="77777777" w:rsidR="003819C3" w:rsidRPr="006844AD" w:rsidRDefault="003819C3" w:rsidP="003819C3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7236B0" w14:textId="77777777" w:rsidR="003819C3" w:rsidRPr="006844AD" w:rsidRDefault="003819C3" w:rsidP="003819C3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A8BA1B" w14:textId="77777777" w:rsidR="003819C3" w:rsidRPr="00023280" w:rsidRDefault="003819C3" w:rsidP="003819C3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3819C3" w:rsidRPr="00023280" w14:paraId="20700207" w14:textId="77777777" w:rsidTr="00C973E6">
        <w:trPr>
          <w:cantSplit/>
          <w:trHeight w:val="64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B41166C" w14:textId="6CF4FFFC" w:rsidR="003819C3" w:rsidRPr="008F0587" w:rsidRDefault="003819C3" w:rsidP="003819C3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8"/>
                <w:szCs w:val="18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8"/>
                <w:szCs w:val="18"/>
                <w:lang w:eastAsia="zh-CN"/>
              </w:rPr>
              <w:t>创建人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B05DA31" w14:textId="4D9AA8DD" w:rsidR="003819C3" w:rsidRPr="008F0587" w:rsidRDefault="00FC6C9A" w:rsidP="003819C3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80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A90630B" w14:textId="2DB67EC9" w:rsidR="003819C3" w:rsidRPr="008F0587" w:rsidRDefault="003819C3" w:rsidP="003819C3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Str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345D48" w14:textId="77777777" w:rsidR="003819C3" w:rsidRPr="006844AD" w:rsidRDefault="003819C3" w:rsidP="003819C3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EB8D83" w14:textId="77777777" w:rsidR="003819C3" w:rsidRPr="006844AD" w:rsidRDefault="003819C3" w:rsidP="003819C3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A0CC2F" w14:textId="77777777" w:rsidR="003819C3" w:rsidRPr="006844AD" w:rsidRDefault="003819C3" w:rsidP="003819C3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C5E8A3" w14:textId="77777777" w:rsidR="003819C3" w:rsidRPr="006844AD" w:rsidRDefault="003819C3" w:rsidP="003819C3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7A8C95" w14:textId="77777777" w:rsidR="003819C3" w:rsidRPr="00023280" w:rsidRDefault="003819C3" w:rsidP="003819C3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3819C3" w:rsidRPr="00023280" w14:paraId="499759D7" w14:textId="77777777" w:rsidTr="00C973E6">
        <w:trPr>
          <w:cantSplit/>
          <w:trHeight w:val="64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40A8E7A" w14:textId="092BD50D" w:rsidR="003819C3" w:rsidRPr="008F0587" w:rsidRDefault="003819C3" w:rsidP="003819C3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8"/>
                <w:szCs w:val="18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8"/>
                <w:szCs w:val="18"/>
                <w:lang w:eastAsia="zh-CN"/>
              </w:rPr>
              <w:t>修改时间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408A02F" w14:textId="52D60A17" w:rsidR="003819C3" w:rsidRPr="008F0587" w:rsidRDefault="00FC6C9A" w:rsidP="003819C3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140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9F5F7F3" w14:textId="5C2AE1D0" w:rsidR="003819C3" w:rsidRPr="008F0587" w:rsidRDefault="003819C3" w:rsidP="003819C3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8F0587"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Date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360D0D" w14:textId="77777777" w:rsidR="003819C3" w:rsidRPr="006844AD" w:rsidRDefault="003819C3" w:rsidP="003819C3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9F9B97" w14:textId="77777777" w:rsidR="003819C3" w:rsidRPr="006844AD" w:rsidRDefault="003819C3" w:rsidP="003819C3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20D10A" w14:textId="77777777" w:rsidR="003819C3" w:rsidRPr="006844AD" w:rsidRDefault="003819C3" w:rsidP="003819C3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0036BD" w14:textId="77777777" w:rsidR="003819C3" w:rsidRPr="006844AD" w:rsidRDefault="003819C3" w:rsidP="003819C3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40BCCA" w14:textId="77777777" w:rsidR="003819C3" w:rsidRPr="00023280" w:rsidRDefault="003819C3" w:rsidP="003819C3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3819C3" w:rsidRPr="00023280" w14:paraId="319B2361" w14:textId="77777777" w:rsidTr="00C973E6">
        <w:trPr>
          <w:cantSplit/>
          <w:trHeight w:val="64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E5E5962" w14:textId="56850F34" w:rsidR="003819C3" w:rsidRPr="008F0587" w:rsidRDefault="003819C3" w:rsidP="003819C3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8"/>
                <w:szCs w:val="18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8"/>
                <w:szCs w:val="18"/>
                <w:lang w:eastAsia="zh-CN"/>
              </w:rPr>
              <w:t>修改人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497DAFF" w14:textId="4489BE18" w:rsidR="003819C3" w:rsidRPr="008F0587" w:rsidRDefault="00FC6C9A" w:rsidP="003819C3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80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0B92CAD" w14:textId="18E946C4" w:rsidR="003819C3" w:rsidRPr="008F0587" w:rsidRDefault="003819C3" w:rsidP="003819C3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Str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F3999F" w14:textId="77777777" w:rsidR="003819C3" w:rsidRDefault="003819C3" w:rsidP="003819C3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59727A" w14:textId="77777777" w:rsidR="003819C3" w:rsidRDefault="003819C3" w:rsidP="003819C3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89AD20" w14:textId="77777777" w:rsidR="003819C3" w:rsidRDefault="003819C3" w:rsidP="003819C3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C399BD" w14:textId="77777777" w:rsidR="003819C3" w:rsidRPr="006844AD" w:rsidRDefault="003819C3" w:rsidP="003819C3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EDBDE6" w14:textId="77777777" w:rsidR="003819C3" w:rsidRPr="00023280" w:rsidRDefault="003819C3" w:rsidP="003819C3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</w:tbl>
    <w:p w14:paraId="74F8C6CA" w14:textId="26323F5D" w:rsidR="002D11F5" w:rsidRPr="002D11F5" w:rsidRDefault="002D11F5" w:rsidP="002D11F5">
      <w:pPr>
        <w:rPr>
          <w:rFonts w:eastAsiaTheme="minorEastAsia"/>
          <w:lang w:eastAsia="zh-CN"/>
        </w:rPr>
      </w:pPr>
    </w:p>
    <w:p w14:paraId="7B7DD6F3" w14:textId="77777777" w:rsidR="002D11F5" w:rsidRPr="002D11F5" w:rsidRDefault="002D11F5" w:rsidP="002D11F5">
      <w:pPr>
        <w:rPr>
          <w:rFonts w:eastAsiaTheme="minorEastAsia"/>
          <w:lang w:eastAsia="zh-CN"/>
        </w:rPr>
      </w:pPr>
    </w:p>
    <w:p w14:paraId="7AA2AACE" w14:textId="0C2884B2" w:rsidR="002D11F5" w:rsidRDefault="002D11F5" w:rsidP="002D11F5">
      <w:pPr>
        <w:pStyle w:val="Heading3"/>
        <w:numPr>
          <w:ilvl w:val="0"/>
          <w:numId w:val="0"/>
        </w:numPr>
        <w:ind w:left="720"/>
        <w:rPr>
          <w:rFonts w:ascii="微软雅黑" w:eastAsia="微软雅黑" w:hAnsi="微软雅黑" w:cs="微软雅黑"/>
          <w:i w:val="0"/>
          <w:lang w:eastAsia="zh-CN"/>
        </w:rPr>
      </w:pPr>
    </w:p>
    <w:p w14:paraId="421352AA" w14:textId="09D7DDCF" w:rsidR="00D82294" w:rsidRDefault="00D82294" w:rsidP="00D82294">
      <w:pPr>
        <w:pStyle w:val="Heading1"/>
        <w:pageBreakBefore/>
        <w:ind w:left="431" w:hanging="431"/>
        <w:rPr>
          <w:rFonts w:ascii="Arial Unicode MS" w:eastAsia="Arial Unicode MS" w:hAnsi="Arial Unicode MS" w:cs="Arial Unicode MS"/>
          <w:iCs/>
          <w:lang w:val="en-US" w:eastAsia="zh-CN"/>
        </w:rPr>
      </w:pPr>
      <w:bookmarkStart w:id="102" w:name="_Toc478575257"/>
      <w:r>
        <w:rPr>
          <w:rFonts w:ascii="微软雅黑" w:eastAsia="微软雅黑" w:hAnsi="微软雅黑" w:cs="微软雅黑" w:hint="eastAsia"/>
          <w:iCs/>
          <w:lang w:val="en-US" w:eastAsia="zh-CN"/>
        </w:rPr>
        <w:t>语音业务</w:t>
      </w:r>
      <w:bookmarkEnd w:id="102"/>
    </w:p>
    <w:p w14:paraId="7A57210A" w14:textId="77777777" w:rsidR="00D82294" w:rsidRDefault="00D82294" w:rsidP="00D82294">
      <w:pPr>
        <w:rPr>
          <w:rFonts w:eastAsiaTheme="minorEastAsia"/>
          <w:lang w:eastAsia="zh-CN"/>
        </w:rPr>
      </w:pPr>
    </w:p>
    <w:p w14:paraId="7B9B824D" w14:textId="77777777" w:rsidR="00D82294" w:rsidRDefault="00D82294" w:rsidP="00D82294">
      <w:pPr>
        <w:rPr>
          <w:rFonts w:eastAsiaTheme="minorEastAsia"/>
          <w:lang w:eastAsia="zh-CN"/>
        </w:rPr>
      </w:pPr>
    </w:p>
    <w:p w14:paraId="17E2C5FA" w14:textId="23D34DE6" w:rsidR="00D82294" w:rsidRDefault="00D82294" w:rsidP="00D82294">
      <w:pPr>
        <w:pStyle w:val="Heading2"/>
        <w:ind w:left="0" w:firstLine="0"/>
        <w:rPr>
          <w:rFonts w:ascii="微软雅黑" w:eastAsia="微软雅黑" w:hAnsi="微软雅黑" w:cs="微软雅黑"/>
          <w:bCs/>
          <w:i w:val="0"/>
          <w:iCs/>
          <w:lang w:eastAsia="zh-CN"/>
        </w:rPr>
      </w:pPr>
      <w:bookmarkStart w:id="103" w:name="_Toc478575258"/>
      <w:r>
        <w:rPr>
          <w:rFonts w:ascii="微软雅黑" w:eastAsia="微软雅黑" w:hAnsi="微软雅黑" w:cs="微软雅黑" w:hint="eastAsia"/>
          <w:bCs/>
          <w:i w:val="0"/>
          <w:iCs/>
          <w:lang w:eastAsia="zh-CN"/>
        </w:rPr>
        <w:t>软交换服务</w:t>
      </w:r>
      <w:bookmarkEnd w:id="103"/>
    </w:p>
    <w:p w14:paraId="437AA22D" w14:textId="561C9597" w:rsidR="002D11F5" w:rsidRPr="00286ED2" w:rsidRDefault="00D82294" w:rsidP="002D11F5">
      <w:pPr>
        <w:pStyle w:val="Heading3"/>
        <w:rPr>
          <w:rFonts w:ascii="微软雅黑" w:eastAsia="微软雅黑" w:hAnsi="微软雅黑" w:cs="微软雅黑"/>
          <w:i w:val="0"/>
          <w:lang w:eastAsia="zh-CN"/>
        </w:rPr>
      </w:pPr>
      <w:bookmarkStart w:id="104" w:name="_Toc478575259"/>
      <w:r>
        <w:rPr>
          <w:rFonts w:ascii="微软雅黑" w:eastAsia="微软雅黑" w:hAnsi="微软雅黑" w:cs="微软雅黑" w:hint="eastAsia"/>
          <w:i w:val="0"/>
          <w:lang w:eastAsia="zh-CN"/>
        </w:rPr>
        <w:t>软交换节点</w:t>
      </w:r>
      <w:bookmarkEnd w:id="104"/>
    </w:p>
    <w:tbl>
      <w:tblPr>
        <w:tblW w:w="8615" w:type="dxa"/>
        <w:tblInd w:w="565" w:type="dxa"/>
        <w:tblLayout w:type="fixed"/>
        <w:tblLook w:val="0000" w:firstRow="0" w:lastRow="0" w:firstColumn="0" w:lastColumn="0" w:noHBand="0" w:noVBand="0"/>
      </w:tblPr>
      <w:tblGrid>
        <w:gridCol w:w="1276"/>
        <w:gridCol w:w="709"/>
        <w:gridCol w:w="709"/>
        <w:gridCol w:w="49"/>
        <w:gridCol w:w="659"/>
        <w:gridCol w:w="75"/>
        <w:gridCol w:w="634"/>
        <w:gridCol w:w="100"/>
        <w:gridCol w:w="609"/>
        <w:gridCol w:w="125"/>
        <w:gridCol w:w="584"/>
        <w:gridCol w:w="150"/>
        <w:gridCol w:w="734"/>
        <w:gridCol w:w="734"/>
        <w:gridCol w:w="734"/>
        <w:gridCol w:w="734"/>
      </w:tblGrid>
      <w:tr w:rsidR="009E05EC" w:rsidRPr="00BE0919" w14:paraId="4B133BC0" w14:textId="77777777" w:rsidTr="004E684B">
        <w:trPr>
          <w:cantSplit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14:paraId="75ED87BE" w14:textId="77777777" w:rsidR="009E05EC" w:rsidRPr="00CD346B" w:rsidRDefault="009E05EC" w:rsidP="004E684B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微软雅黑" w:eastAsia="微软雅黑" w:hAnsi="微软雅黑" w:cs="微软雅黑" w:hint="eastAsia"/>
              </w:rPr>
              <w:t>页</w:t>
            </w:r>
            <w:r>
              <w:rPr>
                <w:rFonts w:ascii="Arial Unicode MS" w:eastAsia="Arial Unicode MS" w:hAnsi="Arial Unicode MS" w:cs="Arial Unicode MS" w:hint="eastAsia"/>
              </w:rPr>
              <w:t>面名称</w:t>
            </w:r>
          </w:p>
        </w:tc>
        <w:tc>
          <w:tcPr>
            <w:tcW w:w="7339" w:type="dxa"/>
            <w:gridSpan w:val="1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47D6EDF" w14:textId="22E31CDB" w:rsidR="009E05EC" w:rsidRPr="00BE0919" w:rsidRDefault="0099186E" w:rsidP="004E684B">
            <w:pPr>
              <w:pStyle w:val="a4"/>
              <w:snapToGrid w:val="0"/>
              <w:spacing w:after="120"/>
              <w:ind w:right="200"/>
              <w:jc w:val="left"/>
              <w:rPr>
                <w:rFonts w:ascii="微软雅黑" w:eastAsia="微软雅黑" w:hAnsi="微软雅黑"/>
                <w:sz w:val="20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0"/>
                <w:lang w:eastAsia="zh-CN"/>
              </w:rPr>
              <w:t>软交换节点</w:t>
            </w:r>
            <w:r w:rsidR="009E05EC">
              <w:rPr>
                <w:rFonts w:ascii="微软雅黑" w:eastAsia="微软雅黑" w:hAnsi="微软雅黑" w:hint="eastAsia"/>
                <w:sz w:val="20"/>
                <w:lang w:eastAsia="zh-CN"/>
              </w:rPr>
              <w:t>列表</w:t>
            </w:r>
          </w:p>
        </w:tc>
      </w:tr>
      <w:tr w:rsidR="009E05EC" w14:paraId="34C9744B" w14:textId="77777777" w:rsidTr="004E684B">
        <w:trPr>
          <w:cantSplit/>
          <w:trHeight w:val="381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14:paraId="3BE80D51" w14:textId="77777777" w:rsidR="009E05EC" w:rsidRDefault="009E05EC" w:rsidP="004E684B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 w:hint="eastAsia"/>
              </w:rPr>
              <w:t>描述</w:t>
            </w:r>
          </w:p>
        </w:tc>
        <w:tc>
          <w:tcPr>
            <w:tcW w:w="7339" w:type="dxa"/>
            <w:gridSpan w:val="1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053AABA" w14:textId="09499082" w:rsidR="009E05EC" w:rsidRDefault="0099186E" w:rsidP="004E684B">
            <w:pPr>
              <w:pStyle w:val="a4"/>
              <w:snapToGrid w:val="0"/>
              <w:spacing w:after="120"/>
              <w:ind w:right="200"/>
              <w:jc w:val="left"/>
              <w:rPr>
                <w:rFonts w:ascii="微软雅黑" w:eastAsia="微软雅黑" w:hAnsi="微软雅黑"/>
                <w:sz w:val="20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0"/>
                <w:lang w:eastAsia="zh-CN"/>
              </w:rPr>
              <w:t>显示所有软交换节点</w:t>
            </w:r>
            <w:r w:rsidR="009E05EC">
              <w:rPr>
                <w:rFonts w:ascii="微软雅黑" w:eastAsia="微软雅黑" w:hAnsi="微软雅黑" w:hint="eastAsia"/>
                <w:sz w:val="20"/>
                <w:lang w:eastAsia="zh-CN"/>
              </w:rPr>
              <w:t>信息</w:t>
            </w:r>
          </w:p>
        </w:tc>
      </w:tr>
      <w:tr w:rsidR="009E05EC" w:rsidRPr="00BE0919" w14:paraId="30BFE964" w14:textId="77777777" w:rsidTr="004E684B">
        <w:trPr>
          <w:cantSplit/>
          <w:trHeight w:val="381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14:paraId="2F7F291B" w14:textId="77777777" w:rsidR="009E05EC" w:rsidRPr="00CD346B" w:rsidRDefault="009E05EC" w:rsidP="004E684B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 w:hint="eastAsia"/>
              </w:rPr>
              <w:t>页面类型</w:t>
            </w:r>
          </w:p>
        </w:tc>
        <w:tc>
          <w:tcPr>
            <w:tcW w:w="7339" w:type="dxa"/>
            <w:gridSpan w:val="1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C58ABB4" w14:textId="77777777" w:rsidR="009E05EC" w:rsidRPr="00BE0919" w:rsidRDefault="009E05EC" w:rsidP="004E684B">
            <w:pPr>
              <w:pStyle w:val="a4"/>
              <w:snapToGrid w:val="0"/>
              <w:spacing w:after="120"/>
              <w:ind w:right="200"/>
              <w:jc w:val="left"/>
              <w:rPr>
                <w:rFonts w:ascii="微软雅黑" w:eastAsia="微软雅黑" w:hAnsi="微软雅黑"/>
                <w:sz w:val="20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0"/>
                <w:lang w:eastAsia="zh-CN"/>
              </w:rPr>
              <w:t>列表</w:t>
            </w:r>
          </w:p>
        </w:tc>
      </w:tr>
      <w:tr w:rsidR="009E05EC" w:rsidRPr="004D026E" w14:paraId="1F963DB4" w14:textId="77777777" w:rsidTr="004E684B">
        <w:trPr>
          <w:cantSplit/>
          <w:trHeight w:val="353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14:paraId="4D69625E" w14:textId="77777777" w:rsidR="009E05EC" w:rsidRPr="00CD346B" w:rsidRDefault="009E05EC" w:rsidP="004E684B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lang w:eastAsia="zh-HK"/>
              </w:rPr>
            </w:pPr>
            <w:r>
              <w:rPr>
                <w:rFonts w:ascii="Arial Unicode MS" w:eastAsia="Arial Unicode MS" w:hAnsi="Arial Unicode MS" w:cs="Arial Unicode MS" w:hint="eastAsia"/>
                <w:lang w:eastAsia="zh-HK"/>
              </w:rPr>
              <w:t>工具栏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EEF7D19" w14:textId="77777777" w:rsidR="009E05EC" w:rsidRPr="004D026E" w:rsidRDefault="009E05EC" w:rsidP="004E684B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</w:p>
        </w:tc>
        <w:tc>
          <w:tcPr>
            <w:tcW w:w="75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9F16D4" w14:textId="77777777" w:rsidR="009E05EC" w:rsidRPr="004D026E" w:rsidRDefault="009E05EC" w:rsidP="004E684B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</w:p>
        </w:tc>
        <w:tc>
          <w:tcPr>
            <w:tcW w:w="7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63B8854" w14:textId="77777777" w:rsidR="009E05EC" w:rsidRPr="004D026E" w:rsidRDefault="009E05EC" w:rsidP="004E684B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</w:p>
        </w:tc>
        <w:tc>
          <w:tcPr>
            <w:tcW w:w="7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4E9B2AB" w14:textId="77777777" w:rsidR="009E05EC" w:rsidRPr="004D026E" w:rsidRDefault="009E05EC" w:rsidP="004E684B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</w:p>
        </w:tc>
        <w:tc>
          <w:tcPr>
            <w:tcW w:w="7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780DC9" w14:textId="77777777" w:rsidR="009E05EC" w:rsidRPr="004D026E" w:rsidRDefault="009E05EC" w:rsidP="004E684B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  <w:lang w:eastAsia="zh-CN"/>
              </w:rPr>
              <w:t>详</w:t>
            </w:r>
          </w:p>
        </w:tc>
        <w:tc>
          <w:tcPr>
            <w:tcW w:w="7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CB58C53" w14:textId="77777777" w:rsidR="009E05EC" w:rsidRPr="008E2E07" w:rsidRDefault="009E05EC" w:rsidP="004E684B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  <w:r w:rsidRPr="008E2E07">
              <w:rPr>
                <w:rFonts w:ascii="微软雅黑" w:eastAsia="微软雅黑" w:hAnsi="微软雅黑" w:hint="eastAsia"/>
                <w:sz w:val="16"/>
                <w:szCs w:val="16"/>
                <w:lang w:eastAsia="zh-CN"/>
              </w:rPr>
              <w:t>增</w:t>
            </w:r>
          </w:p>
        </w:tc>
        <w:tc>
          <w:tcPr>
            <w:tcW w:w="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BD4F763" w14:textId="77777777" w:rsidR="009E05EC" w:rsidRPr="008E2E07" w:rsidRDefault="009E05EC" w:rsidP="004E684B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  <w:r w:rsidRPr="008E2E07">
              <w:rPr>
                <w:rFonts w:ascii="微软雅黑" w:eastAsia="微软雅黑" w:hAnsi="微软雅黑" w:hint="eastAsia"/>
                <w:sz w:val="16"/>
                <w:szCs w:val="16"/>
                <w:lang w:eastAsia="zh-CN"/>
              </w:rPr>
              <w:t>改</w:t>
            </w:r>
          </w:p>
        </w:tc>
        <w:tc>
          <w:tcPr>
            <w:tcW w:w="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236363" w14:textId="77777777" w:rsidR="009E05EC" w:rsidRPr="008E2E07" w:rsidRDefault="009E05EC" w:rsidP="004E684B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  <w:r w:rsidRPr="008E2E07">
              <w:rPr>
                <w:rFonts w:ascii="微软雅黑" w:eastAsia="微软雅黑" w:hAnsi="微软雅黑" w:hint="eastAsia"/>
                <w:sz w:val="16"/>
                <w:szCs w:val="16"/>
                <w:lang w:eastAsia="zh-CN"/>
              </w:rPr>
              <w:t>删</w:t>
            </w:r>
          </w:p>
        </w:tc>
        <w:tc>
          <w:tcPr>
            <w:tcW w:w="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CA89F4F" w14:textId="77777777" w:rsidR="009E05EC" w:rsidRPr="004D026E" w:rsidRDefault="009E05EC" w:rsidP="004E684B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  <w:lang w:eastAsia="zh-CN"/>
              </w:rPr>
              <w:t>设</w:t>
            </w:r>
          </w:p>
        </w:tc>
        <w:tc>
          <w:tcPr>
            <w:tcW w:w="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F48B70" w14:textId="77777777" w:rsidR="009E05EC" w:rsidRPr="004D026E" w:rsidRDefault="009E05EC" w:rsidP="004E684B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  <w:lang w:eastAsia="zh-CN"/>
              </w:rPr>
              <w:t>查</w:t>
            </w:r>
          </w:p>
        </w:tc>
      </w:tr>
      <w:tr w:rsidR="009E05EC" w:rsidRPr="003C5BB6" w14:paraId="7AEE915D" w14:textId="77777777" w:rsidTr="004E684B">
        <w:trPr>
          <w:cantSplit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 w:themeFill="background1" w:themeFillShade="F2"/>
            <w:vAlign w:val="center"/>
          </w:tcPr>
          <w:p w14:paraId="61C9D929" w14:textId="77777777" w:rsidR="009E05EC" w:rsidRDefault="009E05EC" w:rsidP="004E684B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Cs w:val="0"/>
                <w:iCs/>
                <w:sz w:val="20"/>
                <w:lang w:eastAsia="zh-CN"/>
              </w:rPr>
            </w:pPr>
            <w:r>
              <w:rPr>
                <w:rFonts w:ascii="Arial Unicode MS" w:eastAsia="Arial Unicode MS" w:hAnsi="Arial Unicode MS" w:cs="Arial Unicode MS" w:hint="eastAsia"/>
                <w:bCs w:val="0"/>
                <w:iCs/>
                <w:sz w:val="20"/>
                <w:lang w:eastAsia="zh-CN"/>
              </w:rPr>
              <w:t>其它要求</w:t>
            </w:r>
          </w:p>
        </w:tc>
        <w:tc>
          <w:tcPr>
            <w:tcW w:w="7339" w:type="dxa"/>
            <w:gridSpan w:val="1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9CF1A2" w14:textId="77777777" w:rsidR="009E05EC" w:rsidRPr="003C5BB6" w:rsidRDefault="009E05EC" w:rsidP="004E684B">
            <w:pPr>
              <w:pStyle w:val="a4"/>
              <w:snapToGrid w:val="0"/>
              <w:spacing w:after="120"/>
              <w:ind w:right="200"/>
              <w:jc w:val="left"/>
              <w:rPr>
                <w:rFonts w:ascii="微软雅黑" w:eastAsia="微软雅黑" w:hAnsi="微软雅黑"/>
                <w:iCs/>
                <w:kern w:val="0"/>
                <w:sz w:val="20"/>
                <w:lang w:eastAsia="zh-CN"/>
              </w:rPr>
            </w:pPr>
          </w:p>
        </w:tc>
      </w:tr>
      <w:tr w:rsidR="009E05EC" w:rsidRPr="0057535E" w14:paraId="1D995079" w14:textId="77777777" w:rsidTr="004E684B">
        <w:trPr>
          <w:cantSplit/>
          <w:trHeight w:val="450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14:paraId="2D4BA1DC" w14:textId="77777777" w:rsidR="009E05EC" w:rsidRPr="0057535E" w:rsidRDefault="009E05EC" w:rsidP="004E684B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列名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14:paraId="498D3F2D" w14:textId="77777777" w:rsidR="009E05EC" w:rsidRPr="0057535E" w:rsidRDefault="009E05EC" w:rsidP="004E684B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宽度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14:paraId="4ABD7B69" w14:textId="77777777" w:rsidR="009E05EC" w:rsidRPr="0057535E" w:rsidRDefault="009E05EC" w:rsidP="004E684B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显示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623451B8" w14:textId="77777777" w:rsidR="009E05EC" w:rsidRPr="0057535E" w:rsidRDefault="009E05EC" w:rsidP="004E684B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排序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0C2FF33D" w14:textId="77777777" w:rsidR="009E05EC" w:rsidRPr="0057535E" w:rsidRDefault="009E05EC" w:rsidP="004E684B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搜索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26931426" w14:textId="77777777" w:rsidR="009E05EC" w:rsidRPr="0057535E" w:rsidRDefault="009E05EC" w:rsidP="004E684B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新增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7378B6FD" w14:textId="77777777" w:rsidR="009E05EC" w:rsidRPr="0057535E" w:rsidRDefault="009E05EC" w:rsidP="004E684B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编辑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79110929" w14:textId="77777777" w:rsidR="009E05EC" w:rsidRPr="0057535E" w:rsidRDefault="009E05EC" w:rsidP="004E684B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约束</w:t>
            </w:r>
            <w:r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备注</w:t>
            </w:r>
          </w:p>
        </w:tc>
      </w:tr>
      <w:tr w:rsidR="004E684B" w:rsidRPr="0068506A" w14:paraId="1C92B618" w14:textId="77777777" w:rsidTr="004E684B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DB0FF10" w14:textId="65CF7FD1" w:rsidR="004E684B" w:rsidRPr="004D026E" w:rsidRDefault="004E684B" w:rsidP="004E684B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编号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A35B8C5" w14:textId="03575F23" w:rsidR="004E684B" w:rsidRPr="0068506A" w:rsidRDefault="00FC6C9A" w:rsidP="004E684B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110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9FE1AA1" w14:textId="692FB6DA" w:rsidR="004E684B" w:rsidRPr="0068506A" w:rsidRDefault="004E684B" w:rsidP="004E684B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Str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50941D" w14:textId="439E97FD" w:rsidR="004E684B" w:rsidRPr="0068506A" w:rsidRDefault="004E684B" w:rsidP="004E684B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&lt;&gt;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4EFF84" w14:textId="6DE714DF" w:rsidR="004E684B" w:rsidRPr="0068506A" w:rsidRDefault="004E684B" w:rsidP="004E684B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IN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AD42C6" w14:textId="1F276865" w:rsidR="004E684B" w:rsidRPr="00F50738" w:rsidRDefault="004E684B" w:rsidP="004E684B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A6A6A6" w:themeColor="background1" w:themeShade="A6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IN</w:t>
            </w: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(*)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E754E8" w14:textId="7DEF44D5" w:rsidR="004E684B" w:rsidRPr="004E684B" w:rsidRDefault="004E684B" w:rsidP="004E684B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A6A6A6" w:themeColor="background1" w:themeShade="A6"/>
                <w:sz w:val="16"/>
                <w:szCs w:val="16"/>
                <w:lang w:eastAsia="zh-CN"/>
              </w:rPr>
            </w:pPr>
            <w:r w:rsidRPr="004E684B">
              <w:rPr>
                <w:rFonts w:ascii="微软雅黑" w:eastAsia="微软雅黑" w:hAnsi="微软雅黑" w:hint="eastAsia"/>
                <w:b w:val="0"/>
                <w:color w:val="A6A6A6" w:themeColor="background1" w:themeShade="A6"/>
                <w:sz w:val="16"/>
                <w:szCs w:val="16"/>
                <w:lang w:eastAsia="zh-CN"/>
              </w:rPr>
              <w:t>IN</w:t>
            </w:r>
            <w:r w:rsidRPr="004E684B">
              <w:rPr>
                <w:rFonts w:ascii="微软雅黑" w:eastAsia="微软雅黑" w:hAnsi="微软雅黑"/>
                <w:b w:val="0"/>
                <w:color w:val="A6A6A6" w:themeColor="background1" w:themeShade="A6"/>
                <w:sz w:val="16"/>
                <w:szCs w:val="16"/>
                <w:lang w:eastAsia="zh-CN"/>
              </w:rPr>
              <w:t>(*)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B14437" w14:textId="77777777" w:rsidR="004E684B" w:rsidRPr="0068506A" w:rsidRDefault="004E684B" w:rsidP="004E684B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</w:p>
        </w:tc>
      </w:tr>
      <w:tr w:rsidR="004E684B" w:rsidRPr="0068506A" w14:paraId="7B9F523C" w14:textId="77777777" w:rsidTr="004E684B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3606E77" w14:textId="3F0F4021" w:rsidR="004E684B" w:rsidRPr="004D026E" w:rsidRDefault="004E684B" w:rsidP="004E684B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主机名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57AAA76" w14:textId="7F5B4403" w:rsidR="004E684B" w:rsidRPr="0068506A" w:rsidRDefault="00FC6C9A" w:rsidP="004E684B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110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DEA6BE7" w14:textId="18C23D06" w:rsidR="004E684B" w:rsidRPr="0068506A" w:rsidRDefault="004E684B" w:rsidP="004E684B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Str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3A3A23" w14:textId="48C8710F" w:rsidR="004E684B" w:rsidRPr="0068506A" w:rsidRDefault="004E684B" w:rsidP="004E684B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D5138C" w14:textId="4552BFE4" w:rsidR="004E684B" w:rsidRPr="0068506A" w:rsidRDefault="004E684B" w:rsidP="004E684B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IN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5BE2F7" w14:textId="3EC8E578" w:rsidR="004E684B" w:rsidRPr="0068506A" w:rsidRDefault="004E684B" w:rsidP="004E684B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 xml:space="preserve">IN </w:t>
            </w: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(*)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1ED003" w14:textId="5F30A0A1" w:rsidR="004E684B" w:rsidRPr="0068506A" w:rsidRDefault="004E684B" w:rsidP="004E684B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 xml:space="preserve">IN </w:t>
            </w: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(*)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1EB1FE" w14:textId="77777777" w:rsidR="004E684B" w:rsidRPr="0068506A" w:rsidRDefault="004E684B" w:rsidP="004E684B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</w:p>
        </w:tc>
      </w:tr>
      <w:tr w:rsidR="004E684B" w:rsidRPr="0068506A" w14:paraId="73DADACA" w14:textId="77777777" w:rsidTr="000150F9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A22CD65" w14:textId="52658B41" w:rsidR="004E684B" w:rsidRDefault="004E684B" w:rsidP="004E684B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状态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42E7070" w14:textId="03E6EA70" w:rsidR="004E684B" w:rsidRPr="0068506A" w:rsidRDefault="00025F56" w:rsidP="004E684B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110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49C3CDF" w14:textId="4C11D097" w:rsidR="004E684B" w:rsidRPr="0068506A" w:rsidRDefault="004E684B" w:rsidP="004E684B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 w:rsidRPr="000150F9">
              <w:rPr>
                <w:rFonts w:ascii="微软雅黑" w:eastAsia="微软雅黑" w:hAnsi="微软雅黑" w:hint="eastAsia"/>
                <w:b w:val="0"/>
                <w:color w:val="FFFFFF" w:themeColor="background1"/>
                <w:sz w:val="16"/>
                <w:szCs w:val="16"/>
                <w:lang w:eastAsia="zh-CN"/>
              </w:rPr>
              <w:t>Str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D81C18" w14:textId="79838F94" w:rsidR="004E684B" w:rsidRPr="0068506A" w:rsidRDefault="004E684B" w:rsidP="004E684B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BA7977" w14:textId="2C794192" w:rsidR="004E684B" w:rsidRPr="0068506A" w:rsidRDefault="004E684B" w:rsidP="004E684B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SEL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D2C5A3" w14:textId="0211B29C" w:rsidR="004E684B" w:rsidRPr="0068506A" w:rsidRDefault="004E684B" w:rsidP="004E684B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SEL(</w:t>
            </w: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*</w:t>
            </w: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)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F4DE46" w14:textId="678F2710" w:rsidR="004E684B" w:rsidRPr="0068506A" w:rsidRDefault="004E684B" w:rsidP="004E684B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SEL(</w:t>
            </w: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*</w:t>
            </w: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)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FFF807" w14:textId="6DDDC0ED" w:rsidR="004E684B" w:rsidRPr="0068506A" w:rsidRDefault="008E2E07" w:rsidP="004E684B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 w:rsidRPr="00BD7B0B">
              <w:rPr>
                <w:rFonts w:ascii="微软雅黑" w:eastAsia="微软雅黑" w:hAnsi="微软雅黑" w:hint="eastAsia"/>
                <w:b w:val="0"/>
                <w:color w:val="FFFFFF" w:themeColor="background1"/>
                <w:sz w:val="16"/>
                <w:szCs w:val="16"/>
                <w:highlight w:val="red"/>
                <w:lang w:eastAsia="zh-CN"/>
              </w:rPr>
              <w:t xml:space="preserve">正常运行 </w:t>
            </w:r>
            <w:r w:rsidRPr="00BD7B0B">
              <w:rPr>
                <w:rFonts w:ascii="微软雅黑" w:eastAsia="微软雅黑" w:hAnsi="微软雅黑" w:hint="eastAsia"/>
                <w:b w:val="0"/>
                <w:sz w:val="16"/>
                <w:szCs w:val="16"/>
                <w:highlight w:val="red"/>
                <w:lang w:eastAsia="zh-CN"/>
              </w:rPr>
              <w:t xml:space="preserve">/ </w:t>
            </w:r>
            <w:r w:rsidRPr="00BD7B0B">
              <w:rPr>
                <w:rFonts w:ascii="微软雅黑" w:eastAsia="微软雅黑" w:hAnsi="微软雅黑" w:hint="eastAsia"/>
                <w:b w:val="0"/>
                <w:color w:val="FFFFFF" w:themeColor="background1"/>
                <w:sz w:val="16"/>
                <w:szCs w:val="16"/>
                <w:highlight w:val="red"/>
                <w:lang w:eastAsia="zh-CN"/>
              </w:rPr>
              <w:t>服务器有异常需要管理员介入处理</w:t>
            </w:r>
            <w:r w:rsidRPr="00BD7B0B">
              <w:rPr>
                <w:rFonts w:ascii="微软雅黑" w:eastAsia="微软雅黑" w:hAnsi="微软雅黑" w:hint="eastAsia"/>
                <w:b w:val="0"/>
                <w:sz w:val="16"/>
                <w:szCs w:val="16"/>
                <w:highlight w:val="red"/>
                <w:lang w:eastAsia="zh-CN"/>
              </w:rPr>
              <w:t xml:space="preserve"> /</w:t>
            </w:r>
            <w:r w:rsidRPr="00BD7B0B">
              <w:rPr>
                <w:rFonts w:ascii="微软雅黑" w:eastAsia="微软雅黑" w:hAnsi="微软雅黑" w:hint="eastAsia"/>
                <w:b w:val="0"/>
                <w:color w:val="FFFFFF" w:themeColor="background1"/>
                <w:sz w:val="16"/>
                <w:szCs w:val="16"/>
                <w:highlight w:val="red"/>
                <w:lang w:eastAsia="zh-CN"/>
              </w:rPr>
              <w:t xml:space="preserve"> 已关机 </w:t>
            </w:r>
            <w:r w:rsidRPr="00BD7B0B">
              <w:rPr>
                <w:rFonts w:ascii="微软雅黑" w:eastAsia="微软雅黑" w:hAnsi="微软雅黑" w:hint="eastAsia"/>
                <w:b w:val="0"/>
                <w:sz w:val="16"/>
                <w:szCs w:val="16"/>
                <w:highlight w:val="red"/>
                <w:lang w:eastAsia="zh-CN"/>
              </w:rPr>
              <w:t xml:space="preserve">/ </w:t>
            </w:r>
            <w:r w:rsidRPr="00BD7B0B">
              <w:rPr>
                <w:rFonts w:ascii="微软雅黑" w:eastAsia="微软雅黑" w:hAnsi="微软雅黑" w:hint="eastAsia"/>
                <w:b w:val="0"/>
                <w:color w:val="FFFFFF" w:themeColor="background1"/>
                <w:sz w:val="16"/>
                <w:szCs w:val="16"/>
                <w:highlight w:val="red"/>
                <w:lang w:eastAsia="zh-CN"/>
              </w:rPr>
              <w:t xml:space="preserve">等待关机 </w:t>
            </w:r>
            <w:r w:rsidRPr="00BD7B0B">
              <w:rPr>
                <w:rFonts w:ascii="微软雅黑" w:eastAsia="微软雅黑" w:hAnsi="微软雅黑" w:hint="eastAsia"/>
                <w:b w:val="0"/>
                <w:sz w:val="16"/>
                <w:szCs w:val="16"/>
                <w:highlight w:val="red"/>
                <w:lang w:eastAsia="zh-CN"/>
              </w:rPr>
              <w:t xml:space="preserve">/ </w:t>
            </w:r>
            <w:r w:rsidRPr="00BD7B0B">
              <w:rPr>
                <w:rFonts w:ascii="微软雅黑" w:eastAsia="微软雅黑" w:hAnsi="微软雅黑" w:hint="eastAsia"/>
                <w:b w:val="0"/>
                <w:color w:val="FFFFFF" w:themeColor="background1"/>
                <w:sz w:val="16"/>
                <w:szCs w:val="16"/>
                <w:highlight w:val="red"/>
                <w:lang w:eastAsia="zh-CN"/>
              </w:rPr>
              <w:t>服务器出错</w:t>
            </w:r>
          </w:p>
        </w:tc>
      </w:tr>
      <w:tr w:rsidR="004E684B" w:rsidRPr="0068506A" w14:paraId="130801A2" w14:textId="77777777" w:rsidTr="004E684B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E0864B4" w14:textId="717415BD" w:rsidR="004E684B" w:rsidRPr="008F0587" w:rsidRDefault="004E684B" w:rsidP="004E684B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8"/>
                <w:szCs w:val="18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8"/>
                <w:szCs w:val="18"/>
                <w:lang w:eastAsia="zh-CN"/>
              </w:rPr>
              <w:t>最多在线数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30C27D5" w14:textId="6376F41F" w:rsidR="004E684B" w:rsidRPr="008F0587" w:rsidRDefault="00FC6C9A" w:rsidP="004E684B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60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460D312" w14:textId="0EB7BBED" w:rsidR="004E684B" w:rsidRPr="008F0587" w:rsidRDefault="004E684B" w:rsidP="004E684B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Num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8E3853" w14:textId="2DC8554A" w:rsidR="004E684B" w:rsidRPr="0068506A" w:rsidRDefault="004E684B" w:rsidP="004E684B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13995F" w14:textId="1A97996D" w:rsidR="004E684B" w:rsidRPr="0068506A" w:rsidRDefault="004E684B" w:rsidP="004E684B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EFCDD1" w14:textId="51A25BE6" w:rsidR="004E684B" w:rsidRPr="0068506A" w:rsidRDefault="004E684B" w:rsidP="004E684B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IN(</w:t>
            </w: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*</w:t>
            </w: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)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B7B1E0" w14:textId="79DA8433" w:rsidR="004E684B" w:rsidRPr="0068506A" w:rsidRDefault="004E684B" w:rsidP="004E684B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IN(</w:t>
            </w: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*</w:t>
            </w: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)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2FCE3F" w14:textId="77777777" w:rsidR="004E684B" w:rsidRPr="0068506A" w:rsidRDefault="004E684B" w:rsidP="004E684B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</w:p>
        </w:tc>
      </w:tr>
      <w:tr w:rsidR="004E684B" w:rsidRPr="0068506A" w14:paraId="08B24634" w14:textId="77777777" w:rsidTr="004E684B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53366EA" w14:textId="78A70D28" w:rsidR="004E684B" w:rsidRPr="008F0587" w:rsidRDefault="004E684B" w:rsidP="004E684B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8"/>
                <w:szCs w:val="18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8"/>
                <w:szCs w:val="18"/>
                <w:lang w:eastAsia="zh-CN"/>
              </w:rPr>
              <w:t>最多通话数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FFFE84A" w14:textId="4AF07888" w:rsidR="004E684B" w:rsidRPr="008F0587" w:rsidRDefault="00FC6C9A" w:rsidP="004E684B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60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77F2B15" w14:textId="4ECEB9E8" w:rsidR="004E684B" w:rsidRPr="008F0587" w:rsidRDefault="004E684B" w:rsidP="004E684B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Num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A4BA6B" w14:textId="0D785F25" w:rsidR="004E684B" w:rsidRPr="0068506A" w:rsidRDefault="004E684B" w:rsidP="004E684B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906308" w14:textId="5D480E83" w:rsidR="004E684B" w:rsidRPr="0068506A" w:rsidRDefault="004E684B" w:rsidP="004E684B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33DA4F" w14:textId="5DC0FFEE" w:rsidR="004E684B" w:rsidRPr="0068506A" w:rsidRDefault="004E684B" w:rsidP="004E684B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IN(</w:t>
            </w: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*</w:t>
            </w: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)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4AEF93" w14:textId="4F0E8E3D" w:rsidR="004E684B" w:rsidRPr="0068506A" w:rsidRDefault="004E684B" w:rsidP="004E684B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IN(</w:t>
            </w: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*</w:t>
            </w: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)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D5C34E" w14:textId="77777777" w:rsidR="004E684B" w:rsidRPr="0068506A" w:rsidRDefault="004E684B" w:rsidP="004E684B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</w:p>
        </w:tc>
      </w:tr>
      <w:tr w:rsidR="004E684B" w:rsidRPr="00023280" w14:paraId="0422CBE0" w14:textId="77777777" w:rsidTr="004E684B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A3BFB94" w14:textId="6707A40A" w:rsidR="004E684B" w:rsidRDefault="004E684B" w:rsidP="004E684B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地址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A2F2992" w14:textId="19A19FC7" w:rsidR="004E684B" w:rsidRPr="0068506A" w:rsidRDefault="00FC6C9A" w:rsidP="004E684B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110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E5A807B" w14:textId="7D189F85" w:rsidR="004E684B" w:rsidRPr="0068506A" w:rsidRDefault="004E684B" w:rsidP="004E684B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Str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FFE29A" w14:textId="1861BD7E" w:rsidR="004E684B" w:rsidRPr="0068506A" w:rsidRDefault="004E684B" w:rsidP="004E684B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A4E16D" w14:textId="067CCD61" w:rsidR="004E684B" w:rsidRPr="0068506A" w:rsidRDefault="004E684B" w:rsidP="004E684B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68BDE8" w14:textId="0932859D" w:rsidR="004E684B" w:rsidRPr="0068506A" w:rsidRDefault="004E684B" w:rsidP="004E684B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IN(</w:t>
            </w: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*</w:t>
            </w: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)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4A46AC" w14:textId="7C73A1C8" w:rsidR="004E684B" w:rsidRPr="00E61082" w:rsidRDefault="004E684B" w:rsidP="004E684B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color w:val="A6A6A6" w:themeColor="background1" w:themeShade="A6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IN(</w:t>
            </w: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*</w:t>
            </w: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)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8602B5" w14:textId="77777777" w:rsidR="004E684B" w:rsidRPr="00023280" w:rsidRDefault="004E684B" w:rsidP="004E684B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4E684B" w:rsidRPr="00023280" w14:paraId="5FB259B0" w14:textId="77777777" w:rsidTr="004E684B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5F3F5FD" w14:textId="4B30F804" w:rsidR="004E684B" w:rsidRDefault="004E684B" w:rsidP="004E684B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端口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B30CBCB" w14:textId="63D7431C" w:rsidR="004E684B" w:rsidRPr="0068506A" w:rsidRDefault="008A56F7" w:rsidP="004E684B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50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A06FF44" w14:textId="796CD52B" w:rsidR="004E684B" w:rsidRPr="0068506A" w:rsidRDefault="004E684B" w:rsidP="004E684B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Num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7BA958" w14:textId="7C56E9F9" w:rsidR="004E684B" w:rsidRPr="0068506A" w:rsidRDefault="004E684B" w:rsidP="004E684B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1C8668" w14:textId="41B5815E" w:rsidR="004E684B" w:rsidRPr="0068506A" w:rsidRDefault="004E684B" w:rsidP="004E684B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5D4421" w14:textId="187EA9BB" w:rsidR="004E684B" w:rsidRPr="0068506A" w:rsidRDefault="004E684B" w:rsidP="004E684B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IN(</w:t>
            </w: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*</w:t>
            </w: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)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0BAC0A" w14:textId="7B127DDF" w:rsidR="004E684B" w:rsidRPr="0068506A" w:rsidRDefault="004E684B" w:rsidP="004E684B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IN(</w:t>
            </w: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*</w:t>
            </w: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)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D3AD75" w14:textId="77777777" w:rsidR="004E684B" w:rsidRPr="00023280" w:rsidRDefault="004E684B" w:rsidP="004E684B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4E684B" w:rsidRPr="00023280" w14:paraId="0FC6518C" w14:textId="77777777" w:rsidTr="004E684B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8279C43" w14:textId="56176D38" w:rsidR="004E684B" w:rsidRPr="006844AD" w:rsidRDefault="004E684B" w:rsidP="004E684B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地区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2A2A2B1" w14:textId="2DB7D6EA" w:rsidR="004E684B" w:rsidRPr="006844AD" w:rsidRDefault="00FC6C9A" w:rsidP="004E684B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80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4480671" w14:textId="3CC930F1" w:rsidR="004E684B" w:rsidRPr="006844AD" w:rsidRDefault="004E684B" w:rsidP="004E684B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Str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2BE1FD" w14:textId="2D5B0253" w:rsidR="004E684B" w:rsidRPr="006844AD" w:rsidRDefault="004E684B" w:rsidP="004E684B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897597" w14:textId="2058C77E" w:rsidR="004E684B" w:rsidRPr="006844AD" w:rsidRDefault="004E684B" w:rsidP="004E684B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70CAB2" w14:textId="58FFFA8A" w:rsidR="004E684B" w:rsidRPr="006844AD" w:rsidRDefault="004E684B" w:rsidP="004E684B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IN(</w:t>
            </w: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*</w:t>
            </w: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)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1CC1E9" w14:textId="0F73DCE9" w:rsidR="004E684B" w:rsidRPr="006844AD" w:rsidRDefault="004E684B" w:rsidP="004E684B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IN(</w:t>
            </w: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*</w:t>
            </w: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)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481123" w14:textId="77777777" w:rsidR="004E684B" w:rsidRPr="00023280" w:rsidRDefault="004E684B" w:rsidP="004E684B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4E684B" w:rsidRPr="00023280" w14:paraId="4A346714" w14:textId="77777777" w:rsidTr="004E684B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6331591" w14:textId="28468CC7" w:rsidR="004E684B" w:rsidRPr="008F0587" w:rsidRDefault="004E684B" w:rsidP="004E684B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8"/>
                <w:szCs w:val="18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8"/>
                <w:szCs w:val="18"/>
                <w:lang w:eastAsia="zh-CN"/>
              </w:rPr>
              <w:t>管理员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0CF2DE0" w14:textId="35984305" w:rsidR="004E684B" w:rsidRPr="008F0587" w:rsidRDefault="00FC6C9A" w:rsidP="004E684B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80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71FA7D2" w14:textId="7D02515D" w:rsidR="004E684B" w:rsidRPr="008F0587" w:rsidRDefault="004E684B" w:rsidP="004E684B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8F0587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Str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75D4AB" w14:textId="1774F037" w:rsidR="004E684B" w:rsidRPr="006844AD" w:rsidRDefault="004E684B" w:rsidP="004E684B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6C727F" w14:textId="7E244916" w:rsidR="004E684B" w:rsidRPr="006844AD" w:rsidRDefault="004E684B" w:rsidP="004E684B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IN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714BD4" w14:textId="5644911B" w:rsidR="004E684B" w:rsidRPr="006844AD" w:rsidRDefault="004E684B" w:rsidP="004E684B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IN(</w:t>
            </w: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*</w:t>
            </w: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)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76C7C0" w14:textId="6AEE84B9" w:rsidR="004E684B" w:rsidRPr="006844AD" w:rsidRDefault="004E684B" w:rsidP="004E684B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IN(</w:t>
            </w: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*</w:t>
            </w: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)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D9F262" w14:textId="77777777" w:rsidR="004E684B" w:rsidRPr="00023280" w:rsidRDefault="004E684B" w:rsidP="004E684B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4E684B" w:rsidRPr="00023280" w14:paraId="25360069" w14:textId="77777777" w:rsidTr="004E684B">
        <w:trPr>
          <w:cantSplit/>
          <w:trHeight w:val="64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7633D0F" w14:textId="31F069B9" w:rsidR="004E684B" w:rsidRPr="006844AD" w:rsidRDefault="004E684B" w:rsidP="004E684B">
            <w:pPr>
              <w:pStyle w:val="a5"/>
              <w:tabs>
                <w:tab w:val="left" w:pos="739"/>
              </w:tabs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地区编码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52A5DA4" w14:textId="1D01E40D" w:rsidR="004E684B" w:rsidRPr="006844AD" w:rsidRDefault="00FC6C9A" w:rsidP="004E684B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60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557135B" w14:textId="52AEFD8E" w:rsidR="004E684B" w:rsidRPr="006844AD" w:rsidRDefault="004E684B" w:rsidP="004E684B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Num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8E3511" w14:textId="7C301B15" w:rsidR="004E684B" w:rsidRPr="006844AD" w:rsidRDefault="004E684B" w:rsidP="004E684B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96B10F" w14:textId="1CE2895E" w:rsidR="004E684B" w:rsidRPr="006844AD" w:rsidRDefault="004E684B" w:rsidP="004E684B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1344CC" w14:textId="7E7FA113" w:rsidR="004E684B" w:rsidRPr="006844AD" w:rsidRDefault="004E684B" w:rsidP="004E684B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SEL(*)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43105E" w14:textId="5B66A23E" w:rsidR="004E684B" w:rsidRPr="006844AD" w:rsidRDefault="004E684B" w:rsidP="004E684B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SEL(*)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D799D9" w14:textId="77777777" w:rsidR="004E684B" w:rsidRPr="00023280" w:rsidRDefault="004E684B" w:rsidP="004E684B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4E684B" w:rsidRPr="00023280" w14:paraId="4FDB1E47" w14:textId="77777777" w:rsidTr="004E684B">
        <w:trPr>
          <w:cantSplit/>
          <w:trHeight w:val="64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3BA893F" w14:textId="19AB7582" w:rsidR="004E684B" w:rsidRPr="003E70A5" w:rsidRDefault="004E684B" w:rsidP="004E684B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8"/>
                <w:szCs w:val="18"/>
                <w:lang w:eastAsia="zh-CN"/>
              </w:rPr>
            </w:pPr>
            <w:r w:rsidRPr="003E70A5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8"/>
                <w:szCs w:val="18"/>
                <w:lang w:eastAsia="zh-CN"/>
              </w:rPr>
              <w:t>运营商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6300C34" w14:textId="79B23234" w:rsidR="004E684B" w:rsidRPr="003E70A5" w:rsidRDefault="00FC6C9A" w:rsidP="004E684B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3E70A5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110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C510A52" w14:textId="1134BFCE" w:rsidR="004E684B" w:rsidRPr="003E70A5" w:rsidRDefault="004E684B" w:rsidP="004E684B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3E70A5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Str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05C70E" w14:textId="5C8C022B" w:rsidR="004E684B" w:rsidRPr="006844AD" w:rsidRDefault="004E684B" w:rsidP="004E684B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B220B4" w14:textId="56850E2A" w:rsidR="004E684B" w:rsidRPr="006844AD" w:rsidRDefault="004E684B" w:rsidP="004E684B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SEL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9D7135" w14:textId="730FF317" w:rsidR="004E684B" w:rsidRPr="006844AD" w:rsidRDefault="004E684B" w:rsidP="004E684B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SEL(</w:t>
            </w:r>
            <w:r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  <w:t>*</w:t>
            </w: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)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0CD399" w14:textId="0B6B1A3D" w:rsidR="004E684B" w:rsidRPr="006844AD" w:rsidRDefault="004E684B" w:rsidP="004E684B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SEL(</w:t>
            </w:r>
            <w:r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  <w:t>*</w:t>
            </w: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)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1E6A26" w14:textId="4ECD6714" w:rsidR="004E684B" w:rsidRPr="00023280" w:rsidRDefault="004E684B" w:rsidP="004E684B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4E684B" w:rsidRPr="00023280" w14:paraId="63A047C8" w14:textId="77777777" w:rsidTr="004E684B">
        <w:trPr>
          <w:cantSplit/>
          <w:trHeight w:val="64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42567E8" w14:textId="52DAE3DE" w:rsidR="004E684B" w:rsidRPr="003E70A5" w:rsidRDefault="004E684B" w:rsidP="004E684B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8"/>
                <w:szCs w:val="18"/>
                <w:lang w:eastAsia="zh-CN"/>
              </w:rPr>
            </w:pPr>
            <w:r w:rsidRPr="003E70A5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8"/>
                <w:szCs w:val="18"/>
                <w:lang w:eastAsia="zh-CN"/>
              </w:rPr>
              <w:t>宽带(</w:t>
            </w:r>
            <w:r w:rsidRPr="003E70A5">
              <w:rPr>
                <w:rFonts w:ascii="微软雅黑" w:eastAsia="微软雅黑" w:hAnsi="微软雅黑"/>
                <w:b w:val="0"/>
                <w:color w:val="BFBFBF" w:themeColor="background1" w:themeShade="BF"/>
                <w:sz w:val="18"/>
                <w:szCs w:val="18"/>
                <w:lang w:eastAsia="zh-CN"/>
              </w:rPr>
              <w:t>M</w:t>
            </w:r>
            <w:r w:rsidRPr="003E70A5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8"/>
                <w:szCs w:val="18"/>
                <w:lang w:eastAsia="zh-CN"/>
              </w:rPr>
              <w:t>)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A0FE827" w14:textId="2F9444B4" w:rsidR="004E684B" w:rsidRPr="003E70A5" w:rsidRDefault="00FC6C9A" w:rsidP="004E684B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3E70A5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60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F49F4D6" w14:textId="438C6A42" w:rsidR="004E684B" w:rsidRPr="003E70A5" w:rsidRDefault="004E684B" w:rsidP="004E684B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3E70A5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Str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429953" w14:textId="487CA293" w:rsidR="004E684B" w:rsidRPr="006844AD" w:rsidRDefault="004E684B" w:rsidP="004E684B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00C7FE" w14:textId="3A14FE83" w:rsidR="004E684B" w:rsidRPr="006844AD" w:rsidRDefault="004E684B" w:rsidP="004E684B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050FA6" w14:textId="4A5972A7" w:rsidR="004E684B" w:rsidRPr="006844AD" w:rsidRDefault="004E684B" w:rsidP="004E684B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IN</w:t>
            </w:r>
            <w:r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  <w:t>(*)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362BDE" w14:textId="26DA575A" w:rsidR="004E684B" w:rsidRPr="006844AD" w:rsidRDefault="004E684B" w:rsidP="004E684B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IN</w:t>
            </w:r>
            <w:r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  <w:t>(*)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3DD850" w14:textId="77777777" w:rsidR="004E684B" w:rsidRPr="00023280" w:rsidRDefault="004E684B" w:rsidP="004E684B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4E684B" w:rsidRPr="00023280" w14:paraId="37267282" w14:textId="77777777" w:rsidTr="004E684B">
        <w:trPr>
          <w:cantSplit/>
          <w:trHeight w:val="64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6EEB1E1" w14:textId="02D8213A" w:rsidR="004E684B" w:rsidRPr="003E70A5" w:rsidRDefault="004E684B" w:rsidP="004E684B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8"/>
                <w:szCs w:val="18"/>
                <w:lang w:eastAsia="zh-CN"/>
              </w:rPr>
            </w:pPr>
            <w:r w:rsidRPr="003E70A5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8"/>
                <w:szCs w:val="18"/>
                <w:lang w:eastAsia="zh-CN"/>
              </w:rPr>
              <w:t>级别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E2ABFA1" w14:textId="5EE05C4C" w:rsidR="004E684B" w:rsidRPr="003E70A5" w:rsidRDefault="00FC6C9A" w:rsidP="004E684B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3E70A5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60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9067ADA" w14:textId="72BFE009" w:rsidR="004E684B" w:rsidRPr="003E70A5" w:rsidRDefault="004E684B" w:rsidP="004E684B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3E70A5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Num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A3BE3B" w14:textId="7075B52B" w:rsidR="004E684B" w:rsidRDefault="004E684B" w:rsidP="004E684B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C5D0C0" w14:textId="578DED44" w:rsidR="004E684B" w:rsidRDefault="004E684B" w:rsidP="004E684B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SEL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E61E36" w14:textId="10617990" w:rsidR="004E684B" w:rsidRDefault="004E684B" w:rsidP="004E684B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SEL(</w:t>
            </w:r>
            <w:r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  <w:t>*</w:t>
            </w: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)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21A389" w14:textId="2155CC39" w:rsidR="004E684B" w:rsidRPr="006844AD" w:rsidRDefault="004E684B" w:rsidP="004E684B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SEL(</w:t>
            </w:r>
            <w:r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  <w:t>*</w:t>
            </w: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)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8B6ECD" w14:textId="2A3D4FB3" w:rsidR="004E684B" w:rsidRPr="00023280" w:rsidRDefault="004E684B" w:rsidP="004E684B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1</w:t>
            </w:r>
            <w:r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  <w:t xml:space="preserve"> / </w:t>
            </w: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2</w:t>
            </w:r>
            <w:r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  <w:t xml:space="preserve"> / </w:t>
            </w: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3</w:t>
            </w:r>
            <w:r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  <w:t xml:space="preserve"> / </w:t>
            </w: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4</w:t>
            </w:r>
            <w:r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  <w:t xml:space="preserve"> / </w:t>
            </w: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5</w:t>
            </w:r>
          </w:p>
        </w:tc>
      </w:tr>
      <w:tr w:rsidR="004E684B" w:rsidRPr="00023280" w14:paraId="5B55B03D" w14:textId="77777777" w:rsidTr="004E684B">
        <w:trPr>
          <w:cantSplit/>
          <w:trHeight w:val="64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775C127" w14:textId="331CE4C5" w:rsidR="004E684B" w:rsidRPr="003E70A5" w:rsidRDefault="004E684B" w:rsidP="004E684B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8"/>
                <w:szCs w:val="18"/>
                <w:lang w:eastAsia="zh-CN"/>
              </w:rPr>
            </w:pPr>
            <w:r w:rsidRPr="003E70A5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8"/>
                <w:szCs w:val="18"/>
                <w:lang w:eastAsia="zh-CN"/>
              </w:rPr>
              <w:t>ESXI主机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B7FC38A" w14:textId="0E349607" w:rsidR="004E684B" w:rsidRPr="003E70A5" w:rsidRDefault="00FC6C9A" w:rsidP="004E684B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3E70A5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80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F7D8530" w14:textId="4D374035" w:rsidR="004E684B" w:rsidRPr="003E70A5" w:rsidRDefault="004E684B" w:rsidP="004E684B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3E70A5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Str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6B4640" w14:textId="6EB435AB" w:rsidR="004E684B" w:rsidRDefault="004E684B" w:rsidP="004E684B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72C77E" w14:textId="3FCF29CB" w:rsidR="004E684B" w:rsidRDefault="004E684B" w:rsidP="004E684B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5BCFC4" w14:textId="2889F199" w:rsidR="004E684B" w:rsidRDefault="004E684B" w:rsidP="004E684B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IN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3E6560" w14:textId="738866D8" w:rsidR="004E684B" w:rsidRPr="006844AD" w:rsidRDefault="004E684B" w:rsidP="004E684B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IN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C3DF2E" w14:textId="77777777" w:rsidR="004E684B" w:rsidRPr="00023280" w:rsidRDefault="004E684B" w:rsidP="004E684B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4E684B" w:rsidRPr="00023280" w14:paraId="7AC0F8BE" w14:textId="77777777" w:rsidTr="004E684B">
        <w:trPr>
          <w:cantSplit/>
          <w:trHeight w:val="64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D4009F7" w14:textId="57249506" w:rsidR="004E684B" w:rsidRPr="003E70A5" w:rsidRDefault="004E684B" w:rsidP="004E684B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8"/>
                <w:szCs w:val="18"/>
                <w:lang w:eastAsia="zh-CN"/>
              </w:rPr>
            </w:pPr>
            <w:r w:rsidRPr="003E70A5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8"/>
                <w:szCs w:val="18"/>
                <w:lang w:eastAsia="zh-CN"/>
              </w:rPr>
              <w:t>CPU信息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CCB14EE" w14:textId="78E679E1" w:rsidR="004E684B" w:rsidRPr="003E70A5" w:rsidRDefault="00FC6C9A" w:rsidP="004E684B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3E70A5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80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5EEE43F" w14:textId="6F1141D0" w:rsidR="004E684B" w:rsidRPr="003E70A5" w:rsidRDefault="004E684B" w:rsidP="004E684B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3E70A5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Str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B73367" w14:textId="127BD57D" w:rsidR="004E684B" w:rsidRDefault="004E684B" w:rsidP="004E684B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3BF39F" w14:textId="098319F4" w:rsidR="004E684B" w:rsidRDefault="004E684B" w:rsidP="004E684B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FE089C" w14:textId="3DED86EB" w:rsidR="004E684B" w:rsidRDefault="004E684B" w:rsidP="004E684B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IN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9D0715" w14:textId="52DE58E4" w:rsidR="004E684B" w:rsidRPr="006844AD" w:rsidRDefault="004E684B" w:rsidP="004E684B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IN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25BC99" w14:textId="77777777" w:rsidR="004E684B" w:rsidRPr="00023280" w:rsidRDefault="004E684B" w:rsidP="004E684B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4E684B" w:rsidRPr="00023280" w14:paraId="79D9EE77" w14:textId="77777777" w:rsidTr="004E684B">
        <w:trPr>
          <w:cantSplit/>
          <w:trHeight w:val="64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3368791" w14:textId="3D981249" w:rsidR="004E684B" w:rsidRPr="003E70A5" w:rsidRDefault="004E684B" w:rsidP="004E684B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8"/>
                <w:szCs w:val="18"/>
                <w:lang w:eastAsia="zh-CN"/>
              </w:rPr>
            </w:pPr>
            <w:r w:rsidRPr="003E70A5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8"/>
                <w:szCs w:val="18"/>
                <w:lang w:eastAsia="zh-CN"/>
              </w:rPr>
              <w:t>内存(</w:t>
            </w:r>
            <w:r w:rsidRPr="003E70A5">
              <w:rPr>
                <w:rFonts w:ascii="微软雅黑" w:eastAsia="微软雅黑" w:hAnsi="微软雅黑"/>
                <w:b w:val="0"/>
                <w:color w:val="BFBFBF" w:themeColor="background1" w:themeShade="BF"/>
                <w:sz w:val="18"/>
                <w:szCs w:val="18"/>
                <w:lang w:eastAsia="zh-CN"/>
              </w:rPr>
              <w:t>G</w:t>
            </w:r>
            <w:r w:rsidRPr="003E70A5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8"/>
                <w:szCs w:val="18"/>
                <w:lang w:eastAsia="zh-CN"/>
              </w:rPr>
              <w:t>)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DFBBF0F" w14:textId="52FAAD02" w:rsidR="004E684B" w:rsidRPr="003E70A5" w:rsidRDefault="00FC6C9A" w:rsidP="004E684B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3E70A5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60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DDD862D" w14:textId="58D4F379" w:rsidR="004E684B" w:rsidRPr="003E70A5" w:rsidRDefault="004E684B" w:rsidP="004E684B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3E70A5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Str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71637C" w14:textId="33B9D355" w:rsidR="004E684B" w:rsidRDefault="004E684B" w:rsidP="004E684B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025EB2" w14:textId="05876AE1" w:rsidR="004E684B" w:rsidRDefault="004E684B" w:rsidP="004E684B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F7938D" w14:textId="14DEDC63" w:rsidR="004E684B" w:rsidRDefault="004E684B" w:rsidP="004E684B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IN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E46D99" w14:textId="3704F660" w:rsidR="004E684B" w:rsidRPr="006844AD" w:rsidRDefault="004E684B" w:rsidP="004E684B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IN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4D7DA5" w14:textId="77777777" w:rsidR="004E684B" w:rsidRPr="00023280" w:rsidRDefault="004E684B" w:rsidP="004E684B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4E684B" w:rsidRPr="00023280" w14:paraId="4625E8F3" w14:textId="77777777" w:rsidTr="004E684B">
        <w:trPr>
          <w:cantSplit/>
          <w:trHeight w:val="64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667CC7F" w14:textId="384B2A0C" w:rsidR="004E684B" w:rsidRPr="003E70A5" w:rsidRDefault="004E684B" w:rsidP="004E684B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8"/>
                <w:szCs w:val="18"/>
                <w:lang w:eastAsia="zh-CN"/>
              </w:rPr>
            </w:pPr>
            <w:r w:rsidRPr="003E70A5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8"/>
                <w:szCs w:val="18"/>
                <w:lang w:eastAsia="zh-CN"/>
              </w:rPr>
              <w:t>硬盘(</w:t>
            </w:r>
            <w:r w:rsidRPr="003E70A5">
              <w:rPr>
                <w:rFonts w:ascii="微软雅黑" w:eastAsia="微软雅黑" w:hAnsi="微软雅黑"/>
                <w:b w:val="0"/>
                <w:color w:val="BFBFBF" w:themeColor="background1" w:themeShade="BF"/>
                <w:sz w:val="18"/>
                <w:szCs w:val="18"/>
                <w:lang w:eastAsia="zh-CN"/>
              </w:rPr>
              <w:t>G</w:t>
            </w:r>
            <w:r w:rsidRPr="003E70A5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8"/>
                <w:szCs w:val="18"/>
                <w:lang w:eastAsia="zh-CN"/>
              </w:rPr>
              <w:t>)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71CE481" w14:textId="43A4CF71" w:rsidR="004E684B" w:rsidRPr="003E70A5" w:rsidRDefault="00FC6C9A" w:rsidP="004E684B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3E70A5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60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A76DD77" w14:textId="756211C7" w:rsidR="004E684B" w:rsidRPr="003E70A5" w:rsidRDefault="004E684B" w:rsidP="004E684B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3E70A5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Str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1AE556" w14:textId="3937F852" w:rsidR="004E684B" w:rsidRDefault="004E684B" w:rsidP="004E684B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DCFC8A" w14:textId="371BE6EC" w:rsidR="004E684B" w:rsidRDefault="004E684B" w:rsidP="004E684B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D13458" w14:textId="1890B099" w:rsidR="004E684B" w:rsidRDefault="004E684B" w:rsidP="004E684B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IN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D1D156" w14:textId="546C88A8" w:rsidR="004E684B" w:rsidRPr="006844AD" w:rsidRDefault="004E684B" w:rsidP="004E684B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IN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58A104" w14:textId="77777777" w:rsidR="004E684B" w:rsidRPr="00023280" w:rsidRDefault="004E684B" w:rsidP="004E684B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4E684B" w:rsidRPr="00023280" w14:paraId="24D94862" w14:textId="77777777" w:rsidTr="004E684B">
        <w:trPr>
          <w:cantSplit/>
          <w:trHeight w:val="64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353784E" w14:textId="44D99794" w:rsidR="004E684B" w:rsidRDefault="004E684B" w:rsidP="004E684B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硬盘使用率(</w:t>
            </w:r>
            <w:r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  <w:t>%</w:t>
            </w: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)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43B27F3" w14:textId="76FD71E7" w:rsidR="004E684B" w:rsidRPr="006844AD" w:rsidRDefault="00FC6C9A" w:rsidP="004E684B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60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C784010" w14:textId="42A75B30" w:rsidR="004E684B" w:rsidRDefault="004E684B" w:rsidP="004E684B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Str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3E74C9" w14:textId="333E21DB" w:rsidR="004E684B" w:rsidRDefault="004E684B" w:rsidP="004E684B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132E18" w14:textId="4476B384" w:rsidR="004E684B" w:rsidRDefault="004E684B" w:rsidP="004E684B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DC17EE" w14:textId="2E67C77E" w:rsidR="004E684B" w:rsidRDefault="004E684B" w:rsidP="004E684B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IN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8EA454" w14:textId="62C36F51" w:rsidR="004E684B" w:rsidRPr="006844AD" w:rsidRDefault="004E684B" w:rsidP="004E684B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IN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43246D" w14:textId="77777777" w:rsidR="004E684B" w:rsidRPr="00023280" w:rsidRDefault="004E684B" w:rsidP="004E684B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4E684B" w:rsidRPr="00023280" w14:paraId="720D8EAF" w14:textId="77777777" w:rsidTr="004E684B">
        <w:trPr>
          <w:cantSplit/>
          <w:trHeight w:val="64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CD3A0A8" w14:textId="2257DAF0" w:rsidR="004E684B" w:rsidRPr="003E70A5" w:rsidRDefault="004E684B" w:rsidP="004E684B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8"/>
                <w:szCs w:val="18"/>
                <w:lang w:eastAsia="zh-CN"/>
              </w:rPr>
            </w:pPr>
            <w:r w:rsidRPr="003E70A5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8"/>
                <w:szCs w:val="18"/>
                <w:lang w:eastAsia="zh-CN"/>
              </w:rPr>
              <w:t>开机时间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DC733E9" w14:textId="27B82C96" w:rsidR="004E684B" w:rsidRPr="003E70A5" w:rsidRDefault="00FC6C9A" w:rsidP="004E684B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3E70A5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140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E1F342D" w14:textId="5B40C87E" w:rsidR="004E684B" w:rsidRPr="003E70A5" w:rsidRDefault="004E684B" w:rsidP="004E684B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3E70A5"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Date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21ADF1" w14:textId="71A58DA5" w:rsidR="004E684B" w:rsidRDefault="004E684B" w:rsidP="004E684B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1AB950" w14:textId="28AFCD6F" w:rsidR="004E684B" w:rsidRDefault="004E684B" w:rsidP="004E684B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4405D5" w14:textId="00D8DA58" w:rsidR="004E684B" w:rsidRDefault="00754E33" w:rsidP="004E684B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SEL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A09910" w14:textId="6D2DB565" w:rsidR="004E684B" w:rsidRPr="006844AD" w:rsidRDefault="00754E33" w:rsidP="004E684B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SEL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1CEF19" w14:textId="77777777" w:rsidR="004E684B" w:rsidRPr="00023280" w:rsidRDefault="004E684B" w:rsidP="004E684B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4E684B" w:rsidRPr="00023280" w14:paraId="286CD518" w14:textId="77777777" w:rsidTr="004E684B">
        <w:trPr>
          <w:cantSplit/>
          <w:trHeight w:val="64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12D6A0C" w14:textId="6C81EF4A" w:rsidR="004E684B" w:rsidRPr="003E70A5" w:rsidRDefault="004E684B" w:rsidP="004E684B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8"/>
                <w:szCs w:val="18"/>
                <w:lang w:eastAsia="zh-CN"/>
              </w:rPr>
            </w:pPr>
            <w:r w:rsidRPr="003E70A5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8"/>
                <w:szCs w:val="18"/>
                <w:lang w:eastAsia="zh-CN"/>
              </w:rPr>
              <w:t>备注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64A1B04" w14:textId="502DEF00" w:rsidR="004E684B" w:rsidRPr="003E70A5" w:rsidRDefault="00FC6C9A" w:rsidP="004E684B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3E70A5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110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3FB14F6" w14:textId="31D2DD41" w:rsidR="004E684B" w:rsidRPr="003E70A5" w:rsidRDefault="004E684B" w:rsidP="004E684B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3E70A5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Str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5FF729" w14:textId="7737F0E5" w:rsidR="004E684B" w:rsidRDefault="004E684B" w:rsidP="004E684B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99B8E8" w14:textId="273916B6" w:rsidR="004E684B" w:rsidRDefault="004E684B" w:rsidP="004E684B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579465" w14:textId="104AFCF5" w:rsidR="004E684B" w:rsidRDefault="004E684B" w:rsidP="004E684B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IN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E4A0C2" w14:textId="5328B84F" w:rsidR="004E684B" w:rsidRPr="006844AD" w:rsidRDefault="004E684B" w:rsidP="004E684B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IN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F829EB" w14:textId="77777777" w:rsidR="004E684B" w:rsidRPr="00023280" w:rsidRDefault="004E684B" w:rsidP="004E684B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3E70A5" w:rsidRPr="00023280" w14:paraId="2C3C931D" w14:textId="77777777" w:rsidTr="004E684B">
        <w:trPr>
          <w:cantSplit/>
          <w:trHeight w:val="64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4A44B89" w14:textId="243BA6B7" w:rsidR="003E70A5" w:rsidRPr="003E70A5" w:rsidRDefault="003E70A5" w:rsidP="003E70A5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8"/>
                <w:szCs w:val="18"/>
                <w:lang w:eastAsia="zh-CN"/>
              </w:rPr>
            </w:pPr>
            <w:r w:rsidRPr="003E70A5"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修改时间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DF276CD" w14:textId="1F779033" w:rsidR="003E70A5" w:rsidRPr="003E70A5" w:rsidRDefault="003E70A5" w:rsidP="003E70A5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3E70A5"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140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9C45A82" w14:textId="48E3C693" w:rsidR="003E70A5" w:rsidRPr="003E70A5" w:rsidRDefault="003E70A5" w:rsidP="003E70A5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3E70A5"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Date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D1045F" w14:textId="6545CB45" w:rsidR="003E70A5" w:rsidRDefault="003E70A5" w:rsidP="003E70A5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A16D81" w14:textId="4193F60D" w:rsidR="003E70A5" w:rsidRDefault="003E70A5" w:rsidP="003E70A5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F2C228" w14:textId="64531E59" w:rsidR="003E70A5" w:rsidRDefault="003E70A5" w:rsidP="003E70A5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0F5FA3" w14:textId="63C01D10" w:rsidR="003E70A5" w:rsidRDefault="003E70A5" w:rsidP="003E70A5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D4A14B" w14:textId="77777777" w:rsidR="003E70A5" w:rsidRPr="00023280" w:rsidRDefault="003E70A5" w:rsidP="003E70A5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3E70A5" w:rsidRPr="00023280" w14:paraId="31094DDE" w14:textId="77777777" w:rsidTr="004E684B">
        <w:trPr>
          <w:cantSplit/>
          <w:trHeight w:val="64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D5BCD1C" w14:textId="5C27DBC2" w:rsidR="003E70A5" w:rsidRPr="003E70A5" w:rsidRDefault="003E70A5" w:rsidP="003E70A5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8"/>
                <w:szCs w:val="18"/>
                <w:lang w:eastAsia="zh-CN"/>
              </w:rPr>
            </w:pPr>
            <w:r w:rsidRPr="003E70A5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8"/>
                <w:szCs w:val="18"/>
                <w:lang w:eastAsia="zh-CN"/>
              </w:rPr>
              <w:t>修改人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5D8A06F" w14:textId="00267F5E" w:rsidR="003E70A5" w:rsidRPr="003E70A5" w:rsidRDefault="003E70A5" w:rsidP="003E70A5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3E70A5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80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28FA681" w14:textId="5FF0DD1D" w:rsidR="003E70A5" w:rsidRPr="003E70A5" w:rsidRDefault="003E70A5" w:rsidP="003E70A5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3E70A5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Str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F37714" w14:textId="365F8292" w:rsidR="003E70A5" w:rsidRDefault="003E70A5" w:rsidP="003E70A5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2C40C3" w14:textId="0920E585" w:rsidR="003E70A5" w:rsidRDefault="003E70A5" w:rsidP="003E70A5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BD547B" w14:textId="4E11E7EC" w:rsidR="003E70A5" w:rsidRDefault="003E70A5" w:rsidP="003E70A5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5EABC8" w14:textId="1FFB22F3" w:rsidR="003E70A5" w:rsidRDefault="003E70A5" w:rsidP="003E70A5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F0DADF" w14:textId="77777777" w:rsidR="003E70A5" w:rsidRPr="00023280" w:rsidRDefault="003E70A5" w:rsidP="003E70A5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3E70A5" w:rsidRPr="00023280" w14:paraId="229AFC76" w14:textId="77777777" w:rsidTr="004E684B">
        <w:trPr>
          <w:cantSplit/>
          <w:trHeight w:val="64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B65DAAA" w14:textId="7177F478" w:rsidR="003E70A5" w:rsidRPr="003E70A5" w:rsidRDefault="003E70A5" w:rsidP="003E70A5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8"/>
                <w:szCs w:val="18"/>
                <w:lang w:eastAsia="zh-CN"/>
              </w:rPr>
            </w:pPr>
            <w:r w:rsidRPr="003E70A5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8"/>
                <w:szCs w:val="18"/>
                <w:lang w:eastAsia="zh-CN"/>
              </w:rPr>
              <w:t>创建时间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D82794F" w14:textId="1C346B33" w:rsidR="003E70A5" w:rsidRPr="003E70A5" w:rsidRDefault="003E70A5" w:rsidP="003E70A5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3E70A5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140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174A577" w14:textId="21EA8785" w:rsidR="003E70A5" w:rsidRPr="003E70A5" w:rsidRDefault="003E70A5" w:rsidP="003E70A5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3E70A5"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Date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FC90F0" w14:textId="392D0243" w:rsidR="003E70A5" w:rsidRDefault="003E70A5" w:rsidP="003E70A5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50FE55" w14:textId="4EE61F85" w:rsidR="003E70A5" w:rsidRDefault="003E70A5" w:rsidP="003E70A5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39F719" w14:textId="536EA2C7" w:rsidR="003E70A5" w:rsidRDefault="003E70A5" w:rsidP="003E70A5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C92311" w14:textId="566794E4" w:rsidR="003E70A5" w:rsidRPr="006844AD" w:rsidRDefault="003E70A5" w:rsidP="003E70A5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532ABA" w14:textId="77777777" w:rsidR="003E70A5" w:rsidRPr="00023280" w:rsidRDefault="003E70A5" w:rsidP="003E70A5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3E70A5" w:rsidRPr="00023280" w14:paraId="4858F770" w14:textId="77777777" w:rsidTr="004E684B">
        <w:trPr>
          <w:cantSplit/>
          <w:trHeight w:val="64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0B5AD22" w14:textId="18195224" w:rsidR="003E70A5" w:rsidRPr="003E70A5" w:rsidRDefault="003E70A5" w:rsidP="003E70A5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8"/>
                <w:szCs w:val="18"/>
                <w:lang w:eastAsia="zh-CN"/>
              </w:rPr>
            </w:pPr>
            <w:r w:rsidRPr="003E70A5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8"/>
                <w:szCs w:val="18"/>
                <w:lang w:eastAsia="zh-CN"/>
              </w:rPr>
              <w:t>创建人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4BFEA5D" w14:textId="4F739666" w:rsidR="003E70A5" w:rsidRPr="003E70A5" w:rsidRDefault="003E70A5" w:rsidP="003E70A5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3E70A5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80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18EB2AC" w14:textId="1E70E960" w:rsidR="003E70A5" w:rsidRPr="003E70A5" w:rsidRDefault="003E70A5" w:rsidP="003E70A5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3E70A5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Str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6955DD" w14:textId="6CB5C77D" w:rsidR="003E70A5" w:rsidRDefault="003E70A5" w:rsidP="003E70A5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0FCFE8" w14:textId="14B2E86B" w:rsidR="003E70A5" w:rsidRDefault="003E70A5" w:rsidP="003E70A5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A7E234" w14:textId="2E8B1AD4" w:rsidR="003E70A5" w:rsidRDefault="003E70A5" w:rsidP="003E70A5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9DC673" w14:textId="2990F535" w:rsidR="003E70A5" w:rsidRDefault="003E70A5" w:rsidP="003E70A5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D2F049" w14:textId="77777777" w:rsidR="003E70A5" w:rsidRPr="00023280" w:rsidRDefault="003E70A5" w:rsidP="003E70A5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</w:tbl>
    <w:p w14:paraId="52AC6419" w14:textId="77777777" w:rsidR="002D11F5" w:rsidRDefault="002D11F5" w:rsidP="002D11F5">
      <w:pPr>
        <w:rPr>
          <w:rFonts w:eastAsiaTheme="minorEastAsia"/>
          <w:lang w:eastAsia="zh-CN"/>
        </w:rPr>
      </w:pPr>
    </w:p>
    <w:p w14:paraId="619F3CB4" w14:textId="1A723685" w:rsidR="00D82294" w:rsidRDefault="00D82294" w:rsidP="00D82294">
      <w:pPr>
        <w:pStyle w:val="Heading2"/>
        <w:ind w:left="0" w:firstLine="0"/>
        <w:rPr>
          <w:rFonts w:ascii="微软雅黑" w:eastAsia="微软雅黑" w:hAnsi="微软雅黑" w:cs="微软雅黑"/>
          <w:bCs/>
          <w:i w:val="0"/>
          <w:iCs/>
          <w:lang w:eastAsia="zh-CN"/>
        </w:rPr>
      </w:pPr>
      <w:bookmarkStart w:id="105" w:name="_Toc478575260"/>
      <w:r>
        <w:rPr>
          <w:rFonts w:ascii="微软雅黑" w:eastAsia="微软雅黑" w:hAnsi="微软雅黑" w:cs="微软雅黑" w:hint="eastAsia"/>
          <w:bCs/>
          <w:i w:val="0"/>
          <w:iCs/>
          <w:lang w:eastAsia="zh-CN"/>
        </w:rPr>
        <w:t>落地线路</w:t>
      </w:r>
      <w:bookmarkEnd w:id="105"/>
    </w:p>
    <w:p w14:paraId="562CD623" w14:textId="27915D6E" w:rsidR="000623AC" w:rsidRPr="002B1DA8" w:rsidRDefault="00D82294" w:rsidP="000623AC">
      <w:pPr>
        <w:pStyle w:val="Heading3"/>
        <w:rPr>
          <w:rFonts w:ascii="微软雅黑" w:eastAsia="微软雅黑" w:hAnsi="微软雅黑" w:cs="微软雅黑"/>
          <w:i w:val="0"/>
          <w:lang w:eastAsia="zh-CN"/>
        </w:rPr>
      </w:pPr>
      <w:bookmarkStart w:id="106" w:name="_Toc478575261"/>
      <w:r>
        <w:rPr>
          <w:rFonts w:ascii="微软雅黑" w:eastAsia="微软雅黑" w:hAnsi="微软雅黑" w:cs="微软雅黑" w:hint="eastAsia"/>
          <w:i w:val="0"/>
          <w:lang w:eastAsia="zh-CN"/>
        </w:rPr>
        <w:t>线路列表</w:t>
      </w:r>
      <w:bookmarkEnd w:id="106"/>
    </w:p>
    <w:tbl>
      <w:tblPr>
        <w:tblW w:w="8615" w:type="dxa"/>
        <w:tblInd w:w="565" w:type="dxa"/>
        <w:tblLayout w:type="fixed"/>
        <w:tblLook w:val="0000" w:firstRow="0" w:lastRow="0" w:firstColumn="0" w:lastColumn="0" w:noHBand="0" w:noVBand="0"/>
      </w:tblPr>
      <w:tblGrid>
        <w:gridCol w:w="1276"/>
        <w:gridCol w:w="709"/>
        <w:gridCol w:w="709"/>
        <w:gridCol w:w="49"/>
        <w:gridCol w:w="659"/>
        <w:gridCol w:w="75"/>
        <w:gridCol w:w="634"/>
        <w:gridCol w:w="100"/>
        <w:gridCol w:w="609"/>
        <w:gridCol w:w="125"/>
        <w:gridCol w:w="584"/>
        <w:gridCol w:w="150"/>
        <w:gridCol w:w="734"/>
        <w:gridCol w:w="734"/>
        <w:gridCol w:w="734"/>
        <w:gridCol w:w="734"/>
      </w:tblGrid>
      <w:tr w:rsidR="002B1DA8" w:rsidRPr="00BE0919" w14:paraId="37426E44" w14:textId="77777777" w:rsidTr="00807F34">
        <w:trPr>
          <w:cantSplit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14:paraId="1FB434E6" w14:textId="77777777" w:rsidR="002B1DA8" w:rsidRPr="00CD346B" w:rsidRDefault="002B1DA8" w:rsidP="00807F34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微软雅黑" w:eastAsia="微软雅黑" w:hAnsi="微软雅黑" w:cs="微软雅黑" w:hint="eastAsia"/>
              </w:rPr>
              <w:t>页</w:t>
            </w:r>
            <w:r>
              <w:rPr>
                <w:rFonts w:ascii="Arial Unicode MS" w:eastAsia="Arial Unicode MS" w:hAnsi="Arial Unicode MS" w:cs="Arial Unicode MS" w:hint="eastAsia"/>
              </w:rPr>
              <w:t>面名称</w:t>
            </w:r>
          </w:p>
        </w:tc>
        <w:tc>
          <w:tcPr>
            <w:tcW w:w="7339" w:type="dxa"/>
            <w:gridSpan w:val="1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F5E146C" w14:textId="5F446924" w:rsidR="002B1DA8" w:rsidRPr="00BE0919" w:rsidRDefault="002B1DA8" w:rsidP="00807F34">
            <w:pPr>
              <w:pStyle w:val="a4"/>
              <w:snapToGrid w:val="0"/>
              <w:spacing w:after="120"/>
              <w:ind w:right="200"/>
              <w:jc w:val="left"/>
              <w:rPr>
                <w:rFonts w:ascii="微软雅黑" w:eastAsia="微软雅黑" w:hAnsi="微软雅黑"/>
                <w:sz w:val="20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0"/>
                <w:lang w:eastAsia="zh-CN"/>
              </w:rPr>
              <w:t>线路列表</w:t>
            </w:r>
          </w:p>
        </w:tc>
      </w:tr>
      <w:tr w:rsidR="002B1DA8" w14:paraId="56675ECC" w14:textId="77777777" w:rsidTr="00807F34">
        <w:trPr>
          <w:cantSplit/>
          <w:trHeight w:val="381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14:paraId="0A8D0A49" w14:textId="77777777" w:rsidR="002B1DA8" w:rsidRDefault="002B1DA8" w:rsidP="00807F34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 w:hint="eastAsia"/>
              </w:rPr>
              <w:t>描述</w:t>
            </w:r>
          </w:p>
        </w:tc>
        <w:tc>
          <w:tcPr>
            <w:tcW w:w="7339" w:type="dxa"/>
            <w:gridSpan w:val="1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FD0555B" w14:textId="29FF1248" w:rsidR="002B1DA8" w:rsidRDefault="002B1DA8" w:rsidP="00807F34">
            <w:pPr>
              <w:pStyle w:val="a4"/>
              <w:snapToGrid w:val="0"/>
              <w:spacing w:after="120"/>
              <w:ind w:right="200"/>
              <w:jc w:val="left"/>
              <w:rPr>
                <w:rFonts w:ascii="微软雅黑" w:eastAsia="微软雅黑" w:hAnsi="微软雅黑"/>
                <w:sz w:val="20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0"/>
                <w:lang w:eastAsia="zh-CN"/>
              </w:rPr>
              <w:t>显示所有线路信息</w:t>
            </w:r>
          </w:p>
        </w:tc>
      </w:tr>
      <w:tr w:rsidR="002B1DA8" w:rsidRPr="00BE0919" w14:paraId="1BB38387" w14:textId="77777777" w:rsidTr="00807F34">
        <w:trPr>
          <w:cantSplit/>
          <w:trHeight w:val="381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14:paraId="56AC90AC" w14:textId="77777777" w:rsidR="002B1DA8" w:rsidRPr="00CD346B" w:rsidRDefault="002B1DA8" w:rsidP="00807F34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 w:hint="eastAsia"/>
              </w:rPr>
              <w:t>页面类型</w:t>
            </w:r>
          </w:p>
        </w:tc>
        <w:tc>
          <w:tcPr>
            <w:tcW w:w="7339" w:type="dxa"/>
            <w:gridSpan w:val="1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5370B26" w14:textId="77777777" w:rsidR="002B1DA8" w:rsidRPr="00BE0919" w:rsidRDefault="002B1DA8" w:rsidP="00807F34">
            <w:pPr>
              <w:pStyle w:val="a4"/>
              <w:snapToGrid w:val="0"/>
              <w:spacing w:after="120"/>
              <w:ind w:right="200"/>
              <w:jc w:val="left"/>
              <w:rPr>
                <w:rFonts w:ascii="微软雅黑" w:eastAsia="微软雅黑" w:hAnsi="微软雅黑"/>
                <w:sz w:val="20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0"/>
                <w:lang w:eastAsia="zh-CN"/>
              </w:rPr>
              <w:t>列表</w:t>
            </w:r>
          </w:p>
        </w:tc>
      </w:tr>
      <w:tr w:rsidR="002B1DA8" w:rsidRPr="004D026E" w14:paraId="77567EC2" w14:textId="77777777" w:rsidTr="00807F34">
        <w:trPr>
          <w:cantSplit/>
          <w:trHeight w:val="353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14:paraId="50C999E6" w14:textId="77777777" w:rsidR="002B1DA8" w:rsidRPr="00CD346B" w:rsidRDefault="002B1DA8" w:rsidP="00807F34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lang w:eastAsia="zh-HK"/>
              </w:rPr>
            </w:pPr>
            <w:r>
              <w:rPr>
                <w:rFonts w:ascii="Arial Unicode MS" w:eastAsia="Arial Unicode MS" w:hAnsi="Arial Unicode MS" w:cs="Arial Unicode MS" w:hint="eastAsia"/>
                <w:lang w:eastAsia="zh-HK"/>
              </w:rPr>
              <w:t>工具栏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21EDCF" w14:textId="77777777" w:rsidR="002B1DA8" w:rsidRPr="004D026E" w:rsidRDefault="002B1DA8" w:rsidP="00807F34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</w:p>
        </w:tc>
        <w:tc>
          <w:tcPr>
            <w:tcW w:w="75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DAD158F" w14:textId="77777777" w:rsidR="002B1DA8" w:rsidRPr="004D026E" w:rsidRDefault="002B1DA8" w:rsidP="00807F34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</w:p>
        </w:tc>
        <w:tc>
          <w:tcPr>
            <w:tcW w:w="7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20F65A" w14:textId="77777777" w:rsidR="002B1DA8" w:rsidRPr="004D026E" w:rsidRDefault="002B1DA8" w:rsidP="00807F34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</w:p>
        </w:tc>
        <w:tc>
          <w:tcPr>
            <w:tcW w:w="7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F97A7A6" w14:textId="77777777" w:rsidR="002B1DA8" w:rsidRPr="004D026E" w:rsidRDefault="002B1DA8" w:rsidP="00807F34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</w:p>
        </w:tc>
        <w:tc>
          <w:tcPr>
            <w:tcW w:w="7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80753B0" w14:textId="77777777" w:rsidR="002B1DA8" w:rsidRPr="004D026E" w:rsidRDefault="002B1DA8" w:rsidP="00807F34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  <w:lang w:eastAsia="zh-CN"/>
              </w:rPr>
              <w:t>详</w:t>
            </w:r>
          </w:p>
        </w:tc>
        <w:tc>
          <w:tcPr>
            <w:tcW w:w="7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C224C3E" w14:textId="77777777" w:rsidR="002B1DA8" w:rsidRPr="008E2E07" w:rsidRDefault="002B1DA8" w:rsidP="00807F34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  <w:r w:rsidRPr="008E2E07">
              <w:rPr>
                <w:rFonts w:ascii="微软雅黑" w:eastAsia="微软雅黑" w:hAnsi="微软雅黑" w:hint="eastAsia"/>
                <w:sz w:val="16"/>
                <w:szCs w:val="16"/>
                <w:lang w:eastAsia="zh-CN"/>
              </w:rPr>
              <w:t>增</w:t>
            </w:r>
          </w:p>
        </w:tc>
        <w:tc>
          <w:tcPr>
            <w:tcW w:w="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AD3E766" w14:textId="77777777" w:rsidR="002B1DA8" w:rsidRPr="008E2E07" w:rsidRDefault="002B1DA8" w:rsidP="00807F34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  <w:r w:rsidRPr="008E2E07">
              <w:rPr>
                <w:rFonts w:ascii="微软雅黑" w:eastAsia="微软雅黑" w:hAnsi="微软雅黑" w:hint="eastAsia"/>
                <w:sz w:val="16"/>
                <w:szCs w:val="16"/>
                <w:lang w:eastAsia="zh-CN"/>
              </w:rPr>
              <w:t>改</w:t>
            </w:r>
          </w:p>
        </w:tc>
        <w:tc>
          <w:tcPr>
            <w:tcW w:w="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611E14" w14:textId="77777777" w:rsidR="002B1DA8" w:rsidRPr="008E2E07" w:rsidRDefault="002B1DA8" w:rsidP="00807F34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  <w:r w:rsidRPr="008E2E07">
              <w:rPr>
                <w:rFonts w:ascii="微软雅黑" w:eastAsia="微软雅黑" w:hAnsi="微软雅黑" w:hint="eastAsia"/>
                <w:sz w:val="16"/>
                <w:szCs w:val="16"/>
                <w:lang w:eastAsia="zh-CN"/>
              </w:rPr>
              <w:t>删</w:t>
            </w:r>
          </w:p>
        </w:tc>
        <w:tc>
          <w:tcPr>
            <w:tcW w:w="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ECBC001" w14:textId="77777777" w:rsidR="002B1DA8" w:rsidRPr="004D026E" w:rsidRDefault="002B1DA8" w:rsidP="00807F34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  <w:lang w:eastAsia="zh-CN"/>
              </w:rPr>
              <w:t>设</w:t>
            </w:r>
          </w:p>
        </w:tc>
        <w:tc>
          <w:tcPr>
            <w:tcW w:w="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991BEEE" w14:textId="77777777" w:rsidR="002B1DA8" w:rsidRPr="004D026E" w:rsidRDefault="002B1DA8" w:rsidP="00807F34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  <w:lang w:eastAsia="zh-CN"/>
              </w:rPr>
              <w:t>查</w:t>
            </w:r>
          </w:p>
        </w:tc>
      </w:tr>
      <w:tr w:rsidR="002B1DA8" w:rsidRPr="003C5BB6" w14:paraId="6478D7E0" w14:textId="77777777" w:rsidTr="00807F34">
        <w:trPr>
          <w:cantSplit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 w:themeFill="background1" w:themeFillShade="F2"/>
            <w:vAlign w:val="center"/>
          </w:tcPr>
          <w:p w14:paraId="4C49D18F" w14:textId="77777777" w:rsidR="002B1DA8" w:rsidRDefault="002B1DA8" w:rsidP="00807F34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Cs w:val="0"/>
                <w:iCs/>
                <w:sz w:val="20"/>
                <w:lang w:eastAsia="zh-CN"/>
              </w:rPr>
            </w:pPr>
            <w:r>
              <w:rPr>
                <w:rFonts w:ascii="Arial Unicode MS" w:eastAsia="Arial Unicode MS" w:hAnsi="Arial Unicode MS" w:cs="Arial Unicode MS" w:hint="eastAsia"/>
                <w:bCs w:val="0"/>
                <w:iCs/>
                <w:sz w:val="20"/>
                <w:lang w:eastAsia="zh-CN"/>
              </w:rPr>
              <w:t>其它要求</w:t>
            </w:r>
          </w:p>
        </w:tc>
        <w:tc>
          <w:tcPr>
            <w:tcW w:w="7339" w:type="dxa"/>
            <w:gridSpan w:val="1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6F9492B" w14:textId="77777777" w:rsidR="002B1DA8" w:rsidRPr="003C5BB6" w:rsidRDefault="002B1DA8" w:rsidP="00807F34">
            <w:pPr>
              <w:pStyle w:val="a4"/>
              <w:snapToGrid w:val="0"/>
              <w:spacing w:after="120"/>
              <w:ind w:right="200"/>
              <w:jc w:val="left"/>
              <w:rPr>
                <w:rFonts w:ascii="微软雅黑" w:eastAsia="微软雅黑" w:hAnsi="微软雅黑"/>
                <w:iCs/>
                <w:kern w:val="0"/>
                <w:sz w:val="20"/>
                <w:lang w:eastAsia="zh-CN"/>
              </w:rPr>
            </w:pPr>
          </w:p>
        </w:tc>
      </w:tr>
      <w:tr w:rsidR="002B1DA8" w:rsidRPr="0057535E" w14:paraId="6A74415B" w14:textId="77777777" w:rsidTr="00807F34">
        <w:trPr>
          <w:cantSplit/>
          <w:trHeight w:val="450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14:paraId="0AFEA3BD" w14:textId="77777777" w:rsidR="002B1DA8" w:rsidRPr="0057535E" w:rsidRDefault="002B1DA8" w:rsidP="00807F34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列名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14:paraId="65DC4AB2" w14:textId="77777777" w:rsidR="002B1DA8" w:rsidRPr="0057535E" w:rsidRDefault="002B1DA8" w:rsidP="00807F34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宽度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14:paraId="4F2A81FA" w14:textId="77777777" w:rsidR="002B1DA8" w:rsidRPr="0057535E" w:rsidRDefault="002B1DA8" w:rsidP="00807F34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显示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2CC94291" w14:textId="77777777" w:rsidR="002B1DA8" w:rsidRPr="0057535E" w:rsidRDefault="002B1DA8" w:rsidP="00807F34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排序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400B79FC" w14:textId="77777777" w:rsidR="002B1DA8" w:rsidRPr="0057535E" w:rsidRDefault="002B1DA8" w:rsidP="00807F34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搜索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13539310" w14:textId="77777777" w:rsidR="002B1DA8" w:rsidRPr="0057535E" w:rsidRDefault="002B1DA8" w:rsidP="00807F34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新增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083D907A" w14:textId="77777777" w:rsidR="002B1DA8" w:rsidRPr="0057535E" w:rsidRDefault="002B1DA8" w:rsidP="00807F34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编辑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3CDC4C9F" w14:textId="77777777" w:rsidR="002B1DA8" w:rsidRPr="0057535E" w:rsidRDefault="002B1DA8" w:rsidP="00807F34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约束</w:t>
            </w:r>
            <w:r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备注</w:t>
            </w:r>
          </w:p>
        </w:tc>
      </w:tr>
      <w:tr w:rsidR="00F05B1D" w:rsidRPr="0068506A" w14:paraId="7345D893" w14:textId="77777777" w:rsidTr="00807F34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8FC38D9" w14:textId="77777777" w:rsidR="00F05B1D" w:rsidRPr="004D026E" w:rsidRDefault="00F05B1D" w:rsidP="00F05B1D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编号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F1D88D0" w14:textId="5B8762A5" w:rsidR="00F05B1D" w:rsidRPr="0068506A" w:rsidRDefault="00645053" w:rsidP="00F05B1D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60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B16854E" w14:textId="305F7648" w:rsidR="00F05B1D" w:rsidRPr="0068506A" w:rsidRDefault="00F05B1D" w:rsidP="00F05B1D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Num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04D0D5" w14:textId="77777777" w:rsidR="00F05B1D" w:rsidRPr="0068506A" w:rsidRDefault="00F05B1D" w:rsidP="00F05B1D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&lt;&gt;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CC70DE" w14:textId="77777777" w:rsidR="00F05B1D" w:rsidRPr="0068506A" w:rsidRDefault="00F05B1D" w:rsidP="00F05B1D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IN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12C74C" w14:textId="77777777" w:rsidR="00F05B1D" w:rsidRPr="00F50738" w:rsidRDefault="00F05B1D" w:rsidP="00F05B1D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A6A6A6" w:themeColor="background1" w:themeShade="A6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IN</w:t>
            </w: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(*)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746F80" w14:textId="31959265" w:rsidR="00F05B1D" w:rsidRPr="00F05B1D" w:rsidRDefault="00F05B1D" w:rsidP="00F05B1D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A6A6A6" w:themeColor="background1" w:themeShade="A6"/>
                <w:sz w:val="16"/>
                <w:szCs w:val="16"/>
                <w:lang w:eastAsia="zh-CN"/>
              </w:rPr>
            </w:pPr>
            <w:r w:rsidRPr="00F05B1D">
              <w:rPr>
                <w:rFonts w:ascii="微软雅黑" w:eastAsia="微软雅黑" w:hAnsi="微软雅黑" w:hint="eastAsia"/>
                <w:b w:val="0"/>
                <w:color w:val="A6A6A6" w:themeColor="background1" w:themeShade="A6"/>
                <w:sz w:val="16"/>
                <w:szCs w:val="16"/>
                <w:lang w:eastAsia="zh-CN"/>
              </w:rPr>
              <w:t>IN</w:t>
            </w:r>
            <w:r w:rsidRPr="00F05B1D">
              <w:rPr>
                <w:rFonts w:ascii="微软雅黑" w:eastAsia="微软雅黑" w:hAnsi="微软雅黑"/>
                <w:b w:val="0"/>
                <w:color w:val="A6A6A6" w:themeColor="background1" w:themeShade="A6"/>
                <w:sz w:val="16"/>
                <w:szCs w:val="16"/>
                <w:lang w:eastAsia="zh-CN"/>
              </w:rPr>
              <w:t>(*)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E64084" w14:textId="77777777" w:rsidR="00F05B1D" w:rsidRPr="0068506A" w:rsidRDefault="00F05B1D" w:rsidP="00F05B1D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</w:p>
        </w:tc>
      </w:tr>
      <w:tr w:rsidR="00F05B1D" w:rsidRPr="0068506A" w14:paraId="44BB8B52" w14:textId="77777777" w:rsidTr="00807F34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9926A53" w14:textId="532D58D6" w:rsidR="00F05B1D" w:rsidRPr="004D026E" w:rsidRDefault="00F05B1D" w:rsidP="00F05B1D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线路名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105D3C8" w14:textId="2285DFE1" w:rsidR="00F05B1D" w:rsidRPr="0068506A" w:rsidRDefault="00645053" w:rsidP="00F05B1D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110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79A937F" w14:textId="77777777" w:rsidR="00F05B1D" w:rsidRPr="0068506A" w:rsidRDefault="00F05B1D" w:rsidP="00F05B1D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Str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1941EF" w14:textId="77777777" w:rsidR="00F05B1D" w:rsidRPr="0068506A" w:rsidRDefault="00F05B1D" w:rsidP="00F05B1D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033CA7" w14:textId="77777777" w:rsidR="00F05B1D" w:rsidRPr="0068506A" w:rsidRDefault="00F05B1D" w:rsidP="00F05B1D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IN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3A8971" w14:textId="77777777" w:rsidR="00F05B1D" w:rsidRPr="0068506A" w:rsidRDefault="00F05B1D" w:rsidP="00F05B1D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 xml:space="preserve">IN </w:t>
            </w: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(*)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B7856B" w14:textId="64E1E198" w:rsidR="00F05B1D" w:rsidRPr="0068506A" w:rsidRDefault="00F05B1D" w:rsidP="00F05B1D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 xml:space="preserve">IN </w:t>
            </w: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(*)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86641D" w14:textId="77777777" w:rsidR="00F05B1D" w:rsidRPr="0068506A" w:rsidRDefault="00F05B1D" w:rsidP="00F05B1D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</w:p>
        </w:tc>
      </w:tr>
      <w:tr w:rsidR="00F05B1D" w:rsidRPr="0068506A" w14:paraId="4242A8EE" w14:textId="77777777" w:rsidTr="00807F34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9DC9A02" w14:textId="088CF091" w:rsidR="00F05B1D" w:rsidRDefault="00F05B1D" w:rsidP="00F05B1D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信任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F0D3B08" w14:textId="39B2C6D4" w:rsidR="00F05B1D" w:rsidRPr="0068506A" w:rsidRDefault="008A56F7" w:rsidP="00F05B1D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50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99E88DC" w14:textId="77777777" w:rsidR="00F05B1D" w:rsidRPr="0068506A" w:rsidRDefault="00F05B1D" w:rsidP="00F05B1D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Str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F5296D" w14:textId="77777777" w:rsidR="00F05B1D" w:rsidRPr="0068506A" w:rsidRDefault="00F05B1D" w:rsidP="00F05B1D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431BB5" w14:textId="66244ECE" w:rsidR="00F05B1D" w:rsidRPr="0068506A" w:rsidRDefault="00F05B1D" w:rsidP="00F05B1D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8AB1D0" w14:textId="60CC7B45" w:rsidR="00F05B1D" w:rsidRPr="0068506A" w:rsidRDefault="00F05B1D" w:rsidP="00F05B1D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SEL(</w:t>
            </w: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*</w:t>
            </w: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)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D46835" w14:textId="1AC45B73" w:rsidR="00F05B1D" w:rsidRPr="0068506A" w:rsidRDefault="00F05B1D" w:rsidP="00F05B1D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SEL(</w:t>
            </w: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*</w:t>
            </w: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)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AE8576" w14:textId="7DBEF3CF" w:rsidR="00F05B1D" w:rsidRPr="0068506A" w:rsidRDefault="00F05B1D" w:rsidP="00F05B1D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是 / 否</w:t>
            </w:r>
          </w:p>
        </w:tc>
      </w:tr>
      <w:tr w:rsidR="00F05B1D" w:rsidRPr="0068506A" w14:paraId="55FA79CC" w14:textId="77777777" w:rsidTr="00807F34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2577A9F" w14:textId="0A9135B2" w:rsidR="00F05B1D" w:rsidRDefault="00F05B1D" w:rsidP="00F05B1D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注册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107E1A1" w14:textId="588B77A7" w:rsidR="00F05B1D" w:rsidRPr="0068506A" w:rsidRDefault="008A56F7" w:rsidP="00F05B1D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50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667BC58" w14:textId="2FD26246" w:rsidR="00F05B1D" w:rsidRPr="00833BD5" w:rsidRDefault="00F05B1D" w:rsidP="00F05B1D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FFFFFF" w:themeColor="background1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Str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B17A86" w14:textId="77777777" w:rsidR="00F05B1D" w:rsidRPr="0068506A" w:rsidRDefault="00F05B1D" w:rsidP="00F05B1D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B63881" w14:textId="77777777" w:rsidR="00F05B1D" w:rsidRPr="0068506A" w:rsidRDefault="00F05B1D" w:rsidP="00F05B1D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A26DD3" w14:textId="3C3791D5" w:rsidR="00F05B1D" w:rsidRPr="0068506A" w:rsidRDefault="00F05B1D" w:rsidP="00F05B1D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SEL(</w:t>
            </w: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*</w:t>
            </w: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)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5C2400" w14:textId="46CAD549" w:rsidR="00F05B1D" w:rsidRPr="0068506A" w:rsidRDefault="00F05B1D" w:rsidP="00F05B1D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SEL(</w:t>
            </w: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*</w:t>
            </w: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)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DDE081" w14:textId="752C10DB" w:rsidR="00F05B1D" w:rsidRPr="0068506A" w:rsidRDefault="00F05B1D" w:rsidP="00F05B1D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是 / 否</w:t>
            </w:r>
          </w:p>
        </w:tc>
      </w:tr>
      <w:tr w:rsidR="00F05B1D" w:rsidRPr="0068506A" w14:paraId="19AD5A22" w14:textId="77777777" w:rsidTr="00807F34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51F6526" w14:textId="1DC2259B" w:rsidR="00F05B1D" w:rsidRDefault="00F05B1D" w:rsidP="00F05B1D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账号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07814B6" w14:textId="14D42102" w:rsidR="00F05B1D" w:rsidRPr="0068506A" w:rsidRDefault="00645053" w:rsidP="00F05B1D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110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9BF3C8B" w14:textId="77777777" w:rsidR="00F05B1D" w:rsidRPr="0068506A" w:rsidRDefault="00F05B1D" w:rsidP="00F05B1D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Num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8283B3" w14:textId="77777777" w:rsidR="00F05B1D" w:rsidRPr="0068506A" w:rsidRDefault="00F05B1D" w:rsidP="00F05B1D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0356C0" w14:textId="1B3DF2B8" w:rsidR="00F05B1D" w:rsidRPr="0068506A" w:rsidRDefault="00F05B1D" w:rsidP="00F05B1D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IN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23CCCF" w14:textId="77777777" w:rsidR="00F05B1D" w:rsidRPr="0068506A" w:rsidRDefault="00F05B1D" w:rsidP="00F05B1D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IN(</w:t>
            </w: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*</w:t>
            </w: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)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74D880" w14:textId="3A31BA9D" w:rsidR="00F05B1D" w:rsidRPr="0068506A" w:rsidRDefault="00F05B1D" w:rsidP="00F05B1D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IN(</w:t>
            </w: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*</w:t>
            </w: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)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A25BED" w14:textId="77777777" w:rsidR="00F05B1D" w:rsidRPr="0068506A" w:rsidRDefault="00F05B1D" w:rsidP="00F05B1D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</w:p>
        </w:tc>
      </w:tr>
      <w:tr w:rsidR="00F05B1D" w:rsidRPr="00023280" w14:paraId="4BDC44A1" w14:textId="77777777" w:rsidTr="00807F34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A678552" w14:textId="0D795545" w:rsidR="00F05B1D" w:rsidRDefault="00F05B1D" w:rsidP="00F05B1D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域名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07272C1" w14:textId="6C7AC1C5" w:rsidR="00F05B1D" w:rsidRPr="0068506A" w:rsidRDefault="00645053" w:rsidP="00F05B1D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80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1A93965" w14:textId="77777777" w:rsidR="00F05B1D" w:rsidRPr="0068506A" w:rsidRDefault="00F05B1D" w:rsidP="00F05B1D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Str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0BA504" w14:textId="77777777" w:rsidR="00F05B1D" w:rsidRPr="0068506A" w:rsidRDefault="00F05B1D" w:rsidP="00F05B1D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C675AC" w14:textId="77777777" w:rsidR="00F05B1D" w:rsidRPr="0068506A" w:rsidRDefault="00F05B1D" w:rsidP="00F05B1D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9D44FD" w14:textId="77777777" w:rsidR="00F05B1D" w:rsidRPr="0068506A" w:rsidRDefault="00F05B1D" w:rsidP="00F05B1D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IN(</w:t>
            </w: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*</w:t>
            </w: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)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6C8157" w14:textId="07AF7355" w:rsidR="00F05B1D" w:rsidRPr="00E61082" w:rsidRDefault="00F05B1D" w:rsidP="00F05B1D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color w:val="A6A6A6" w:themeColor="background1" w:themeShade="A6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IN(</w:t>
            </w: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*</w:t>
            </w: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)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AAC1DE" w14:textId="77777777" w:rsidR="00F05B1D" w:rsidRPr="00023280" w:rsidRDefault="00F05B1D" w:rsidP="00F05B1D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F05B1D" w:rsidRPr="00023280" w14:paraId="159146DD" w14:textId="77777777" w:rsidTr="00807F34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C41AC4E" w14:textId="339D8582" w:rsidR="00F05B1D" w:rsidRDefault="00F05B1D" w:rsidP="00F05B1D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IP地址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E7C01AD" w14:textId="00D5AEEF" w:rsidR="00F05B1D" w:rsidRPr="0068506A" w:rsidRDefault="00645053" w:rsidP="00F05B1D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110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65945C7" w14:textId="3CB3E437" w:rsidR="00F05B1D" w:rsidRPr="0068506A" w:rsidRDefault="00F05B1D" w:rsidP="00F05B1D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Str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D6CDC4" w14:textId="77777777" w:rsidR="00F05B1D" w:rsidRPr="0068506A" w:rsidRDefault="00F05B1D" w:rsidP="00F05B1D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A0B651" w14:textId="77777777" w:rsidR="00F05B1D" w:rsidRPr="0068506A" w:rsidRDefault="00F05B1D" w:rsidP="00F05B1D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7EFA4C" w14:textId="2B1AB67B" w:rsidR="00F05B1D" w:rsidRPr="0068506A" w:rsidRDefault="00F05B1D" w:rsidP="00F05B1D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IN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550A48" w14:textId="16643DF6" w:rsidR="00F05B1D" w:rsidRPr="0068506A" w:rsidRDefault="00F05B1D" w:rsidP="00F05B1D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IN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7834DF" w14:textId="77777777" w:rsidR="00F05B1D" w:rsidRPr="00023280" w:rsidRDefault="00F05B1D" w:rsidP="00F05B1D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F05B1D" w:rsidRPr="00023280" w14:paraId="0EEF3273" w14:textId="77777777" w:rsidTr="00807F34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158410A" w14:textId="49C7EA2E" w:rsidR="00F05B1D" w:rsidRPr="006844AD" w:rsidRDefault="00F05B1D" w:rsidP="00F05B1D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注册周期(秒)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1C3CB50" w14:textId="71B4C29C" w:rsidR="00F05B1D" w:rsidRPr="006844AD" w:rsidRDefault="00645053" w:rsidP="00F05B1D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80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F5B9C1F" w14:textId="062B8F1C" w:rsidR="00F05B1D" w:rsidRPr="006844AD" w:rsidRDefault="00E22928" w:rsidP="00F05B1D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Num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81315C" w14:textId="77777777" w:rsidR="00F05B1D" w:rsidRPr="006844AD" w:rsidRDefault="00F05B1D" w:rsidP="00F05B1D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4F5B5B" w14:textId="77777777" w:rsidR="00F05B1D" w:rsidRPr="006844AD" w:rsidRDefault="00F05B1D" w:rsidP="00F05B1D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709018" w14:textId="7CE1DC6B" w:rsidR="00F05B1D" w:rsidRPr="006844AD" w:rsidRDefault="00F05B1D" w:rsidP="00F05B1D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IN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54C0FD" w14:textId="6F2BF212" w:rsidR="00F05B1D" w:rsidRPr="006844AD" w:rsidRDefault="00F05B1D" w:rsidP="00F05B1D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IN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7C5C57" w14:textId="77777777" w:rsidR="00F05B1D" w:rsidRPr="00023280" w:rsidRDefault="00F05B1D" w:rsidP="00F05B1D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F05B1D" w:rsidRPr="00023280" w14:paraId="2DD66D9A" w14:textId="77777777" w:rsidTr="00807F34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96F2C23" w14:textId="65D93712" w:rsidR="00F05B1D" w:rsidRPr="006844AD" w:rsidRDefault="00F05B1D" w:rsidP="00F05B1D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端口号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8FD03B3" w14:textId="22F5D2C4" w:rsidR="00F05B1D" w:rsidRPr="006844AD" w:rsidRDefault="008A56F7" w:rsidP="00F05B1D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50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D839A5B" w14:textId="53E64705" w:rsidR="00F05B1D" w:rsidRPr="006844AD" w:rsidRDefault="00F05B1D" w:rsidP="00F05B1D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N</w:t>
            </w: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um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C574F7" w14:textId="77777777" w:rsidR="00F05B1D" w:rsidRPr="006844AD" w:rsidRDefault="00F05B1D" w:rsidP="00F05B1D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2514C0" w14:textId="68DC7022" w:rsidR="00F05B1D" w:rsidRPr="006844AD" w:rsidRDefault="00F05B1D" w:rsidP="00F05B1D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99EEAE" w14:textId="02354EF6" w:rsidR="00F05B1D" w:rsidRPr="006844AD" w:rsidRDefault="00F05B1D" w:rsidP="00F05B1D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IN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665676" w14:textId="0BE7489F" w:rsidR="00F05B1D" w:rsidRPr="006844AD" w:rsidRDefault="00F05B1D" w:rsidP="00F05B1D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IN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0FD11F" w14:textId="77777777" w:rsidR="00F05B1D" w:rsidRPr="00023280" w:rsidRDefault="00F05B1D" w:rsidP="00F05B1D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F05B1D" w:rsidRPr="00023280" w14:paraId="1E10F0C6" w14:textId="77777777" w:rsidTr="00807F34">
        <w:trPr>
          <w:cantSplit/>
          <w:trHeight w:val="64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6377089" w14:textId="24854665" w:rsidR="00F05B1D" w:rsidRPr="006844AD" w:rsidRDefault="00F05B1D" w:rsidP="00F05B1D">
            <w:pPr>
              <w:pStyle w:val="a5"/>
              <w:tabs>
                <w:tab w:val="left" w:pos="739"/>
              </w:tabs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前缀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7E4E519" w14:textId="5F00CB45" w:rsidR="00F05B1D" w:rsidRPr="006844AD" w:rsidRDefault="00645053" w:rsidP="00F05B1D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60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335EC2A" w14:textId="77777777" w:rsidR="00F05B1D" w:rsidRPr="006844AD" w:rsidRDefault="00F05B1D" w:rsidP="00F05B1D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Num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B1D94E" w14:textId="77777777" w:rsidR="00F05B1D" w:rsidRPr="006844AD" w:rsidRDefault="00F05B1D" w:rsidP="00F05B1D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EA5B33" w14:textId="0D62CA7C" w:rsidR="00F05B1D" w:rsidRPr="006844AD" w:rsidRDefault="00F05B1D" w:rsidP="00F05B1D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IN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B9B9DF" w14:textId="16420304" w:rsidR="00F05B1D" w:rsidRPr="006844AD" w:rsidRDefault="00F05B1D" w:rsidP="00F05B1D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IN(*)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1C9413" w14:textId="341BE939" w:rsidR="00F05B1D" w:rsidRPr="006844AD" w:rsidRDefault="00F05B1D" w:rsidP="00F05B1D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IN(*)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69849A" w14:textId="77777777" w:rsidR="00F05B1D" w:rsidRPr="00023280" w:rsidRDefault="00F05B1D" w:rsidP="00F05B1D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F05B1D" w:rsidRPr="00023280" w14:paraId="3186AAE7" w14:textId="77777777" w:rsidTr="00807F34">
        <w:trPr>
          <w:cantSplit/>
          <w:trHeight w:val="64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AF193D4" w14:textId="77502F7A" w:rsidR="00F05B1D" w:rsidRPr="006844AD" w:rsidRDefault="00F05B1D" w:rsidP="00F05B1D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替换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0C0F2D2" w14:textId="029EBAC7" w:rsidR="00F05B1D" w:rsidRPr="006844AD" w:rsidRDefault="00645053" w:rsidP="00F05B1D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60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5305515" w14:textId="77777777" w:rsidR="00F05B1D" w:rsidRPr="006844AD" w:rsidRDefault="00F05B1D" w:rsidP="00F05B1D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Str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3CC499" w14:textId="77777777" w:rsidR="00F05B1D" w:rsidRPr="006844AD" w:rsidRDefault="00F05B1D" w:rsidP="00F05B1D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4EDD60" w14:textId="17B404BB" w:rsidR="00F05B1D" w:rsidRPr="006844AD" w:rsidRDefault="00F05B1D" w:rsidP="00F05B1D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8F83C3" w14:textId="77777777" w:rsidR="00F05B1D" w:rsidRPr="006844AD" w:rsidRDefault="00F05B1D" w:rsidP="00F05B1D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SEL(</w:t>
            </w:r>
            <w:r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  <w:t>*</w:t>
            </w: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)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BED284" w14:textId="76B75F2E" w:rsidR="00F05B1D" w:rsidRPr="006844AD" w:rsidRDefault="00F05B1D" w:rsidP="00F05B1D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SEL(</w:t>
            </w:r>
            <w:r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  <w:t>*</w:t>
            </w: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)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9EE366" w14:textId="087CCCAC" w:rsidR="00F05B1D" w:rsidRPr="00023280" w:rsidRDefault="00F05B1D" w:rsidP="00F05B1D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是 / 否</w:t>
            </w:r>
          </w:p>
        </w:tc>
      </w:tr>
      <w:tr w:rsidR="00F05B1D" w:rsidRPr="00023280" w14:paraId="4A6EA402" w14:textId="77777777" w:rsidTr="003C4290">
        <w:trPr>
          <w:cantSplit/>
          <w:trHeight w:val="64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6573AA9" w14:textId="705FFA6A" w:rsidR="00F05B1D" w:rsidRPr="006844AD" w:rsidRDefault="00F05B1D" w:rsidP="00F05B1D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状态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B721799" w14:textId="092F34E9" w:rsidR="00F05B1D" w:rsidRPr="006844AD" w:rsidRDefault="008A56F7" w:rsidP="00F05B1D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80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30016E2" w14:textId="77777777" w:rsidR="00F05B1D" w:rsidRPr="006844AD" w:rsidRDefault="00F05B1D" w:rsidP="00F05B1D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 w:rsidRPr="003C4290">
              <w:rPr>
                <w:rFonts w:ascii="微软雅黑" w:eastAsia="微软雅黑" w:hAnsi="微软雅黑" w:hint="eastAsia"/>
                <w:b w:val="0"/>
                <w:color w:val="FFFFFF" w:themeColor="background1"/>
                <w:sz w:val="16"/>
                <w:szCs w:val="16"/>
                <w:lang w:eastAsia="zh-CN"/>
              </w:rPr>
              <w:t>Str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7AAED3" w14:textId="77777777" w:rsidR="00F05B1D" w:rsidRPr="006844AD" w:rsidRDefault="00F05B1D" w:rsidP="00F05B1D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919C83" w14:textId="6CFC5310" w:rsidR="00F05B1D" w:rsidRPr="006844AD" w:rsidRDefault="00F05B1D" w:rsidP="00F05B1D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  <w:t>SEL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2E087D" w14:textId="1177713C" w:rsidR="00F05B1D" w:rsidRPr="006844AD" w:rsidRDefault="00F05B1D" w:rsidP="00F05B1D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SEL</w:t>
            </w:r>
            <w:r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  <w:t>(*)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084E0C" w14:textId="5CD733C2" w:rsidR="00F05B1D" w:rsidRPr="006844AD" w:rsidRDefault="00F05B1D" w:rsidP="00F05B1D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SEL</w:t>
            </w:r>
            <w:r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  <w:t>(*)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A6E367" w14:textId="07179DEB" w:rsidR="00F05B1D" w:rsidRPr="00023280" w:rsidRDefault="00F05B1D" w:rsidP="00F05B1D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 w:rsidRPr="00BD7B0B">
              <w:rPr>
                <w:rFonts w:ascii="微软雅黑" w:eastAsia="微软雅黑" w:hAnsi="微软雅黑" w:hint="eastAsia"/>
                <w:b w:val="0"/>
                <w:bCs w:val="0"/>
                <w:color w:val="FFFFFF" w:themeColor="background1"/>
                <w:sz w:val="16"/>
                <w:szCs w:val="16"/>
                <w:highlight w:val="red"/>
                <w:lang w:eastAsia="zh-CN"/>
              </w:rPr>
              <w:t>正常可用</w:t>
            </w:r>
            <w:r w:rsidRPr="00BD7B0B"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highlight w:val="red"/>
                <w:lang w:eastAsia="zh-CN"/>
              </w:rPr>
              <w:t xml:space="preserve"> / </w:t>
            </w:r>
            <w:r w:rsidRPr="00BD7B0B">
              <w:rPr>
                <w:rFonts w:ascii="微软雅黑" w:eastAsia="微软雅黑" w:hAnsi="微软雅黑" w:hint="eastAsia"/>
                <w:b w:val="0"/>
                <w:bCs w:val="0"/>
                <w:color w:val="FFFFFF" w:themeColor="background1"/>
                <w:sz w:val="16"/>
                <w:szCs w:val="16"/>
                <w:highlight w:val="red"/>
                <w:lang w:eastAsia="zh-CN"/>
              </w:rPr>
              <w:t>已断开</w:t>
            </w:r>
            <w:r w:rsidRPr="00BD7B0B"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highlight w:val="red"/>
                <w:lang w:eastAsia="zh-CN"/>
              </w:rPr>
              <w:t xml:space="preserve"> / </w:t>
            </w:r>
            <w:r w:rsidRPr="00BD7B0B">
              <w:rPr>
                <w:rFonts w:ascii="微软雅黑" w:eastAsia="微软雅黑" w:hAnsi="微软雅黑" w:hint="eastAsia"/>
                <w:b w:val="0"/>
                <w:bCs w:val="0"/>
                <w:color w:val="FFFFFF" w:themeColor="background1"/>
                <w:sz w:val="16"/>
                <w:szCs w:val="16"/>
                <w:highlight w:val="red"/>
                <w:lang w:eastAsia="zh-CN"/>
              </w:rPr>
              <w:t>其他错误</w:t>
            </w:r>
            <w:r w:rsidRPr="00BD7B0B"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highlight w:val="red"/>
                <w:lang w:eastAsia="zh-CN"/>
              </w:rPr>
              <w:t xml:space="preserve"> / </w:t>
            </w:r>
            <w:r w:rsidRPr="00BD7B0B">
              <w:rPr>
                <w:rFonts w:ascii="微软雅黑" w:eastAsia="微软雅黑" w:hAnsi="微软雅黑" w:hint="eastAsia"/>
                <w:b w:val="0"/>
                <w:bCs w:val="0"/>
                <w:color w:val="FFFFFF" w:themeColor="background1"/>
                <w:sz w:val="16"/>
                <w:szCs w:val="16"/>
                <w:highlight w:val="red"/>
                <w:lang w:eastAsia="zh-CN"/>
              </w:rPr>
              <w:t>维护</w:t>
            </w:r>
          </w:p>
        </w:tc>
      </w:tr>
      <w:tr w:rsidR="00F05B1D" w:rsidRPr="00023280" w14:paraId="1FFF45AD" w14:textId="77777777" w:rsidTr="00807F34">
        <w:trPr>
          <w:cantSplit/>
          <w:trHeight w:val="64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196C668" w14:textId="5BD888CE" w:rsidR="00F05B1D" w:rsidRDefault="00F05B1D" w:rsidP="00F05B1D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线路数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04649EA" w14:textId="23200B8E" w:rsidR="00F05B1D" w:rsidRPr="006844AD" w:rsidRDefault="00645053" w:rsidP="00F05B1D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60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38E7073" w14:textId="77777777" w:rsidR="00F05B1D" w:rsidRDefault="00F05B1D" w:rsidP="00F05B1D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Num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7CA879" w14:textId="77777777" w:rsidR="00F05B1D" w:rsidRDefault="00F05B1D" w:rsidP="00F05B1D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57E260" w14:textId="310B3E5C" w:rsidR="00F05B1D" w:rsidRDefault="00F05B1D" w:rsidP="00F05B1D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947476" w14:textId="2DB3DE92" w:rsidR="00F05B1D" w:rsidRDefault="00F05B1D" w:rsidP="00F05B1D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IN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44A8CF" w14:textId="05333984" w:rsidR="00F05B1D" w:rsidRPr="006844AD" w:rsidRDefault="00F05B1D" w:rsidP="00F05B1D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IN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0CF427" w14:textId="71E53B3C" w:rsidR="00F05B1D" w:rsidRPr="00023280" w:rsidRDefault="00F05B1D" w:rsidP="00F05B1D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F05B1D" w:rsidRPr="00023280" w14:paraId="05466404" w14:textId="77777777" w:rsidTr="00807F34">
        <w:trPr>
          <w:cantSplit/>
          <w:trHeight w:val="64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F20B898" w14:textId="1628D984" w:rsidR="00F05B1D" w:rsidRDefault="00F05B1D" w:rsidP="00F05B1D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媒体转换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5566248" w14:textId="124F2FC1" w:rsidR="00F05B1D" w:rsidRPr="006844AD" w:rsidRDefault="00645053" w:rsidP="00F05B1D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80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E052D70" w14:textId="77777777" w:rsidR="00F05B1D" w:rsidRDefault="00F05B1D" w:rsidP="00F05B1D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Str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ACEDE4" w14:textId="77777777" w:rsidR="00F05B1D" w:rsidRDefault="00F05B1D" w:rsidP="00F05B1D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2F1340" w14:textId="77777777" w:rsidR="00F05B1D" w:rsidRDefault="00F05B1D" w:rsidP="00F05B1D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026CC5" w14:textId="241C700B" w:rsidR="00F05B1D" w:rsidRDefault="00F05B1D" w:rsidP="00F05B1D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SEL(</w:t>
            </w: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*</w:t>
            </w: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)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139856" w14:textId="348D083D" w:rsidR="00F05B1D" w:rsidRPr="006844AD" w:rsidRDefault="00F05B1D" w:rsidP="00F05B1D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SEL(</w:t>
            </w: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*</w:t>
            </w: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)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C7DBC1" w14:textId="49BD9881" w:rsidR="00F05B1D" w:rsidRPr="00023280" w:rsidRDefault="00F05B1D" w:rsidP="00F05B1D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是 / 否</w:t>
            </w:r>
          </w:p>
        </w:tc>
      </w:tr>
      <w:tr w:rsidR="00F05B1D" w:rsidRPr="00023280" w14:paraId="60616A6B" w14:textId="77777777" w:rsidTr="00807F34">
        <w:trPr>
          <w:cantSplit/>
          <w:trHeight w:val="64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877AC51" w14:textId="20671D51" w:rsidR="00F05B1D" w:rsidRDefault="00F05B1D" w:rsidP="00F05B1D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VPX服务器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21A887A" w14:textId="236A4DE2" w:rsidR="00F05B1D" w:rsidRPr="006844AD" w:rsidRDefault="00645053" w:rsidP="00F05B1D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80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EF27D45" w14:textId="77777777" w:rsidR="00F05B1D" w:rsidRDefault="00F05B1D" w:rsidP="00F05B1D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Str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BCAECF" w14:textId="77777777" w:rsidR="00F05B1D" w:rsidRDefault="00F05B1D" w:rsidP="00F05B1D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8B2705" w14:textId="55364F6B" w:rsidR="00F05B1D" w:rsidRDefault="00F05B1D" w:rsidP="00F05B1D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SEL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64D345" w14:textId="70D26DE0" w:rsidR="00F05B1D" w:rsidRDefault="00F05B1D" w:rsidP="00F05B1D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  <w:t>SEL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09B97C" w14:textId="0E366D20" w:rsidR="00F05B1D" w:rsidRPr="006844AD" w:rsidRDefault="00F05B1D" w:rsidP="00F05B1D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  <w:t>SEL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1DA575" w14:textId="77777777" w:rsidR="00F05B1D" w:rsidRPr="00023280" w:rsidRDefault="00F05B1D" w:rsidP="00F05B1D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F05B1D" w:rsidRPr="00023280" w14:paraId="5A5A4912" w14:textId="77777777" w:rsidTr="00807F34">
        <w:trPr>
          <w:cantSplit/>
          <w:trHeight w:val="64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43C80D0" w14:textId="00820560" w:rsidR="00F05B1D" w:rsidRPr="00F97CD6" w:rsidRDefault="00F05B1D" w:rsidP="00F05B1D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8"/>
                <w:szCs w:val="18"/>
                <w:lang w:eastAsia="zh-CN"/>
              </w:rPr>
            </w:pPr>
            <w:r w:rsidRPr="00F97CD6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8"/>
                <w:szCs w:val="18"/>
                <w:lang w:eastAsia="zh-CN"/>
              </w:rPr>
              <w:t>供应商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0265B4A" w14:textId="5D986360" w:rsidR="00F05B1D" w:rsidRPr="00F97CD6" w:rsidRDefault="00645053" w:rsidP="00F05B1D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F97CD6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110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A891AC6" w14:textId="77777777" w:rsidR="00F05B1D" w:rsidRPr="00F97CD6" w:rsidRDefault="00F05B1D" w:rsidP="00F05B1D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F97CD6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Str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D4DF31" w14:textId="77777777" w:rsidR="00F05B1D" w:rsidRDefault="00F05B1D" w:rsidP="00F05B1D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833CA9" w14:textId="4AF7F674" w:rsidR="00F05B1D" w:rsidRDefault="00F05B1D" w:rsidP="00F05B1D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SEL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BADB6A" w14:textId="06C9398A" w:rsidR="00F05B1D" w:rsidRDefault="00F05B1D" w:rsidP="00F05B1D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SEL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8037F0" w14:textId="34662483" w:rsidR="00F05B1D" w:rsidRPr="006844AD" w:rsidRDefault="00F05B1D" w:rsidP="00F05B1D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SEL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EEE880" w14:textId="77777777" w:rsidR="00F05B1D" w:rsidRPr="00023280" w:rsidRDefault="00F05B1D" w:rsidP="00F05B1D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F05B1D" w:rsidRPr="00023280" w14:paraId="40A47033" w14:textId="77777777" w:rsidTr="00807F34">
        <w:trPr>
          <w:cantSplit/>
          <w:trHeight w:val="64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93A0692" w14:textId="77777777" w:rsidR="00F05B1D" w:rsidRPr="00F97CD6" w:rsidRDefault="00F05B1D" w:rsidP="00F05B1D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8"/>
                <w:szCs w:val="18"/>
                <w:lang w:eastAsia="zh-CN"/>
              </w:rPr>
            </w:pPr>
            <w:r w:rsidRPr="00F97CD6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8"/>
                <w:szCs w:val="18"/>
                <w:lang w:eastAsia="zh-CN"/>
              </w:rPr>
              <w:t>备注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21B0700" w14:textId="02E21F9A" w:rsidR="00F05B1D" w:rsidRPr="00F97CD6" w:rsidRDefault="00645053" w:rsidP="00F05B1D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F97CD6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80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1E85D6D" w14:textId="77777777" w:rsidR="00F05B1D" w:rsidRPr="00F97CD6" w:rsidRDefault="00F05B1D" w:rsidP="00F05B1D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F97CD6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Str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54CA95" w14:textId="77777777" w:rsidR="00F05B1D" w:rsidRDefault="00F05B1D" w:rsidP="00F05B1D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EC8183" w14:textId="77777777" w:rsidR="00F05B1D" w:rsidRDefault="00F05B1D" w:rsidP="00F05B1D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313EBA" w14:textId="77777777" w:rsidR="00F05B1D" w:rsidRDefault="00F05B1D" w:rsidP="00F05B1D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IN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4051FE" w14:textId="31FAB4BC" w:rsidR="00F05B1D" w:rsidRPr="006844AD" w:rsidRDefault="00F05B1D" w:rsidP="00F05B1D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IN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9650BF" w14:textId="77777777" w:rsidR="00F05B1D" w:rsidRPr="00023280" w:rsidRDefault="00F05B1D" w:rsidP="00F05B1D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F8209B" w:rsidRPr="00023280" w14:paraId="60B037BC" w14:textId="77777777" w:rsidTr="00807F34">
        <w:trPr>
          <w:cantSplit/>
          <w:trHeight w:val="64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F7132EF" w14:textId="0767AB5B" w:rsidR="00F8209B" w:rsidRDefault="00F8209B" w:rsidP="00F8209B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修改时间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4BBF5EF" w14:textId="3ED9E8C3" w:rsidR="00F8209B" w:rsidRPr="006844AD" w:rsidRDefault="00645053" w:rsidP="00F8209B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140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9D69616" w14:textId="4CE10602" w:rsidR="00F8209B" w:rsidRDefault="00F8209B" w:rsidP="00F8209B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Date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488FAD" w14:textId="5AC00F50" w:rsidR="00F8209B" w:rsidRDefault="00F8209B" w:rsidP="00F8209B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BCB6D8" w14:textId="609B6BCB" w:rsidR="00F8209B" w:rsidRDefault="00F8209B" w:rsidP="00F8209B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BF2B87" w14:textId="570D72E6" w:rsidR="00F8209B" w:rsidRDefault="00F8209B" w:rsidP="00F8209B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F59037" w14:textId="5849C97F" w:rsidR="00F8209B" w:rsidRPr="006844AD" w:rsidRDefault="00F8209B" w:rsidP="00F8209B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AA8B56" w14:textId="77777777" w:rsidR="00F8209B" w:rsidRPr="00023280" w:rsidRDefault="00F8209B" w:rsidP="00F8209B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F8209B" w:rsidRPr="00023280" w14:paraId="39B2CF5B" w14:textId="77777777" w:rsidTr="00807F34">
        <w:trPr>
          <w:cantSplit/>
          <w:trHeight w:val="64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3570ACD" w14:textId="76667520" w:rsidR="00F8209B" w:rsidRPr="00F97CD6" w:rsidRDefault="00F8209B" w:rsidP="00F8209B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8"/>
                <w:szCs w:val="18"/>
                <w:lang w:eastAsia="zh-CN"/>
              </w:rPr>
            </w:pPr>
            <w:r w:rsidRPr="00F97CD6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8"/>
                <w:szCs w:val="18"/>
                <w:lang w:eastAsia="zh-CN"/>
              </w:rPr>
              <w:t>修改人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D463CB5" w14:textId="3CC07D1D" w:rsidR="00F8209B" w:rsidRPr="00F97CD6" w:rsidRDefault="00645053" w:rsidP="00F8209B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F97CD6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80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A93A440" w14:textId="766AE2DE" w:rsidR="00F8209B" w:rsidRPr="00F97CD6" w:rsidRDefault="00F8209B" w:rsidP="00F8209B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F97CD6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Str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110370" w14:textId="5A9A3A5A" w:rsidR="00F8209B" w:rsidRDefault="00F8209B" w:rsidP="00F8209B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BDD7E0" w14:textId="23461719" w:rsidR="00F8209B" w:rsidRDefault="00F8209B" w:rsidP="00F8209B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0F6D56" w14:textId="7D4F5E7E" w:rsidR="00F8209B" w:rsidRDefault="00F8209B" w:rsidP="00F8209B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E26897" w14:textId="508D406D" w:rsidR="00F8209B" w:rsidRDefault="00F8209B" w:rsidP="00F8209B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D3355B" w14:textId="77777777" w:rsidR="00F8209B" w:rsidRPr="00023280" w:rsidRDefault="00F8209B" w:rsidP="00F8209B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F8209B" w:rsidRPr="00023280" w14:paraId="188F702B" w14:textId="77777777" w:rsidTr="00807F34">
        <w:trPr>
          <w:cantSplit/>
          <w:trHeight w:val="64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6C51FD5" w14:textId="51CECDD4" w:rsidR="00F8209B" w:rsidRPr="00F97CD6" w:rsidRDefault="00F8209B" w:rsidP="00F8209B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8"/>
                <w:szCs w:val="18"/>
                <w:lang w:eastAsia="zh-CN"/>
              </w:rPr>
            </w:pPr>
            <w:r w:rsidRPr="00F97CD6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8"/>
                <w:szCs w:val="18"/>
                <w:lang w:eastAsia="zh-CN"/>
              </w:rPr>
              <w:t>创建时间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3632450" w14:textId="3D94096B" w:rsidR="00F8209B" w:rsidRPr="00F97CD6" w:rsidRDefault="00645053" w:rsidP="00F8209B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F97CD6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140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D750D84" w14:textId="05BB1E4D" w:rsidR="00F8209B" w:rsidRPr="00F97CD6" w:rsidRDefault="00F8209B" w:rsidP="00F8209B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F97CD6"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Date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9475D7" w14:textId="7686331B" w:rsidR="00F8209B" w:rsidRDefault="00F8209B" w:rsidP="00F8209B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79A0BB" w14:textId="1563896C" w:rsidR="00F8209B" w:rsidRDefault="00F8209B" w:rsidP="00F8209B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1807CA" w14:textId="269BBC64" w:rsidR="00F8209B" w:rsidRDefault="00F8209B" w:rsidP="00F8209B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EFB2C3" w14:textId="3F971F18" w:rsidR="00F8209B" w:rsidRDefault="00F8209B" w:rsidP="00F8209B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A9CFA4" w14:textId="77777777" w:rsidR="00F8209B" w:rsidRPr="00023280" w:rsidRDefault="00F8209B" w:rsidP="00F8209B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F8209B" w:rsidRPr="00023280" w14:paraId="5A115B0C" w14:textId="77777777" w:rsidTr="00807F34">
        <w:trPr>
          <w:cantSplit/>
          <w:trHeight w:val="64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41BAC0D" w14:textId="66DEC71B" w:rsidR="00F8209B" w:rsidRPr="00F97CD6" w:rsidRDefault="00F8209B" w:rsidP="00F8209B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8"/>
                <w:szCs w:val="18"/>
                <w:lang w:eastAsia="zh-CN"/>
              </w:rPr>
            </w:pPr>
            <w:r w:rsidRPr="00F97CD6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8"/>
                <w:szCs w:val="18"/>
                <w:lang w:eastAsia="zh-CN"/>
              </w:rPr>
              <w:t>创建人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4A4481D" w14:textId="22C49FE3" w:rsidR="00F8209B" w:rsidRPr="00F97CD6" w:rsidRDefault="00645053" w:rsidP="00F8209B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F97CD6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80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D6F4EC2" w14:textId="0B89384B" w:rsidR="00F8209B" w:rsidRPr="00F97CD6" w:rsidRDefault="00F8209B" w:rsidP="00F8209B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F97CD6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Str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2D5A98" w14:textId="2A4154C9" w:rsidR="00F8209B" w:rsidRDefault="00F8209B" w:rsidP="00F8209B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F94546" w14:textId="275E7E0F" w:rsidR="00F8209B" w:rsidRDefault="00F8209B" w:rsidP="00F8209B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E34FEB" w14:textId="6F16D386" w:rsidR="00F8209B" w:rsidRDefault="00F8209B" w:rsidP="00F8209B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7DBAC5" w14:textId="59BD9FDC" w:rsidR="00F8209B" w:rsidRDefault="00F8209B" w:rsidP="00F8209B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72ED96" w14:textId="77777777" w:rsidR="00F8209B" w:rsidRPr="00023280" w:rsidRDefault="00F8209B" w:rsidP="00F8209B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</w:tbl>
    <w:p w14:paraId="7CA8D388" w14:textId="6CF6BDBD" w:rsidR="000623AC" w:rsidRDefault="000623AC" w:rsidP="000623AC">
      <w:pPr>
        <w:rPr>
          <w:rFonts w:eastAsiaTheme="minorEastAsia"/>
          <w:lang w:eastAsia="zh-CN"/>
        </w:rPr>
      </w:pPr>
    </w:p>
    <w:p w14:paraId="538F1DD6" w14:textId="1C8771B4" w:rsidR="00D82294" w:rsidRDefault="00D82294" w:rsidP="00D82294">
      <w:pPr>
        <w:pStyle w:val="Heading2"/>
        <w:ind w:left="0" w:firstLine="0"/>
        <w:rPr>
          <w:rFonts w:ascii="微软雅黑" w:eastAsia="微软雅黑" w:hAnsi="微软雅黑" w:cs="微软雅黑"/>
          <w:bCs/>
          <w:i w:val="0"/>
          <w:iCs/>
          <w:lang w:eastAsia="zh-CN"/>
        </w:rPr>
      </w:pPr>
      <w:bookmarkStart w:id="107" w:name="_Toc478575262"/>
      <w:r>
        <w:rPr>
          <w:rFonts w:ascii="微软雅黑" w:eastAsia="微软雅黑" w:hAnsi="微软雅黑" w:cs="微软雅黑" w:hint="eastAsia"/>
          <w:bCs/>
          <w:i w:val="0"/>
          <w:iCs/>
          <w:lang w:eastAsia="zh-CN"/>
        </w:rPr>
        <w:t>Goip设备</w:t>
      </w:r>
      <w:bookmarkEnd w:id="107"/>
    </w:p>
    <w:p w14:paraId="34787EC6" w14:textId="24F040B1" w:rsidR="00D82294" w:rsidRDefault="00D82294" w:rsidP="00D82294">
      <w:pPr>
        <w:pStyle w:val="Heading3"/>
        <w:rPr>
          <w:rFonts w:ascii="微软雅黑" w:eastAsia="微软雅黑" w:hAnsi="微软雅黑" w:cs="微软雅黑"/>
          <w:i w:val="0"/>
          <w:lang w:eastAsia="zh-CN"/>
        </w:rPr>
      </w:pPr>
      <w:bookmarkStart w:id="108" w:name="_Toc478575263"/>
      <w:r>
        <w:rPr>
          <w:rFonts w:ascii="微软雅黑" w:eastAsia="微软雅黑" w:hAnsi="微软雅黑" w:cs="微软雅黑" w:hint="eastAsia"/>
          <w:i w:val="0"/>
          <w:lang w:eastAsia="zh-CN"/>
        </w:rPr>
        <w:t>概要信息</w:t>
      </w:r>
      <w:bookmarkEnd w:id="108"/>
    </w:p>
    <w:p w14:paraId="2FEE81B8" w14:textId="2A28A04D" w:rsidR="0051131F" w:rsidRDefault="0051131F" w:rsidP="0051131F">
      <w:pPr>
        <w:rPr>
          <w:rFonts w:eastAsiaTheme="minorEastAsia"/>
          <w:lang w:eastAsia="zh-CN"/>
        </w:rPr>
      </w:pPr>
    </w:p>
    <w:p w14:paraId="739A6A2F" w14:textId="4D2106B9" w:rsidR="0051131F" w:rsidRDefault="0051131F" w:rsidP="0051131F">
      <w:pPr>
        <w:rPr>
          <w:rFonts w:eastAsiaTheme="minorEastAsia"/>
          <w:lang w:eastAsia="zh-CN"/>
        </w:rPr>
      </w:pPr>
    </w:p>
    <w:p w14:paraId="070BC2FF" w14:textId="77777777" w:rsidR="0051131F" w:rsidRPr="0051131F" w:rsidRDefault="0051131F" w:rsidP="0051131F">
      <w:pPr>
        <w:rPr>
          <w:rFonts w:eastAsiaTheme="minorEastAsia"/>
          <w:lang w:eastAsia="zh-CN"/>
        </w:rPr>
      </w:pPr>
    </w:p>
    <w:p w14:paraId="0EDE502D" w14:textId="33971420" w:rsidR="0051131F" w:rsidRPr="0051131F" w:rsidRDefault="00D82294" w:rsidP="00D82294">
      <w:pPr>
        <w:pStyle w:val="Heading3"/>
        <w:rPr>
          <w:rFonts w:ascii="微软雅黑" w:eastAsia="微软雅黑" w:hAnsi="微软雅黑" w:cs="微软雅黑"/>
          <w:i w:val="0"/>
          <w:lang w:eastAsia="zh-CN"/>
        </w:rPr>
      </w:pPr>
      <w:bookmarkStart w:id="109" w:name="_Toc478575264"/>
      <w:r>
        <w:rPr>
          <w:rFonts w:ascii="微软雅黑" w:eastAsia="微软雅黑" w:hAnsi="微软雅黑" w:cs="微软雅黑" w:hint="eastAsia"/>
          <w:i w:val="0"/>
          <w:lang w:eastAsia="zh-CN"/>
        </w:rPr>
        <w:t>设备列表</w:t>
      </w:r>
      <w:bookmarkEnd w:id="109"/>
    </w:p>
    <w:tbl>
      <w:tblPr>
        <w:tblW w:w="8615" w:type="dxa"/>
        <w:tblInd w:w="565" w:type="dxa"/>
        <w:tblLayout w:type="fixed"/>
        <w:tblLook w:val="0000" w:firstRow="0" w:lastRow="0" w:firstColumn="0" w:lastColumn="0" w:noHBand="0" w:noVBand="0"/>
      </w:tblPr>
      <w:tblGrid>
        <w:gridCol w:w="1276"/>
        <w:gridCol w:w="709"/>
        <w:gridCol w:w="709"/>
        <w:gridCol w:w="49"/>
        <w:gridCol w:w="659"/>
        <w:gridCol w:w="75"/>
        <w:gridCol w:w="634"/>
        <w:gridCol w:w="100"/>
        <w:gridCol w:w="609"/>
        <w:gridCol w:w="125"/>
        <w:gridCol w:w="584"/>
        <w:gridCol w:w="150"/>
        <w:gridCol w:w="734"/>
        <w:gridCol w:w="734"/>
        <w:gridCol w:w="734"/>
        <w:gridCol w:w="734"/>
      </w:tblGrid>
      <w:tr w:rsidR="0051131F" w:rsidRPr="00BE0919" w14:paraId="791856CD" w14:textId="77777777" w:rsidTr="00807F34">
        <w:trPr>
          <w:cantSplit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14:paraId="09883D73" w14:textId="77777777" w:rsidR="0051131F" w:rsidRPr="00CD346B" w:rsidRDefault="0051131F" w:rsidP="00807F34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微软雅黑" w:eastAsia="微软雅黑" w:hAnsi="微软雅黑" w:cs="微软雅黑" w:hint="eastAsia"/>
              </w:rPr>
              <w:t>页</w:t>
            </w:r>
            <w:r>
              <w:rPr>
                <w:rFonts w:ascii="Arial Unicode MS" w:eastAsia="Arial Unicode MS" w:hAnsi="Arial Unicode MS" w:cs="Arial Unicode MS" w:hint="eastAsia"/>
              </w:rPr>
              <w:t>面名称</w:t>
            </w:r>
          </w:p>
        </w:tc>
        <w:tc>
          <w:tcPr>
            <w:tcW w:w="7339" w:type="dxa"/>
            <w:gridSpan w:val="1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AAA0F43" w14:textId="4710C980" w:rsidR="0051131F" w:rsidRPr="00BE0919" w:rsidRDefault="0051131F" w:rsidP="00807F34">
            <w:pPr>
              <w:pStyle w:val="a4"/>
              <w:snapToGrid w:val="0"/>
              <w:spacing w:after="120"/>
              <w:ind w:right="200"/>
              <w:jc w:val="left"/>
              <w:rPr>
                <w:rFonts w:ascii="微软雅黑" w:eastAsia="微软雅黑" w:hAnsi="微软雅黑"/>
                <w:sz w:val="20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0"/>
                <w:lang w:eastAsia="zh-CN"/>
              </w:rPr>
              <w:t>设备列表</w:t>
            </w:r>
          </w:p>
        </w:tc>
      </w:tr>
      <w:tr w:rsidR="0051131F" w14:paraId="2A322E5B" w14:textId="77777777" w:rsidTr="00807F34">
        <w:trPr>
          <w:cantSplit/>
          <w:trHeight w:val="381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14:paraId="35C6F208" w14:textId="77777777" w:rsidR="0051131F" w:rsidRDefault="0051131F" w:rsidP="00807F34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 w:hint="eastAsia"/>
              </w:rPr>
              <w:t>描述</w:t>
            </w:r>
          </w:p>
        </w:tc>
        <w:tc>
          <w:tcPr>
            <w:tcW w:w="7339" w:type="dxa"/>
            <w:gridSpan w:val="1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3FE49D" w14:textId="485C8CE7" w:rsidR="0051131F" w:rsidRDefault="0051131F" w:rsidP="00807F34">
            <w:pPr>
              <w:pStyle w:val="a4"/>
              <w:snapToGrid w:val="0"/>
              <w:spacing w:after="120"/>
              <w:ind w:right="200"/>
              <w:jc w:val="left"/>
              <w:rPr>
                <w:rFonts w:ascii="微软雅黑" w:eastAsia="微软雅黑" w:hAnsi="微软雅黑"/>
                <w:sz w:val="20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0"/>
                <w:lang w:eastAsia="zh-CN"/>
              </w:rPr>
              <w:t>显示所有设备信息</w:t>
            </w:r>
          </w:p>
        </w:tc>
      </w:tr>
      <w:tr w:rsidR="0051131F" w:rsidRPr="00BE0919" w14:paraId="58280255" w14:textId="77777777" w:rsidTr="00807F34">
        <w:trPr>
          <w:cantSplit/>
          <w:trHeight w:val="381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14:paraId="6229324C" w14:textId="77777777" w:rsidR="0051131F" w:rsidRPr="00CD346B" w:rsidRDefault="0051131F" w:rsidP="00807F34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 w:hint="eastAsia"/>
              </w:rPr>
              <w:t>页面类型</w:t>
            </w:r>
          </w:p>
        </w:tc>
        <w:tc>
          <w:tcPr>
            <w:tcW w:w="7339" w:type="dxa"/>
            <w:gridSpan w:val="1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7B7442" w14:textId="77777777" w:rsidR="0051131F" w:rsidRPr="00BE0919" w:rsidRDefault="0051131F" w:rsidP="00807F34">
            <w:pPr>
              <w:pStyle w:val="a4"/>
              <w:snapToGrid w:val="0"/>
              <w:spacing w:after="120"/>
              <w:ind w:right="200"/>
              <w:jc w:val="left"/>
              <w:rPr>
                <w:rFonts w:ascii="微软雅黑" w:eastAsia="微软雅黑" w:hAnsi="微软雅黑"/>
                <w:sz w:val="20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0"/>
                <w:lang w:eastAsia="zh-CN"/>
              </w:rPr>
              <w:t>列表</w:t>
            </w:r>
          </w:p>
        </w:tc>
      </w:tr>
      <w:tr w:rsidR="0051131F" w:rsidRPr="004D026E" w14:paraId="53F7F6E9" w14:textId="77777777" w:rsidTr="00807F34">
        <w:trPr>
          <w:cantSplit/>
          <w:trHeight w:val="353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14:paraId="11EE6879" w14:textId="77777777" w:rsidR="0051131F" w:rsidRPr="00CD346B" w:rsidRDefault="0051131F" w:rsidP="00807F34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lang w:eastAsia="zh-HK"/>
              </w:rPr>
            </w:pPr>
            <w:r>
              <w:rPr>
                <w:rFonts w:ascii="Arial Unicode MS" w:eastAsia="Arial Unicode MS" w:hAnsi="Arial Unicode MS" w:cs="Arial Unicode MS" w:hint="eastAsia"/>
                <w:lang w:eastAsia="zh-HK"/>
              </w:rPr>
              <w:t>工具栏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22AAB86" w14:textId="77777777" w:rsidR="0051131F" w:rsidRPr="004D026E" w:rsidRDefault="0051131F" w:rsidP="00807F34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</w:p>
        </w:tc>
        <w:tc>
          <w:tcPr>
            <w:tcW w:w="75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A02E4AF" w14:textId="77777777" w:rsidR="0051131F" w:rsidRPr="004D026E" w:rsidRDefault="0051131F" w:rsidP="00807F34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</w:p>
        </w:tc>
        <w:tc>
          <w:tcPr>
            <w:tcW w:w="7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C0BDF7A" w14:textId="77777777" w:rsidR="0051131F" w:rsidRPr="004D026E" w:rsidRDefault="0051131F" w:rsidP="00807F34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</w:p>
        </w:tc>
        <w:tc>
          <w:tcPr>
            <w:tcW w:w="7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E8903E5" w14:textId="77777777" w:rsidR="0051131F" w:rsidRPr="004D026E" w:rsidRDefault="0051131F" w:rsidP="00807F34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</w:p>
        </w:tc>
        <w:tc>
          <w:tcPr>
            <w:tcW w:w="7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96720FD" w14:textId="77777777" w:rsidR="0051131F" w:rsidRPr="004D026E" w:rsidRDefault="0051131F" w:rsidP="00807F34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  <w:lang w:eastAsia="zh-CN"/>
              </w:rPr>
              <w:t>详</w:t>
            </w:r>
          </w:p>
        </w:tc>
        <w:tc>
          <w:tcPr>
            <w:tcW w:w="7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469579C" w14:textId="77777777" w:rsidR="0051131F" w:rsidRPr="008E2E07" w:rsidRDefault="0051131F" w:rsidP="00807F34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  <w:r w:rsidRPr="008E2E07">
              <w:rPr>
                <w:rFonts w:ascii="微软雅黑" w:eastAsia="微软雅黑" w:hAnsi="微软雅黑" w:hint="eastAsia"/>
                <w:sz w:val="16"/>
                <w:szCs w:val="16"/>
                <w:lang w:eastAsia="zh-CN"/>
              </w:rPr>
              <w:t>增</w:t>
            </w:r>
          </w:p>
        </w:tc>
        <w:tc>
          <w:tcPr>
            <w:tcW w:w="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852E360" w14:textId="77777777" w:rsidR="0051131F" w:rsidRPr="008E2E07" w:rsidRDefault="0051131F" w:rsidP="00807F34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  <w:r w:rsidRPr="008E2E07">
              <w:rPr>
                <w:rFonts w:ascii="微软雅黑" w:eastAsia="微软雅黑" w:hAnsi="微软雅黑" w:hint="eastAsia"/>
                <w:sz w:val="16"/>
                <w:szCs w:val="16"/>
                <w:lang w:eastAsia="zh-CN"/>
              </w:rPr>
              <w:t>改</w:t>
            </w:r>
          </w:p>
        </w:tc>
        <w:tc>
          <w:tcPr>
            <w:tcW w:w="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E99C56" w14:textId="77777777" w:rsidR="0051131F" w:rsidRPr="008E2E07" w:rsidRDefault="0051131F" w:rsidP="00807F34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  <w:r w:rsidRPr="008E2E07">
              <w:rPr>
                <w:rFonts w:ascii="微软雅黑" w:eastAsia="微软雅黑" w:hAnsi="微软雅黑" w:hint="eastAsia"/>
                <w:sz w:val="16"/>
                <w:szCs w:val="16"/>
                <w:lang w:eastAsia="zh-CN"/>
              </w:rPr>
              <w:t>删</w:t>
            </w:r>
          </w:p>
        </w:tc>
        <w:tc>
          <w:tcPr>
            <w:tcW w:w="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1F6D81" w14:textId="77777777" w:rsidR="0051131F" w:rsidRPr="004D026E" w:rsidRDefault="0051131F" w:rsidP="00807F34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  <w:lang w:eastAsia="zh-CN"/>
              </w:rPr>
              <w:t>设</w:t>
            </w:r>
          </w:p>
        </w:tc>
        <w:tc>
          <w:tcPr>
            <w:tcW w:w="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7B8B4AD" w14:textId="77777777" w:rsidR="0051131F" w:rsidRPr="004D026E" w:rsidRDefault="0051131F" w:rsidP="00807F34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  <w:lang w:eastAsia="zh-CN"/>
              </w:rPr>
              <w:t>查</w:t>
            </w:r>
          </w:p>
        </w:tc>
      </w:tr>
      <w:tr w:rsidR="0051131F" w:rsidRPr="003C5BB6" w14:paraId="63731513" w14:textId="77777777" w:rsidTr="00807F34">
        <w:trPr>
          <w:cantSplit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 w:themeFill="background1" w:themeFillShade="F2"/>
            <w:vAlign w:val="center"/>
          </w:tcPr>
          <w:p w14:paraId="6AC82CF9" w14:textId="77777777" w:rsidR="0051131F" w:rsidRDefault="0051131F" w:rsidP="00807F34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Cs w:val="0"/>
                <w:iCs/>
                <w:sz w:val="20"/>
                <w:lang w:eastAsia="zh-CN"/>
              </w:rPr>
            </w:pPr>
            <w:r>
              <w:rPr>
                <w:rFonts w:ascii="Arial Unicode MS" w:eastAsia="Arial Unicode MS" w:hAnsi="Arial Unicode MS" w:cs="Arial Unicode MS" w:hint="eastAsia"/>
                <w:bCs w:val="0"/>
                <w:iCs/>
                <w:sz w:val="20"/>
                <w:lang w:eastAsia="zh-CN"/>
              </w:rPr>
              <w:t>其它要求</w:t>
            </w:r>
          </w:p>
        </w:tc>
        <w:tc>
          <w:tcPr>
            <w:tcW w:w="7339" w:type="dxa"/>
            <w:gridSpan w:val="1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C722E9E" w14:textId="77777777" w:rsidR="0051131F" w:rsidRPr="003C5BB6" w:rsidRDefault="0051131F" w:rsidP="00807F34">
            <w:pPr>
              <w:pStyle w:val="a4"/>
              <w:snapToGrid w:val="0"/>
              <w:spacing w:after="120"/>
              <w:ind w:right="200"/>
              <w:jc w:val="left"/>
              <w:rPr>
                <w:rFonts w:ascii="微软雅黑" w:eastAsia="微软雅黑" w:hAnsi="微软雅黑"/>
                <w:iCs/>
                <w:kern w:val="0"/>
                <w:sz w:val="20"/>
                <w:lang w:eastAsia="zh-CN"/>
              </w:rPr>
            </w:pPr>
          </w:p>
        </w:tc>
      </w:tr>
      <w:tr w:rsidR="0051131F" w:rsidRPr="0057535E" w14:paraId="39EA54A4" w14:textId="77777777" w:rsidTr="00807F34">
        <w:trPr>
          <w:cantSplit/>
          <w:trHeight w:val="450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14:paraId="50FC6426" w14:textId="77777777" w:rsidR="0051131F" w:rsidRPr="0057535E" w:rsidRDefault="0051131F" w:rsidP="00807F34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列名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14:paraId="7D9AF55F" w14:textId="77777777" w:rsidR="0051131F" w:rsidRPr="0057535E" w:rsidRDefault="0051131F" w:rsidP="00807F34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宽度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14:paraId="3CC4291C" w14:textId="77777777" w:rsidR="0051131F" w:rsidRPr="0057535E" w:rsidRDefault="0051131F" w:rsidP="00807F34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显示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4C69EAB7" w14:textId="77777777" w:rsidR="0051131F" w:rsidRPr="0057535E" w:rsidRDefault="0051131F" w:rsidP="00807F34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排序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165E5CA1" w14:textId="77777777" w:rsidR="0051131F" w:rsidRPr="0057535E" w:rsidRDefault="0051131F" w:rsidP="00807F34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搜索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3D14406A" w14:textId="77777777" w:rsidR="0051131F" w:rsidRPr="0057535E" w:rsidRDefault="0051131F" w:rsidP="00807F34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新增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4CF7F7A0" w14:textId="77777777" w:rsidR="0051131F" w:rsidRPr="0057535E" w:rsidRDefault="0051131F" w:rsidP="00807F34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编辑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5FE39C26" w14:textId="77777777" w:rsidR="0051131F" w:rsidRPr="0057535E" w:rsidRDefault="0051131F" w:rsidP="00807F34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约束</w:t>
            </w:r>
            <w:r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备注</w:t>
            </w:r>
          </w:p>
        </w:tc>
      </w:tr>
      <w:tr w:rsidR="002510B7" w:rsidRPr="0068506A" w14:paraId="18A2943B" w14:textId="77777777" w:rsidTr="00807F34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DBDF490" w14:textId="77777777" w:rsidR="002510B7" w:rsidRPr="00F97CD6" w:rsidRDefault="002510B7" w:rsidP="002510B7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8"/>
                <w:szCs w:val="18"/>
                <w:lang w:eastAsia="zh-CN"/>
              </w:rPr>
            </w:pPr>
            <w:r w:rsidRPr="00F97CD6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8"/>
                <w:szCs w:val="18"/>
                <w:lang w:eastAsia="zh-CN"/>
              </w:rPr>
              <w:t>编号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B5C221D" w14:textId="7B425A90" w:rsidR="002510B7" w:rsidRPr="00F97CD6" w:rsidRDefault="00645053" w:rsidP="002510B7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F97CD6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110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895784C" w14:textId="46A00979" w:rsidR="002510B7" w:rsidRPr="00F97CD6" w:rsidRDefault="002510B7" w:rsidP="002510B7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F97CD6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Str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34B334" w14:textId="77777777" w:rsidR="002510B7" w:rsidRPr="0068506A" w:rsidRDefault="002510B7" w:rsidP="002510B7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&lt;&gt;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CBC98E" w14:textId="77777777" w:rsidR="002510B7" w:rsidRPr="0068506A" w:rsidRDefault="002510B7" w:rsidP="002510B7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IN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000323" w14:textId="1D8E39AD" w:rsidR="002510B7" w:rsidRPr="00F50738" w:rsidRDefault="002510B7" w:rsidP="002510B7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A6A6A6" w:themeColor="background1" w:themeShade="A6"/>
                <w:sz w:val="16"/>
                <w:szCs w:val="16"/>
                <w:lang w:eastAsia="zh-CN"/>
              </w:rPr>
            </w:pPr>
            <w:r w:rsidRPr="002510B7">
              <w:rPr>
                <w:rFonts w:ascii="微软雅黑" w:eastAsia="微软雅黑" w:hAnsi="微软雅黑" w:hint="eastAsia"/>
                <w:b w:val="0"/>
                <w:color w:val="000000" w:themeColor="text1"/>
                <w:sz w:val="16"/>
                <w:szCs w:val="16"/>
                <w:lang w:eastAsia="zh-CN"/>
              </w:rPr>
              <w:t>IN(</w:t>
            </w:r>
            <w:r w:rsidRPr="002510B7">
              <w:rPr>
                <w:rFonts w:ascii="微软雅黑" w:eastAsia="微软雅黑" w:hAnsi="微软雅黑"/>
                <w:b w:val="0"/>
                <w:color w:val="000000" w:themeColor="text1"/>
                <w:sz w:val="16"/>
                <w:szCs w:val="16"/>
                <w:lang w:eastAsia="zh-CN"/>
              </w:rPr>
              <w:t>*</w:t>
            </w:r>
            <w:r w:rsidRPr="002510B7">
              <w:rPr>
                <w:rFonts w:ascii="微软雅黑" w:eastAsia="微软雅黑" w:hAnsi="微软雅黑" w:hint="eastAsia"/>
                <w:b w:val="0"/>
                <w:color w:val="000000" w:themeColor="text1"/>
                <w:sz w:val="16"/>
                <w:szCs w:val="16"/>
                <w:lang w:eastAsia="zh-CN"/>
              </w:rPr>
              <w:t>)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85122F" w14:textId="0A3097ED" w:rsidR="002510B7" w:rsidRPr="00F05B1D" w:rsidRDefault="00E93974" w:rsidP="002510B7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A6A6A6" w:themeColor="background1" w:themeShade="A6"/>
                <w:sz w:val="16"/>
                <w:szCs w:val="16"/>
                <w:lang w:eastAsia="zh-CN"/>
              </w:rPr>
            </w:pPr>
            <w:r w:rsidRPr="00D315B3">
              <w:rPr>
                <w:rFonts w:ascii="微软雅黑" w:eastAsia="微软雅黑" w:hAnsi="微软雅黑" w:hint="eastAsia"/>
                <w:b w:val="0"/>
                <w:color w:val="000000" w:themeColor="text1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175EF5" w14:textId="77777777" w:rsidR="002510B7" w:rsidRPr="0068506A" w:rsidRDefault="002510B7" w:rsidP="002510B7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</w:p>
        </w:tc>
      </w:tr>
      <w:tr w:rsidR="002510B7" w:rsidRPr="0068506A" w14:paraId="418B5E51" w14:textId="77777777" w:rsidTr="00807F34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01D49E4" w14:textId="339AFBCD" w:rsidR="002510B7" w:rsidRPr="004D026E" w:rsidRDefault="002510B7" w:rsidP="002510B7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名称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EA87AFB" w14:textId="4E97E963" w:rsidR="002510B7" w:rsidRPr="0068506A" w:rsidRDefault="00645053" w:rsidP="002510B7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110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082D024" w14:textId="77777777" w:rsidR="002510B7" w:rsidRPr="0068506A" w:rsidRDefault="002510B7" w:rsidP="002510B7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Str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77D0B7" w14:textId="77777777" w:rsidR="002510B7" w:rsidRPr="0068506A" w:rsidRDefault="002510B7" w:rsidP="002510B7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8EDBF1" w14:textId="77777777" w:rsidR="002510B7" w:rsidRPr="0068506A" w:rsidRDefault="002510B7" w:rsidP="002510B7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IN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986FC3" w14:textId="059426BD" w:rsidR="002510B7" w:rsidRPr="0068506A" w:rsidRDefault="002510B7" w:rsidP="002510B7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 w:rsidRPr="002510B7">
              <w:rPr>
                <w:rFonts w:ascii="微软雅黑" w:eastAsia="微软雅黑" w:hAnsi="微软雅黑" w:hint="eastAsia"/>
                <w:b w:val="0"/>
                <w:color w:val="000000" w:themeColor="text1"/>
                <w:sz w:val="16"/>
                <w:szCs w:val="16"/>
                <w:lang w:eastAsia="zh-CN"/>
              </w:rPr>
              <w:t>IN(</w:t>
            </w:r>
            <w:r w:rsidRPr="002510B7">
              <w:rPr>
                <w:rFonts w:ascii="微软雅黑" w:eastAsia="微软雅黑" w:hAnsi="微软雅黑"/>
                <w:b w:val="0"/>
                <w:color w:val="000000" w:themeColor="text1"/>
                <w:sz w:val="16"/>
                <w:szCs w:val="16"/>
                <w:lang w:eastAsia="zh-CN"/>
              </w:rPr>
              <w:t>*</w:t>
            </w:r>
            <w:r w:rsidRPr="002510B7">
              <w:rPr>
                <w:rFonts w:ascii="微软雅黑" w:eastAsia="微软雅黑" w:hAnsi="微软雅黑" w:hint="eastAsia"/>
                <w:b w:val="0"/>
                <w:color w:val="000000" w:themeColor="text1"/>
                <w:sz w:val="16"/>
                <w:szCs w:val="16"/>
                <w:lang w:eastAsia="zh-CN"/>
              </w:rPr>
              <w:t>)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04630F" w14:textId="55E6BF55" w:rsidR="002510B7" w:rsidRPr="0068506A" w:rsidRDefault="002510B7" w:rsidP="002510B7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 w:rsidRPr="002510B7">
              <w:rPr>
                <w:rFonts w:ascii="微软雅黑" w:eastAsia="微软雅黑" w:hAnsi="微软雅黑" w:hint="eastAsia"/>
                <w:b w:val="0"/>
                <w:color w:val="000000" w:themeColor="text1"/>
                <w:sz w:val="16"/>
                <w:szCs w:val="16"/>
                <w:lang w:eastAsia="zh-CN"/>
              </w:rPr>
              <w:t>IN(</w:t>
            </w:r>
            <w:r w:rsidRPr="002510B7">
              <w:rPr>
                <w:rFonts w:ascii="微软雅黑" w:eastAsia="微软雅黑" w:hAnsi="微软雅黑"/>
                <w:b w:val="0"/>
                <w:color w:val="000000" w:themeColor="text1"/>
                <w:sz w:val="16"/>
                <w:szCs w:val="16"/>
                <w:lang w:eastAsia="zh-CN"/>
              </w:rPr>
              <w:t>*</w:t>
            </w:r>
            <w:r w:rsidRPr="002510B7">
              <w:rPr>
                <w:rFonts w:ascii="微软雅黑" w:eastAsia="微软雅黑" w:hAnsi="微软雅黑" w:hint="eastAsia"/>
                <w:b w:val="0"/>
                <w:color w:val="000000" w:themeColor="text1"/>
                <w:sz w:val="16"/>
                <w:szCs w:val="16"/>
                <w:lang w:eastAsia="zh-CN"/>
              </w:rPr>
              <w:t>)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58FA6A" w14:textId="77777777" w:rsidR="002510B7" w:rsidRPr="0068506A" w:rsidRDefault="002510B7" w:rsidP="002510B7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</w:p>
        </w:tc>
      </w:tr>
      <w:tr w:rsidR="002510B7" w:rsidRPr="0068506A" w14:paraId="13382F94" w14:textId="77777777" w:rsidTr="00807F34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AAE30E8" w14:textId="0299BDC0" w:rsidR="002510B7" w:rsidRPr="00F97CD6" w:rsidRDefault="002510B7" w:rsidP="002510B7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8"/>
                <w:szCs w:val="18"/>
                <w:lang w:eastAsia="zh-CN"/>
              </w:rPr>
            </w:pPr>
            <w:r w:rsidRPr="00F97CD6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8"/>
                <w:szCs w:val="18"/>
                <w:lang w:eastAsia="zh-CN"/>
              </w:rPr>
              <w:t>组编号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796E1D7" w14:textId="2B2A458A" w:rsidR="002510B7" w:rsidRPr="00F97CD6" w:rsidRDefault="00645053" w:rsidP="002510B7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F97CD6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80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262B95D" w14:textId="77777777" w:rsidR="002510B7" w:rsidRPr="00F97CD6" w:rsidRDefault="002510B7" w:rsidP="002510B7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F97CD6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Str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6E10D6" w14:textId="77777777" w:rsidR="002510B7" w:rsidRPr="0068506A" w:rsidRDefault="002510B7" w:rsidP="002510B7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889260" w14:textId="77777777" w:rsidR="002510B7" w:rsidRPr="0068506A" w:rsidRDefault="002510B7" w:rsidP="002510B7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641BEF" w14:textId="3467C52F" w:rsidR="002510B7" w:rsidRPr="0068506A" w:rsidRDefault="002510B7" w:rsidP="002510B7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SEL(</w:t>
            </w: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*</w:t>
            </w: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)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906180" w14:textId="1046F407" w:rsidR="002510B7" w:rsidRPr="0068506A" w:rsidRDefault="002510B7" w:rsidP="002510B7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SEL(</w:t>
            </w: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*</w:t>
            </w: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)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F93A24" w14:textId="5DEE595E" w:rsidR="002510B7" w:rsidRPr="0068506A" w:rsidRDefault="002510B7" w:rsidP="002510B7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</w:p>
        </w:tc>
      </w:tr>
      <w:tr w:rsidR="002510B7" w:rsidRPr="0068506A" w14:paraId="28EFF004" w14:textId="77777777" w:rsidTr="00807F34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D85F297" w14:textId="0EE9D9CB" w:rsidR="002510B7" w:rsidRDefault="002510B7" w:rsidP="002510B7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型号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6B8830A" w14:textId="3041D837" w:rsidR="002510B7" w:rsidRPr="0068506A" w:rsidRDefault="00645053" w:rsidP="002510B7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80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F87FDF6" w14:textId="77777777" w:rsidR="002510B7" w:rsidRPr="00833BD5" w:rsidRDefault="002510B7" w:rsidP="002510B7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FFFFFF" w:themeColor="background1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Str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268C5B" w14:textId="77777777" w:rsidR="002510B7" w:rsidRPr="0068506A" w:rsidRDefault="002510B7" w:rsidP="002510B7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E32532" w14:textId="5701B8E0" w:rsidR="002510B7" w:rsidRPr="0068506A" w:rsidRDefault="00371FB1" w:rsidP="002510B7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SEL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16DA77" w14:textId="3615B4BE" w:rsidR="002510B7" w:rsidRPr="0068506A" w:rsidRDefault="002510B7" w:rsidP="002510B7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SEL(</w:t>
            </w: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*</w:t>
            </w: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)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C7BEE6" w14:textId="0D0C6359" w:rsidR="002510B7" w:rsidRPr="0068506A" w:rsidRDefault="002510B7" w:rsidP="002510B7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SEL(</w:t>
            </w: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*</w:t>
            </w: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)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F37C2F" w14:textId="71A3F601" w:rsidR="002510B7" w:rsidRPr="0068506A" w:rsidRDefault="002510B7" w:rsidP="002510B7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</w:p>
        </w:tc>
      </w:tr>
      <w:tr w:rsidR="002510B7" w:rsidRPr="0068506A" w14:paraId="1E360879" w14:textId="77777777" w:rsidTr="00807F34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7D7943C" w14:textId="2EB3DA5F" w:rsidR="002510B7" w:rsidRDefault="002510B7" w:rsidP="002510B7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认证名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45E7FEA" w14:textId="5564B17A" w:rsidR="002510B7" w:rsidRPr="0068506A" w:rsidRDefault="00645053" w:rsidP="002510B7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80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85DFDBC" w14:textId="636A339A" w:rsidR="002510B7" w:rsidRPr="0068506A" w:rsidRDefault="002510B7" w:rsidP="002510B7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Str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DC0B4F" w14:textId="77777777" w:rsidR="002510B7" w:rsidRPr="0068506A" w:rsidRDefault="002510B7" w:rsidP="002510B7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AAB2D6" w14:textId="77777777" w:rsidR="002510B7" w:rsidRPr="0068506A" w:rsidRDefault="002510B7" w:rsidP="002510B7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IN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9B8D1C" w14:textId="266F21AD" w:rsidR="002510B7" w:rsidRPr="0068506A" w:rsidRDefault="002510B7" w:rsidP="002510B7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IN(</w:t>
            </w: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*</w:t>
            </w: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)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81756B" w14:textId="2F4C06A7" w:rsidR="002510B7" w:rsidRPr="0068506A" w:rsidRDefault="002510B7" w:rsidP="002510B7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IN(</w:t>
            </w: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*</w:t>
            </w: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)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82424C" w14:textId="77777777" w:rsidR="002510B7" w:rsidRPr="0068506A" w:rsidRDefault="002510B7" w:rsidP="002510B7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</w:p>
        </w:tc>
      </w:tr>
      <w:tr w:rsidR="002510B7" w:rsidRPr="00023280" w14:paraId="5F5EE1BF" w14:textId="77777777" w:rsidTr="00807F34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9EFB98A" w14:textId="2A915C89" w:rsidR="002510B7" w:rsidRPr="00F97CD6" w:rsidRDefault="002510B7" w:rsidP="002510B7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8"/>
                <w:szCs w:val="18"/>
                <w:lang w:eastAsia="zh-CN"/>
              </w:rPr>
            </w:pPr>
            <w:r w:rsidRPr="00F97CD6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8"/>
                <w:szCs w:val="18"/>
                <w:lang w:eastAsia="zh-CN"/>
              </w:rPr>
              <w:t>认证密码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CADA3B9" w14:textId="69008265" w:rsidR="002510B7" w:rsidRPr="00F97CD6" w:rsidRDefault="00645053" w:rsidP="002510B7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F97CD6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80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C6EB9B6" w14:textId="1877B419" w:rsidR="002510B7" w:rsidRPr="00F97CD6" w:rsidRDefault="002510B7" w:rsidP="002510B7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F97CD6"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S</w:t>
            </w:r>
            <w:r w:rsidRPr="00F97CD6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tr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D75C39" w14:textId="77777777" w:rsidR="002510B7" w:rsidRPr="0068506A" w:rsidRDefault="002510B7" w:rsidP="002510B7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F9E022" w14:textId="77777777" w:rsidR="002510B7" w:rsidRPr="0068506A" w:rsidRDefault="002510B7" w:rsidP="002510B7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1841A2" w14:textId="3FD7628D" w:rsidR="002510B7" w:rsidRPr="0068506A" w:rsidRDefault="002510B7" w:rsidP="002510B7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 w:rsidRPr="002510B7">
              <w:rPr>
                <w:rFonts w:ascii="微软雅黑" w:eastAsia="微软雅黑" w:hAnsi="微软雅黑" w:hint="eastAsia"/>
                <w:b w:val="0"/>
                <w:color w:val="000000" w:themeColor="text1"/>
                <w:sz w:val="16"/>
                <w:szCs w:val="16"/>
                <w:lang w:eastAsia="zh-CN"/>
              </w:rPr>
              <w:t>IN(</w:t>
            </w:r>
            <w:r w:rsidRPr="002510B7">
              <w:rPr>
                <w:rFonts w:ascii="微软雅黑" w:eastAsia="微软雅黑" w:hAnsi="微软雅黑"/>
                <w:b w:val="0"/>
                <w:color w:val="000000" w:themeColor="text1"/>
                <w:sz w:val="16"/>
                <w:szCs w:val="16"/>
                <w:lang w:eastAsia="zh-CN"/>
              </w:rPr>
              <w:t>*</w:t>
            </w:r>
            <w:r w:rsidRPr="002510B7">
              <w:rPr>
                <w:rFonts w:ascii="微软雅黑" w:eastAsia="微软雅黑" w:hAnsi="微软雅黑" w:hint="eastAsia"/>
                <w:b w:val="0"/>
                <w:color w:val="000000" w:themeColor="text1"/>
                <w:sz w:val="16"/>
                <w:szCs w:val="16"/>
                <w:lang w:eastAsia="zh-CN"/>
              </w:rPr>
              <w:t>)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9AB00D" w14:textId="12A80CC9" w:rsidR="002510B7" w:rsidRPr="00E61082" w:rsidRDefault="002510B7" w:rsidP="002510B7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color w:val="A6A6A6" w:themeColor="background1" w:themeShade="A6"/>
                <w:sz w:val="16"/>
                <w:szCs w:val="16"/>
                <w:lang w:eastAsia="zh-CN"/>
              </w:rPr>
            </w:pPr>
            <w:r w:rsidRPr="002510B7">
              <w:rPr>
                <w:rFonts w:ascii="微软雅黑" w:eastAsia="微软雅黑" w:hAnsi="微软雅黑" w:hint="eastAsia"/>
                <w:b w:val="0"/>
                <w:color w:val="000000" w:themeColor="text1"/>
                <w:sz w:val="16"/>
                <w:szCs w:val="16"/>
                <w:lang w:eastAsia="zh-CN"/>
              </w:rPr>
              <w:t>IN(</w:t>
            </w:r>
            <w:r w:rsidRPr="002510B7">
              <w:rPr>
                <w:rFonts w:ascii="微软雅黑" w:eastAsia="微软雅黑" w:hAnsi="微软雅黑"/>
                <w:b w:val="0"/>
                <w:color w:val="000000" w:themeColor="text1"/>
                <w:sz w:val="16"/>
                <w:szCs w:val="16"/>
                <w:lang w:eastAsia="zh-CN"/>
              </w:rPr>
              <w:t>*</w:t>
            </w:r>
            <w:r w:rsidRPr="002510B7">
              <w:rPr>
                <w:rFonts w:ascii="微软雅黑" w:eastAsia="微软雅黑" w:hAnsi="微软雅黑" w:hint="eastAsia"/>
                <w:b w:val="0"/>
                <w:color w:val="000000" w:themeColor="text1"/>
                <w:sz w:val="16"/>
                <w:szCs w:val="16"/>
                <w:lang w:eastAsia="zh-CN"/>
              </w:rPr>
              <w:t>)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60D883" w14:textId="77777777" w:rsidR="002510B7" w:rsidRPr="00023280" w:rsidRDefault="002510B7" w:rsidP="002510B7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2510B7" w:rsidRPr="00023280" w14:paraId="179E0131" w14:textId="77777777" w:rsidTr="00807F34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6073327" w14:textId="2B341BF7" w:rsidR="002510B7" w:rsidRDefault="002510B7" w:rsidP="002510B7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认证周期(秒)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D42460B" w14:textId="6EFADDD3" w:rsidR="002510B7" w:rsidRPr="0068506A" w:rsidRDefault="00645053" w:rsidP="002510B7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80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285FCE6" w14:textId="14D97B71" w:rsidR="002510B7" w:rsidRPr="0068506A" w:rsidRDefault="002510B7" w:rsidP="002510B7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Num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43C26C" w14:textId="77777777" w:rsidR="002510B7" w:rsidRPr="0068506A" w:rsidRDefault="002510B7" w:rsidP="002510B7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866BED" w14:textId="77777777" w:rsidR="002510B7" w:rsidRPr="0068506A" w:rsidRDefault="002510B7" w:rsidP="002510B7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E70989" w14:textId="6F8F604A" w:rsidR="002510B7" w:rsidRPr="0068506A" w:rsidRDefault="002510B7" w:rsidP="002510B7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 w:rsidRPr="002510B7">
              <w:rPr>
                <w:rFonts w:ascii="微软雅黑" w:eastAsia="微软雅黑" w:hAnsi="微软雅黑" w:hint="eastAsia"/>
                <w:b w:val="0"/>
                <w:color w:val="000000" w:themeColor="text1"/>
                <w:sz w:val="16"/>
                <w:szCs w:val="16"/>
                <w:lang w:eastAsia="zh-CN"/>
              </w:rPr>
              <w:t>IN(</w:t>
            </w:r>
            <w:r w:rsidRPr="002510B7">
              <w:rPr>
                <w:rFonts w:ascii="微软雅黑" w:eastAsia="微软雅黑" w:hAnsi="微软雅黑"/>
                <w:b w:val="0"/>
                <w:color w:val="000000" w:themeColor="text1"/>
                <w:sz w:val="16"/>
                <w:szCs w:val="16"/>
                <w:lang w:eastAsia="zh-CN"/>
              </w:rPr>
              <w:t>*</w:t>
            </w:r>
            <w:r w:rsidRPr="002510B7">
              <w:rPr>
                <w:rFonts w:ascii="微软雅黑" w:eastAsia="微软雅黑" w:hAnsi="微软雅黑" w:hint="eastAsia"/>
                <w:b w:val="0"/>
                <w:color w:val="000000" w:themeColor="text1"/>
                <w:sz w:val="16"/>
                <w:szCs w:val="16"/>
                <w:lang w:eastAsia="zh-CN"/>
              </w:rPr>
              <w:t>)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65AD94" w14:textId="53FF45DF" w:rsidR="002510B7" w:rsidRPr="0068506A" w:rsidRDefault="002510B7" w:rsidP="002510B7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 w:rsidRPr="002510B7">
              <w:rPr>
                <w:rFonts w:ascii="微软雅黑" w:eastAsia="微软雅黑" w:hAnsi="微软雅黑" w:hint="eastAsia"/>
                <w:b w:val="0"/>
                <w:color w:val="000000" w:themeColor="text1"/>
                <w:sz w:val="16"/>
                <w:szCs w:val="16"/>
                <w:lang w:eastAsia="zh-CN"/>
              </w:rPr>
              <w:t>IN(</w:t>
            </w:r>
            <w:r w:rsidRPr="002510B7">
              <w:rPr>
                <w:rFonts w:ascii="微软雅黑" w:eastAsia="微软雅黑" w:hAnsi="微软雅黑"/>
                <w:b w:val="0"/>
                <w:color w:val="000000" w:themeColor="text1"/>
                <w:sz w:val="16"/>
                <w:szCs w:val="16"/>
                <w:lang w:eastAsia="zh-CN"/>
              </w:rPr>
              <w:t>*</w:t>
            </w:r>
            <w:r w:rsidRPr="002510B7">
              <w:rPr>
                <w:rFonts w:ascii="微软雅黑" w:eastAsia="微软雅黑" w:hAnsi="微软雅黑" w:hint="eastAsia"/>
                <w:b w:val="0"/>
                <w:color w:val="000000" w:themeColor="text1"/>
                <w:sz w:val="16"/>
                <w:szCs w:val="16"/>
                <w:lang w:eastAsia="zh-CN"/>
              </w:rPr>
              <w:t>)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C0D452" w14:textId="77777777" w:rsidR="002510B7" w:rsidRPr="00023280" w:rsidRDefault="002510B7" w:rsidP="002510B7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2510B7" w:rsidRPr="00023280" w14:paraId="15573525" w14:textId="77777777" w:rsidTr="00807F34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3A07F82" w14:textId="591CF426" w:rsidR="002510B7" w:rsidRPr="006844AD" w:rsidRDefault="002510B7" w:rsidP="002510B7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认证时间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F48555F" w14:textId="4CE31436" w:rsidR="002510B7" w:rsidRPr="006844AD" w:rsidRDefault="00645053" w:rsidP="002510B7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140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50011B9" w14:textId="126F6CFC" w:rsidR="002510B7" w:rsidRPr="006844AD" w:rsidRDefault="002510B7" w:rsidP="002510B7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Date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B4DBD9" w14:textId="77777777" w:rsidR="002510B7" w:rsidRPr="006844AD" w:rsidRDefault="002510B7" w:rsidP="002510B7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62CE34" w14:textId="77777777" w:rsidR="002510B7" w:rsidRPr="006844AD" w:rsidRDefault="002510B7" w:rsidP="002510B7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8D6779" w14:textId="0629DF99" w:rsidR="002510B7" w:rsidRPr="006844AD" w:rsidRDefault="002510B7" w:rsidP="002510B7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color w:val="000000" w:themeColor="text1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C76AD8" w14:textId="03286777" w:rsidR="002510B7" w:rsidRPr="006844AD" w:rsidRDefault="002510B7" w:rsidP="002510B7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color w:val="000000" w:themeColor="text1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5AAACC" w14:textId="77777777" w:rsidR="002510B7" w:rsidRPr="00023280" w:rsidRDefault="002510B7" w:rsidP="002510B7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2510B7" w:rsidRPr="00023280" w14:paraId="5A15B9F7" w14:textId="77777777" w:rsidTr="00807F34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D9E8889" w14:textId="00212679" w:rsidR="002510B7" w:rsidRPr="006844AD" w:rsidRDefault="002510B7" w:rsidP="002510B7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IP地址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5E8BD2B" w14:textId="006449F8" w:rsidR="002510B7" w:rsidRPr="006844AD" w:rsidRDefault="00645053" w:rsidP="002510B7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110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CAE0CCF" w14:textId="37E696FB" w:rsidR="002510B7" w:rsidRPr="006844AD" w:rsidRDefault="002510B7" w:rsidP="002510B7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S</w:t>
            </w: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tr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2E5A83" w14:textId="77777777" w:rsidR="002510B7" w:rsidRPr="006844AD" w:rsidRDefault="002510B7" w:rsidP="002510B7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5309FD" w14:textId="77777777" w:rsidR="002510B7" w:rsidRPr="006844AD" w:rsidRDefault="002510B7" w:rsidP="002510B7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B303CE" w14:textId="1AE17537" w:rsidR="002510B7" w:rsidRPr="006844AD" w:rsidRDefault="002510B7" w:rsidP="002510B7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A5C7F6" w14:textId="4015DF7A" w:rsidR="002510B7" w:rsidRPr="006844AD" w:rsidRDefault="002510B7" w:rsidP="002510B7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F4DED6" w14:textId="77777777" w:rsidR="002510B7" w:rsidRPr="00023280" w:rsidRDefault="002510B7" w:rsidP="002510B7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2510B7" w:rsidRPr="00023280" w14:paraId="47BF3245" w14:textId="77777777" w:rsidTr="00807F34">
        <w:trPr>
          <w:cantSplit/>
          <w:trHeight w:val="64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E8C2D3F" w14:textId="56C5C644" w:rsidR="002510B7" w:rsidRPr="006844AD" w:rsidRDefault="002510B7" w:rsidP="002510B7">
            <w:pPr>
              <w:pStyle w:val="a5"/>
              <w:tabs>
                <w:tab w:val="left" w:pos="739"/>
              </w:tabs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端口号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2B08EAC" w14:textId="7D4C70F2" w:rsidR="002510B7" w:rsidRPr="006844AD" w:rsidRDefault="008A56F7" w:rsidP="002510B7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50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A5E2C95" w14:textId="77777777" w:rsidR="002510B7" w:rsidRPr="006844AD" w:rsidRDefault="002510B7" w:rsidP="002510B7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Num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E130A3" w14:textId="77777777" w:rsidR="002510B7" w:rsidRPr="006844AD" w:rsidRDefault="002510B7" w:rsidP="002510B7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13B541" w14:textId="77777777" w:rsidR="002510B7" w:rsidRPr="006844AD" w:rsidRDefault="002510B7" w:rsidP="002510B7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IN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1D68DD" w14:textId="0EA95D0A" w:rsidR="002510B7" w:rsidRPr="006844AD" w:rsidRDefault="002510B7" w:rsidP="002510B7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4CAF7E" w14:textId="222B1B59" w:rsidR="002510B7" w:rsidRPr="006844AD" w:rsidRDefault="002510B7" w:rsidP="002510B7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F53A02" w14:textId="77777777" w:rsidR="002510B7" w:rsidRPr="00023280" w:rsidRDefault="002510B7" w:rsidP="002510B7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2510B7" w:rsidRPr="00023280" w14:paraId="268FCAEA" w14:textId="77777777" w:rsidTr="00807F34">
        <w:trPr>
          <w:cantSplit/>
          <w:trHeight w:val="64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CF86F37" w14:textId="1498D401" w:rsidR="002510B7" w:rsidRPr="006844AD" w:rsidRDefault="002510B7" w:rsidP="002510B7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设备状态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1CF44E8" w14:textId="44EB3F24" w:rsidR="002510B7" w:rsidRPr="006844AD" w:rsidRDefault="008A56F7" w:rsidP="002510B7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80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7934D66" w14:textId="77777777" w:rsidR="002510B7" w:rsidRPr="006844AD" w:rsidRDefault="002510B7" w:rsidP="002510B7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Str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0D2914" w14:textId="77777777" w:rsidR="002510B7" w:rsidRPr="006844AD" w:rsidRDefault="002510B7" w:rsidP="002510B7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EDDB2D" w14:textId="3DCCAD29" w:rsidR="002510B7" w:rsidRPr="006844AD" w:rsidRDefault="00371FB1" w:rsidP="002510B7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SEL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FE314E" w14:textId="7BA1B5F1" w:rsidR="002510B7" w:rsidRPr="006844AD" w:rsidRDefault="002510B7" w:rsidP="002510B7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B63CA7" w14:textId="6AC4EF82" w:rsidR="002510B7" w:rsidRPr="006844AD" w:rsidRDefault="002510B7" w:rsidP="002510B7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4198CE" w14:textId="42AD032E" w:rsidR="002510B7" w:rsidRPr="00023280" w:rsidRDefault="001031AF" w:rsidP="002510B7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正常 / 已断开连接 / 服务器允许异常</w:t>
            </w:r>
          </w:p>
        </w:tc>
      </w:tr>
      <w:tr w:rsidR="002510B7" w:rsidRPr="00023280" w14:paraId="39D9A191" w14:textId="77777777" w:rsidTr="00EF7F43">
        <w:trPr>
          <w:cantSplit/>
          <w:trHeight w:val="64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5682FB2" w14:textId="6EB0C6F2" w:rsidR="002510B7" w:rsidRPr="006844AD" w:rsidRDefault="002510B7" w:rsidP="002510B7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SIP在线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8FAC4D0" w14:textId="7CEA35F8" w:rsidR="002510B7" w:rsidRPr="006844AD" w:rsidRDefault="008A56F7" w:rsidP="002510B7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50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75D30DD" w14:textId="5CFB91F0" w:rsidR="002510B7" w:rsidRPr="006844AD" w:rsidRDefault="00EF7CBB" w:rsidP="002510B7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 w:rsidRPr="00EF7F43">
              <w:rPr>
                <w:rFonts w:ascii="微软雅黑" w:eastAsia="微软雅黑" w:hAnsi="微软雅黑" w:hint="eastAsia"/>
                <w:b w:val="0"/>
                <w:color w:val="FFFFFF" w:themeColor="background1"/>
                <w:sz w:val="16"/>
                <w:szCs w:val="16"/>
                <w:lang w:eastAsia="zh-CN"/>
              </w:rPr>
              <w:t>Img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2844D6" w14:textId="77777777" w:rsidR="002510B7" w:rsidRPr="006844AD" w:rsidRDefault="002510B7" w:rsidP="002510B7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E58236" w14:textId="77777777" w:rsidR="002510B7" w:rsidRPr="006844AD" w:rsidRDefault="002510B7" w:rsidP="002510B7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  <w:t>SEL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C11B7E" w14:textId="71996596" w:rsidR="002510B7" w:rsidRPr="006844AD" w:rsidRDefault="002510B7" w:rsidP="002510B7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SEL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48B4B9" w14:textId="202547B0" w:rsidR="002510B7" w:rsidRPr="006844AD" w:rsidRDefault="002510B7" w:rsidP="002510B7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SEL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49F21B" w14:textId="59CED6C0" w:rsidR="002510B7" w:rsidRPr="00023280" w:rsidRDefault="002510B7" w:rsidP="002510B7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 w:rsidRPr="0038120E">
              <w:rPr>
                <w:rFonts w:ascii="微软雅黑" w:eastAsia="微软雅黑" w:hAnsi="微软雅黑" w:hint="eastAsia"/>
                <w:b w:val="0"/>
                <w:bCs w:val="0"/>
                <w:color w:val="FFFFFF" w:themeColor="background1"/>
                <w:sz w:val="16"/>
                <w:szCs w:val="16"/>
                <w:highlight w:val="red"/>
                <w:lang w:eastAsia="zh-CN"/>
              </w:rPr>
              <w:t>在线</w:t>
            </w:r>
            <w:r w:rsidRPr="0038120E"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highlight w:val="red"/>
                <w:lang w:eastAsia="zh-CN"/>
              </w:rPr>
              <w:t xml:space="preserve"> / </w:t>
            </w:r>
            <w:r w:rsidRPr="0038120E">
              <w:rPr>
                <w:rFonts w:ascii="微软雅黑" w:eastAsia="微软雅黑" w:hAnsi="微软雅黑" w:hint="eastAsia"/>
                <w:b w:val="0"/>
                <w:bCs w:val="0"/>
                <w:color w:val="FFFFFF" w:themeColor="background1"/>
                <w:sz w:val="16"/>
                <w:szCs w:val="16"/>
                <w:highlight w:val="red"/>
                <w:lang w:eastAsia="zh-CN"/>
              </w:rPr>
              <w:t>离线</w:t>
            </w:r>
          </w:p>
        </w:tc>
      </w:tr>
      <w:tr w:rsidR="002510B7" w:rsidRPr="00023280" w14:paraId="308690D0" w14:textId="77777777" w:rsidTr="00807F34">
        <w:trPr>
          <w:cantSplit/>
          <w:trHeight w:val="64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D181482" w14:textId="66991E52" w:rsidR="002510B7" w:rsidRDefault="002510B7" w:rsidP="002510B7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端口数量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FD7C174" w14:textId="15CBB5B4" w:rsidR="002510B7" w:rsidRPr="006844AD" w:rsidRDefault="008A56F7" w:rsidP="002510B7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50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3254D4B" w14:textId="77777777" w:rsidR="002510B7" w:rsidRDefault="002510B7" w:rsidP="002510B7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Num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12FB07" w14:textId="77777777" w:rsidR="002510B7" w:rsidRDefault="002510B7" w:rsidP="002510B7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353202" w14:textId="77777777" w:rsidR="002510B7" w:rsidRDefault="002510B7" w:rsidP="002510B7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CC30DF" w14:textId="3EF5DB01" w:rsidR="002510B7" w:rsidRDefault="002510B7" w:rsidP="002510B7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7BB30D" w14:textId="513BEF59" w:rsidR="002510B7" w:rsidRPr="006844AD" w:rsidRDefault="002510B7" w:rsidP="002510B7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90E3F8" w14:textId="77777777" w:rsidR="002510B7" w:rsidRPr="00023280" w:rsidRDefault="002510B7" w:rsidP="002510B7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2510B7" w:rsidRPr="00023280" w14:paraId="6A5D63FE" w14:textId="77777777" w:rsidTr="00807F34">
        <w:trPr>
          <w:cantSplit/>
          <w:trHeight w:val="64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56E4ECF" w14:textId="23957206" w:rsidR="002510B7" w:rsidRDefault="002510B7" w:rsidP="002510B7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卡交换节点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3D22D78" w14:textId="2CC241A3" w:rsidR="002510B7" w:rsidRPr="006844AD" w:rsidRDefault="00645053" w:rsidP="002510B7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80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1273F5F" w14:textId="77777777" w:rsidR="002510B7" w:rsidRDefault="002510B7" w:rsidP="002510B7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Str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B6CCC5" w14:textId="77777777" w:rsidR="002510B7" w:rsidRDefault="002510B7" w:rsidP="002510B7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DA7050" w14:textId="77777777" w:rsidR="002510B7" w:rsidRDefault="002510B7" w:rsidP="002510B7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13A998" w14:textId="2BA645BF" w:rsidR="002510B7" w:rsidRDefault="002510B7" w:rsidP="002510B7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SEL(</w:t>
            </w:r>
            <w:r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  <w:t>*</w:t>
            </w: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)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5E01B7" w14:textId="0359FCF5" w:rsidR="002510B7" w:rsidRPr="006844AD" w:rsidRDefault="002510B7" w:rsidP="002510B7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SEL(</w:t>
            </w:r>
            <w:r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  <w:t>*</w:t>
            </w: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)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7486A0" w14:textId="4FA8DAF7" w:rsidR="002510B7" w:rsidRPr="00023280" w:rsidRDefault="002510B7" w:rsidP="002510B7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2510B7" w:rsidRPr="00023280" w14:paraId="1DE3225E" w14:textId="77777777" w:rsidTr="00807F34">
        <w:trPr>
          <w:cantSplit/>
          <w:trHeight w:val="64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BD1E623" w14:textId="06D2ADBF" w:rsidR="002510B7" w:rsidRDefault="002510B7" w:rsidP="002510B7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SIP地址端口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E767E8A" w14:textId="75BD677A" w:rsidR="002510B7" w:rsidRPr="006844AD" w:rsidRDefault="008A56F7" w:rsidP="002510B7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50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2E16C52" w14:textId="6D780E04" w:rsidR="002510B7" w:rsidRDefault="002510B7" w:rsidP="002510B7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Num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0546C1" w14:textId="77777777" w:rsidR="002510B7" w:rsidRDefault="002510B7" w:rsidP="002510B7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782019" w14:textId="7A5B7899" w:rsidR="002510B7" w:rsidRDefault="00371FB1" w:rsidP="002510B7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744297" w14:textId="45065AD3" w:rsidR="002510B7" w:rsidRDefault="002510B7" w:rsidP="002510B7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2B56B9" w14:textId="2E49EB64" w:rsidR="002510B7" w:rsidRPr="006844AD" w:rsidRDefault="002510B7" w:rsidP="002510B7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AAD610" w14:textId="77777777" w:rsidR="002510B7" w:rsidRPr="00023280" w:rsidRDefault="002510B7" w:rsidP="002510B7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2510B7" w:rsidRPr="00023280" w14:paraId="6DB36557" w14:textId="77777777" w:rsidTr="00807F34">
        <w:trPr>
          <w:cantSplit/>
          <w:trHeight w:val="64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A8BF533" w14:textId="2BEE995B" w:rsidR="002510B7" w:rsidRDefault="002510B7" w:rsidP="002510B7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SIP认证周期(秒)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64A7D58" w14:textId="4823B0AF" w:rsidR="002510B7" w:rsidRPr="006844AD" w:rsidRDefault="00645053" w:rsidP="002510B7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80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2B76E50" w14:textId="188B3CE4" w:rsidR="002510B7" w:rsidRDefault="002510B7" w:rsidP="002510B7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Num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0FC8A1" w14:textId="1E6E6845" w:rsidR="002510B7" w:rsidRDefault="002510B7" w:rsidP="002510B7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90B2F5" w14:textId="53D67C6A" w:rsidR="002510B7" w:rsidRDefault="002510B7" w:rsidP="002510B7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2E657A" w14:textId="5ED8EDA2" w:rsidR="002510B7" w:rsidRDefault="002510B7" w:rsidP="002510B7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F7D88D" w14:textId="64D8317E" w:rsidR="002510B7" w:rsidRDefault="002510B7" w:rsidP="002510B7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3B9442" w14:textId="77777777" w:rsidR="002510B7" w:rsidRPr="00023280" w:rsidRDefault="002510B7" w:rsidP="002510B7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2510B7" w:rsidRPr="00023280" w14:paraId="6274E0DF" w14:textId="77777777" w:rsidTr="00807F34">
        <w:trPr>
          <w:cantSplit/>
          <w:trHeight w:val="64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DAA420C" w14:textId="6D08E1DB" w:rsidR="002510B7" w:rsidRDefault="002510B7" w:rsidP="002510B7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SIP认证时间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7B48E4A" w14:textId="42492F30" w:rsidR="002510B7" w:rsidRPr="006844AD" w:rsidRDefault="00645053" w:rsidP="002510B7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140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4C3951B" w14:textId="412A76E9" w:rsidR="002510B7" w:rsidRDefault="002510B7" w:rsidP="002510B7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Date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3C2020" w14:textId="77777777" w:rsidR="002510B7" w:rsidRDefault="002510B7" w:rsidP="002510B7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A93402" w14:textId="6C6914BC" w:rsidR="002510B7" w:rsidRDefault="00371FB1" w:rsidP="002510B7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3CF609" w14:textId="12E613C0" w:rsidR="002510B7" w:rsidRDefault="002510B7" w:rsidP="002510B7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B791C9" w14:textId="45BD0259" w:rsidR="002510B7" w:rsidRPr="006844AD" w:rsidRDefault="002510B7" w:rsidP="002510B7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608FAF" w14:textId="77777777" w:rsidR="002510B7" w:rsidRPr="00023280" w:rsidRDefault="002510B7" w:rsidP="002510B7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2510B7" w:rsidRPr="00023280" w14:paraId="4D39EAFE" w14:textId="77777777" w:rsidTr="00807F34">
        <w:trPr>
          <w:cantSplit/>
          <w:trHeight w:val="64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8E3C2F9" w14:textId="77777777" w:rsidR="002510B7" w:rsidRPr="00F97CD6" w:rsidRDefault="002510B7" w:rsidP="002510B7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8"/>
                <w:szCs w:val="18"/>
                <w:lang w:eastAsia="zh-CN"/>
              </w:rPr>
            </w:pPr>
            <w:r w:rsidRPr="00F97CD6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8"/>
                <w:szCs w:val="18"/>
                <w:lang w:eastAsia="zh-CN"/>
              </w:rPr>
              <w:t>备注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4BB9CE2" w14:textId="1E98B77E" w:rsidR="002510B7" w:rsidRPr="00F97CD6" w:rsidRDefault="00645053" w:rsidP="002510B7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F97CD6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80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C7E3615" w14:textId="77777777" w:rsidR="002510B7" w:rsidRPr="00F97CD6" w:rsidRDefault="002510B7" w:rsidP="002510B7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F97CD6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Str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EDB560" w14:textId="77777777" w:rsidR="002510B7" w:rsidRDefault="002510B7" w:rsidP="002510B7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53CD2A" w14:textId="77777777" w:rsidR="002510B7" w:rsidRDefault="002510B7" w:rsidP="002510B7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F27AF4" w14:textId="77777777" w:rsidR="002510B7" w:rsidRDefault="002510B7" w:rsidP="002510B7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IN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63D369" w14:textId="0971C5FF" w:rsidR="002510B7" w:rsidRPr="006844AD" w:rsidRDefault="002510B7" w:rsidP="002510B7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IN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B224C9" w14:textId="77777777" w:rsidR="002510B7" w:rsidRPr="00023280" w:rsidRDefault="002510B7" w:rsidP="002510B7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8E72A9" w:rsidRPr="00023280" w14:paraId="15D68E73" w14:textId="77777777" w:rsidTr="00807F34">
        <w:trPr>
          <w:cantSplit/>
          <w:trHeight w:val="64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1F8E00D" w14:textId="489736E2" w:rsidR="008E72A9" w:rsidRDefault="008E72A9" w:rsidP="008E72A9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修改时间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3B8267F" w14:textId="576CEC7A" w:rsidR="008E72A9" w:rsidRPr="006844AD" w:rsidRDefault="00645053" w:rsidP="008E72A9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140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AA98C76" w14:textId="558ED45C" w:rsidR="008E72A9" w:rsidRDefault="008E72A9" w:rsidP="008E72A9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Date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7E58CA" w14:textId="3616EA90" w:rsidR="008E72A9" w:rsidRDefault="008E72A9" w:rsidP="008E72A9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2139FD" w14:textId="07F3C485" w:rsidR="008E72A9" w:rsidRDefault="008E72A9" w:rsidP="008E72A9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BA7B60" w14:textId="42888173" w:rsidR="008E72A9" w:rsidRDefault="008E72A9" w:rsidP="008E72A9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1BCAE6" w14:textId="2F2D2DFC" w:rsidR="008E72A9" w:rsidRPr="006844AD" w:rsidRDefault="008E72A9" w:rsidP="008E72A9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4395CD" w14:textId="77777777" w:rsidR="008E72A9" w:rsidRPr="00023280" w:rsidRDefault="008E72A9" w:rsidP="008E72A9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8E72A9" w:rsidRPr="00023280" w14:paraId="2FF2FCEC" w14:textId="77777777" w:rsidTr="00807F34">
        <w:trPr>
          <w:cantSplit/>
          <w:trHeight w:val="64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323A0DD" w14:textId="77E580FA" w:rsidR="008E72A9" w:rsidRPr="00F97CD6" w:rsidRDefault="008E72A9" w:rsidP="008E72A9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8"/>
                <w:szCs w:val="18"/>
                <w:lang w:eastAsia="zh-CN"/>
              </w:rPr>
            </w:pPr>
            <w:r w:rsidRPr="00F97CD6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8"/>
                <w:szCs w:val="18"/>
                <w:lang w:eastAsia="zh-CN"/>
              </w:rPr>
              <w:t>修改人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8DF20A0" w14:textId="2D319313" w:rsidR="008E72A9" w:rsidRPr="00F97CD6" w:rsidRDefault="00645053" w:rsidP="008E72A9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F97CD6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80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2F396A8" w14:textId="0D766AA7" w:rsidR="008E72A9" w:rsidRPr="00F97CD6" w:rsidRDefault="008E72A9" w:rsidP="008E72A9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F97CD6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Str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E78086" w14:textId="27503596" w:rsidR="008E72A9" w:rsidRDefault="008E72A9" w:rsidP="008E72A9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3A782E" w14:textId="542B9EF1" w:rsidR="008E72A9" w:rsidRDefault="008E72A9" w:rsidP="008E72A9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21854E" w14:textId="6B244621" w:rsidR="008E72A9" w:rsidRDefault="008E72A9" w:rsidP="008E72A9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03E045" w14:textId="392186D5" w:rsidR="008E72A9" w:rsidRDefault="008E72A9" w:rsidP="008E72A9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BF9639" w14:textId="77777777" w:rsidR="008E72A9" w:rsidRPr="00023280" w:rsidRDefault="008E72A9" w:rsidP="008E72A9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8E72A9" w:rsidRPr="00023280" w14:paraId="4D2AE650" w14:textId="77777777" w:rsidTr="00807F34">
        <w:trPr>
          <w:cantSplit/>
          <w:trHeight w:val="64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D252CE9" w14:textId="01D269DA" w:rsidR="008E72A9" w:rsidRPr="00F97CD6" w:rsidRDefault="008E72A9" w:rsidP="008E72A9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8"/>
                <w:szCs w:val="18"/>
                <w:lang w:eastAsia="zh-CN"/>
              </w:rPr>
            </w:pPr>
            <w:r w:rsidRPr="00F97CD6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8"/>
                <w:szCs w:val="18"/>
                <w:lang w:eastAsia="zh-CN"/>
              </w:rPr>
              <w:t>创建时间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638B553" w14:textId="674E0D03" w:rsidR="008E72A9" w:rsidRPr="00F97CD6" w:rsidRDefault="00645053" w:rsidP="008E72A9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F97CD6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140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890D9FD" w14:textId="00337B0F" w:rsidR="008E72A9" w:rsidRPr="00F97CD6" w:rsidRDefault="008E72A9" w:rsidP="008E72A9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F97CD6"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Date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079885" w14:textId="52049E08" w:rsidR="008E72A9" w:rsidRDefault="008E72A9" w:rsidP="008E72A9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732FCF" w14:textId="162F707F" w:rsidR="008E72A9" w:rsidRDefault="008E72A9" w:rsidP="008E72A9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FDFE07" w14:textId="34FB6851" w:rsidR="008E72A9" w:rsidRDefault="008E72A9" w:rsidP="008E72A9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07269C" w14:textId="2BDDBD66" w:rsidR="008E72A9" w:rsidRDefault="008E72A9" w:rsidP="008E72A9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61273A" w14:textId="77777777" w:rsidR="008E72A9" w:rsidRPr="00023280" w:rsidRDefault="008E72A9" w:rsidP="008E72A9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8E72A9" w:rsidRPr="00023280" w14:paraId="1CB0C116" w14:textId="77777777" w:rsidTr="00807F34">
        <w:trPr>
          <w:cantSplit/>
          <w:trHeight w:val="64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24D28F7" w14:textId="43EC32A6" w:rsidR="008E72A9" w:rsidRPr="00F97CD6" w:rsidRDefault="008E72A9" w:rsidP="008E72A9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8"/>
                <w:szCs w:val="18"/>
                <w:lang w:eastAsia="zh-CN"/>
              </w:rPr>
            </w:pPr>
            <w:r w:rsidRPr="00F97CD6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8"/>
                <w:szCs w:val="18"/>
                <w:lang w:eastAsia="zh-CN"/>
              </w:rPr>
              <w:t>创建人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5293E29" w14:textId="14C33145" w:rsidR="008E72A9" w:rsidRPr="00F97CD6" w:rsidRDefault="00645053" w:rsidP="008E72A9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F97CD6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80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A4267BD" w14:textId="575FD2FC" w:rsidR="008E72A9" w:rsidRPr="00F97CD6" w:rsidRDefault="008E72A9" w:rsidP="008E72A9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F97CD6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Str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928406" w14:textId="122DEEBB" w:rsidR="008E72A9" w:rsidRDefault="008E72A9" w:rsidP="008E72A9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DF7CCD" w14:textId="072C45F7" w:rsidR="008E72A9" w:rsidRDefault="008E72A9" w:rsidP="008E72A9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C374CE" w14:textId="4884D9E4" w:rsidR="008E72A9" w:rsidRDefault="008E72A9" w:rsidP="008E72A9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64C7E1" w14:textId="2BA7CC68" w:rsidR="008E72A9" w:rsidRDefault="008E72A9" w:rsidP="008E72A9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54FE69" w14:textId="77777777" w:rsidR="008E72A9" w:rsidRPr="00023280" w:rsidRDefault="008E72A9" w:rsidP="008E72A9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</w:tbl>
    <w:p w14:paraId="26DAA9E2" w14:textId="77777777" w:rsidR="0051131F" w:rsidRDefault="0051131F" w:rsidP="00D82294">
      <w:pPr>
        <w:rPr>
          <w:rFonts w:eastAsiaTheme="minorEastAsia"/>
          <w:lang w:eastAsia="zh-CN"/>
        </w:rPr>
      </w:pPr>
    </w:p>
    <w:p w14:paraId="152CD2EE" w14:textId="2F35A516" w:rsidR="00D82294" w:rsidRDefault="00D82294" w:rsidP="00D82294">
      <w:pPr>
        <w:pStyle w:val="Heading3"/>
        <w:rPr>
          <w:rFonts w:ascii="微软雅黑" w:eastAsia="微软雅黑" w:hAnsi="微软雅黑" w:cs="微软雅黑"/>
          <w:i w:val="0"/>
          <w:lang w:eastAsia="zh-CN"/>
        </w:rPr>
      </w:pPr>
      <w:bookmarkStart w:id="110" w:name="_Toc478575265"/>
      <w:r>
        <w:rPr>
          <w:rFonts w:ascii="微软雅黑" w:eastAsia="微软雅黑" w:hAnsi="微软雅黑" w:cs="微软雅黑" w:hint="eastAsia"/>
          <w:i w:val="0"/>
          <w:lang w:eastAsia="zh-CN"/>
        </w:rPr>
        <w:t>设备组</w:t>
      </w:r>
      <w:bookmarkEnd w:id="110"/>
    </w:p>
    <w:tbl>
      <w:tblPr>
        <w:tblW w:w="8615" w:type="dxa"/>
        <w:tblInd w:w="565" w:type="dxa"/>
        <w:tblLayout w:type="fixed"/>
        <w:tblLook w:val="0000" w:firstRow="0" w:lastRow="0" w:firstColumn="0" w:lastColumn="0" w:noHBand="0" w:noVBand="0"/>
      </w:tblPr>
      <w:tblGrid>
        <w:gridCol w:w="1276"/>
        <w:gridCol w:w="709"/>
        <w:gridCol w:w="709"/>
        <w:gridCol w:w="49"/>
        <w:gridCol w:w="659"/>
        <w:gridCol w:w="75"/>
        <w:gridCol w:w="634"/>
        <w:gridCol w:w="100"/>
        <w:gridCol w:w="609"/>
        <w:gridCol w:w="125"/>
        <w:gridCol w:w="584"/>
        <w:gridCol w:w="150"/>
        <w:gridCol w:w="734"/>
        <w:gridCol w:w="734"/>
        <w:gridCol w:w="734"/>
        <w:gridCol w:w="734"/>
      </w:tblGrid>
      <w:tr w:rsidR="000C5090" w:rsidRPr="00BE0919" w14:paraId="5F3492E7" w14:textId="77777777" w:rsidTr="00807F34">
        <w:trPr>
          <w:cantSplit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14:paraId="673403EE" w14:textId="77777777" w:rsidR="000C5090" w:rsidRPr="00CD346B" w:rsidRDefault="000C5090" w:rsidP="00807F34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微软雅黑" w:eastAsia="微软雅黑" w:hAnsi="微软雅黑" w:cs="微软雅黑" w:hint="eastAsia"/>
              </w:rPr>
              <w:t>页</w:t>
            </w:r>
            <w:r>
              <w:rPr>
                <w:rFonts w:ascii="Arial Unicode MS" w:eastAsia="Arial Unicode MS" w:hAnsi="Arial Unicode MS" w:cs="Arial Unicode MS" w:hint="eastAsia"/>
              </w:rPr>
              <w:t>面名称</w:t>
            </w:r>
          </w:p>
        </w:tc>
        <w:tc>
          <w:tcPr>
            <w:tcW w:w="7339" w:type="dxa"/>
            <w:gridSpan w:val="1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87BB98" w14:textId="1E0D144D" w:rsidR="000C5090" w:rsidRPr="00BE0919" w:rsidRDefault="000C5090" w:rsidP="00807F34">
            <w:pPr>
              <w:pStyle w:val="a4"/>
              <w:snapToGrid w:val="0"/>
              <w:spacing w:after="120"/>
              <w:ind w:right="200"/>
              <w:jc w:val="left"/>
              <w:rPr>
                <w:rFonts w:ascii="微软雅黑" w:eastAsia="微软雅黑" w:hAnsi="微软雅黑"/>
                <w:sz w:val="20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0"/>
                <w:lang w:eastAsia="zh-CN"/>
              </w:rPr>
              <w:t>设备</w:t>
            </w:r>
            <w:r w:rsidR="008A536C">
              <w:rPr>
                <w:rFonts w:ascii="微软雅黑" w:eastAsia="微软雅黑" w:hAnsi="微软雅黑" w:hint="eastAsia"/>
                <w:sz w:val="20"/>
                <w:lang w:eastAsia="zh-CN"/>
              </w:rPr>
              <w:t>组</w:t>
            </w:r>
            <w:r>
              <w:rPr>
                <w:rFonts w:ascii="微软雅黑" w:eastAsia="微软雅黑" w:hAnsi="微软雅黑" w:hint="eastAsia"/>
                <w:sz w:val="20"/>
                <w:lang w:eastAsia="zh-CN"/>
              </w:rPr>
              <w:t>列表</w:t>
            </w:r>
          </w:p>
        </w:tc>
      </w:tr>
      <w:tr w:rsidR="000C5090" w14:paraId="3070ABAD" w14:textId="77777777" w:rsidTr="00807F34">
        <w:trPr>
          <w:cantSplit/>
          <w:trHeight w:val="381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14:paraId="7EF49C34" w14:textId="77777777" w:rsidR="000C5090" w:rsidRDefault="000C5090" w:rsidP="00807F34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 w:hint="eastAsia"/>
              </w:rPr>
              <w:t>描述</w:t>
            </w:r>
          </w:p>
        </w:tc>
        <w:tc>
          <w:tcPr>
            <w:tcW w:w="7339" w:type="dxa"/>
            <w:gridSpan w:val="1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9197380" w14:textId="45DA7DD4" w:rsidR="000C5090" w:rsidRDefault="000C5090" w:rsidP="00807F34">
            <w:pPr>
              <w:pStyle w:val="a4"/>
              <w:snapToGrid w:val="0"/>
              <w:spacing w:after="120"/>
              <w:ind w:right="200"/>
              <w:jc w:val="left"/>
              <w:rPr>
                <w:rFonts w:ascii="微软雅黑" w:eastAsia="微软雅黑" w:hAnsi="微软雅黑"/>
                <w:sz w:val="20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0"/>
                <w:lang w:eastAsia="zh-CN"/>
              </w:rPr>
              <w:t>显示所有设备</w:t>
            </w:r>
            <w:r w:rsidR="008A536C">
              <w:rPr>
                <w:rFonts w:ascii="微软雅黑" w:eastAsia="微软雅黑" w:hAnsi="微软雅黑" w:hint="eastAsia"/>
                <w:sz w:val="20"/>
                <w:lang w:eastAsia="zh-CN"/>
              </w:rPr>
              <w:t>组</w:t>
            </w:r>
            <w:r>
              <w:rPr>
                <w:rFonts w:ascii="微软雅黑" w:eastAsia="微软雅黑" w:hAnsi="微软雅黑" w:hint="eastAsia"/>
                <w:sz w:val="20"/>
                <w:lang w:eastAsia="zh-CN"/>
              </w:rPr>
              <w:t>信息</w:t>
            </w:r>
          </w:p>
        </w:tc>
      </w:tr>
      <w:tr w:rsidR="000C5090" w:rsidRPr="00BE0919" w14:paraId="412D1FDC" w14:textId="77777777" w:rsidTr="00807F34">
        <w:trPr>
          <w:cantSplit/>
          <w:trHeight w:val="381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14:paraId="6D76CBD5" w14:textId="77777777" w:rsidR="000C5090" w:rsidRPr="00CD346B" w:rsidRDefault="000C5090" w:rsidP="00807F34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 w:hint="eastAsia"/>
              </w:rPr>
              <w:t>页面类型</w:t>
            </w:r>
          </w:p>
        </w:tc>
        <w:tc>
          <w:tcPr>
            <w:tcW w:w="7339" w:type="dxa"/>
            <w:gridSpan w:val="1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176AF3B" w14:textId="77777777" w:rsidR="000C5090" w:rsidRPr="00BE0919" w:rsidRDefault="000C5090" w:rsidP="00807F34">
            <w:pPr>
              <w:pStyle w:val="a4"/>
              <w:snapToGrid w:val="0"/>
              <w:spacing w:after="120"/>
              <w:ind w:right="200"/>
              <w:jc w:val="left"/>
              <w:rPr>
                <w:rFonts w:ascii="微软雅黑" w:eastAsia="微软雅黑" w:hAnsi="微软雅黑"/>
                <w:sz w:val="20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0"/>
                <w:lang w:eastAsia="zh-CN"/>
              </w:rPr>
              <w:t>列表</w:t>
            </w:r>
          </w:p>
        </w:tc>
      </w:tr>
      <w:tr w:rsidR="000C5090" w:rsidRPr="004D026E" w14:paraId="5320D3D7" w14:textId="77777777" w:rsidTr="00807F34">
        <w:trPr>
          <w:cantSplit/>
          <w:trHeight w:val="353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14:paraId="7B2C01F4" w14:textId="77777777" w:rsidR="000C5090" w:rsidRPr="00CD346B" w:rsidRDefault="000C5090" w:rsidP="00807F34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lang w:eastAsia="zh-HK"/>
              </w:rPr>
            </w:pPr>
            <w:r>
              <w:rPr>
                <w:rFonts w:ascii="Arial Unicode MS" w:eastAsia="Arial Unicode MS" w:hAnsi="Arial Unicode MS" w:cs="Arial Unicode MS" w:hint="eastAsia"/>
                <w:lang w:eastAsia="zh-HK"/>
              </w:rPr>
              <w:t>工具栏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253DA6F" w14:textId="77777777" w:rsidR="000C5090" w:rsidRPr="004D026E" w:rsidRDefault="000C5090" w:rsidP="00807F34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</w:p>
        </w:tc>
        <w:tc>
          <w:tcPr>
            <w:tcW w:w="75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EFCAA3" w14:textId="77777777" w:rsidR="000C5090" w:rsidRPr="004D026E" w:rsidRDefault="000C5090" w:rsidP="00807F34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</w:p>
        </w:tc>
        <w:tc>
          <w:tcPr>
            <w:tcW w:w="7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B3DA1CA" w14:textId="77777777" w:rsidR="000C5090" w:rsidRPr="004D026E" w:rsidRDefault="000C5090" w:rsidP="00807F34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</w:p>
        </w:tc>
        <w:tc>
          <w:tcPr>
            <w:tcW w:w="7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6747C4E" w14:textId="77777777" w:rsidR="000C5090" w:rsidRPr="004D026E" w:rsidRDefault="000C5090" w:rsidP="00807F34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</w:p>
        </w:tc>
        <w:tc>
          <w:tcPr>
            <w:tcW w:w="7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DD17F78" w14:textId="77777777" w:rsidR="000C5090" w:rsidRPr="004D026E" w:rsidRDefault="000C5090" w:rsidP="00807F34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  <w:lang w:eastAsia="zh-CN"/>
              </w:rPr>
              <w:t>详</w:t>
            </w:r>
          </w:p>
        </w:tc>
        <w:tc>
          <w:tcPr>
            <w:tcW w:w="7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9141534" w14:textId="77777777" w:rsidR="000C5090" w:rsidRPr="008E2E07" w:rsidRDefault="000C5090" w:rsidP="00807F34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  <w:r w:rsidRPr="008E2E07">
              <w:rPr>
                <w:rFonts w:ascii="微软雅黑" w:eastAsia="微软雅黑" w:hAnsi="微软雅黑" w:hint="eastAsia"/>
                <w:sz w:val="16"/>
                <w:szCs w:val="16"/>
                <w:lang w:eastAsia="zh-CN"/>
              </w:rPr>
              <w:t>增</w:t>
            </w:r>
          </w:p>
        </w:tc>
        <w:tc>
          <w:tcPr>
            <w:tcW w:w="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27E5A56" w14:textId="77777777" w:rsidR="000C5090" w:rsidRPr="008E2E07" w:rsidRDefault="000C5090" w:rsidP="00807F34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  <w:r w:rsidRPr="008E2E07">
              <w:rPr>
                <w:rFonts w:ascii="微软雅黑" w:eastAsia="微软雅黑" w:hAnsi="微软雅黑" w:hint="eastAsia"/>
                <w:sz w:val="16"/>
                <w:szCs w:val="16"/>
                <w:lang w:eastAsia="zh-CN"/>
              </w:rPr>
              <w:t>改</w:t>
            </w:r>
          </w:p>
        </w:tc>
        <w:tc>
          <w:tcPr>
            <w:tcW w:w="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45C650A" w14:textId="77777777" w:rsidR="000C5090" w:rsidRPr="008E2E07" w:rsidRDefault="000C5090" w:rsidP="00807F34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  <w:r w:rsidRPr="008E2E07">
              <w:rPr>
                <w:rFonts w:ascii="微软雅黑" w:eastAsia="微软雅黑" w:hAnsi="微软雅黑" w:hint="eastAsia"/>
                <w:sz w:val="16"/>
                <w:szCs w:val="16"/>
                <w:lang w:eastAsia="zh-CN"/>
              </w:rPr>
              <w:t>删</w:t>
            </w:r>
          </w:p>
        </w:tc>
        <w:tc>
          <w:tcPr>
            <w:tcW w:w="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9D1BA1" w14:textId="77777777" w:rsidR="000C5090" w:rsidRPr="004D026E" w:rsidRDefault="000C5090" w:rsidP="00807F34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  <w:lang w:eastAsia="zh-CN"/>
              </w:rPr>
              <w:t>设</w:t>
            </w:r>
          </w:p>
        </w:tc>
        <w:tc>
          <w:tcPr>
            <w:tcW w:w="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139D803" w14:textId="77777777" w:rsidR="000C5090" w:rsidRPr="004D026E" w:rsidRDefault="000C5090" w:rsidP="00807F34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  <w:lang w:eastAsia="zh-CN"/>
              </w:rPr>
              <w:t>查</w:t>
            </w:r>
          </w:p>
        </w:tc>
      </w:tr>
      <w:tr w:rsidR="000C5090" w:rsidRPr="003C5BB6" w14:paraId="74B43061" w14:textId="77777777" w:rsidTr="00807F34">
        <w:trPr>
          <w:cantSplit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 w:themeFill="background1" w:themeFillShade="F2"/>
            <w:vAlign w:val="center"/>
          </w:tcPr>
          <w:p w14:paraId="2D6BB68C" w14:textId="77777777" w:rsidR="000C5090" w:rsidRDefault="000C5090" w:rsidP="00807F34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Cs w:val="0"/>
                <w:iCs/>
                <w:sz w:val="20"/>
                <w:lang w:eastAsia="zh-CN"/>
              </w:rPr>
            </w:pPr>
            <w:r>
              <w:rPr>
                <w:rFonts w:ascii="Arial Unicode MS" w:eastAsia="Arial Unicode MS" w:hAnsi="Arial Unicode MS" w:cs="Arial Unicode MS" w:hint="eastAsia"/>
                <w:bCs w:val="0"/>
                <w:iCs/>
                <w:sz w:val="20"/>
                <w:lang w:eastAsia="zh-CN"/>
              </w:rPr>
              <w:t>其它要求</w:t>
            </w:r>
          </w:p>
        </w:tc>
        <w:tc>
          <w:tcPr>
            <w:tcW w:w="7339" w:type="dxa"/>
            <w:gridSpan w:val="1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846F1BA" w14:textId="77777777" w:rsidR="000C5090" w:rsidRPr="003C5BB6" w:rsidRDefault="000C5090" w:rsidP="00807F34">
            <w:pPr>
              <w:pStyle w:val="a4"/>
              <w:snapToGrid w:val="0"/>
              <w:spacing w:after="120"/>
              <w:ind w:right="200"/>
              <w:jc w:val="left"/>
              <w:rPr>
                <w:rFonts w:ascii="微软雅黑" w:eastAsia="微软雅黑" w:hAnsi="微软雅黑"/>
                <w:iCs/>
                <w:kern w:val="0"/>
                <w:sz w:val="20"/>
                <w:lang w:eastAsia="zh-CN"/>
              </w:rPr>
            </w:pPr>
          </w:p>
        </w:tc>
      </w:tr>
      <w:tr w:rsidR="000C5090" w:rsidRPr="0057535E" w14:paraId="4C95BFFD" w14:textId="77777777" w:rsidTr="00807F34">
        <w:trPr>
          <w:cantSplit/>
          <w:trHeight w:val="450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14:paraId="3FB0E1D7" w14:textId="77777777" w:rsidR="000C5090" w:rsidRPr="0057535E" w:rsidRDefault="000C5090" w:rsidP="00807F34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列名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14:paraId="7FD4BE75" w14:textId="77777777" w:rsidR="000C5090" w:rsidRPr="0057535E" w:rsidRDefault="000C5090" w:rsidP="00807F34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宽度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14:paraId="1F9B880A" w14:textId="77777777" w:rsidR="000C5090" w:rsidRPr="0057535E" w:rsidRDefault="000C5090" w:rsidP="00807F34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显示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2CBEB316" w14:textId="77777777" w:rsidR="000C5090" w:rsidRPr="0057535E" w:rsidRDefault="000C5090" w:rsidP="00807F34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排序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2AE92976" w14:textId="77777777" w:rsidR="000C5090" w:rsidRPr="0057535E" w:rsidRDefault="000C5090" w:rsidP="00807F34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搜索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4DE85EDF" w14:textId="77777777" w:rsidR="000C5090" w:rsidRPr="0057535E" w:rsidRDefault="000C5090" w:rsidP="00807F34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新增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668C6408" w14:textId="77777777" w:rsidR="000C5090" w:rsidRPr="0057535E" w:rsidRDefault="000C5090" w:rsidP="00807F34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编辑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32E66AA3" w14:textId="77777777" w:rsidR="000C5090" w:rsidRPr="0057535E" w:rsidRDefault="000C5090" w:rsidP="00807F34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约束</w:t>
            </w:r>
            <w:r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备注</w:t>
            </w:r>
          </w:p>
        </w:tc>
      </w:tr>
      <w:tr w:rsidR="000C5090" w:rsidRPr="0068506A" w14:paraId="1BD82AFD" w14:textId="77777777" w:rsidTr="00807F34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7F31F68" w14:textId="0716868C" w:rsidR="000C5090" w:rsidRPr="004D026E" w:rsidRDefault="000C5090" w:rsidP="00807F34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设备组ID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508B219" w14:textId="09FB3B61" w:rsidR="000C5090" w:rsidRPr="0068506A" w:rsidRDefault="00645053" w:rsidP="00807F34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110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9A53057" w14:textId="77777777" w:rsidR="000C5090" w:rsidRPr="0068506A" w:rsidRDefault="000C5090" w:rsidP="00807F34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Str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3C497B" w14:textId="77777777" w:rsidR="000C5090" w:rsidRPr="0068506A" w:rsidRDefault="000C5090" w:rsidP="00807F34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&lt;&gt;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DBBF49" w14:textId="77777777" w:rsidR="000C5090" w:rsidRPr="0068506A" w:rsidRDefault="000C5090" w:rsidP="00807F34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IN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4637EC" w14:textId="77777777" w:rsidR="000C5090" w:rsidRPr="00F50738" w:rsidRDefault="000C5090" w:rsidP="00807F34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A6A6A6" w:themeColor="background1" w:themeShade="A6"/>
                <w:sz w:val="16"/>
                <w:szCs w:val="16"/>
                <w:lang w:eastAsia="zh-CN"/>
              </w:rPr>
            </w:pPr>
            <w:r w:rsidRPr="002510B7">
              <w:rPr>
                <w:rFonts w:ascii="微软雅黑" w:eastAsia="微软雅黑" w:hAnsi="微软雅黑" w:hint="eastAsia"/>
                <w:b w:val="0"/>
                <w:color w:val="000000" w:themeColor="text1"/>
                <w:sz w:val="16"/>
                <w:szCs w:val="16"/>
                <w:lang w:eastAsia="zh-CN"/>
              </w:rPr>
              <w:t>IN(</w:t>
            </w:r>
            <w:r w:rsidRPr="002510B7">
              <w:rPr>
                <w:rFonts w:ascii="微软雅黑" w:eastAsia="微软雅黑" w:hAnsi="微软雅黑"/>
                <w:b w:val="0"/>
                <w:color w:val="000000" w:themeColor="text1"/>
                <w:sz w:val="16"/>
                <w:szCs w:val="16"/>
                <w:lang w:eastAsia="zh-CN"/>
              </w:rPr>
              <w:t>*</w:t>
            </w:r>
            <w:r w:rsidRPr="002510B7">
              <w:rPr>
                <w:rFonts w:ascii="微软雅黑" w:eastAsia="微软雅黑" w:hAnsi="微软雅黑" w:hint="eastAsia"/>
                <w:b w:val="0"/>
                <w:color w:val="000000" w:themeColor="text1"/>
                <w:sz w:val="16"/>
                <w:szCs w:val="16"/>
                <w:lang w:eastAsia="zh-CN"/>
              </w:rPr>
              <w:t>)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DC41DC" w14:textId="543CC11B" w:rsidR="000C5090" w:rsidRPr="00F05B1D" w:rsidRDefault="000C5090" w:rsidP="00807F34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A6A6A6" w:themeColor="background1" w:themeShade="A6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/>
                <w:b w:val="0"/>
                <w:color w:val="000000" w:themeColor="text1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D768B2" w14:textId="77777777" w:rsidR="000C5090" w:rsidRPr="0068506A" w:rsidRDefault="000C5090" w:rsidP="00807F34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</w:p>
        </w:tc>
      </w:tr>
      <w:tr w:rsidR="000C5090" w:rsidRPr="0068506A" w14:paraId="49ABA852" w14:textId="77777777" w:rsidTr="00807F34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EF5F9D6" w14:textId="62F80DF2" w:rsidR="000C5090" w:rsidRPr="004D026E" w:rsidRDefault="000C5090" w:rsidP="00807F34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设备组名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D7E5CFC" w14:textId="12B58772" w:rsidR="000C5090" w:rsidRPr="0068506A" w:rsidRDefault="00645053" w:rsidP="00807F34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110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3C20C03" w14:textId="77777777" w:rsidR="000C5090" w:rsidRPr="0068506A" w:rsidRDefault="000C5090" w:rsidP="00807F34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Str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53881C" w14:textId="77777777" w:rsidR="000C5090" w:rsidRPr="0068506A" w:rsidRDefault="000C5090" w:rsidP="00807F34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997CC8" w14:textId="77777777" w:rsidR="000C5090" w:rsidRPr="0068506A" w:rsidRDefault="000C5090" w:rsidP="00807F34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IN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54B9A1" w14:textId="77777777" w:rsidR="000C5090" w:rsidRPr="0068506A" w:rsidRDefault="000C5090" w:rsidP="00807F34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 w:rsidRPr="002510B7">
              <w:rPr>
                <w:rFonts w:ascii="微软雅黑" w:eastAsia="微软雅黑" w:hAnsi="微软雅黑" w:hint="eastAsia"/>
                <w:b w:val="0"/>
                <w:color w:val="000000" w:themeColor="text1"/>
                <w:sz w:val="16"/>
                <w:szCs w:val="16"/>
                <w:lang w:eastAsia="zh-CN"/>
              </w:rPr>
              <w:t>IN(</w:t>
            </w:r>
            <w:r w:rsidRPr="002510B7">
              <w:rPr>
                <w:rFonts w:ascii="微软雅黑" w:eastAsia="微软雅黑" w:hAnsi="微软雅黑"/>
                <w:b w:val="0"/>
                <w:color w:val="000000" w:themeColor="text1"/>
                <w:sz w:val="16"/>
                <w:szCs w:val="16"/>
                <w:lang w:eastAsia="zh-CN"/>
              </w:rPr>
              <w:t>*</w:t>
            </w:r>
            <w:r w:rsidRPr="002510B7">
              <w:rPr>
                <w:rFonts w:ascii="微软雅黑" w:eastAsia="微软雅黑" w:hAnsi="微软雅黑" w:hint="eastAsia"/>
                <w:b w:val="0"/>
                <w:color w:val="000000" w:themeColor="text1"/>
                <w:sz w:val="16"/>
                <w:szCs w:val="16"/>
                <w:lang w:eastAsia="zh-CN"/>
              </w:rPr>
              <w:t>)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623F70" w14:textId="77777777" w:rsidR="000C5090" w:rsidRPr="0068506A" w:rsidRDefault="000C5090" w:rsidP="00807F34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 w:rsidRPr="002510B7">
              <w:rPr>
                <w:rFonts w:ascii="微软雅黑" w:eastAsia="微软雅黑" w:hAnsi="微软雅黑" w:hint="eastAsia"/>
                <w:b w:val="0"/>
                <w:color w:val="000000" w:themeColor="text1"/>
                <w:sz w:val="16"/>
                <w:szCs w:val="16"/>
                <w:lang w:eastAsia="zh-CN"/>
              </w:rPr>
              <w:t>IN(</w:t>
            </w:r>
            <w:r w:rsidRPr="002510B7">
              <w:rPr>
                <w:rFonts w:ascii="微软雅黑" w:eastAsia="微软雅黑" w:hAnsi="微软雅黑"/>
                <w:b w:val="0"/>
                <w:color w:val="000000" w:themeColor="text1"/>
                <w:sz w:val="16"/>
                <w:szCs w:val="16"/>
                <w:lang w:eastAsia="zh-CN"/>
              </w:rPr>
              <w:t>*</w:t>
            </w:r>
            <w:r w:rsidRPr="002510B7">
              <w:rPr>
                <w:rFonts w:ascii="微软雅黑" w:eastAsia="微软雅黑" w:hAnsi="微软雅黑" w:hint="eastAsia"/>
                <w:b w:val="0"/>
                <w:color w:val="000000" w:themeColor="text1"/>
                <w:sz w:val="16"/>
                <w:szCs w:val="16"/>
                <w:lang w:eastAsia="zh-CN"/>
              </w:rPr>
              <w:t>)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287F62" w14:textId="77777777" w:rsidR="000C5090" w:rsidRPr="0068506A" w:rsidRDefault="000C5090" w:rsidP="00807F34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</w:p>
        </w:tc>
      </w:tr>
      <w:tr w:rsidR="000C5090" w:rsidRPr="0068506A" w14:paraId="2443857D" w14:textId="77777777" w:rsidTr="00807F34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96523D6" w14:textId="602984B5" w:rsidR="000C5090" w:rsidRDefault="000C5090" w:rsidP="00807F34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代理商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81C9E9D" w14:textId="38350421" w:rsidR="000C5090" w:rsidRPr="0068506A" w:rsidRDefault="008A56F7" w:rsidP="00807F34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14</w:t>
            </w:r>
            <w:r w:rsidR="00645053"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CFDA6A8" w14:textId="77777777" w:rsidR="000C5090" w:rsidRPr="0068506A" w:rsidRDefault="000C5090" w:rsidP="00807F34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Str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EF48A8" w14:textId="77777777" w:rsidR="000C5090" w:rsidRPr="0068506A" w:rsidRDefault="000C5090" w:rsidP="00807F34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C335C3" w14:textId="303534DB" w:rsidR="000C5090" w:rsidRPr="0068506A" w:rsidRDefault="000C5090" w:rsidP="00807F34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SEL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F266CA" w14:textId="77777777" w:rsidR="000C5090" w:rsidRPr="0068506A" w:rsidRDefault="000C5090" w:rsidP="00807F34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SEL(</w:t>
            </w: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*</w:t>
            </w: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)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5E0B0F" w14:textId="77777777" w:rsidR="000C5090" w:rsidRPr="0068506A" w:rsidRDefault="000C5090" w:rsidP="00807F34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SEL(</w:t>
            </w: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*</w:t>
            </w: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)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DAF05B" w14:textId="77777777" w:rsidR="000C5090" w:rsidRPr="0068506A" w:rsidRDefault="000C5090" w:rsidP="00807F34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</w:p>
        </w:tc>
      </w:tr>
      <w:tr w:rsidR="000C5090" w:rsidRPr="00023280" w14:paraId="21F39213" w14:textId="77777777" w:rsidTr="00807F34">
        <w:trPr>
          <w:cantSplit/>
          <w:trHeight w:val="64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868253D" w14:textId="77777777" w:rsidR="000C5090" w:rsidRDefault="000C5090" w:rsidP="00807F34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备注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E69500D" w14:textId="7D9C9CBF" w:rsidR="000C5090" w:rsidRPr="006844AD" w:rsidRDefault="00645053" w:rsidP="00807F34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140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930FA15" w14:textId="77777777" w:rsidR="000C5090" w:rsidRDefault="000C5090" w:rsidP="00807F34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Str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F6DF1B" w14:textId="77777777" w:rsidR="000C5090" w:rsidRDefault="000C5090" w:rsidP="00807F34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D9E2BB" w14:textId="277A1ECE" w:rsidR="000C5090" w:rsidRDefault="000C5090" w:rsidP="00807F34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  <w:t>IN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DBE431" w14:textId="77777777" w:rsidR="000C5090" w:rsidRDefault="000C5090" w:rsidP="00807F34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IN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CE17D9" w14:textId="77777777" w:rsidR="000C5090" w:rsidRPr="006844AD" w:rsidRDefault="000C5090" w:rsidP="00807F34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IN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75B6D3" w14:textId="77777777" w:rsidR="000C5090" w:rsidRPr="00023280" w:rsidRDefault="000C5090" w:rsidP="00807F34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8E72A9" w:rsidRPr="00023280" w14:paraId="03AB8027" w14:textId="77777777" w:rsidTr="00807F34">
        <w:trPr>
          <w:cantSplit/>
          <w:trHeight w:val="64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8379914" w14:textId="616A3B4D" w:rsidR="008E72A9" w:rsidRDefault="008E72A9" w:rsidP="008E72A9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修改时间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7F85442" w14:textId="6E7AA24D" w:rsidR="008E72A9" w:rsidRPr="006844AD" w:rsidRDefault="00645053" w:rsidP="008E72A9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140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CC52018" w14:textId="05A7CE14" w:rsidR="008E72A9" w:rsidRDefault="008E72A9" w:rsidP="008E72A9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Date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6D3ACC" w14:textId="474B5349" w:rsidR="008E72A9" w:rsidRDefault="008E72A9" w:rsidP="008E72A9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75642C" w14:textId="7E7C6436" w:rsidR="008E72A9" w:rsidRDefault="008E72A9" w:rsidP="008E72A9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90D171" w14:textId="5365388E" w:rsidR="008E72A9" w:rsidRDefault="008E72A9" w:rsidP="008E72A9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BF8D47" w14:textId="04933844" w:rsidR="008E72A9" w:rsidRPr="006844AD" w:rsidRDefault="008E72A9" w:rsidP="008E72A9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9BC398" w14:textId="77777777" w:rsidR="008E72A9" w:rsidRPr="00023280" w:rsidRDefault="008E72A9" w:rsidP="008E72A9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8E72A9" w:rsidRPr="00023280" w14:paraId="7A60F6B6" w14:textId="77777777" w:rsidTr="00807F34">
        <w:trPr>
          <w:cantSplit/>
          <w:trHeight w:val="64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5601B27" w14:textId="663758E2" w:rsidR="008E72A9" w:rsidRPr="00F97CD6" w:rsidRDefault="008E72A9" w:rsidP="008E72A9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8"/>
                <w:szCs w:val="18"/>
                <w:lang w:eastAsia="zh-CN"/>
              </w:rPr>
            </w:pPr>
            <w:r w:rsidRPr="00F97CD6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8"/>
                <w:szCs w:val="18"/>
                <w:lang w:eastAsia="zh-CN"/>
              </w:rPr>
              <w:t>修改人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2FE8FD8" w14:textId="19ED1679" w:rsidR="008E72A9" w:rsidRPr="00F97CD6" w:rsidRDefault="00645053" w:rsidP="008E72A9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F97CD6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110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AE121CA" w14:textId="33A7D538" w:rsidR="008E72A9" w:rsidRPr="00F97CD6" w:rsidRDefault="008E72A9" w:rsidP="008E72A9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F97CD6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Str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DA37CB" w14:textId="78C7B99C" w:rsidR="008E72A9" w:rsidRDefault="008E72A9" w:rsidP="008E72A9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9B58DD" w14:textId="2A02670B" w:rsidR="008E72A9" w:rsidRDefault="008E72A9" w:rsidP="008E72A9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ACE244" w14:textId="2C78FC1F" w:rsidR="008E72A9" w:rsidRDefault="008E72A9" w:rsidP="008E72A9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71053A" w14:textId="47057C02" w:rsidR="008E72A9" w:rsidRDefault="008E72A9" w:rsidP="008E72A9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E2303A" w14:textId="77777777" w:rsidR="008E72A9" w:rsidRPr="00023280" w:rsidRDefault="008E72A9" w:rsidP="008E72A9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8E72A9" w:rsidRPr="00023280" w14:paraId="0A4CEF37" w14:textId="77777777" w:rsidTr="00807F34">
        <w:trPr>
          <w:cantSplit/>
          <w:trHeight w:val="64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2976771" w14:textId="4481BE76" w:rsidR="008E72A9" w:rsidRPr="00F97CD6" w:rsidRDefault="008E72A9" w:rsidP="008E72A9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8"/>
                <w:szCs w:val="18"/>
                <w:lang w:eastAsia="zh-CN"/>
              </w:rPr>
            </w:pPr>
            <w:r w:rsidRPr="00F97CD6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8"/>
                <w:szCs w:val="18"/>
                <w:lang w:eastAsia="zh-CN"/>
              </w:rPr>
              <w:t>创建时间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5683DEF" w14:textId="3901F152" w:rsidR="008E72A9" w:rsidRPr="00F97CD6" w:rsidRDefault="00645053" w:rsidP="008E72A9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F97CD6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140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B1CB22B" w14:textId="40749886" w:rsidR="008E72A9" w:rsidRPr="00F97CD6" w:rsidRDefault="008E72A9" w:rsidP="008E72A9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F97CD6"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Date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EC0C3C" w14:textId="540C167C" w:rsidR="008E72A9" w:rsidRDefault="008E72A9" w:rsidP="008E72A9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9E5A39" w14:textId="6EC769A9" w:rsidR="008E72A9" w:rsidRDefault="008E72A9" w:rsidP="008E72A9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F8236F" w14:textId="732D77B2" w:rsidR="008E72A9" w:rsidRDefault="008E72A9" w:rsidP="008E72A9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74344A" w14:textId="3255D8E2" w:rsidR="008E72A9" w:rsidRDefault="008E72A9" w:rsidP="008E72A9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06C1FD" w14:textId="77777777" w:rsidR="008E72A9" w:rsidRPr="00023280" w:rsidRDefault="008E72A9" w:rsidP="008E72A9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8E72A9" w:rsidRPr="00023280" w14:paraId="22BFCAD4" w14:textId="77777777" w:rsidTr="00807F34">
        <w:trPr>
          <w:cantSplit/>
          <w:trHeight w:val="64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A182F96" w14:textId="32D4F8EA" w:rsidR="008E72A9" w:rsidRPr="00F97CD6" w:rsidRDefault="008E72A9" w:rsidP="008E72A9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8"/>
                <w:szCs w:val="18"/>
                <w:lang w:eastAsia="zh-CN"/>
              </w:rPr>
            </w:pPr>
            <w:r w:rsidRPr="00F97CD6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8"/>
                <w:szCs w:val="18"/>
                <w:lang w:eastAsia="zh-CN"/>
              </w:rPr>
              <w:t>创建人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CE6727E" w14:textId="2501D1F3" w:rsidR="008E72A9" w:rsidRPr="00F97CD6" w:rsidRDefault="00645053" w:rsidP="008E72A9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F97CD6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110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FC34648" w14:textId="2F5DF0F1" w:rsidR="008E72A9" w:rsidRPr="00F97CD6" w:rsidRDefault="008E72A9" w:rsidP="008E72A9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F97CD6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Str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6C1165" w14:textId="41F10F6A" w:rsidR="008E72A9" w:rsidRDefault="008E72A9" w:rsidP="008E72A9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E43659" w14:textId="57E92262" w:rsidR="008E72A9" w:rsidRDefault="008E72A9" w:rsidP="008E72A9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05A1F7" w14:textId="25D8F161" w:rsidR="008E72A9" w:rsidRDefault="008E72A9" w:rsidP="008E72A9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234BF5" w14:textId="0EB0DFAC" w:rsidR="008E72A9" w:rsidRDefault="008E72A9" w:rsidP="008E72A9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25DDEF" w14:textId="77777777" w:rsidR="008E72A9" w:rsidRPr="00023280" w:rsidRDefault="008E72A9" w:rsidP="008E72A9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</w:tbl>
    <w:p w14:paraId="380B03E0" w14:textId="418393D2" w:rsidR="000C5090" w:rsidRDefault="000C5090" w:rsidP="000C5090">
      <w:pPr>
        <w:rPr>
          <w:rFonts w:eastAsiaTheme="minorEastAsia"/>
          <w:lang w:eastAsia="zh-CN"/>
        </w:rPr>
      </w:pPr>
    </w:p>
    <w:p w14:paraId="6FCAB5E7" w14:textId="5C24BBE0" w:rsidR="00286ED2" w:rsidRDefault="00286ED2" w:rsidP="000C5090">
      <w:pPr>
        <w:rPr>
          <w:rFonts w:eastAsiaTheme="minorEastAsia"/>
          <w:lang w:eastAsia="zh-CN"/>
        </w:rPr>
      </w:pPr>
    </w:p>
    <w:p w14:paraId="08485858" w14:textId="77777777" w:rsidR="00286ED2" w:rsidRPr="000C5090" w:rsidRDefault="00286ED2" w:rsidP="000C5090">
      <w:pPr>
        <w:rPr>
          <w:rFonts w:eastAsiaTheme="minorEastAsia"/>
          <w:lang w:eastAsia="zh-CN"/>
        </w:rPr>
      </w:pPr>
    </w:p>
    <w:p w14:paraId="3AF2372C" w14:textId="24BA8691" w:rsidR="00D82294" w:rsidRDefault="00D82294" w:rsidP="00D82294">
      <w:pPr>
        <w:pStyle w:val="Heading3"/>
        <w:rPr>
          <w:rFonts w:ascii="微软雅黑" w:eastAsia="微软雅黑" w:hAnsi="微软雅黑" w:cs="微软雅黑"/>
          <w:i w:val="0"/>
          <w:lang w:eastAsia="zh-CN"/>
        </w:rPr>
      </w:pPr>
      <w:bookmarkStart w:id="111" w:name="_Toc478575266"/>
      <w:r>
        <w:rPr>
          <w:rFonts w:ascii="微软雅黑" w:eastAsia="微软雅黑" w:hAnsi="微软雅黑" w:cs="微软雅黑" w:hint="eastAsia"/>
          <w:i w:val="0"/>
          <w:lang w:eastAsia="zh-CN"/>
        </w:rPr>
        <w:t>设备端口</w:t>
      </w:r>
      <w:bookmarkEnd w:id="111"/>
    </w:p>
    <w:tbl>
      <w:tblPr>
        <w:tblW w:w="8615" w:type="dxa"/>
        <w:tblInd w:w="565" w:type="dxa"/>
        <w:tblLayout w:type="fixed"/>
        <w:tblLook w:val="0000" w:firstRow="0" w:lastRow="0" w:firstColumn="0" w:lastColumn="0" w:noHBand="0" w:noVBand="0"/>
      </w:tblPr>
      <w:tblGrid>
        <w:gridCol w:w="1276"/>
        <w:gridCol w:w="709"/>
        <w:gridCol w:w="709"/>
        <w:gridCol w:w="49"/>
        <w:gridCol w:w="659"/>
        <w:gridCol w:w="75"/>
        <w:gridCol w:w="634"/>
        <w:gridCol w:w="100"/>
        <w:gridCol w:w="609"/>
        <w:gridCol w:w="125"/>
        <w:gridCol w:w="584"/>
        <w:gridCol w:w="150"/>
        <w:gridCol w:w="734"/>
        <w:gridCol w:w="734"/>
        <w:gridCol w:w="734"/>
        <w:gridCol w:w="734"/>
      </w:tblGrid>
      <w:tr w:rsidR="008A536C" w:rsidRPr="00BE0919" w14:paraId="5D07F9F3" w14:textId="77777777" w:rsidTr="00807F34">
        <w:trPr>
          <w:cantSplit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14:paraId="05744609" w14:textId="77777777" w:rsidR="008A536C" w:rsidRPr="00CD346B" w:rsidRDefault="008A536C" w:rsidP="00807F34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微软雅黑" w:eastAsia="微软雅黑" w:hAnsi="微软雅黑" w:cs="微软雅黑" w:hint="eastAsia"/>
              </w:rPr>
              <w:t>页</w:t>
            </w:r>
            <w:r>
              <w:rPr>
                <w:rFonts w:ascii="Arial Unicode MS" w:eastAsia="Arial Unicode MS" w:hAnsi="Arial Unicode MS" w:cs="Arial Unicode MS" w:hint="eastAsia"/>
              </w:rPr>
              <w:t>面名称</w:t>
            </w:r>
          </w:p>
        </w:tc>
        <w:tc>
          <w:tcPr>
            <w:tcW w:w="7339" w:type="dxa"/>
            <w:gridSpan w:val="1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8AF6D7B" w14:textId="25410460" w:rsidR="008A536C" w:rsidRPr="00BE0919" w:rsidRDefault="008A536C" w:rsidP="00807F34">
            <w:pPr>
              <w:pStyle w:val="a4"/>
              <w:snapToGrid w:val="0"/>
              <w:spacing w:after="120"/>
              <w:ind w:right="200"/>
              <w:jc w:val="left"/>
              <w:rPr>
                <w:rFonts w:ascii="微软雅黑" w:eastAsia="微软雅黑" w:hAnsi="微软雅黑"/>
                <w:sz w:val="20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0"/>
                <w:lang w:eastAsia="zh-CN"/>
              </w:rPr>
              <w:t>设备端口列表</w:t>
            </w:r>
          </w:p>
        </w:tc>
      </w:tr>
      <w:tr w:rsidR="008A536C" w14:paraId="2C257552" w14:textId="77777777" w:rsidTr="00807F34">
        <w:trPr>
          <w:cantSplit/>
          <w:trHeight w:val="381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14:paraId="160CB932" w14:textId="77777777" w:rsidR="008A536C" w:rsidRDefault="008A536C" w:rsidP="00807F34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 w:hint="eastAsia"/>
              </w:rPr>
              <w:t>描述</w:t>
            </w:r>
          </w:p>
        </w:tc>
        <w:tc>
          <w:tcPr>
            <w:tcW w:w="7339" w:type="dxa"/>
            <w:gridSpan w:val="1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1296572" w14:textId="11D5BDBE" w:rsidR="008A536C" w:rsidRDefault="008A536C" w:rsidP="00807F34">
            <w:pPr>
              <w:pStyle w:val="a4"/>
              <w:snapToGrid w:val="0"/>
              <w:spacing w:after="120"/>
              <w:ind w:right="200"/>
              <w:jc w:val="left"/>
              <w:rPr>
                <w:rFonts w:ascii="微软雅黑" w:eastAsia="微软雅黑" w:hAnsi="微软雅黑"/>
                <w:sz w:val="20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0"/>
                <w:lang w:eastAsia="zh-CN"/>
              </w:rPr>
              <w:t>显示所有设备端口信息</w:t>
            </w:r>
          </w:p>
        </w:tc>
      </w:tr>
      <w:tr w:rsidR="008A536C" w:rsidRPr="00BE0919" w14:paraId="5998DCD5" w14:textId="77777777" w:rsidTr="00807F34">
        <w:trPr>
          <w:cantSplit/>
          <w:trHeight w:val="381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14:paraId="34129964" w14:textId="77777777" w:rsidR="008A536C" w:rsidRPr="00CD346B" w:rsidRDefault="008A536C" w:rsidP="00807F34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 w:hint="eastAsia"/>
              </w:rPr>
              <w:t>页面类型</w:t>
            </w:r>
          </w:p>
        </w:tc>
        <w:tc>
          <w:tcPr>
            <w:tcW w:w="7339" w:type="dxa"/>
            <w:gridSpan w:val="1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893650F" w14:textId="77777777" w:rsidR="008A536C" w:rsidRPr="00BE0919" w:rsidRDefault="008A536C" w:rsidP="00807F34">
            <w:pPr>
              <w:pStyle w:val="a4"/>
              <w:snapToGrid w:val="0"/>
              <w:spacing w:after="120"/>
              <w:ind w:right="200"/>
              <w:jc w:val="left"/>
              <w:rPr>
                <w:rFonts w:ascii="微软雅黑" w:eastAsia="微软雅黑" w:hAnsi="微软雅黑"/>
                <w:sz w:val="20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0"/>
                <w:lang w:eastAsia="zh-CN"/>
              </w:rPr>
              <w:t>列表</w:t>
            </w:r>
          </w:p>
        </w:tc>
      </w:tr>
      <w:tr w:rsidR="008A536C" w:rsidRPr="004D026E" w14:paraId="5E6092CA" w14:textId="77777777" w:rsidTr="00807F34">
        <w:trPr>
          <w:cantSplit/>
          <w:trHeight w:val="353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14:paraId="585CBA95" w14:textId="77777777" w:rsidR="008A536C" w:rsidRPr="00CD346B" w:rsidRDefault="008A536C" w:rsidP="00807F34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lang w:eastAsia="zh-HK"/>
              </w:rPr>
            </w:pPr>
            <w:r>
              <w:rPr>
                <w:rFonts w:ascii="Arial Unicode MS" w:eastAsia="Arial Unicode MS" w:hAnsi="Arial Unicode MS" w:cs="Arial Unicode MS" w:hint="eastAsia"/>
                <w:lang w:eastAsia="zh-HK"/>
              </w:rPr>
              <w:t>工具栏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86ED2D9" w14:textId="77777777" w:rsidR="008A536C" w:rsidRPr="004D026E" w:rsidRDefault="008A536C" w:rsidP="00807F34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</w:p>
        </w:tc>
        <w:tc>
          <w:tcPr>
            <w:tcW w:w="75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E9BBE2D" w14:textId="77777777" w:rsidR="008A536C" w:rsidRPr="004D026E" w:rsidRDefault="008A536C" w:rsidP="00807F34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</w:p>
        </w:tc>
        <w:tc>
          <w:tcPr>
            <w:tcW w:w="7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DB9B30" w14:textId="77777777" w:rsidR="008A536C" w:rsidRPr="004D026E" w:rsidRDefault="008A536C" w:rsidP="00807F34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</w:p>
        </w:tc>
        <w:tc>
          <w:tcPr>
            <w:tcW w:w="7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EDD6E48" w14:textId="77777777" w:rsidR="008A536C" w:rsidRPr="004D026E" w:rsidRDefault="008A536C" w:rsidP="00807F34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</w:p>
        </w:tc>
        <w:tc>
          <w:tcPr>
            <w:tcW w:w="7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FDCA4F0" w14:textId="77777777" w:rsidR="008A536C" w:rsidRPr="004D026E" w:rsidRDefault="008A536C" w:rsidP="00807F34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  <w:lang w:eastAsia="zh-CN"/>
              </w:rPr>
              <w:t>详</w:t>
            </w:r>
          </w:p>
        </w:tc>
        <w:tc>
          <w:tcPr>
            <w:tcW w:w="7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B04A6D" w14:textId="77777777" w:rsidR="008A536C" w:rsidRPr="008A536C" w:rsidRDefault="008A536C" w:rsidP="00807F34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color w:val="A6A6A6" w:themeColor="background1" w:themeShade="A6"/>
                <w:sz w:val="16"/>
                <w:szCs w:val="16"/>
                <w:lang w:eastAsia="zh-CN"/>
              </w:rPr>
            </w:pPr>
            <w:r w:rsidRPr="008A536C">
              <w:rPr>
                <w:rFonts w:ascii="微软雅黑" w:eastAsia="微软雅黑" w:hAnsi="微软雅黑" w:hint="eastAsia"/>
                <w:color w:val="A6A6A6" w:themeColor="background1" w:themeShade="A6"/>
                <w:sz w:val="16"/>
                <w:szCs w:val="16"/>
                <w:lang w:eastAsia="zh-CN"/>
              </w:rPr>
              <w:t>增</w:t>
            </w:r>
          </w:p>
        </w:tc>
        <w:tc>
          <w:tcPr>
            <w:tcW w:w="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C241D1F" w14:textId="77777777" w:rsidR="008A536C" w:rsidRPr="008A536C" w:rsidRDefault="008A536C" w:rsidP="00807F34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color w:val="A6A6A6" w:themeColor="background1" w:themeShade="A6"/>
                <w:sz w:val="16"/>
                <w:szCs w:val="16"/>
                <w:lang w:eastAsia="zh-CN"/>
              </w:rPr>
            </w:pPr>
            <w:r w:rsidRPr="008A536C">
              <w:rPr>
                <w:rFonts w:ascii="微软雅黑" w:eastAsia="微软雅黑" w:hAnsi="微软雅黑" w:hint="eastAsia"/>
                <w:color w:val="A6A6A6" w:themeColor="background1" w:themeShade="A6"/>
                <w:sz w:val="16"/>
                <w:szCs w:val="16"/>
                <w:lang w:eastAsia="zh-CN"/>
              </w:rPr>
              <w:t>改</w:t>
            </w:r>
          </w:p>
        </w:tc>
        <w:tc>
          <w:tcPr>
            <w:tcW w:w="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07E3343" w14:textId="77777777" w:rsidR="008A536C" w:rsidRPr="008A536C" w:rsidRDefault="008A536C" w:rsidP="00807F34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color w:val="A6A6A6" w:themeColor="background1" w:themeShade="A6"/>
                <w:sz w:val="16"/>
                <w:szCs w:val="16"/>
                <w:lang w:eastAsia="zh-CN"/>
              </w:rPr>
            </w:pPr>
            <w:r w:rsidRPr="008A536C">
              <w:rPr>
                <w:rFonts w:ascii="微软雅黑" w:eastAsia="微软雅黑" w:hAnsi="微软雅黑" w:hint="eastAsia"/>
                <w:color w:val="A6A6A6" w:themeColor="background1" w:themeShade="A6"/>
                <w:sz w:val="16"/>
                <w:szCs w:val="16"/>
                <w:lang w:eastAsia="zh-CN"/>
              </w:rPr>
              <w:t>删</w:t>
            </w:r>
          </w:p>
        </w:tc>
        <w:tc>
          <w:tcPr>
            <w:tcW w:w="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48154B3" w14:textId="77777777" w:rsidR="008A536C" w:rsidRPr="004D026E" w:rsidRDefault="008A536C" w:rsidP="00807F34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  <w:lang w:eastAsia="zh-CN"/>
              </w:rPr>
              <w:t>设</w:t>
            </w:r>
          </w:p>
        </w:tc>
        <w:tc>
          <w:tcPr>
            <w:tcW w:w="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9B3C2F" w14:textId="77777777" w:rsidR="008A536C" w:rsidRPr="004D026E" w:rsidRDefault="008A536C" w:rsidP="00807F34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  <w:lang w:eastAsia="zh-CN"/>
              </w:rPr>
              <w:t>查</w:t>
            </w:r>
          </w:p>
        </w:tc>
      </w:tr>
      <w:tr w:rsidR="008A536C" w:rsidRPr="003C5BB6" w14:paraId="55075ADF" w14:textId="77777777" w:rsidTr="00807F34">
        <w:trPr>
          <w:cantSplit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 w:themeFill="background1" w:themeFillShade="F2"/>
            <w:vAlign w:val="center"/>
          </w:tcPr>
          <w:p w14:paraId="39EC46AC" w14:textId="77777777" w:rsidR="008A536C" w:rsidRDefault="008A536C" w:rsidP="00807F34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Cs w:val="0"/>
                <w:iCs/>
                <w:sz w:val="20"/>
                <w:lang w:eastAsia="zh-CN"/>
              </w:rPr>
            </w:pPr>
            <w:r>
              <w:rPr>
                <w:rFonts w:ascii="Arial Unicode MS" w:eastAsia="Arial Unicode MS" w:hAnsi="Arial Unicode MS" w:cs="Arial Unicode MS" w:hint="eastAsia"/>
                <w:bCs w:val="0"/>
                <w:iCs/>
                <w:sz w:val="20"/>
                <w:lang w:eastAsia="zh-CN"/>
              </w:rPr>
              <w:t>其它要求</w:t>
            </w:r>
          </w:p>
        </w:tc>
        <w:tc>
          <w:tcPr>
            <w:tcW w:w="7339" w:type="dxa"/>
            <w:gridSpan w:val="1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85FFA05" w14:textId="77777777" w:rsidR="008A536C" w:rsidRPr="003C5BB6" w:rsidRDefault="008A536C" w:rsidP="00807F34">
            <w:pPr>
              <w:pStyle w:val="a4"/>
              <w:snapToGrid w:val="0"/>
              <w:spacing w:after="120"/>
              <w:ind w:right="200"/>
              <w:jc w:val="left"/>
              <w:rPr>
                <w:rFonts w:ascii="微软雅黑" w:eastAsia="微软雅黑" w:hAnsi="微软雅黑"/>
                <w:iCs/>
                <w:kern w:val="0"/>
                <w:sz w:val="20"/>
                <w:lang w:eastAsia="zh-CN"/>
              </w:rPr>
            </w:pPr>
          </w:p>
        </w:tc>
      </w:tr>
      <w:tr w:rsidR="008A536C" w:rsidRPr="0057535E" w14:paraId="04013384" w14:textId="77777777" w:rsidTr="00807F34">
        <w:trPr>
          <w:cantSplit/>
          <w:trHeight w:val="450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14:paraId="1635FAAD" w14:textId="77777777" w:rsidR="008A536C" w:rsidRPr="0057535E" w:rsidRDefault="008A536C" w:rsidP="00807F34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列名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14:paraId="2FDE7446" w14:textId="77777777" w:rsidR="008A536C" w:rsidRPr="0057535E" w:rsidRDefault="008A536C" w:rsidP="00807F34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宽度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14:paraId="041F6877" w14:textId="77777777" w:rsidR="008A536C" w:rsidRPr="0057535E" w:rsidRDefault="008A536C" w:rsidP="00807F34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显示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43F75833" w14:textId="77777777" w:rsidR="008A536C" w:rsidRPr="0057535E" w:rsidRDefault="008A536C" w:rsidP="00807F34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排序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02FF747F" w14:textId="77777777" w:rsidR="008A536C" w:rsidRPr="0057535E" w:rsidRDefault="008A536C" w:rsidP="00807F34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搜索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1D24E90E" w14:textId="77777777" w:rsidR="008A536C" w:rsidRPr="0057535E" w:rsidRDefault="008A536C" w:rsidP="00807F34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新增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2C0D8B6A" w14:textId="77777777" w:rsidR="008A536C" w:rsidRPr="0057535E" w:rsidRDefault="008A536C" w:rsidP="00807F34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编辑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1EAA3D5F" w14:textId="77777777" w:rsidR="008A536C" w:rsidRPr="0057535E" w:rsidRDefault="008A536C" w:rsidP="00807F34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约束</w:t>
            </w:r>
            <w:r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备注</w:t>
            </w:r>
          </w:p>
        </w:tc>
      </w:tr>
      <w:tr w:rsidR="008A536C" w:rsidRPr="0068506A" w14:paraId="050D8083" w14:textId="77777777" w:rsidTr="00807F34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D2205CD" w14:textId="1CA3E1A3" w:rsidR="008A536C" w:rsidRPr="00F97CD6" w:rsidRDefault="008A536C" w:rsidP="008A536C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8"/>
                <w:szCs w:val="18"/>
                <w:lang w:eastAsia="zh-CN"/>
              </w:rPr>
            </w:pPr>
            <w:r w:rsidRPr="00F97CD6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8"/>
                <w:szCs w:val="18"/>
                <w:lang w:eastAsia="zh-CN"/>
              </w:rPr>
              <w:t>编号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D4561D0" w14:textId="4F4B8789" w:rsidR="008A536C" w:rsidRPr="00F97CD6" w:rsidRDefault="00645053" w:rsidP="008A536C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F97CD6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110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9C64852" w14:textId="77777777" w:rsidR="008A536C" w:rsidRPr="00F97CD6" w:rsidRDefault="008A536C" w:rsidP="008A536C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F97CD6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Str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D150DF" w14:textId="77777777" w:rsidR="008A536C" w:rsidRPr="0068506A" w:rsidRDefault="008A536C" w:rsidP="008A536C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&lt;&gt;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18681C" w14:textId="2C283D0E" w:rsidR="008A536C" w:rsidRPr="0068506A" w:rsidRDefault="008A536C" w:rsidP="008A536C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5EBFA1" w14:textId="0D263CDF" w:rsidR="008A536C" w:rsidRPr="00F50738" w:rsidRDefault="008A536C" w:rsidP="008A536C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A6A6A6" w:themeColor="background1" w:themeShade="A6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color w:val="000000" w:themeColor="text1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EA6BF0" w14:textId="235AFDF5" w:rsidR="008A536C" w:rsidRPr="00F05B1D" w:rsidRDefault="008A536C" w:rsidP="008A536C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A6A6A6" w:themeColor="background1" w:themeShade="A6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color w:val="000000" w:themeColor="text1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3BB7F8" w14:textId="77777777" w:rsidR="008A536C" w:rsidRPr="0068506A" w:rsidRDefault="008A536C" w:rsidP="008A536C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</w:p>
        </w:tc>
      </w:tr>
      <w:tr w:rsidR="008A536C" w:rsidRPr="0068506A" w14:paraId="7215CDDE" w14:textId="77777777" w:rsidTr="00807F34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207C5C7" w14:textId="2552654A" w:rsidR="008A536C" w:rsidRPr="004D026E" w:rsidRDefault="008A536C" w:rsidP="008A536C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Goip编号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F3B593B" w14:textId="7E2D450D" w:rsidR="008A536C" w:rsidRPr="0068506A" w:rsidRDefault="00645053" w:rsidP="008A536C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140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2DB02AE" w14:textId="77777777" w:rsidR="008A536C" w:rsidRPr="0068506A" w:rsidRDefault="008A536C" w:rsidP="008A536C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Str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02834E" w14:textId="77777777" w:rsidR="008A536C" w:rsidRPr="0068506A" w:rsidRDefault="008A536C" w:rsidP="008A536C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744D15" w14:textId="62DE98AD" w:rsidR="008A536C" w:rsidRPr="0068506A" w:rsidRDefault="008A536C" w:rsidP="008A536C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SEL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BE0150" w14:textId="05FF70BA" w:rsidR="008A536C" w:rsidRPr="0068506A" w:rsidRDefault="008A536C" w:rsidP="008A536C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451601" w14:textId="5AF6A85B" w:rsidR="008A536C" w:rsidRPr="0068506A" w:rsidRDefault="008A536C" w:rsidP="008A536C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6A0A32" w14:textId="77777777" w:rsidR="008A536C" w:rsidRPr="0068506A" w:rsidRDefault="008A536C" w:rsidP="008A536C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</w:p>
        </w:tc>
      </w:tr>
      <w:tr w:rsidR="008A536C" w:rsidRPr="0068506A" w14:paraId="316F3812" w14:textId="77777777" w:rsidTr="00807F34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987B635" w14:textId="601C19F0" w:rsidR="008A536C" w:rsidRDefault="008A536C" w:rsidP="008A536C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端口号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665F321" w14:textId="3F3B3D08" w:rsidR="008A536C" w:rsidRPr="0068506A" w:rsidRDefault="00645053" w:rsidP="008A536C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60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02D3E10" w14:textId="12125DB8" w:rsidR="008A536C" w:rsidRPr="0068506A" w:rsidRDefault="008A536C" w:rsidP="008A536C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Num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B2B612" w14:textId="77777777" w:rsidR="008A536C" w:rsidRPr="0068506A" w:rsidRDefault="008A536C" w:rsidP="008A536C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FF843D" w14:textId="77777777" w:rsidR="008A536C" w:rsidRPr="0068506A" w:rsidRDefault="008A536C" w:rsidP="008A536C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80FEBD" w14:textId="428E9EB5" w:rsidR="008A536C" w:rsidRPr="0068506A" w:rsidRDefault="008A536C" w:rsidP="008A536C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B965B0" w14:textId="542873F2" w:rsidR="008A536C" w:rsidRPr="0068506A" w:rsidRDefault="008A536C" w:rsidP="008A536C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7EE04A" w14:textId="77777777" w:rsidR="008A536C" w:rsidRPr="0068506A" w:rsidRDefault="008A536C" w:rsidP="008A536C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</w:p>
        </w:tc>
      </w:tr>
      <w:tr w:rsidR="008A536C" w:rsidRPr="0068506A" w14:paraId="50061181" w14:textId="77777777" w:rsidTr="00066FC6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2C6E56E" w14:textId="2331573D" w:rsidR="008A536C" w:rsidRDefault="008A536C" w:rsidP="008A536C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端口状态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35C6D19" w14:textId="444F8DFC" w:rsidR="008A536C" w:rsidRPr="0068506A" w:rsidRDefault="00645053" w:rsidP="008A536C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60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00"/>
          </w:tcPr>
          <w:p w14:paraId="3BD24481" w14:textId="60EB84EB" w:rsidR="008A536C" w:rsidRPr="00833BD5" w:rsidRDefault="008A536C" w:rsidP="008A536C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FFFFFF" w:themeColor="background1"/>
                <w:sz w:val="16"/>
                <w:szCs w:val="16"/>
                <w:lang w:eastAsia="zh-CN"/>
              </w:rPr>
            </w:pP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9ADC69" w14:textId="77777777" w:rsidR="008A536C" w:rsidRPr="0068506A" w:rsidRDefault="008A536C" w:rsidP="008A536C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066FED" w14:textId="26DF91C0" w:rsidR="008A536C" w:rsidRPr="0068506A" w:rsidRDefault="008A536C" w:rsidP="008A536C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00B164" w14:textId="03CA93DC" w:rsidR="008A536C" w:rsidRPr="0068506A" w:rsidRDefault="008A536C" w:rsidP="008A536C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A1F815" w14:textId="75FA781F" w:rsidR="008A536C" w:rsidRPr="0068506A" w:rsidRDefault="008A536C" w:rsidP="008A536C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</w:tcPr>
          <w:p w14:paraId="1FB724A8" w14:textId="77777777" w:rsidR="008A536C" w:rsidRPr="0068506A" w:rsidRDefault="008A536C" w:rsidP="008A536C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</w:p>
        </w:tc>
      </w:tr>
      <w:tr w:rsidR="008A536C" w:rsidRPr="0068506A" w14:paraId="54901B23" w14:textId="77777777" w:rsidTr="00807F34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3DA5EDA" w14:textId="7FEC53B1" w:rsidR="008A536C" w:rsidRDefault="008A536C" w:rsidP="008A536C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UUWiFi编号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B7594A2" w14:textId="00C77C52" w:rsidR="008A536C" w:rsidRPr="0068506A" w:rsidRDefault="00645053" w:rsidP="008A536C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180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8D3D09D" w14:textId="77777777" w:rsidR="008A536C" w:rsidRPr="0068506A" w:rsidRDefault="008A536C" w:rsidP="008A536C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Str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F6CEA1" w14:textId="77777777" w:rsidR="008A536C" w:rsidRPr="0068506A" w:rsidRDefault="008A536C" w:rsidP="008A536C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61EE25" w14:textId="06F8EDAE" w:rsidR="008A536C" w:rsidRPr="0068506A" w:rsidRDefault="008A536C" w:rsidP="008A536C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SEL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FA04B8" w14:textId="63F69C4D" w:rsidR="008A536C" w:rsidRPr="0068506A" w:rsidRDefault="008A536C" w:rsidP="008A536C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color w:val="000000" w:themeColor="text1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93C34F" w14:textId="079FA109" w:rsidR="008A536C" w:rsidRPr="0068506A" w:rsidRDefault="008A536C" w:rsidP="008A536C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color w:val="000000" w:themeColor="text1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B89DF1" w14:textId="77777777" w:rsidR="008A536C" w:rsidRPr="0068506A" w:rsidRDefault="008A536C" w:rsidP="008A536C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</w:p>
        </w:tc>
      </w:tr>
      <w:tr w:rsidR="008A536C" w:rsidRPr="00023280" w14:paraId="10CC1B2C" w14:textId="77777777" w:rsidTr="00807F34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76DFFD5" w14:textId="6995A569" w:rsidR="008A536C" w:rsidRDefault="008A536C" w:rsidP="008A536C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ICCID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1FC5A5C" w14:textId="0BB2750D" w:rsidR="008A536C" w:rsidRPr="0068506A" w:rsidRDefault="00645053" w:rsidP="008A536C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180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92335F2" w14:textId="77777777" w:rsidR="008A536C" w:rsidRPr="0068506A" w:rsidRDefault="008A536C" w:rsidP="008A536C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S</w:t>
            </w: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tr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D93311" w14:textId="77777777" w:rsidR="008A536C" w:rsidRPr="0068506A" w:rsidRDefault="008A536C" w:rsidP="008A536C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890F30" w14:textId="77777777" w:rsidR="008A536C" w:rsidRPr="0068506A" w:rsidRDefault="008A536C" w:rsidP="008A536C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184939" w14:textId="78F964AB" w:rsidR="008A536C" w:rsidRPr="0068506A" w:rsidRDefault="008A536C" w:rsidP="008A536C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BE1708" w14:textId="6B3FBD6A" w:rsidR="008A536C" w:rsidRPr="00E61082" w:rsidRDefault="008A536C" w:rsidP="008A536C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color w:val="A6A6A6" w:themeColor="background1" w:themeShade="A6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86432E" w14:textId="77777777" w:rsidR="008A536C" w:rsidRPr="00023280" w:rsidRDefault="008A536C" w:rsidP="008A536C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8A536C" w:rsidRPr="00023280" w14:paraId="3410222A" w14:textId="77777777" w:rsidTr="00807F34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13B2A33" w14:textId="259789AD" w:rsidR="008A536C" w:rsidRDefault="008A536C" w:rsidP="008A536C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用户账号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5CE9761" w14:textId="1717E4E0" w:rsidR="008A536C" w:rsidRPr="0068506A" w:rsidRDefault="00645053" w:rsidP="008A536C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140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1924E8F" w14:textId="77777777" w:rsidR="008A536C" w:rsidRPr="0068506A" w:rsidRDefault="008A536C" w:rsidP="008A536C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Num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DCC5F4" w14:textId="77777777" w:rsidR="008A536C" w:rsidRPr="0068506A" w:rsidRDefault="008A536C" w:rsidP="008A536C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A2DACF" w14:textId="476BB959" w:rsidR="008A536C" w:rsidRPr="0068506A" w:rsidRDefault="008A536C" w:rsidP="008A536C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  <w:t>IN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B127BE" w14:textId="04CF368E" w:rsidR="008A536C" w:rsidRPr="0068506A" w:rsidRDefault="008A536C" w:rsidP="008A536C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4E7744" w14:textId="0D63EA8C" w:rsidR="008A536C" w:rsidRPr="0068506A" w:rsidRDefault="008A536C" w:rsidP="008A536C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426456" w14:textId="77777777" w:rsidR="008A536C" w:rsidRPr="00023280" w:rsidRDefault="008A536C" w:rsidP="008A536C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8A536C" w:rsidRPr="00023280" w14:paraId="4C844053" w14:textId="77777777" w:rsidTr="00807F34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9FB86D0" w14:textId="657A872A" w:rsidR="008A536C" w:rsidRPr="006844AD" w:rsidRDefault="008A536C" w:rsidP="008A536C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使用次数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16FC66E" w14:textId="3C321934" w:rsidR="008A536C" w:rsidRPr="006844AD" w:rsidRDefault="00645053" w:rsidP="008A536C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80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81C673D" w14:textId="5CBB4A5B" w:rsidR="008A536C" w:rsidRPr="006844AD" w:rsidRDefault="008A536C" w:rsidP="008A536C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Num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B183FA" w14:textId="77777777" w:rsidR="008A536C" w:rsidRPr="006844AD" w:rsidRDefault="008A536C" w:rsidP="008A536C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20C81D" w14:textId="77777777" w:rsidR="008A536C" w:rsidRPr="006844AD" w:rsidRDefault="008A536C" w:rsidP="008A536C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A9E684" w14:textId="55896BF4" w:rsidR="008A536C" w:rsidRPr="006844AD" w:rsidRDefault="008A536C" w:rsidP="008A536C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FD1198" w14:textId="452B546A" w:rsidR="008A536C" w:rsidRPr="006844AD" w:rsidRDefault="008A536C" w:rsidP="008A536C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98E489" w14:textId="77777777" w:rsidR="008A536C" w:rsidRPr="00023280" w:rsidRDefault="008A536C" w:rsidP="008A536C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8A536C" w:rsidRPr="00023280" w14:paraId="5E40E871" w14:textId="77777777" w:rsidTr="00807F34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8A480DB" w14:textId="221A7472" w:rsidR="008A536C" w:rsidRPr="006844AD" w:rsidRDefault="008A536C" w:rsidP="008A536C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使用时长(秒)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9EFF6BA" w14:textId="7DF91C3B" w:rsidR="008A536C" w:rsidRPr="006844AD" w:rsidRDefault="00645053" w:rsidP="008A536C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80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5D8F4A4" w14:textId="0B19ADEF" w:rsidR="008A536C" w:rsidRPr="006844AD" w:rsidRDefault="008A536C" w:rsidP="008A536C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N</w:t>
            </w: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um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2E24D3" w14:textId="77777777" w:rsidR="008A536C" w:rsidRPr="006844AD" w:rsidRDefault="008A536C" w:rsidP="008A536C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478632" w14:textId="77777777" w:rsidR="008A536C" w:rsidRPr="006844AD" w:rsidRDefault="008A536C" w:rsidP="008A536C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F41A4E" w14:textId="2FFFCD91" w:rsidR="008A536C" w:rsidRPr="006844AD" w:rsidRDefault="008A536C" w:rsidP="008A536C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A222FE" w14:textId="13978C9F" w:rsidR="008A536C" w:rsidRPr="006844AD" w:rsidRDefault="008A536C" w:rsidP="008A536C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25191B" w14:textId="77777777" w:rsidR="008A536C" w:rsidRPr="00023280" w:rsidRDefault="008A536C" w:rsidP="008A536C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8A536C" w:rsidRPr="00023280" w14:paraId="75AB90CB" w14:textId="77777777" w:rsidTr="00807F34">
        <w:trPr>
          <w:cantSplit/>
          <w:trHeight w:val="64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71F7542" w14:textId="40A63B7E" w:rsidR="008A536C" w:rsidRDefault="008A536C" w:rsidP="008A536C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修改时间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CE26003" w14:textId="0932DE50" w:rsidR="008A536C" w:rsidRPr="006844AD" w:rsidRDefault="00645053" w:rsidP="008A536C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140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38A1074" w14:textId="77777777" w:rsidR="008A536C" w:rsidRDefault="008A536C" w:rsidP="008A536C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Date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A62947" w14:textId="77777777" w:rsidR="008A536C" w:rsidRDefault="008A536C" w:rsidP="008A536C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8A5B49" w14:textId="77777777" w:rsidR="008A536C" w:rsidRDefault="008A536C" w:rsidP="008A536C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DCFF34" w14:textId="1F13A66D" w:rsidR="008A536C" w:rsidRDefault="008A536C" w:rsidP="008A536C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370ECA" w14:textId="0668E004" w:rsidR="008A536C" w:rsidRPr="006844AD" w:rsidRDefault="008A536C" w:rsidP="008A536C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3F04E4" w14:textId="77777777" w:rsidR="008A536C" w:rsidRPr="00023280" w:rsidRDefault="008A536C" w:rsidP="008A536C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8A536C" w:rsidRPr="00023280" w14:paraId="32FA8BFA" w14:textId="77777777" w:rsidTr="00807F34">
        <w:trPr>
          <w:cantSplit/>
          <w:trHeight w:val="64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1DEA039" w14:textId="0B33437C" w:rsidR="008A536C" w:rsidRPr="00F97CD6" w:rsidRDefault="008A536C" w:rsidP="008A536C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8"/>
                <w:szCs w:val="18"/>
                <w:lang w:eastAsia="zh-CN"/>
              </w:rPr>
            </w:pPr>
            <w:r w:rsidRPr="00F97CD6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8"/>
                <w:szCs w:val="18"/>
                <w:lang w:eastAsia="zh-CN"/>
              </w:rPr>
              <w:t>修改人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4B59ADF" w14:textId="459684AD" w:rsidR="008A536C" w:rsidRPr="00F97CD6" w:rsidRDefault="00645053" w:rsidP="008A536C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F97CD6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80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60359FE" w14:textId="77777777" w:rsidR="008A536C" w:rsidRPr="00F97CD6" w:rsidRDefault="008A536C" w:rsidP="008A536C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F97CD6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Str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A03E36" w14:textId="77777777" w:rsidR="008A536C" w:rsidRDefault="008A536C" w:rsidP="008A536C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7F8EC2" w14:textId="77777777" w:rsidR="008A536C" w:rsidRDefault="008A536C" w:rsidP="008A536C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948CF5" w14:textId="67EDF19C" w:rsidR="008A536C" w:rsidRDefault="008A536C" w:rsidP="008A536C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F05CBC" w14:textId="55E1B8FE" w:rsidR="008A536C" w:rsidRPr="006844AD" w:rsidRDefault="008A536C" w:rsidP="008A536C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2267F2" w14:textId="77777777" w:rsidR="008A536C" w:rsidRPr="00023280" w:rsidRDefault="008A536C" w:rsidP="008A536C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8A536C" w:rsidRPr="00023280" w14:paraId="439C0B5B" w14:textId="77777777" w:rsidTr="00807F34">
        <w:trPr>
          <w:cantSplit/>
          <w:trHeight w:val="64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0D8C039" w14:textId="77777777" w:rsidR="008A536C" w:rsidRPr="00F97CD6" w:rsidRDefault="008A536C" w:rsidP="008A536C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8"/>
                <w:szCs w:val="18"/>
                <w:lang w:eastAsia="zh-CN"/>
              </w:rPr>
            </w:pPr>
            <w:r w:rsidRPr="00F97CD6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8"/>
                <w:szCs w:val="18"/>
                <w:lang w:eastAsia="zh-CN"/>
              </w:rPr>
              <w:t>创建时间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65332B6" w14:textId="5FD3E61F" w:rsidR="008A536C" w:rsidRPr="00F97CD6" w:rsidRDefault="00645053" w:rsidP="008A536C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F97CD6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140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0CD2816" w14:textId="77777777" w:rsidR="008A536C" w:rsidRPr="00F97CD6" w:rsidRDefault="008A536C" w:rsidP="008A536C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F97CD6"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Date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87C822" w14:textId="77777777" w:rsidR="008A536C" w:rsidRDefault="008A536C" w:rsidP="008A536C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1588A9" w14:textId="77777777" w:rsidR="008A536C" w:rsidRDefault="008A536C" w:rsidP="008A536C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2879BC" w14:textId="77777777" w:rsidR="008A536C" w:rsidRDefault="008A536C" w:rsidP="008A536C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D2FFEF" w14:textId="77777777" w:rsidR="008A536C" w:rsidRPr="006844AD" w:rsidRDefault="008A536C" w:rsidP="008A536C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B1371C" w14:textId="77777777" w:rsidR="008A536C" w:rsidRPr="00023280" w:rsidRDefault="008A536C" w:rsidP="008A536C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8A536C" w:rsidRPr="00023280" w14:paraId="1DEE267A" w14:textId="77777777" w:rsidTr="00807F34">
        <w:trPr>
          <w:cantSplit/>
          <w:trHeight w:val="64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46C8843" w14:textId="77777777" w:rsidR="008A536C" w:rsidRPr="00F97CD6" w:rsidRDefault="008A536C" w:rsidP="008A536C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8"/>
                <w:szCs w:val="18"/>
                <w:lang w:eastAsia="zh-CN"/>
              </w:rPr>
            </w:pPr>
            <w:r w:rsidRPr="00F97CD6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8"/>
                <w:szCs w:val="18"/>
                <w:lang w:eastAsia="zh-CN"/>
              </w:rPr>
              <w:t>创建人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2B442E3" w14:textId="4618FB32" w:rsidR="008A536C" w:rsidRPr="00F97CD6" w:rsidRDefault="00645053" w:rsidP="008A536C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F97CD6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80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876E26C" w14:textId="77777777" w:rsidR="008A536C" w:rsidRPr="00F97CD6" w:rsidRDefault="008A536C" w:rsidP="008A536C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F97CD6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Str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D9088D" w14:textId="77777777" w:rsidR="008A536C" w:rsidRDefault="008A536C" w:rsidP="008A536C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29CF5A" w14:textId="77777777" w:rsidR="008A536C" w:rsidRDefault="008A536C" w:rsidP="008A536C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04B07E" w14:textId="77777777" w:rsidR="008A536C" w:rsidRDefault="008A536C" w:rsidP="008A536C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F3DB45" w14:textId="77777777" w:rsidR="008A536C" w:rsidRDefault="008A536C" w:rsidP="008A536C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2FA587" w14:textId="77777777" w:rsidR="008A536C" w:rsidRPr="00023280" w:rsidRDefault="008A536C" w:rsidP="008A536C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</w:tbl>
    <w:p w14:paraId="22C93E19" w14:textId="77777777" w:rsidR="008A536C" w:rsidRPr="008A536C" w:rsidRDefault="008A536C" w:rsidP="008A536C">
      <w:pPr>
        <w:rPr>
          <w:rFonts w:eastAsiaTheme="minorEastAsia"/>
          <w:lang w:eastAsia="zh-CN"/>
        </w:rPr>
      </w:pPr>
    </w:p>
    <w:p w14:paraId="28D057D2" w14:textId="77777777" w:rsidR="00D82294" w:rsidRPr="00D82294" w:rsidRDefault="00D82294" w:rsidP="00D82294">
      <w:pPr>
        <w:rPr>
          <w:rFonts w:eastAsiaTheme="minorEastAsia"/>
          <w:lang w:eastAsia="zh-CN"/>
        </w:rPr>
      </w:pPr>
    </w:p>
    <w:p w14:paraId="2BCD73FF" w14:textId="472D0622" w:rsidR="00D82294" w:rsidRDefault="00D82294" w:rsidP="00D82294">
      <w:pPr>
        <w:pStyle w:val="Heading2"/>
        <w:ind w:left="0" w:firstLine="0"/>
        <w:rPr>
          <w:rFonts w:ascii="微软雅黑" w:eastAsia="微软雅黑" w:hAnsi="微软雅黑" w:cs="微软雅黑"/>
          <w:bCs/>
          <w:i w:val="0"/>
          <w:iCs/>
          <w:lang w:eastAsia="zh-CN"/>
        </w:rPr>
      </w:pPr>
      <w:bookmarkStart w:id="112" w:name="_Toc478575267"/>
      <w:r>
        <w:rPr>
          <w:rFonts w:ascii="微软雅黑" w:eastAsia="微软雅黑" w:hAnsi="微软雅黑" w:cs="微软雅黑" w:hint="eastAsia"/>
          <w:bCs/>
          <w:i w:val="0"/>
          <w:iCs/>
          <w:lang w:eastAsia="zh-CN"/>
        </w:rPr>
        <w:t>呼叫路由</w:t>
      </w:r>
      <w:bookmarkEnd w:id="112"/>
    </w:p>
    <w:p w14:paraId="25512A4F" w14:textId="77777777" w:rsidR="00286ED2" w:rsidRPr="00286ED2" w:rsidRDefault="00286ED2" w:rsidP="00286ED2">
      <w:pPr>
        <w:rPr>
          <w:rFonts w:eastAsiaTheme="minorEastAsia"/>
          <w:lang w:eastAsia="zh-CN"/>
        </w:rPr>
      </w:pPr>
    </w:p>
    <w:p w14:paraId="03E7C51F" w14:textId="39B5B5D7" w:rsidR="00D82294" w:rsidRDefault="00D82294" w:rsidP="00D82294">
      <w:pPr>
        <w:pStyle w:val="Heading3"/>
        <w:rPr>
          <w:rFonts w:ascii="微软雅黑" w:eastAsia="微软雅黑" w:hAnsi="微软雅黑" w:cs="微软雅黑"/>
          <w:i w:val="0"/>
          <w:lang w:eastAsia="zh-CN"/>
        </w:rPr>
      </w:pPr>
      <w:bookmarkStart w:id="113" w:name="_Toc478575268"/>
      <w:r>
        <w:rPr>
          <w:rFonts w:ascii="微软雅黑" w:eastAsia="微软雅黑" w:hAnsi="微软雅黑" w:cs="微软雅黑" w:hint="eastAsia"/>
          <w:i w:val="0"/>
          <w:lang w:eastAsia="zh-CN"/>
        </w:rPr>
        <w:t>外呼路由</w:t>
      </w:r>
      <w:bookmarkEnd w:id="113"/>
    </w:p>
    <w:tbl>
      <w:tblPr>
        <w:tblW w:w="8615" w:type="dxa"/>
        <w:tblInd w:w="565" w:type="dxa"/>
        <w:tblLayout w:type="fixed"/>
        <w:tblLook w:val="0000" w:firstRow="0" w:lastRow="0" w:firstColumn="0" w:lastColumn="0" w:noHBand="0" w:noVBand="0"/>
      </w:tblPr>
      <w:tblGrid>
        <w:gridCol w:w="1276"/>
        <w:gridCol w:w="709"/>
        <w:gridCol w:w="709"/>
        <w:gridCol w:w="49"/>
        <w:gridCol w:w="659"/>
        <w:gridCol w:w="75"/>
        <w:gridCol w:w="634"/>
        <w:gridCol w:w="100"/>
        <w:gridCol w:w="609"/>
        <w:gridCol w:w="125"/>
        <w:gridCol w:w="584"/>
        <w:gridCol w:w="150"/>
        <w:gridCol w:w="734"/>
        <w:gridCol w:w="734"/>
        <w:gridCol w:w="734"/>
        <w:gridCol w:w="734"/>
      </w:tblGrid>
      <w:tr w:rsidR="0022030B" w:rsidRPr="00BE0919" w14:paraId="033A69B6" w14:textId="77777777" w:rsidTr="001377F9">
        <w:trPr>
          <w:cantSplit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14:paraId="6DCE6CDD" w14:textId="77777777" w:rsidR="0022030B" w:rsidRPr="00CD346B" w:rsidRDefault="0022030B" w:rsidP="001377F9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微软雅黑" w:eastAsia="微软雅黑" w:hAnsi="微软雅黑" w:cs="微软雅黑" w:hint="eastAsia"/>
              </w:rPr>
              <w:t>页</w:t>
            </w:r>
            <w:r>
              <w:rPr>
                <w:rFonts w:ascii="Arial Unicode MS" w:eastAsia="Arial Unicode MS" w:hAnsi="Arial Unicode MS" w:cs="Arial Unicode MS" w:hint="eastAsia"/>
              </w:rPr>
              <w:t>面名称</w:t>
            </w:r>
          </w:p>
        </w:tc>
        <w:tc>
          <w:tcPr>
            <w:tcW w:w="7339" w:type="dxa"/>
            <w:gridSpan w:val="1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33546C" w14:textId="6A1DBCCA" w:rsidR="0022030B" w:rsidRPr="00BE0919" w:rsidRDefault="00486DC7" w:rsidP="001377F9">
            <w:pPr>
              <w:pStyle w:val="a4"/>
              <w:snapToGrid w:val="0"/>
              <w:spacing w:after="120"/>
              <w:ind w:right="200"/>
              <w:jc w:val="left"/>
              <w:rPr>
                <w:rFonts w:ascii="微软雅黑" w:eastAsia="微软雅黑" w:hAnsi="微软雅黑"/>
                <w:sz w:val="20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0"/>
                <w:lang w:eastAsia="zh-CN"/>
              </w:rPr>
              <w:t>外呼路由</w:t>
            </w:r>
            <w:r w:rsidR="0022030B">
              <w:rPr>
                <w:rFonts w:ascii="微软雅黑" w:eastAsia="微软雅黑" w:hAnsi="微软雅黑" w:hint="eastAsia"/>
                <w:sz w:val="20"/>
                <w:lang w:eastAsia="zh-CN"/>
              </w:rPr>
              <w:t>列表</w:t>
            </w:r>
          </w:p>
        </w:tc>
      </w:tr>
      <w:tr w:rsidR="0022030B" w14:paraId="3A7E0C45" w14:textId="77777777" w:rsidTr="001377F9">
        <w:trPr>
          <w:cantSplit/>
          <w:trHeight w:val="381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14:paraId="72F6209D" w14:textId="77777777" w:rsidR="0022030B" w:rsidRDefault="0022030B" w:rsidP="001377F9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 w:hint="eastAsia"/>
              </w:rPr>
              <w:t>描述</w:t>
            </w:r>
          </w:p>
        </w:tc>
        <w:tc>
          <w:tcPr>
            <w:tcW w:w="7339" w:type="dxa"/>
            <w:gridSpan w:val="1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74E1B66" w14:textId="2B9A51A6" w:rsidR="0022030B" w:rsidRDefault="00486DC7" w:rsidP="001377F9">
            <w:pPr>
              <w:pStyle w:val="a4"/>
              <w:snapToGrid w:val="0"/>
              <w:spacing w:after="120"/>
              <w:ind w:right="200"/>
              <w:jc w:val="left"/>
              <w:rPr>
                <w:rFonts w:ascii="微软雅黑" w:eastAsia="微软雅黑" w:hAnsi="微软雅黑"/>
                <w:sz w:val="20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0"/>
                <w:lang w:eastAsia="zh-CN"/>
              </w:rPr>
              <w:t>显示所有路由</w:t>
            </w:r>
            <w:r w:rsidR="0022030B">
              <w:rPr>
                <w:rFonts w:ascii="微软雅黑" w:eastAsia="微软雅黑" w:hAnsi="微软雅黑" w:hint="eastAsia"/>
                <w:sz w:val="20"/>
                <w:lang w:eastAsia="zh-CN"/>
              </w:rPr>
              <w:t>信息</w:t>
            </w:r>
          </w:p>
        </w:tc>
      </w:tr>
      <w:tr w:rsidR="0022030B" w:rsidRPr="00BE0919" w14:paraId="044B2473" w14:textId="77777777" w:rsidTr="001377F9">
        <w:trPr>
          <w:cantSplit/>
          <w:trHeight w:val="381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14:paraId="10A98258" w14:textId="77777777" w:rsidR="0022030B" w:rsidRPr="00CD346B" w:rsidRDefault="0022030B" w:rsidP="001377F9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 w:hint="eastAsia"/>
              </w:rPr>
              <w:t>页面类型</w:t>
            </w:r>
          </w:p>
        </w:tc>
        <w:tc>
          <w:tcPr>
            <w:tcW w:w="7339" w:type="dxa"/>
            <w:gridSpan w:val="1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FA2430" w14:textId="77777777" w:rsidR="0022030B" w:rsidRPr="00BE0919" w:rsidRDefault="0022030B" w:rsidP="001377F9">
            <w:pPr>
              <w:pStyle w:val="a4"/>
              <w:snapToGrid w:val="0"/>
              <w:spacing w:after="120"/>
              <w:ind w:right="200"/>
              <w:jc w:val="left"/>
              <w:rPr>
                <w:rFonts w:ascii="微软雅黑" w:eastAsia="微软雅黑" w:hAnsi="微软雅黑"/>
                <w:sz w:val="20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0"/>
                <w:lang w:eastAsia="zh-CN"/>
              </w:rPr>
              <w:t>列表</w:t>
            </w:r>
          </w:p>
        </w:tc>
      </w:tr>
      <w:tr w:rsidR="0022030B" w:rsidRPr="004D026E" w14:paraId="3DB226C7" w14:textId="77777777" w:rsidTr="001377F9">
        <w:trPr>
          <w:cantSplit/>
          <w:trHeight w:val="353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14:paraId="51C20F8A" w14:textId="77777777" w:rsidR="0022030B" w:rsidRPr="00CD346B" w:rsidRDefault="0022030B" w:rsidP="001377F9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lang w:eastAsia="zh-HK"/>
              </w:rPr>
            </w:pPr>
            <w:r>
              <w:rPr>
                <w:rFonts w:ascii="Arial Unicode MS" w:eastAsia="Arial Unicode MS" w:hAnsi="Arial Unicode MS" w:cs="Arial Unicode MS" w:hint="eastAsia"/>
                <w:lang w:eastAsia="zh-HK"/>
              </w:rPr>
              <w:t>工具栏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CDB1114" w14:textId="77777777" w:rsidR="0022030B" w:rsidRPr="004D026E" w:rsidRDefault="0022030B" w:rsidP="001377F9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</w:p>
        </w:tc>
        <w:tc>
          <w:tcPr>
            <w:tcW w:w="75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B2AEDFB" w14:textId="77777777" w:rsidR="0022030B" w:rsidRPr="004D026E" w:rsidRDefault="0022030B" w:rsidP="001377F9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</w:p>
        </w:tc>
        <w:tc>
          <w:tcPr>
            <w:tcW w:w="7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8F8751F" w14:textId="77777777" w:rsidR="0022030B" w:rsidRPr="004D026E" w:rsidRDefault="0022030B" w:rsidP="001377F9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</w:p>
        </w:tc>
        <w:tc>
          <w:tcPr>
            <w:tcW w:w="7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EB21647" w14:textId="77777777" w:rsidR="0022030B" w:rsidRPr="004D026E" w:rsidRDefault="0022030B" w:rsidP="001377F9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</w:p>
        </w:tc>
        <w:tc>
          <w:tcPr>
            <w:tcW w:w="7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10D90D7" w14:textId="77777777" w:rsidR="0022030B" w:rsidRPr="004D026E" w:rsidRDefault="0022030B" w:rsidP="001377F9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  <w:lang w:eastAsia="zh-CN"/>
              </w:rPr>
              <w:t>详</w:t>
            </w:r>
          </w:p>
        </w:tc>
        <w:tc>
          <w:tcPr>
            <w:tcW w:w="7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07A42ED" w14:textId="77777777" w:rsidR="0022030B" w:rsidRPr="008E2E07" w:rsidRDefault="0022030B" w:rsidP="001377F9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  <w:r w:rsidRPr="008E2E07">
              <w:rPr>
                <w:rFonts w:ascii="微软雅黑" w:eastAsia="微软雅黑" w:hAnsi="微软雅黑" w:hint="eastAsia"/>
                <w:sz w:val="16"/>
                <w:szCs w:val="16"/>
                <w:lang w:eastAsia="zh-CN"/>
              </w:rPr>
              <w:t>增</w:t>
            </w:r>
          </w:p>
        </w:tc>
        <w:tc>
          <w:tcPr>
            <w:tcW w:w="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D664821" w14:textId="77777777" w:rsidR="0022030B" w:rsidRPr="008E2E07" w:rsidRDefault="0022030B" w:rsidP="001377F9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  <w:r w:rsidRPr="008E2E07">
              <w:rPr>
                <w:rFonts w:ascii="微软雅黑" w:eastAsia="微软雅黑" w:hAnsi="微软雅黑" w:hint="eastAsia"/>
                <w:sz w:val="16"/>
                <w:szCs w:val="16"/>
                <w:lang w:eastAsia="zh-CN"/>
              </w:rPr>
              <w:t>改</w:t>
            </w:r>
          </w:p>
        </w:tc>
        <w:tc>
          <w:tcPr>
            <w:tcW w:w="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7E9DF26" w14:textId="77777777" w:rsidR="0022030B" w:rsidRPr="008E2E07" w:rsidRDefault="0022030B" w:rsidP="001377F9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  <w:r w:rsidRPr="008E2E07">
              <w:rPr>
                <w:rFonts w:ascii="微软雅黑" w:eastAsia="微软雅黑" w:hAnsi="微软雅黑" w:hint="eastAsia"/>
                <w:sz w:val="16"/>
                <w:szCs w:val="16"/>
                <w:lang w:eastAsia="zh-CN"/>
              </w:rPr>
              <w:t>删</w:t>
            </w:r>
          </w:p>
        </w:tc>
        <w:tc>
          <w:tcPr>
            <w:tcW w:w="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228161" w14:textId="77777777" w:rsidR="0022030B" w:rsidRPr="004D026E" w:rsidRDefault="0022030B" w:rsidP="001377F9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  <w:lang w:eastAsia="zh-CN"/>
              </w:rPr>
              <w:t>设</w:t>
            </w:r>
          </w:p>
        </w:tc>
        <w:tc>
          <w:tcPr>
            <w:tcW w:w="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0CA5882" w14:textId="77777777" w:rsidR="0022030B" w:rsidRPr="004D026E" w:rsidRDefault="0022030B" w:rsidP="001377F9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  <w:lang w:eastAsia="zh-CN"/>
              </w:rPr>
              <w:t>查</w:t>
            </w:r>
          </w:p>
        </w:tc>
      </w:tr>
      <w:tr w:rsidR="0022030B" w:rsidRPr="003C5BB6" w14:paraId="128CED79" w14:textId="77777777" w:rsidTr="001377F9">
        <w:trPr>
          <w:cantSplit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 w:themeFill="background1" w:themeFillShade="F2"/>
            <w:vAlign w:val="center"/>
          </w:tcPr>
          <w:p w14:paraId="768678EE" w14:textId="77777777" w:rsidR="0022030B" w:rsidRDefault="0022030B" w:rsidP="001377F9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Cs w:val="0"/>
                <w:iCs/>
                <w:sz w:val="20"/>
                <w:lang w:eastAsia="zh-CN"/>
              </w:rPr>
            </w:pPr>
            <w:r>
              <w:rPr>
                <w:rFonts w:ascii="Arial Unicode MS" w:eastAsia="Arial Unicode MS" w:hAnsi="Arial Unicode MS" w:cs="Arial Unicode MS" w:hint="eastAsia"/>
                <w:bCs w:val="0"/>
                <w:iCs/>
                <w:sz w:val="20"/>
                <w:lang w:eastAsia="zh-CN"/>
              </w:rPr>
              <w:t>其它要求</w:t>
            </w:r>
          </w:p>
        </w:tc>
        <w:tc>
          <w:tcPr>
            <w:tcW w:w="7339" w:type="dxa"/>
            <w:gridSpan w:val="1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FDA3E18" w14:textId="77777777" w:rsidR="0022030B" w:rsidRPr="003C5BB6" w:rsidRDefault="0022030B" w:rsidP="001377F9">
            <w:pPr>
              <w:pStyle w:val="a4"/>
              <w:snapToGrid w:val="0"/>
              <w:spacing w:after="120"/>
              <w:ind w:right="200"/>
              <w:jc w:val="left"/>
              <w:rPr>
                <w:rFonts w:ascii="微软雅黑" w:eastAsia="微软雅黑" w:hAnsi="微软雅黑"/>
                <w:iCs/>
                <w:kern w:val="0"/>
                <w:sz w:val="20"/>
                <w:lang w:eastAsia="zh-CN"/>
              </w:rPr>
            </w:pPr>
          </w:p>
        </w:tc>
      </w:tr>
      <w:tr w:rsidR="0022030B" w:rsidRPr="0057535E" w14:paraId="090BEF2A" w14:textId="77777777" w:rsidTr="001377F9">
        <w:trPr>
          <w:cantSplit/>
          <w:trHeight w:val="450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14:paraId="437EEAC3" w14:textId="77777777" w:rsidR="0022030B" w:rsidRPr="0057535E" w:rsidRDefault="0022030B" w:rsidP="001377F9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列名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14:paraId="77011054" w14:textId="77777777" w:rsidR="0022030B" w:rsidRPr="0057535E" w:rsidRDefault="0022030B" w:rsidP="001377F9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宽度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14:paraId="7EDC7061" w14:textId="77777777" w:rsidR="0022030B" w:rsidRPr="0057535E" w:rsidRDefault="0022030B" w:rsidP="001377F9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显示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69D041D5" w14:textId="77777777" w:rsidR="0022030B" w:rsidRPr="0057535E" w:rsidRDefault="0022030B" w:rsidP="001377F9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排序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757A674F" w14:textId="77777777" w:rsidR="0022030B" w:rsidRPr="0057535E" w:rsidRDefault="0022030B" w:rsidP="001377F9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搜索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73DA4738" w14:textId="77777777" w:rsidR="0022030B" w:rsidRPr="0057535E" w:rsidRDefault="0022030B" w:rsidP="001377F9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新增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17EB238F" w14:textId="77777777" w:rsidR="0022030B" w:rsidRPr="0057535E" w:rsidRDefault="0022030B" w:rsidP="001377F9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编辑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32BFF44D" w14:textId="77777777" w:rsidR="0022030B" w:rsidRPr="0057535E" w:rsidRDefault="0022030B" w:rsidP="001377F9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约束</w:t>
            </w:r>
            <w:r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备注</w:t>
            </w:r>
          </w:p>
        </w:tc>
      </w:tr>
      <w:tr w:rsidR="0022030B" w:rsidRPr="0068506A" w14:paraId="727E1FBB" w14:textId="77777777" w:rsidTr="001377F9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9E2D2C9" w14:textId="6C5557AE" w:rsidR="0022030B" w:rsidRPr="004D026E" w:rsidRDefault="0022030B" w:rsidP="0022030B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编号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DBD2928" w14:textId="64CEA7B5" w:rsidR="0022030B" w:rsidRPr="0068506A" w:rsidRDefault="00645053" w:rsidP="0022030B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140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CE0CFF3" w14:textId="3E2C0C87" w:rsidR="0022030B" w:rsidRPr="0068506A" w:rsidRDefault="0022030B" w:rsidP="0022030B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Num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969730" w14:textId="29A1F402" w:rsidR="0022030B" w:rsidRPr="0068506A" w:rsidRDefault="0022030B" w:rsidP="0022030B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&lt;&gt;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32D438" w14:textId="2B538278" w:rsidR="0022030B" w:rsidRPr="0068506A" w:rsidRDefault="0022030B" w:rsidP="0022030B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0442A1" w14:textId="2E5536B8" w:rsidR="0022030B" w:rsidRPr="00F50738" w:rsidRDefault="0022030B" w:rsidP="0022030B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A6A6A6" w:themeColor="background1" w:themeShade="A6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/>
                <w:b w:val="0"/>
                <w:color w:val="A6A6A6" w:themeColor="background1" w:themeShade="A6"/>
                <w:sz w:val="16"/>
                <w:szCs w:val="16"/>
                <w:lang w:eastAsia="zh-CN"/>
              </w:rPr>
              <w:t>IN(*)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7D15F9" w14:textId="0A7EA5F3" w:rsidR="0022030B" w:rsidRPr="00F05B1D" w:rsidRDefault="0022030B" w:rsidP="0022030B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A6A6A6" w:themeColor="background1" w:themeShade="A6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/>
                <w:b w:val="0"/>
                <w:color w:val="A6A6A6" w:themeColor="background1" w:themeShade="A6"/>
                <w:sz w:val="16"/>
                <w:szCs w:val="16"/>
                <w:lang w:eastAsia="zh-CN"/>
              </w:rPr>
              <w:t>IN(*)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C0B21E" w14:textId="77777777" w:rsidR="0022030B" w:rsidRPr="0068506A" w:rsidRDefault="0022030B" w:rsidP="0022030B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</w:p>
        </w:tc>
      </w:tr>
      <w:tr w:rsidR="0022030B" w:rsidRPr="0068506A" w14:paraId="238F6C06" w14:textId="77777777" w:rsidTr="00374515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B944C48" w14:textId="608FBEC7" w:rsidR="0022030B" w:rsidRPr="004D026E" w:rsidRDefault="00374515" w:rsidP="0022030B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被叫号码前缀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33F5008" w14:textId="08BFB71F" w:rsidR="0022030B" w:rsidRPr="0068506A" w:rsidRDefault="00645053" w:rsidP="0022030B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110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EEE0FB6" w14:textId="4B7171E3" w:rsidR="0022030B" w:rsidRPr="0068506A" w:rsidRDefault="0022030B" w:rsidP="0022030B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 w:rsidRPr="00374515">
              <w:rPr>
                <w:rFonts w:ascii="微软雅黑" w:eastAsia="微软雅黑" w:hAnsi="微软雅黑" w:hint="eastAsia"/>
                <w:b w:val="0"/>
                <w:color w:val="FFFFFF" w:themeColor="background1"/>
                <w:sz w:val="16"/>
                <w:szCs w:val="16"/>
                <w:lang w:eastAsia="zh-CN"/>
              </w:rPr>
              <w:t>Num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DD7390" w14:textId="3AC00A73" w:rsidR="0022030B" w:rsidRPr="0068506A" w:rsidRDefault="0022030B" w:rsidP="0022030B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A728DE" w14:textId="495FE552" w:rsidR="0022030B" w:rsidRPr="0068506A" w:rsidRDefault="0022030B" w:rsidP="0022030B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IN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D7800C" w14:textId="73C2DFEA" w:rsidR="0022030B" w:rsidRPr="0068506A" w:rsidRDefault="0022030B" w:rsidP="0022030B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IN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583D6E" w14:textId="3EEC4D70" w:rsidR="0022030B" w:rsidRPr="0068506A" w:rsidRDefault="0022030B" w:rsidP="0022030B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IN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395C1C" w14:textId="75606E63" w:rsidR="0022030B" w:rsidRPr="0068506A" w:rsidRDefault="00374515" w:rsidP="0022030B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 w:rsidRPr="0038120E">
              <w:rPr>
                <w:rFonts w:ascii="微软雅黑" w:eastAsia="微软雅黑" w:hAnsi="微软雅黑" w:hint="eastAsia"/>
                <w:b w:val="0"/>
                <w:color w:val="FFFFFF" w:themeColor="background1"/>
                <w:sz w:val="18"/>
                <w:szCs w:val="18"/>
                <w:highlight w:val="red"/>
                <w:lang w:eastAsia="zh-CN"/>
              </w:rPr>
              <w:t>被叫号码前缀</w:t>
            </w:r>
          </w:p>
        </w:tc>
      </w:tr>
      <w:tr w:rsidR="0022030B" w:rsidRPr="0068506A" w14:paraId="266EEA14" w14:textId="77777777" w:rsidTr="001377F9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02FF174" w14:textId="293B8843" w:rsidR="0022030B" w:rsidRDefault="0022030B" w:rsidP="0022030B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被叫号码域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A4ECFB9" w14:textId="696A1B3E" w:rsidR="0022030B" w:rsidRPr="0068506A" w:rsidRDefault="00645053" w:rsidP="0022030B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110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C83CB38" w14:textId="1FFB5992" w:rsidR="0022030B" w:rsidRPr="0068506A" w:rsidRDefault="0022030B" w:rsidP="0022030B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Str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17E31D" w14:textId="2FCF9AEF" w:rsidR="0022030B" w:rsidRPr="0068506A" w:rsidRDefault="0022030B" w:rsidP="0022030B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7072C1" w14:textId="65F66324" w:rsidR="0022030B" w:rsidRPr="0068506A" w:rsidRDefault="0022030B" w:rsidP="0022030B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EF17D4" w14:textId="7A443662" w:rsidR="0022030B" w:rsidRPr="0068506A" w:rsidRDefault="0022030B" w:rsidP="0022030B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IN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71DEF5" w14:textId="33AC8016" w:rsidR="0022030B" w:rsidRPr="0068506A" w:rsidRDefault="0022030B" w:rsidP="0022030B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IN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8326A9" w14:textId="77777777" w:rsidR="0022030B" w:rsidRPr="0068506A" w:rsidRDefault="0022030B" w:rsidP="0022030B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</w:p>
        </w:tc>
      </w:tr>
      <w:tr w:rsidR="0022030B" w:rsidRPr="0068506A" w14:paraId="20D6FB03" w14:textId="77777777" w:rsidTr="001377F9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816BC17" w14:textId="41AC973C" w:rsidR="0022030B" w:rsidRDefault="0022030B" w:rsidP="0022030B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线路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B3A6205" w14:textId="78715CD7" w:rsidR="0022030B" w:rsidRPr="0068506A" w:rsidRDefault="00645053" w:rsidP="0022030B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140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9CF4557" w14:textId="52C8823C" w:rsidR="0022030B" w:rsidRPr="00833BD5" w:rsidRDefault="0022030B" w:rsidP="0022030B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FFFFFF" w:themeColor="background1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Str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A3E741" w14:textId="35A5A90B" w:rsidR="0022030B" w:rsidRPr="0068506A" w:rsidRDefault="0022030B" w:rsidP="0022030B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EBA1D9" w14:textId="17F9D03F" w:rsidR="0022030B" w:rsidRPr="0068506A" w:rsidRDefault="0022030B" w:rsidP="0022030B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SEL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ACD7A0" w14:textId="30B8BCDA" w:rsidR="0022030B" w:rsidRPr="0068506A" w:rsidRDefault="0022030B" w:rsidP="0022030B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SEL(</w:t>
            </w: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*</w:t>
            </w: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)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D8EE23" w14:textId="1FE8C916" w:rsidR="0022030B" w:rsidRPr="0068506A" w:rsidRDefault="0022030B" w:rsidP="0022030B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SEL(</w:t>
            </w: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*</w:t>
            </w: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)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34ACD4" w14:textId="77777777" w:rsidR="0022030B" w:rsidRPr="0068506A" w:rsidRDefault="0022030B" w:rsidP="0022030B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</w:p>
        </w:tc>
      </w:tr>
      <w:tr w:rsidR="0022030B" w:rsidRPr="0068506A" w14:paraId="031CB24D" w14:textId="77777777" w:rsidTr="001377F9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2686C31" w14:textId="35994BBA" w:rsidR="0022030B" w:rsidRDefault="0022030B" w:rsidP="0022030B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前缀位数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B0B864B" w14:textId="69FE1868" w:rsidR="0022030B" w:rsidRPr="0068506A" w:rsidRDefault="00645053" w:rsidP="0022030B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110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42BB3B3" w14:textId="384FC5E4" w:rsidR="0022030B" w:rsidRPr="0068506A" w:rsidRDefault="0022030B" w:rsidP="0022030B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Num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99CCAB" w14:textId="09C36B5E" w:rsidR="0022030B" w:rsidRPr="0068506A" w:rsidRDefault="0022030B" w:rsidP="0022030B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4D92A9" w14:textId="356E396A" w:rsidR="0022030B" w:rsidRPr="0068506A" w:rsidRDefault="0022030B" w:rsidP="0022030B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0055BB" w14:textId="137F7018" w:rsidR="0022030B" w:rsidRPr="0068506A" w:rsidRDefault="0022030B" w:rsidP="0022030B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IN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E5B5D6" w14:textId="4F7CE20B" w:rsidR="0022030B" w:rsidRPr="0068506A" w:rsidRDefault="0022030B" w:rsidP="0022030B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IN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7D907D" w14:textId="77777777" w:rsidR="0022030B" w:rsidRPr="0068506A" w:rsidRDefault="0022030B" w:rsidP="0022030B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</w:p>
        </w:tc>
      </w:tr>
      <w:tr w:rsidR="0022030B" w:rsidRPr="00023280" w14:paraId="7C68F558" w14:textId="77777777" w:rsidTr="001377F9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EF0F1DC" w14:textId="51072ED8" w:rsidR="0022030B" w:rsidRDefault="0022030B" w:rsidP="0022030B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增加前缀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C7B8679" w14:textId="24761A22" w:rsidR="0022030B" w:rsidRPr="0068506A" w:rsidRDefault="00645053" w:rsidP="0022030B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110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9E2C2F9" w14:textId="6EA89BC8" w:rsidR="0022030B" w:rsidRPr="0068506A" w:rsidRDefault="0022030B" w:rsidP="0022030B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Num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5E9D66" w14:textId="5B7EDF46" w:rsidR="0022030B" w:rsidRPr="0068506A" w:rsidRDefault="0022030B" w:rsidP="0022030B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C9552D" w14:textId="4B9C3C29" w:rsidR="0022030B" w:rsidRPr="0068506A" w:rsidRDefault="0022030B" w:rsidP="0022030B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IN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D59AC2" w14:textId="3DB474B8" w:rsidR="0022030B" w:rsidRPr="0068506A" w:rsidRDefault="0022030B" w:rsidP="0022030B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IN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9EBE3E" w14:textId="2F2352EA" w:rsidR="0022030B" w:rsidRPr="00E61082" w:rsidRDefault="0022030B" w:rsidP="0022030B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color w:val="A6A6A6" w:themeColor="background1" w:themeShade="A6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IN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F55274" w14:textId="77777777" w:rsidR="0022030B" w:rsidRPr="00023280" w:rsidRDefault="0022030B" w:rsidP="0022030B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22030B" w:rsidRPr="00023280" w14:paraId="5160F6B1" w14:textId="77777777" w:rsidTr="001377F9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1991C90" w14:textId="5A8E71E9" w:rsidR="0022030B" w:rsidRDefault="0022030B" w:rsidP="0022030B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备注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9E9BA38" w14:textId="1DD8BFB7" w:rsidR="0022030B" w:rsidRPr="0068506A" w:rsidRDefault="00645053" w:rsidP="0022030B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140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699E47D" w14:textId="27537703" w:rsidR="0022030B" w:rsidRPr="0068506A" w:rsidRDefault="0022030B" w:rsidP="0022030B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Str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DF69B2" w14:textId="2BBFC00A" w:rsidR="0022030B" w:rsidRPr="0068506A" w:rsidRDefault="0022030B" w:rsidP="0022030B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E6CD26" w14:textId="368EFA08" w:rsidR="0022030B" w:rsidRPr="0068506A" w:rsidRDefault="0022030B" w:rsidP="0022030B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58EB79" w14:textId="70029581" w:rsidR="0022030B" w:rsidRPr="0068506A" w:rsidRDefault="0022030B" w:rsidP="0022030B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IN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4E2B12" w14:textId="45B98FD7" w:rsidR="0022030B" w:rsidRPr="0068506A" w:rsidRDefault="0022030B" w:rsidP="0022030B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IN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D7082A" w14:textId="77777777" w:rsidR="0022030B" w:rsidRPr="00023280" w:rsidRDefault="0022030B" w:rsidP="0022030B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22030B" w:rsidRPr="00023280" w14:paraId="1C669F9C" w14:textId="77777777" w:rsidTr="001377F9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FE4D06D" w14:textId="17B3FC99" w:rsidR="0022030B" w:rsidRPr="006844AD" w:rsidRDefault="0022030B" w:rsidP="0022030B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修改时间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81C9D31" w14:textId="11FF8AD8" w:rsidR="0022030B" w:rsidRPr="006844AD" w:rsidRDefault="00645053" w:rsidP="0022030B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140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CC75876" w14:textId="46C13664" w:rsidR="0022030B" w:rsidRPr="006844AD" w:rsidRDefault="0022030B" w:rsidP="0022030B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Date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9983C7" w14:textId="12A7E5BE" w:rsidR="0022030B" w:rsidRPr="006844AD" w:rsidRDefault="0022030B" w:rsidP="0022030B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614C20" w14:textId="0E8B9A9E" w:rsidR="0022030B" w:rsidRPr="006844AD" w:rsidRDefault="0022030B" w:rsidP="0022030B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B23180" w14:textId="41C4D819" w:rsidR="0022030B" w:rsidRPr="006844AD" w:rsidRDefault="0022030B" w:rsidP="0022030B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21FF73" w14:textId="036B9AD4" w:rsidR="0022030B" w:rsidRPr="006844AD" w:rsidRDefault="0022030B" w:rsidP="0022030B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51B3AC" w14:textId="77777777" w:rsidR="0022030B" w:rsidRPr="00023280" w:rsidRDefault="0022030B" w:rsidP="0022030B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22030B" w:rsidRPr="00023280" w14:paraId="3BF90B3D" w14:textId="77777777" w:rsidTr="001377F9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805DA26" w14:textId="18E6853A" w:rsidR="0022030B" w:rsidRPr="00F97CD6" w:rsidRDefault="0022030B" w:rsidP="0022030B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8"/>
                <w:szCs w:val="18"/>
                <w:lang w:eastAsia="zh-CN"/>
              </w:rPr>
            </w:pPr>
            <w:r w:rsidRPr="00F97CD6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8"/>
                <w:szCs w:val="18"/>
                <w:lang w:eastAsia="zh-CN"/>
              </w:rPr>
              <w:t>修改人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38E994F" w14:textId="7035AF13" w:rsidR="0022030B" w:rsidRPr="00F97CD6" w:rsidRDefault="00645053" w:rsidP="0022030B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F97CD6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80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09C1357" w14:textId="17788754" w:rsidR="0022030B" w:rsidRPr="00F97CD6" w:rsidRDefault="0022030B" w:rsidP="0022030B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F97CD6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Str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9EA774" w14:textId="558E3111" w:rsidR="0022030B" w:rsidRPr="006844AD" w:rsidRDefault="0022030B" w:rsidP="0022030B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8AE57B" w14:textId="6FE8631F" w:rsidR="0022030B" w:rsidRPr="006844AD" w:rsidRDefault="0022030B" w:rsidP="0022030B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927F71" w14:textId="57DAB246" w:rsidR="0022030B" w:rsidRPr="006844AD" w:rsidRDefault="0022030B" w:rsidP="0022030B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2FF123" w14:textId="288FDABF" w:rsidR="0022030B" w:rsidRPr="006844AD" w:rsidRDefault="0022030B" w:rsidP="0022030B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429272" w14:textId="77777777" w:rsidR="0022030B" w:rsidRPr="00023280" w:rsidRDefault="0022030B" w:rsidP="0022030B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22030B" w:rsidRPr="00023280" w14:paraId="039A3E2B" w14:textId="77777777" w:rsidTr="001377F9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81FC274" w14:textId="4F4FA5ED" w:rsidR="0022030B" w:rsidRPr="00F97CD6" w:rsidRDefault="0022030B" w:rsidP="0022030B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8"/>
                <w:szCs w:val="18"/>
                <w:lang w:eastAsia="zh-CN"/>
              </w:rPr>
            </w:pPr>
            <w:r w:rsidRPr="00F97CD6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8"/>
                <w:szCs w:val="18"/>
                <w:lang w:eastAsia="zh-CN"/>
              </w:rPr>
              <w:t>创建时间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573DDC5" w14:textId="730E75DD" w:rsidR="0022030B" w:rsidRPr="00F97CD6" w:rsidRDefault="00645053" w:rsidP="0022030B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F97CD6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140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90F8B2E" w14:textId="3D9D58AE" w:rsidR="0022030B" w:rsidRPr="00F97CD6" w:rsidRDefault="0022030B" w:rsidP="0022030B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F97CD6"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Date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5B61E5" w14:textId="585FCE0C" w:rsidR="0022030B" w:rsidRDefault="0022030B" w:rsidP="0022030B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C73D2D" w14:textId="6E707D18" w:rsidR="0022030B" w:rsidRDefault="0022030B" w:rsidP="0022030B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82968D" w14:textId="6C7C00A5" w:rsidR="0022030B" w:rsidRDefault="0022030B" w:rsidP="0022030B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D689B3" w14:textId="6C31AEC1" w:rsidR="0022030B" w:rsidRDefault="0022030B" w:rsidP="0022030B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6D4FC6" w14:textId="77777777" w:rsidR="0022030B" w:rsidRPr="00023280" w:rsidRDefault="0022030B" w:rsidP="0022030B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22030B" w:rsidRPr="00023280" w14:paraId="70965C96" w14:textId="77777777" w:rsidTr="001377F9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0CF3293" w14:textId="536AECEA" w:rsidR="0022030B" w:rsidRPr="00F97CD6" w:rsidRDefault="0022030B" w:rsidP="0022030B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8"/>
                <w:szCs w:val="18"/>
                <w:lang w:eastAsia="zh-CN"/>
              </w:rPr>
            </w:pPr>
            <w:r w:rsidRPr="00F97CD6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8"/>
                <w:szCs w:val="18"/>
                <w:lang w:eastAsia="zh-CN"/>
              </w:rPr>
              <w:t>创建人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7D3DF56" w14:textId="360712F0" w:rsidR="0022030B" w:rsidRPr="00F97CD6" w:rsidRDefault="00645053" w:rsidP="0022030B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F97CD6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80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62BA6FC" w14:textId="480FA1C0" w:rsidR="0022030B" w:rsidRPr="00F97CD6" w:rsidRDefault="0022030B" w:rsidP="0022030B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F97CD6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Str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B1CE20" w14:textId="1ABD2D4D" w:rsidR="0022030B" w:rsidRDefault="0022030B" w:rsidP="0022030B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3D8923" w14:textId="667FA1B0" w:rsidR="0022030B" w:rsidRDefault="0022030B" w:rsidP="0022030B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C2EE43" w14:textId="496AB80D" w:rsidR="0022030B" w:rsidRDefault="0022030B" w:rsidP="0022030B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3B656B" w14:textId="1E239FC5" w:rsidR="0022030B" w:rsidRDefault="0022030B" w:rsidP="0022030B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AE94FD" w14:textId="77777777" w:rsidR="0022030B" w:rsidRPr="00023280" w:rsidRDefault="0022030B" w:rsidP="0022030B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</w:tbl>
    <w:p w14:paraId="0B0DDC77" w14:textId="77777777" w:rsidR="0022030B" w:rsidRPr="0022030B" w:rsidRDefault="0022030B" w:rsidP="0022030B">
      <w:pPr>
        <w:rPr>
          <w:rFonts w:eastAsiaTheme="minorEastAsia"/>
          <w:lang w:eastAsia="zh-CN"/>
        </w:rPr>
      </w:pPr>
    </w:p>
    <w:p w14:paraId="47C94E86" w14:textId="77777777" w:rsidR="0022030B" w:rsidRPr="0022030B" w:rsidRDefault="0022030B" w:rsidP="0022030B">
      <w:pPr>
        <w:rPr>
          <w:rFonts w:eastAsiaTheme="minorEastAsia"/>
          <w:lang w:eastAsia="zh-CN"/>
        </w:rPr>
      </w:pPr>
    </w:p>
    <w:p w14:paraId="72275484" w14:textId="77777777" w:rsidR="00AE7CDE" w:rsidRPr="00AE7CDE" w:rsidRDefault="00AE7CDE" w:rsidP="00AE7CDE">
      <w:pPr>
        <w:rPr>
          <w:rFonts w:eastAsiaTheme="minorEastAsia"/>
          <w:lang w:eastAsia="zh-CN"/>
        </w:rPr>
      </w:pPr>
    </w:p>
    <w:p w14:paraId="4043C58E" w14:textId="38694529" w:rsidR="00D82294" w:rsidRDefault="008A536C" w:rsidP="00D82294">
      <w:pPr>
        <w:pStyle w:val="Heading2"/>
        <w:ind w:left="0" w:firstLine="0"/>
        <w:rPr>
          <w:rFonts w:ascii="微软雅黑" w:eastAsia="微软雅黑" w:hAnsi="微软雅黑" w:cs="微软雅黑"/>
          <w:bCs/>
          <w:i w:val="0"/>
          <w:iCs/>
          <w:lang w:eastAsia="zh-CN"/>
        </w:rPr>
      </w:pPr>
      <w:bookmarkStart w:id="114" w:name="_Toc478575269"/>
      <w:r>
        <w:rPr>
          <w:rFonts w:ascii="微软雅黑" w:eastAsia="微软雅黑" w:hAnsi="微软雅黑" w:cs="微软雅黑" w:hint="eastAsia"/>
          <w:bCs/>
          <w:i w:val="0"/>
          <w:iCs/>
          <w:lang w:eastAsia="zh-CN"/>
        </w:rPr>
        <w:t>通话费</w:t>
      </w:r>
      <w:bookmarkEnd w:id="114"/>
    </w:p>
    <w:p w14:paraId="398F15F4" w14:textId="77777777" w:rsidR="00286ED2" w:rsidRPr="00286ED2" w:rsidRDefault="00286ED2" w:rsidP="00286ED2">
      <w:pPr>
        <w:rPr>
          <w:rFonts w:eastAsiaTheme="minorEastAsia"/>
          <w:lang w:eastAsia="zh-CN"/>
        </w:rPr>
      </w:pPr>
    </w:p>
    <w:p w14:paraId="02FEAE28" w14:textId="007B4B08" w:rsidR="00D82294" w:rsidRDefault="00D82294" w:rsidP="00D82294">
      <w:pPr>
        <w:pStyle w:val="Heading3"/>
        <w:rPr>
          <w:rFonts w:ascii="微软雅黑" w:eastAsia="微软雅黑" w:hAnsi="微软雅黑" w:cs="微软雅黑"/>
          <w:i w:val="0"/>
          <w:lang w:eastAsia="zh-CN"/>
        </w:rPr>
      </w:pPr>
      <w:bookmarkStart w:id="115" w:name="_Toc478575270"/>
      <w:r>
        <w:rPr>
          <w:rFonts w:ascii="微软雅黑" w:eastAsia="微软雅黑" w:hAnsi="微软雅黑" w:cs="微软雅黑" w:hint="eastAsia"/>
          <w:i w:val="0"/>
          <w:lang w:eastAsia="zh-CN"/>
        </w:rPr>
        <w:t>费率列表</w:t>
      </w:r>
      <w:bookmarkEnd w:id="115"/>
    </w:p>
    <w:tbl>
      <w:tblPr>
        <w:tblW w:w="8615" w:type="dxa"/>
        <w:tblInd w:w="565" w:type="dxa"/>
        <w:tblLayout w:type="fixed"/>
        <w:tblLook w:val="0000" w:firstRow="0" w:lastRow="0" w:firstColumn="0" w:lastColumn="0" w:noHBand="0" w:noVBand="0"/>
      </w:tblPr>
      <w:tblGrid>
        <w:gridCol w:w="1276"/>
        <w:gridCol w:w="709"/>
        <w:gridCol w:w="709"/>
        <w:gridCol w:w="49"/>
        <w:gridCol w:w="659"/>
        <w:gridCol w:w="75"/>
        <w:gridCol w:w="634"/>
        <w:gridCol w:w="100"/>
        <w:gridCol w:w="609"/>
        <w:gridCol w:w="125"/>
        <w:gridCol w:w="584"/>
        <w:gridCol w:w="150"/>
        <w:gridCol w:w="734"/>
        <w:gridCol w:w="734"/>
        <w:gridCol w:w="734"/>
        <w:gridCol w:w="734"/>
      </w:tblGrid>
      <w:tr w:rsidR="00807F34" w:rsidRPr="00BE0919" w14:paraId="2E66E8D0" w14:textId="77777777" w:rsidTr="00807F34">
        <w:trPr>
          <w:cantSplit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14:paraId="7EB3D455" w14:textId="77777777" w:rsidR="00807F34" w:rsidRPr="00CD346B" w:rsidRDefault="00807F34" w:rsidP="00807F34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微软雅黑" w:eastAsia="微软雅黑" w:hAnsi="微软雅黑" w:cs="微软雅黑" w:hint="eastAsia"/>
              </w:rPr>
              <w:t>页</w:t>
            </w:r>
            <w:r>
              <w:rPr>
                <w:rFonts w:ascii="Arial Unicode MS" w:eastAsia="Arial Unicode MS" w:hAnsi="Arial Unicode MS" w:cs="Arial Unicode MS" w:hint="eastAsia"/>
              </w:rPr>
              <w:t>面名称</w:t>
            </w:r>
          </w:p>
        </w:tc>
        <w:tc>
          <w:tcPr>
            <w:tcW w:w="7339" w:type="dxa"/>
            <w:gridSpan w:val="1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3E5B53E" w14:textId="0206DE12" w:rsidR="00807F34" w:rsidRPr="00BE0919" w:rsidRDefault="00807F34" w:rsidP="00807F34">
            <w:pPr>
              <w:pStyle w:val="a4"/>
              <w:snapToGrid w:val="0"/>
              <w:spacing w:after="120"/>
              <w:ind w:right="200"/>
              <w:jc w:val="left"/>
              <w:rPr>
                <w:rFonts w:ascii="微软雅黑" w:eastAsia="微软雅黑" w:hAnsi="微软雅黑"/>
                <w:sz w:val="20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0"/>
                <w:lang w:eastAsia="zh-CN"/>
              </w:rPr>
              <w:t>费率列表</w:t>
            </w:r>
          </w:p>
        </w:tc>
      </w:tr>
      <w:tr w:rsidR="00807F34" w14:paraId="20BDC7BF" w14:textId="77777777" w:rsidTr="00807F34">
        <w:trPr>
          <w:cantSplit/>
          <w:trHeight w:val="381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14:paraId="3CFE2C82" w14:textId="77777777" w:rsidR="00807F34" w:rsidRDefault="00807F34" w:rsidP="00807F34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 w:hint="eastAsia"/>
              </w:rPr>
              <w:t>描述</w:t>
            </w:r>
          </w:p>
        </w:tc>
        <w:tc>
          <w:tcPr>
            <w:tcW w:w="7339" w:type="dxa"/>
            <w:gridSpan w:val="1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DFE52DC" w14:textId="15FEED45" w:rsidR="00807F34" w:rsidRDefault="00807F34" w:rsidP="00807F34">
            <w:pPr>
              <w:pStyle w:val="a4"/>
              <w:snapToGrid w:val="0"/>
              <w:spacing w:after="120"/>
              <w:ind w:right="200"/>
              <w:jc w:val="left"/>
              <w:rPr>
                <w:rFonts w:ascii="微软雅黑" w:eastAsia="微软雅黑" w:hAnsi="微软雅黑"/>
                <w:sz w:val="20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0"/>
                <w:lang w:eastAsia="zh-CN"/>
              </w:rPr>
              <w:t>显示所有费率信息</w:t>
            </w:r>
          </w:p>
        </w:tc>
      </w:tr>
      <w:tr w:rsidR="00807F34" w:rsidRPr="00BE0919" w14:paraId="0DD35938" w14:textId="77777777" w:rsidTr="00807F34">
        <w:trPr>
          <w:cantSplit/>
          <w:trHeight w:val="381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14:paraId="2BA4ADC0" w14:textId="77777777" w:rsidR="00807F34" w:rsidRPr="00CD346B" w:rsidRDefault="00807F34" w:rsidP="00807F34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 w:hint="eastAsia"/>
              </w:rPr>
              <w:t>页面类型</w:t>
            </w:r>
          </w:p>
        </w:tc>
        <w:tc>
          <w:tcPr>
            <w:tcW w:w="7339" w:type="dxa"/>
            <w:gridSpan w:val="1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7AA5D8A" w14:textId="77777777" w:rsidR="00807F34" w:rsidRPr="00BE0919" w:rsidRDefault="00807F34" w:rsidP="00807F34">
            <w:pPr>
              <w:pStyle w:val="a4"/>
              <w:snapToGrid w:val="0"/>
              <w:spacing w:after="120"/>
              <w:ind w:right="200"/>
              <w:jc w:val="left"/>
              <w:rPr>
                <w:rFonts w:ascii="微软雅黑" w:eastAsia="微软雅黑" w:hAnsi="微软雅黑"/>
                <w:sz w:val="20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0"/>
                <w:lang w:eastAsia="zh-CN"/>
              </w:rPr>
              <w:t>列表</w:t>
            </w:r>
          </w:p>
        </w:tc>
      </w:tr>
      <w:tr w:rsidR="00807F34" w:rsidRPr="004D026E" w14:paraId="367EB606" w14:textId="77777777" w:rsidTr="00807F34">
        <w:trPr>
          <w:cantSplit/>
          <w:trHeight w:val="353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14:paraId="001263E8" w14:textId="77777777" w:rsidR="00807F34" w:rsidRPr="00CD346B" w:rsidRDefault="00807F34" w:rsidP="00807F34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lang w:eastAsia="zh-HK"/>
              </w:rPr>
            </w:pPr>
            <w:r>
              <w:rPr>
                <w:rFonts w:ascii="Arial Unicode MS" w:eastAsia="Arial Unicode MS" w:hAnsi="Arial Unicode MS" w:cs="Arial Unicode MS" w:hint="eastAsia"/>
                <w:lang w:eastAsia="zh-HK"/>
              </w:rPr>
              <w:t>工具栏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C8F7559" w14:textId="77777777" w:rsidR="00807F34" w:rsidRPr="004D026E" w:rsidRDefault="00807F34" w:rsidP="00807F34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</w:p>
        </w:tc>
        <w:tc>
          <w:tcPr>
            <w:tcW w:w="75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695CEC6" w14:textId="77777777" w:rsidR="00807F34" w:rsidRPr="004D026E" w:rsidRDefault="00807F34" w:rsidP="00807F34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</w:p>
        </w:tc>
        <w:tc>
          <w:tcPr>
            <w:tcW w:w="7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C2A3136" w14:textId="77777777" w:rsidR="00807F34" w:rsidRPr="004D026E" w:rsidRDefault="00807F34" w:rsidP="00807F34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</w:p>
        </w:tc>
        <w:tc>
          <w:tcPr>
            <w:tcW w:w="7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9AEAFB2" w14:textId="77777777" w:rsidR="00807F34" w:rsidRPr="004D026E" w:rsidRDefault="00807F34" w:rsidP="00807F34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</w:p>
        </w:tc>
        <w:tc>
          <w:tcPr>
            <w:tcW w:w="7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D9719A6" w14:textId="77777777" w:rsidR="00807F34" w:rsidRPr="004D026E" w:rsidRDefault="00807F34" w:rsidP="00807F34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  <w:lang w:eastAsia="zh-CN"/>
              </w:rPr>
              <w:t>详</w:t>
            </w:r>
          </w:p>
        </w:tc>
        <w:tc>
          <w:tcPr>
            <w:tcW w:w="7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8BFFB47" w14:textId="77777777" w:rsidR="00807F34" w:rsidRPr="008E2E07" w:rsidRDefault="00807F34" w:rsidP="00807F34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  <w:r w:rsidRPr="008E2E07">
              <w:rPr>
                <w:rFonts w:ascii="微软雅黑" w:eastAsia="微软雅黑" w:hAnsi="微软雅黑" w:hint="eastAsia"/>
                <w:sz w:val="16"/>
                <w:szCs w:val="16"/>
                <w:lang w:eastAsia="zh-CN"/>
              </w:rPr>
              <w:t>增</w:t>
            </w:r>
          </w:p>
        </w:tc>
        <w:tc>
          <w:tcPr>
            <w:tcW w:w="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817A3F0" w14:textId="77777777" w:rsidR="00807F34" w:rsidRPr="008E2E07" w:rsidRDefault="00807F34" w:rsidP="00807F34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  <w:r w:rsidRPr="008E2E07">
              <w:rPr>
                <w:rFonts w:ascii="微软雅黑" w:eastAsia="微软雅黑" w:hAnsi="微软雅黑" w:hint="eastAsia"/>
                <w:sz w:val="16"/>
                <w:szCs w:val="16"/>
                <w:lang w:eastAsia="zh-CN"/>
              </w:rPr>
              <w:t>改</w:t>
            </w:r>
          </w:p>
        </w:tc>
        <w:tc>
          <w:tcPr>
            <w:tcW w:w="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DF92386" w14:textId="77777777" w:rsidR="00807F34" w:rsidRPr="008E2E07" w:rsidRDefault="00807F34" w:rsidP="00807F34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  <w:r w:rsidRPr="008E2E07">
              <w:rPr>
                <w:rFonts w:ascii="微软雅黑" w:eastAsia="微软雅黑" w:hAnsi="微软雅黑" w:hint="eastAsia"/>
                <w:sz w:val="16"/>
                <w:szCs w:val="16"/>
                <w:lang w:eastAsia="zh-CN"/>
              </w:rPr>
              <w:t>删</w:t>
            </w:r>
          </w:p>
        </w:tc>
        <w:tc>
          <w:tcPr>
            <w:tcW w:w="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9D4B6C1" w14:textId="77777777" w:rsidR="00807F34" w:rsidRPr="004D026E" w:rsidRDefault="00807F34" w:rsidP="00807F34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  <w:lang w:eastAsia="zh-CN"/>
              </w:rPr>
              <w:t>设</w:t>
            </w:r>
          </w:p>
        </w:tc>
        <w:tc>
          <w:tcPr>
            <w:tcW w:w="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073D352" w14:textId="77777777" w:rsidR="00807F34" w:rsidRPr="004D026E" w:rsidRDefault="00807F34" w:rsidP="00807F34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  <w:lang w:eastAsia="zh-CN"/>
              </w:rPr>
              <w:t>查</w:t>
            </w:r>
          </w:p>
        </w:tc>
      </w:tr>
      <w:tr w:rsidR="00807F34" w:rsidRPr="003C5BB6" w14:paraId="78ADD0FB" w14:textId="77777777" w:rsidTr="00807F34">
        <w:trPr>
          <w:cantSplit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 w:themeFill="background1" w:themeFillShade="F2"/>
            <w:vAlign w:val="center"/>
          </w:tcPr>
          <w:p w14:paraId="3619D7BA" w14:textId="77777777" w:rsidR="00807F34" w:rsidRDefault="00807F34" w:rsidP="00807F34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Cs w:val="0"/>
                <w:iCs/>
                <w:sz w:val="20"/>
                <w:lang w:eastAsia="zh-CN"/>
              </w:rPr>
            </w:pPr>
            <w:r>
              <w:rPr>
                <w:rFonts w:ascii="Arial Unicode MS" w:eastAsia="Arial Unicode MS" w:hAnsi="Arial Unicode MS" w:cs="Arial Unicode MS" w:hint="eastAsia"/>
                <w:bCs w:val="0"/>
                <w:iCs/>
                <w:sz w:val="20"/>
                <w:lang w:eastAsia="zh-CN"/>
              </w:rPr>
              <w:t>其它要求</w:t>
            </w:r>
          </w:p>
        </w:tc>
        <w:tc>
          <w:tcPr>
            <w:tcW w:w="7339" w:type="dxa"/>
            <w:gridSpan w:val="1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875C25B" w14:textId="77777777" w:rsidR="00807F34" w:rsidRPr="003C5BB6" w:rsidRDefault="00807F34" w:rsidP="00807F34">
            <w:pPr>
              <w:pStyle w:val="a4"/>
              <w:snapToGrid w:val="0"/>
              <w:spacing w:after="120"/>
              <w:ind w:right="200"/>
              <w:jc w:val="left"/>
              <w:rPr>
                <w:rFonts w:ascii="微软雅黑" w:eastAsia="微软雅黑" w:hAnsi="微软雅黑"/>
                <w:iCs/>
                <w:kern w:val="0"/>
                <w:sz w:val="20"/>
                <w:lang w:eastAsia="zh-CN"/>
              </w:rPr>
            </w:pPr>
          </w:p>
        </w:tc>
      </w:tr>
      <w:tr w:rsidR="00807F34" w:rsidRPr="0057535E" w14:paraId="71DEB450" w14:textId="77777777" w:rsidTr="00807F34">
        <w:trPr>
          <w:cantSplit/>
          <w:trHeight w:val="450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14:paraId="3F3728AA" w14:textId="77777777" w:rsidR="00807F34" w:rsidRPr="0057535E" w:rsidRDefault="00807F34" w:rsidP="00807F34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列名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14:paraId="421FE8C9" w14:textId="77777777" w:rsidR="00807F34" w:rsidRPr="0057535E" w:rsidRDefault="00807F34" w:rsidP="00807F34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宽度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14:paraId="5D32377E" w14:textId="77777777" w:rsidR="00807F34" w:rsidRPr="0057535E" w:rsidRDefault="00807F34" w:rsidP="00807F34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显示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6A87B9C2" w14:textId="77777777" w:rsidR="00807F34" w:rsidRPr="0057535E" w:rsidRDefault="00807F34" w:rsidP="00807F34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排序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73EE3146" w14:textId="77777777" w:rsidR="00807F34" w:rsidRPr="0057535E" w:rsidRDefault="00807F34" w:rsidP="00807F34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搜索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13E5368E" w14:textId="77777777" w:rsidR="00807F34" w:rsidRPr="0057535E" w:rsidRDefault="00807F34" w:rsidP="00807F34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新增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5B6A9D42" w14:textId="77777777" w:rsidR="00807F34" w:rsidRPr="0057535E" w:rsidRDefault="00807F34" w:rsidP="00807F34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编辑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241FC53E" w14:textId="77777777" w:rsidR="00807F34" w:rsidRPr="0057535E" w:rsidRDefault="00807F34" w:rsidP="00807F34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约束</w:t>
            </w:r>
            <w:r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备注</w:t>
            </w:r>
          </w:p>
        </w:tc>
      </w:tr>
      <w:tr w:rsidR="00AF735B" w:rsidRPr="0068506A" w14:paraId="1345EC6F" w14:textId="77777777" w:rsidTr="00807F34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7B84445" w14:textId="5CF3A36C" w:rsidR="00AF735B" w:rsidRPr="00F97CD6" w:rsidRDefault="00AF735B" w:rsidP="00AF735B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8"/>
                <w:szCs w:val="18"/>
                <w:lang w:eastAsia="zh-CN"/>
              </w:rPr>
            </w:pPr>
            <w:r w:rsidRPr="00F97CD6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8"/>
                <w:szCs w:val="18"/>
                <w:lang w:eastAsia="zh-CN"/>
              </w:rPr>
              <w:t>费率ID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31FD16D" w14:textId="3DD855DB" w:rsidR="00AF735B" w:rsidRPr="00F97CD6" w:rsidRDefault="00645053" w:rsidP="00AF735B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F97CD6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110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6B20B94" w14:textId="743C85AE" w:rsidR="00AF735B" w:rsidRPr="00F97CD6" w:rsidRDefault="00AF735B" w:rsidP="00AF735B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F97CD6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Num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730375" w14:textId="77777777" w:rsidR="00AF735B" w:rsidRPr="0068506A" w:rsidRDefault="00AF735B" w:rsidP="00AF735B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&lt;&gt;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587F6A" w14:textId="3987F3F9" w:rsidR="00AF735B" w:rsidRPr="0068506A" w:rsidRDefault="00AF735B" w:rsidP="00AF735B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1CCC2A" w14:textId="77777777" w:rsidR="00AF735B" w:rsidRPr="00F50738" w:rsidRDefault="00AF735B" w:rsidP="00AF735B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A6A6A6" w:themeColor="background1" w:themeShade="A6"/>
                <w:sz w:val="16"/>
                <w:szCs w:val="16"/>
                <w:lang w:eastAsia="zh-CN"/>
              </w:rPr>
            </w:pPr>
            <w:r w:rsidRPr="002510B7">
              <w:rPr>
                <w:rFonts w:ascii="微软雅黑" w:eastAsia="微软雅黑" w:hAnsi="微软雅黑" w:hint="eastAsia"/>
                <w:b w:val="0"/>
                <w:color w:val="000000" w:themeColor="text1"/>
                <w:sz w:val="16"/>
                <w:szCs w:val="16"/>
                <w:lang w:eastAsia="zh-CN"/>
              </w:rPr>
              <w:t>IN(</w:t>
            </w:r>
            <w:r w:rsidRPr="002510B7">
              <w:rPr>
                <w:rFonts w:ascii="微软雅黑" w:eastAsia="微软雅黑" w:hAnsi="微软雅黑"/>
                <w:b w:val="0"/>
                <w:color w:val="000000" w:themeColor="text1"/>
                <w:sz w:val="16"/>
                <w:szCs w:val="16"/>
                <w:lang w:eastAsia="zh-CN"/>
              </w:rPr>
              <w:t>*</w:t>
            </w:r>
            <w:r w:rsidRPr="002510B7">
              <w:rPr>
                <w:rFonts w:ascii="微软雅黑" w:eastAsia="微软雅黑" w:hAnsi="微软雅黑" w:hint="eastAsia"/>
                <w:b w:val="0"/>
                <w:color w:val="000000" w:themeColor="text1"/>
                <w:sz w:val="16"/>
                <w:szCs w:val="16"/>
                <w:lang w:eastAsia="zh-CN"/>
              </w:rPr>
              <w:t>)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D14C1C" w14:textId="5D54EE75" w:rsidR="00AF735B" w:rsidRPr="00AF735B" w:rsidRDefault="00AF735B" w:rsidP="00AF735B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A6A6A6" w:themeColor="background1" w:themeShade="A6"/>
                <w:sz w:val="16"/>
                <w:szCs w:val="16"/>
                <w:lang w:eastAsia="zh-CN"/>
              </w:rPr>
            </w:pPr>
            <w:r w:rsidRPr="00AF735B">
              <w:rPr>
                <w:rFonts w:ascii="微软雅黑" w:eastAsia="微软雅黑" w:hAnsi="微软雅黑" w:hint="eastAsia"/>
                <w:b w:val="0"/>
                <w:color w:val="A6A6A6" w:themeColor="background1" w:themeShade="A6"/>
                <w:sz w:val="16"/>
                <w:szCs w:val="16"/>
                <w:lang w:eastAsia="zh-CN"/>
              </w:rPr>
              <w:t>IN(</w:t>
            </w:r>
            <w:r w:rsidRPr="00AF735B">
              <w:rPr>
                <w:rFonts w:ascii="微软雅黑" w:eastAsia="微软雅黑" w:hAnsi="微软雅黑"/>
                <w:b w:val="0"/>
                <w:color w:val="A6A6A6" w:themeColor="background1" w:themeShade="A6"/>
                <w:sz w:val="16"/>
                <w:szCs w:val="16"/>
                <w:lang w:eastAsia="zh-CN"/>
              </w:rPr>
              <w:t>*</w:t>
            </w:r>
            <w:r w:rsidRPr="00AF735B">
              <w:rPr>
                <w:rFonts w:ascii="微软雅黑" w:eastAsia="微软雅黑" w:hAnsi="微软雅黑" w:hint="eastAsia"/>
                <w:b w:val="0"/>
                <w:color w:val="A6A6A6" w:themeColor="background1" w:themeShade="A6"/>
                <w:sz w:val="16"/>
                <w:szCs w:val="16"/>
                <w:lang w:eastAsia="zh-CN"/>
              </w:rPr>
              <w:t>)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61BABE" w14:textId="77777777" w:rsidR="00AF735B" w:rsidRPr="0068506A" w:rsidRDefault="00AF735B" w:rsidP="00AF735B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</w:p>
        </w:tc>
      </w:tr>
      <w:tr w:rsidR="00AF735B" w:rsidRPr="0068506A" w14:paraId="634558DB" w14:textId="77777777" w:rsidTr="00807F34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C8C16E4" w14:textId="37359C1E" w:rsidR="00AF735B" w:rsidRPr="004D026E" w:rsidRDefault="00AF735B" w:rsidP="00AF735B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计费模式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5572E5A" w14:textId="5DA18F92" w:rsidR="00AF735B" w:rsidRPr="0068506A" w:rsidRDefault="00645053" w:rsidP="00AF735B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80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C9A008C" w14:textId="77777777" w:rsidR="00AF735B" w:rsidRPr="0068506A" w:rsidRDefault="00AF735B" w:rsidP="00AF735B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Str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13CA22" w14:textId="77777777" w:rsidR="00AF735B" w:rsidRPr="0068506A" w:rsidRDefault="00AF735B" w:rsidP="00AF735B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3E5AF0" w14:textId="01498D43" w:rsidR="00AF735B" w:rsidRPr="0068506A" w:rsidRDefault="00AF735B" w:rsidP="00AF735B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SEL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3361D5" w14:textId="14976981" w:rsidR="00AF735B" w:rsidRPr="0068506A" w:rsidRDefault="00AF735B" w:rsidP="00AF735B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SEL(</w:t>
            </w: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*</w:t>
            </w: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)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3D0E81" w14:textId="050EB9E7" w:rsidR="00AF735B" w:rsidRPr="0068506A" w:rsidRDefault="00AF735B" w:rsidP="00AF735B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SEL(</w:t>
            </w: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*</w:t>
            </w: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)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625AE3" w14:textId="34972A2D" w:rsidR="00AF735B" w:rsidRPr="0068506A" w:rsidRDefault="00AF735B" w:rsidP="00AF735B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呼叫(分钟)</w:t>
            </w: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 xml:space="preserve"> / </w:t>
            </w: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短信(条数)</w:t>
            </w:r>
          </w:p>
        </w:tc>
      </w:tr>
      <w:tr w:rsidR="00AF735B" w:rsidRPr="0068506A" w14:paraId="7C6D1461" w14:textId="77777777" w:rsidTr="00807F34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66EB1B5" w14:textId="5384FAA8" w:rsidR="00AF735B" w:rsidRDefault="00AF735B" w:rsidP="00AF735B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呼叫方向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FA45907" w14:textId="0BFB6CF3" w:rsidR="00AF735B" w:rsidRPr="0068506A" w:rsidRDefault="00066FC6" w:rsidP="00AF735B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80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EF82727" w14:textId="7C670ABB" w:rsidR="00AF735B" w:rsidRPr="0068506A" w:rsidRDefault="00AF735B" w:rsidP="00AF735B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 w:rsidRPr="00F63D3F">
              <w:rPr>
                <w:rFonts w:ascii="微软雅黑" w:eastAsia="微软雅黑" w:hAnsi="微软雅黑" w:hint="eastAsia"/>
                <w:b w:val="0"/>
                <w:color w:val="FFFFFF" w:themeColor="background1"/>
                <w:sz w:val="16"/>
                <w:szCs w:val="16"/>
                <w:lang w:eastAsia="zh-CN"/>
              </w:rPr>
              <w:t>Img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02D332" w14:textId="77777777" w:rsidR="00AF735B" w:rsidRPr="0068506A" w:rsidRDefault="00AF735B" w:rsidP="00AF735B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6CD857" w14:textId="7056B003" w:rsidR="00AF735B" w:rsidRPr="0068506A" w:rsidRDefault="00AF735B" w:rsidP="00AF735B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SEL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B45DC5" w14:textId="77777777" w:rsidR="00AF735B" w:rsidRPr="0068506A" w:rsidRDefault="00AF735B" w:rsidP="00AF735B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SEL(</w:t>
            </w: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*</w:t>
            </w: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)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7E1D8B" w14:textId="60A194E9" w:rsidR="00AF735B" w:rsidRPr="0068506A" w:rsidRDefault="00AF735B" w:rsidP="00AF735B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SEL(</w:t>
            </w: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*</w:t>
            </w: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)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402236" w14:textId="41DC74DA" w:rsidR="00AF735B" w:rsidRPr="0068506A" w:rsidRDefault="00AF735B" w:rsidP="00AF735B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 w:rsidRPr="0038120E">
              <w:rPr>
                <w:rFonts w:ascii="微软雅黑" w:eastAsia="微软雅黑" w:hAnsi="微软雅黑" w:hint="eastAsia"/>
                <w:b w:val="0"/>
                <w:color w:val="FFFFFF" w:themeColor="background1"/>
                <w:sz w:val="16"/>
                <w:szCs w:val="16"/>
                <w:highlight w:val="red"/>
                <w:lang w:eastAsia="zh-CN"/>
              </w:rPr>
              <w:t>外呼(发送)</w:t>
            </w:r>
            <w:r w:rsidRPr="0038120E">
              <w:rPr>
                <w:rFonts w:ascii="微软雅黑" w:eastAsia="微软雅黑" w:hAnsi="微软雅黑"/>
                <w:b w:val="0"/>
                <w:color w:val="FFFFFF" w:themeColor="background1"/>
                <w:sz w:val="16"/>
                <w:szCs w:val="16"/>
                <w:highlight w:val="red"/>
                <w:lang w:eastAsia="zh-CN"/>
              </w:rPr>
              <w:t xml:space="preserve"> / </w:t>
            </w:r>
            <w:r w:rsidRPr="0038120E">
              <w:rPr>
                <w:rFonts w:ascii="微软雅黑" w:eastAsia="微软雅黑" w:hAnsi="微软雅黑" w:hint="eastAsia"/>
                <w:b w:val="0"/>
                <w:color w:val="FFFFFF" w:themeColor="background1"/>
                <w:sz w:val="16"/>
                <w:szCs w:val="16"/>
                <w:highlight w:val="red"/>
                <w:lang w:eastAsia="zh-CN"/>
              </w:rPr>
              <w:t>入呼(接收)</w:t>
            </w:r>
            <w:r w:rsidRPr="0038120E">
              <w:rPr>
                <w:rFonts w:ascii="微软雅黑" w:eastAsia="微软雅黑" w:hAnsi="微软雅黑"/>
                <w:b w:val="0"/>
                <w:color w:val="FFFFFF" w:themeColor="background1"/>
                <w:sz w:val="16"/>
                <w:szCs w:val="16"/>
                <w:highlight w:val="red"/>
                <w:lang w:eastAsia="zh-CN"/>
              </w:rPr>
              <w:t xml:space="preserve"> / </w:t>
            </w:r>
            <w:r w:rsidRPr="0038120E">
              <w:rPr>
                <w:rFonts w:ascii="微软雅黑" w:eastAsia="微软雅黑" w:hAnsi="微软雅黑" w:hint="eastAsia"/>
                <w:b w:val="0"/>
                <w:color w:val="FFFFFF" w:themeColor="background1"/>
                <w:sz w:val="16"/>
                <w:szCs w:val="16"/>
                <w:highlight w:val="red"/>
                <w:lang w:eastAsia="zh-CN"/>
              </w:rPr>
              <w:t>双方向</w:t>
            </w:r>
          </w:p>
        </w:tc>
      </w:tr>
      <w:tr w:rsidR="00AF735B" w:rsidRPr="0068506A" w14:paraId="09250076" w14:textId="77777777" w:rsidTr="00C5500E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FB3D83A" w14:textId="6642105A" w:rsidR="00AF735B" w:rsidRDefault="00AF735B" w:rsidP="00AF735B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呼叫前缀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17B272D" w14:textId="687BB4AC" w:rsidR="00AF735B" w:rsidRPr="0068506A" w:rsidRDefault="00066FC6" w:rsidP="00AF735B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60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C9AB7CC" w14:textId="762E24D2" w:rsidR="00AF735B" w:rsidRPr="00833BD5" w:rsidRDefault="00AF735B" w:rsidP="00AF735B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FFFFFF" w:themeColor="background1"/>
                <w:sz w:val="16"/>
                <w:szCs w:val="16"/>
                <w:lang w:eastAsia="zh-CN"/>
              </w:rPr>
            </w:pPr>
            <w:r w:rsidRPr="00C5500E">
              <w:rPr>
                <w:rFonts w:ascii="微软雅黑" w:eastAsia="微软雅黑" w:hAnsi="微软雅黑" w:hint="eastAsia"/>
                <w:b w:val="0"/>
                <w:color w:val="FFFFFF" w:themeColor="background1"/>
                <w:sz w:val="16"/>
                <w:szCs w:val="16"/>
                <w:lang w:eastAsia="zh-CN"/>
              </w:rPr>
              <w:t>Num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89EDC5" w14:textId="77777777" w:rsidR="00AF735B" w:rsidRPr="0068506A" w:rsidRDefault="00AF735B" w:rsidP="00AF735B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735E2E" w14:textId="1EFD8D93" w:rsidR="00AF735B" w:rsidRPr="0068506A" w:rsidRDefault="00AF735B" w:rsidP="00AF735B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IN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F0ECB8" w14:textId="33F6E87D" w:rsidR="00AF735B" w:rsidRPr="0068506A" w:rsidRDefault="00AF735B" w:rsidP="00AF735B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IN(</w:t>
            </w: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*</w:t>
            </w: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)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B618CD" w14:textId="2C6458A9" w:rsidR="00AF735B" w:rsidRPr="0068506A" w:rsidRDefault="00AF735B" w:rsidP="00AF735B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IN(</w:t>
            </w: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*</w:t>
            </w: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)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E22EAA" w14:textId="6960F513" w:rsidR="00AF735B" w:rsidRPr="0068506A" w:rsidRDefault="00C5500E" w:rsidP="00AF735B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 w:rsidRPr="0038120E">
              <w:rPr>
                <w:rFonts w:ascii="微软雅黑" w:eastAsia="微软雅黑" w:hAnsi="微软雅黑" w:hint="eastAsia"/>
                <w:b w:val="0"/>
                <w:color w:val="FFFFFF" w:themeColor="background1"/>
                <w:sz w:val="16"/>
                <w:szCs w:val="16"/>
                <w:highlight w:val="red"/>
                <w:lang w:eastAsia="zh-CN"/>
              </w:rPr>
              <w:t>呼叫前缀</w:t>
            </w:r>
          </w:p>
        </w:tc>
      </w:tr>
      <w:tr w:rsidR="00AF735B" w:rsidRPr="0068506A" w14:paraId="039644D1" w14:textId="77777777" w:rsidTr="00807F34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B8F5407" w14:textId="35BAD7C4" w:rsidR="00AF735B" w:rsidRDefault="00AF735B" w:rsidP="00AF735B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代理商编号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4979457" w14:textId="01B5A955" w:rsidR="00AF735B" w:rsidRPr="0068506A" w:rsidRDefault="00645053" w:rsidP="00AF735B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110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622BAEC" w14:textId="77777777" w:rsidR="00AF735B" w:rsidRPr="0068506A" w:rsidRDefault="00AF735B" w:rsidP="00AF735B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Str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69F08A" w14:textId="77777777" w:rsidR="00AF735B" w:rsidRPr="0068506A" w:rsidRDefault="00AF735B" w:rsidP="00AF735B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3D9AE6" w14:textId="6734C7AF" w:rsidR="00AF735B" w:rsidRPr="0068506A" w:rsidRDefault="00AF735B" w:rsidP="00AF735B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SEL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6C4F4E" w14:textId="61FCCEAF" w:rsidR="00AF735B" w:rsidRPr="0068506A" w:rsidRDefault="00AF735B" w:rsidP="00AF735B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SEL(</w:t>
            </w: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*</w:t>
            </w: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)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2B56CE" w14:textId="3AE1BAC7" w:rsidR="00AF735B" w:rsidRPr="0068506A" w:rsidRDefault="00AF735B" w:rsidP="00AF735B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SEL(</w:t>
            </w: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*</w:t>
            </w: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)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ADCCCB" w14:textId="77777777" w:rsidR="00AF735B" w:rsidRPr="0068506A" w:rsidRDefault="00AF735B" w:rsidP="00AF735B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</w:p>
        </w:tc>
      </w:tr>
      <w:tr w:rsidR="00AF735B" w:rsidRPr="00023280" w14:paraId="4BA35CCD" w14:textId="77777777" w:rsidTr="00217628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6DABAD4" w14:textId="520D9789" w:rsidR="00AF735B" w:rsidRDefault="00AF735B" w:rsidP="00AF735B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地区编码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03E2AA1" w14:textId="74271382" w:rsidR="00AF735B" w:rsidRPr="0068506A" w:rsidRDefault="00645053" w:rsidP="00AF735B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80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BF621F3" w14:textId="01C3C4F5" w:rsidR="00AF735B" w:rsidRPr="0068506A" w:rsidRDefault="00217628" w:rsidP="00AF735B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 w:rsidRPr="00217628">
              <w:rPr>
                <w:rFonts w:ascii="微软雅黑" w:eastAsia="微软雅黑" w:hAnsi="微软雅黑"/>
                <w:b w:val="0"/>
                <w:color w:val="FFFFFF" w:themeColor="background1"/>
                <w:sz w:val="16"/>
                <w:szCs w:val="16"/>
                <w:lang w:eastAsia="zh-CN"/>
              </w:rPr>
              <w:t>I</w:t>
            </w:r>
            <w:r w:rsidRPr="00217628">
              <w:rPr>
                <w:rFonts w:ascii="微软雅黑" w:eastAsia="微软雅黑" w:hAnsi="微软雅黑" w:hint="eastAsia"/>
                <w:b w:val="0"/>
                <w:color w:val="FFFFFF" w:themeColor="background1"/>
                <w:sz w:val="16"/>
                <w:szCs w:val="16"/>
                <w:lang w:eastAsia="zh-CN"/>
              </w:rPr>
              <w:t>mg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8161B6" w14:textId="77777777" w:rsidR="00AF735B" w:rsidRPr="0068506A" w:rsidRDefault="00AF735B" w:rsidP="00AF735B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8E63B3" w14:textId="43A8C43A" w:rsidR="00AF735B" w:rsidRPr="0068506A" w:rsidRDefault="00AF735B" w:rsidP="00AF735B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SEL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93A909" w14:textId="42223724" w:rsidR="00AF735B" w:rsidRPr="0068506A" w:rsidRDefault="00AF735B" w:rsidP="00AF735B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SEL(</w:t>
            </w: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*</w:t>
            </w: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)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C8A467" w14:textId="78289EB1" w:rsidR="00AF735B" w:rsidRPr="00E61082" w:rsidRDefault="00AF735B" w:rsidP="00AF735B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color w:val="A6A6A6" w:themeColor="background1" w:themeShade="A6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SEL(</w:t>
            </w: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*</w:t>
            </w: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)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6657A6B5" w14:textId="7DAF21FF" w:rsidR="00AF735B" w:rsidRPr="00023280" w:rsidRDefault="00217628" w:rsidP="00AF735B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 w:rsidRPr="0038120E">
              <w:rPr>
                <w:rFonts w:ascii="微软雅黑" w:eastAsia="微软雅黑" w:hAnsi="微软雅黑" w:hint="eastAsia"/>
                <w:b w:val="0"/>
                <w:bCs w:val="0"/>
                <w:color w:val="FFFFFF" w:themeColor="background1"/>
                <w:sz w:val="16"/>
                <w:szCs w:val="16"/>
                <w:highlight w:val="red"/>
                <w:lang w:eastAsia="zh-CN"/>
              </w:rPr>
              <w:t>地区</w:t>
            </w:r>
          </w:p>
        </w:tc>
      </w:tr>
      <w:tr w:rsidR="00AF735B" w:rsidRPr="00023280" w14:paraId="084AE81D" w14:textId="77777777" w:rsidTr="00807F34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52BF64B" w14:textId="3D108E96" w:rsidR="00AF735B" w:rsidRDefault="00AF735B" w:rsidP="00AF735B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在线呼叫价格(元)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2948293" w14:textId="0DD58D41" w:rsidR="00AF735B" w:rsidRPr="0068506A" w:rsidRDefault="00645053" w:rsidP="00AF735B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110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6620762" w14:textId="73B12ECE" w:rsidR="00AF735B" w:rsidRPr="0068506A" w:rsidRDefault="00AF735B" w:rsidP="00AF735B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N</w:t>
            </w: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um（.2）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C22D77" w14:textId="77777777" w:rsidR="00AF735B" w:rsidRPr="0068506A" w:rsidRDefault="00AF735B" w:rsidP="00AF735B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571988" w14:textId="2B5A5180" w:rsidR="00AF735B" w:rsidRPr="0068506A" w:rsidRDefault="00AF735B" w:rsidP="00AF735B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IN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7B2E13" w14:textId="77777777" w:rsidR="00AF735B" w:rsidRPr="0068506A" w:rsidRDefault="00AF735B" w:rsidP="00AF735B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 w:rsidRPr="002510B7">
              <w:rPr>
                <w:rFonts w:ascii="微软雅黑" w:eastAsia="微软雅黑" w:hAnsi="微软雅黑" w:hint="eastAsia"/>
                <w:b w:val="0"/>
                <w:color w:val="000000" w:themeColor="text1"/>
                <w:sz w:val="16"/>
                <w:szCs w:val="16"/>
                <w:lang w:eastAsia="zh-CN"/>
              </w:rPr>
              <w:t>IN(</w:t>
            </w:r>
            <w:r w:rsidRPr="002510B7">
              <w:rPr>
                <w:rFonts w:ascii="微软雅黑" w:eastAsia="微软雅黑" w:hAnsi="微软雅黑"/>
                <w:b w:val="0"/>
                <w:color w:val="000000" w:themeColor="text1"/>
                <w:sz w:val="16"/>
                <w:szCs w:val="16"/>
                <w:lang w:eastAsia="zh-CN"/>
              </w:rPr>
              <w:t>*</w:t>
            </w:r>
            <w:r w:rsidRPr="002510B7">
              <w:rPr>
                <w:rFonts w:ascii="微软雅黑" w:eastAsia="微软雅黑" w:hAnsi="微软雅黑" w:hint="eastAsia"/>
                <w:b w:val="0"/>
                <w:color w:val="000000" w:themeColor="text1"/>
                <w:sz w:val="16"/>
                <w:szCs w:val="16"/>
                <w:lang w:eastAsia="zh-CN"/>
              </w:rPr>
              <w:t>)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A38D88" w14:textId="0A94090D" w:rsidR="00AF735B" w:rsidRPr="0068506A" w:rsidRDefault="00AF735B" w:rsidP="00AF735B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 w:rsidRPr="002510B7">
              <w:rPr>
                <w:rFonts w:ascii="微软雅黑" w:eastAsia="微软雅黑" w:hAnsi="微软雅黑" w:hint="eastAsia"/>
                <w:b w:val="0"/>
                <w:color w:val="000000" w:themeColor="text1"/>
                <w:sz w:val="16"/>
                <w:szCs w:val="16"/>
                <w:lang w:eastAsia="zh-CN"/>
              </w:rPr>
              <w:t>IN(</w:t>
            </w:r>
            <w:r w:rsidRPr="002510B7">
              <w:rPr>
                <w:rFonts w:ascii="微软雅黑" w:eastAsia="微软雅黑" w:hAnsi="微软雅黑"/>
                <w:b w:val="0"/>
                <w:color w:val="000000" w:themeColor="text1"/>
                <w:sz w:val="16"/>
                <w:szCs w:val="16"/>
                <w:lang w:eastAsia="zh-CN"/>
              </w:rPr>
              <w:t>*</w:t>
            </w:r>
            <w:r w:rsidRPr="002510B7">
              <w:rPr>
                <w:rFonts w:ascii="微软雅黑" w:eastAsia="微软雅黑" w:hAnsi="微软雅黑" w:hint="eastAsia"/>
                <w:b w:val="0"/>
                <w:color w:val="000000" w:themeColor="text1"/>
                <w:sz w:val="16"/>
                <w:szCs w:val="16"/>
                <w:lang w:eastAsia="zh-CN"/>
              </w:rPr>
              <w:t>)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79735A" w14:textId="77777777" w:rsidR="00AF735B" w:rsidRPr="00023280" w:rsidRDefault="00AF735B" w:rsidP="00AF735B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AF735B" w:rsidRPr="00023280" w14:paraId="7E0E3B52" w14:textId="77777777" w:rsidTr="00807F34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CB75EA7" w14:textId="24E162C1" w:rsidR="00AF735B" w:rsidRPr="006844AD" w:rsidRDefault="00AF735B" w:rsidP="00AF735B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落地呼叫价格(元)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1B70D64" w14:textId="5F5EF675" w:rsidR="00AF735B" w:rsidRPr="006844AD" w:rsidRDefault="00645053" w:rsidP="00AF735B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110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68992FD" w14:textId="7471AEB6" w:rsidR="00AF735B" w:rsidRPr="006844AD" w:rsidRDefault="00AF735B" w:rsidP="00AF735B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N</w:t>
            </w: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um（.2）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D8CFB3" w14:textId="77777777" w:rsidR="00AF735B" w:rsidRPr="006844AD" w:rsidRDefault="00AF735B" w:rsidP="00AF735B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A4CD0F" w14:textId="77777777" w:rsidR="00AF735B" w:rsidRPr="006844AD" w:rsidRDefault="00AF735B" w:rsidP="00AF735B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5B99C8" w14:textId="45588488" w:rsidR="00AF735B" w:rsidRPr="006844AD" w:rsidRDefault="00AF735B" w:rsidP="00AF735B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color w:val="000000" w:themeColor="text1"/>
                <w:sz w:val="16"/>
                <w:szCs w:val="16"/>
                <w:lang w:eastAsia="zh-CN"/>
              </w:rPr>
              <w:t>IN(</w:t>
            </w:r>
            <w:r>
              <w:rPr>
                <w:rFonts w:ascii="微软雅黑" w:eastAsia="微软雅黑" w:hAnsi="微软雅黑"/>
                <w:b w:val="0"/>
                <w:color w:val="000000" w:themeColor="text1"/>
                <w:sz w:val="16"/>
                <w:szCs w:val="16"/>
                <w:lang w:eastAsia="zh-CN"/>
              </w:rPr>
              <w:t>*</w:t>
            </w:r>
            <w:r>
              <w:rPr>
                <w:rFonts w:ascii="微软雅黑" w:eastAsia="微软雅黑" w:hAnsi="微软雅黑" w:hint="eastAsia"/>
                <w:b w:val="0"/>
                <w:color w:val="000000" w:themeColor="text1"/>
                <w:sz w:val="16"/>
                <w:szCs w:val="16"/>
                <w:lang w:eastAsia="zh-CN"/>
              </w:rPr>
              <w:t>)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27659F" w14:textId="6EB694FF" w:rsidR="00AF735B" w:rsidRPr="006844AD" w:rsidRDefault="00AF735B" w:rsidP="00AF735B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color w:val="000000" w:themeColor="text1"/>
                <w:sz w:val="16"/>
                <w:szCs w:val="16"/>
                <w:lang w:eastAsia="zh-CN"/>
              </w:rPr>
              <w:t>IN(</w:t>
            </w:r>
            <w:r>
              <w:rPr>
                <w:rFonts w:ascii="微软雅黑" w:eastAsia="微软雅黑" w:hAnsi="微软雅黑"/>
                <w:b w:val="0"/>
                <w:color w:val="000000" w:themeColor="text1"/>
                <w:sz w:val="16"/>
                <w:szCs w:val="16"/>
                <w:lang w:eastAsia="zh-CN"/>
              </w:rPr>
              <w:t>*</w:t>
            </w:r>
            <w:r>
              <w:rPr>
                <w:rFonts w:ascii="微软雅黑" w:eastAsia="微软雅黑" w:hAnsi="微软雅黑" w:hint="eastAsia"/>
                <w:b w:val="0"/>
                <w:color w:val="000000" w:themeColor="text1"/>
                <w:sz w:val="16"/>
                <w:szCs w:val="16"/>
                <w:lang w:eastAsia="zh-CN"/>
              </w:rPr>
              <w:t>)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72680A" w14:textId="77777777" w:rsidR="00AF735B" w:rsidRPr="00023280" w:rsidRDefault="00AF735B" w:rsidP="00AF735B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AF735B" w:rsidRPr="00023280" w14:paraId="0F327646" w14:textId="77777777" w:rsidTr="00807F34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306A404" w14:textId="093D15EB" w:rsidR="00AF735B" w:rsidRPr="006844AD" w:rsidRDefault="00AF735B" w:rsidP="00AF735B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落地回拨价格(元)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0CEDE3C" w14:textId="6C25D6D7" w:rsidR="00AF735B" w:rsidRPr="006844AD" w:rsidRDefault="00645053" w:rsidP="00AF735B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110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B3060CB" w14:textId="1638B1A7" w:rsidR="00AF735B" w:rsidRPr="006844AD" w:rsidRDefault="00AF735B" w:rsidP="00AF735B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N</w:t>
            </w: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um（.2）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FE10AE" w14:textId="77777777" w:rsidR="00AF735B" w:rsidRPr="006844AD" w:rsidRDefault="00AF735B" w:rsidP="00AF735B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D2C140" w14:textId="77777777" w:rsidR="00AF735B" w:rsidRPr="006844AD" w:rsidRDefault="00AF735B" w:rsidP="00AF735B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4C6626" w14:textId="3C95F04D" w:rsidR="00AF735B" w:rsidRPr="006844AD" w:rsidRDefault="00AF735B" w:rsidP="00AF735B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color w:val="000000" w:themeColor="text1"/>
                <w:sz w:val="16"/>
                <w:szCs w:val="16"/>
                <w:lang w:eastAsia="zh-CN"/>
              </w:rPr>
              <w:t>IN(</w:t>
            </w:r>
            <w:r>
              <w:rPr>
                <w:rFonts w:ascii="微软雅黑" w:eastAsia="微软雅黑" w:hAnsi="微软雅黑"/>
                <w:b w:val="0"/>
                <w:color w:val="000000" w:themeColor="text1"/>
                <w:sz w:val="16"/>
                <w:szCs w:val="16"/>
                <w:lang w:eastAsia="zh-CN"/>
              </w:rPr>
              <w:t>*</w:t>
            </w:r>
            <w:r>
              <w:rPr>
                <w:rFonts w:ascii="微软雅黑" w:eastAsia="微软雅黑" w:hAnsi="微软雅黑" w:hint="eastAsia"/>
                <w:b w:val="0"/>
                <w:color w:val="000000" w:themeColor="text1"/>
                <w:sz w:val="16"/>
                <w:szCs w:val="16"/>
                <w:lang w:eastAsia="zh-CN"/>
              </w:rPr>
              <w:t>)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F7BEF7" w14:textId="370E8E08" w:rsidR="00AF735B" w:rsidRPr="006844AD" w:rsidRDefault="00AF735B" w:rsidP="00AF735B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color w:val="000000" w:themeColor="text1"/>
                <w:sz w:val="16"/>
                <w:szCs w:val="16"/>
                <w:lang w:eastAsia="zh-CN"/>
              </w:rPr>
              <w:t>IN(</w:t>
            </w:r>
            <w:r>
              <w:rPr>
                <w:rFonts w:ascii="微软雅黑" w:eastAsia="微软雅黑" w:hAnsi="微软雅黑"/>
                <w:b w:val="0"/>
                <w:color w:val="000000" w:themeColor="text1"/>
                <w:sz w:val="16"/>
                <w:szCs w:val="16"/>
                <w:lang w:eastAsia="zh-CN"/>
              </w:rPr>
              <w:t>*</w:t>
            </w:r>
            <w:r>
              <w:rPr>
                <w:rFonts w:ascii="微软雅黑" w:eastAsia="微软雅黑" w:hAnsi="微软雅黑" w:hint="eastAsia"/>
                <w:b w:val="0"/>
                <w:color w:val="000000" w:themeColor="text1"/>
                <w:sz w:val="16"/>
                <w:szCs w:val="16"/>
                <w:lang w:eastAsia="zh-CN"/>
              </w:rPr>
              <w:t>)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65B737" w14:textId="77777777" w:rsidR="00AF735B" w:rsidRPr="00023280" w:rsidRDefault="00AF735B" w:rsidP="00AF735B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AF735B" w:rsidRPr="00023280" w14:paraId="62F61E2D" w14:textId="77777777" w:rsidTr="00807F34">
        <w:trPr>
          <w:cantSplit/>
          <w:trHeight w:val="64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DF0253D" w14:textId="66C23A34" w:rsidR="00AF735B" w:rsidRPr="006844AD" w:rsidRDefault="00AF735B" w:rsidP="00AF735B">
            <w:pPr>
              <w:pStyle w:val="a5"/>
              <w:tabs>
                <w:tab w:val="left" w:pos="739"/>
              </w:tabs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Goip呼叫价格(元)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0D1456B" w14:textId="774C4867" w:rsidR="00AF735B" w:rsidRPr="006844AD" w:rsidRDefault="00645053" w:rsidP="00AF735B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110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760CC73" w14:textId="115C7022" w:rsidR="00AF735B" w:rsidRPr="006844AD" w:rsidRDefault="00AF735B" w:rsidP="00AF735B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N</w:t>
            </w: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um（.2）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90228D" w14:textId="77777777" w:rsidR="00AF735B" w:rsidRPr="006844AD" w:rsidRDefault="00AF735B" w:rsidP="00AF735B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8A8610" w14:textId="6FC2C009" w:rsidR="00AF735B" w:rsidRPr="006844AD" w:rsidRDefault="00AF735B" w:rsidP="00AF735B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4603FB" w14:textId="46525A72" w:rsidR="00AF735B" w:rsidRPr="006844AD" w:rsidRDefault="00AF735B" w:rsidP="00AF735B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color w:val="000000" w:themeColor="text1"/>
                <w:sz w:val="16"/>
                <w:szCs w:val="16"/>
                <w:lang w:eastAsia="zh-CN"/>
              </w:rPr>
              <w:t>IN(</w:t>
            </w:r>
            <w:r>
              <w:rPr>
                <w:rFonts w:ascii="微软雅黑" w:eastAsia="微软雅黑" w:hAnsi="微软雅黑"/>
                <w:b w:val="0"/>
                <w:color w:val="000000" w:themeColor="text1"/>
                <w:sz w:val="16"/>
                <w:szCs w:val="16"/>
                <w:lang w:eastAsia="zh-CN"/>
              </w:rPr>
              <w:t>*</w:t>
            </w:r>
            <w:r>
              <w:rPr>
                <w:rFonts w:ascii="微软雅黑" w:eastAsia="微软雅黑" w:hAnsi="微软雅黑" w:hint="eastAsia"/>
                <w:b w:val="0"/>
                <w:color w:val="000000" w:themeColor="text1"/>
                <w:sz w:val="16"/>
                <w:szCs w:val="16"/>
                <w:lang w:eastAsia="zh-CN"/>
              </w:rPr>
              <w:t>)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138AE1" w14:textId="6F74D4E2" w:rsidR="00AF735B" w:rsidRPr="006844AD" w:rsidRDefault="00AF735B" w:rsidP="00AF735B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color w:val="000000" w:themeColor="text1"/>
                <w:sz w:val="16"/>
                <w:szCs w:val="16"/>
                <w:lang w:eastAsia="zh-CN"/>
              </w:rPr>
              <w:t>IN(</w:t>
            </w:r>
            <w:r>
              <w:rPr>
                <w:rFonts w:ascii="微软雅黑" w:eastAsia="微软雅黑" w:hAnsi="微软雅黑"/>
                <w:b w:val="0"/>
                <w:color w:val="000000" w:themeColor="text1"/>
                <w:sz w:val="16"/>
                <w:szCs w:val="16"/>
                <w:lang w:eastAsia="zh-CN"/>
              </w:rPr>
              <w:t>*</w:t>
            </w:r>
            <w:r>
              <w:rPr>
                <w:rFonts w:ascii="微软雅黑" w:eastAsia="微软雅黑" w:hAnsi="微软雅黑" w:hint="eastAsia"/>
                <w:b w:val="0"/>
                <w:color w:val="000000" w:themeColor="text1"/>
                <w:sz w:val="16"/>
                <w:szCs w:val="16"/>
                <w:lang w:eastAsia="zh-CN"/>
              </w:rPr>
              <w:t>)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C39348" w14:textId="77777777" w:rsidR="00AF735B" w:rsidRPr="00023280" w:rsidRDefault="00AF735B" w:rsidP="00AF735B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AF735B" w:rsidRPr="00023280" w14:paraId="71CA94E4" w14:textId="77777777" w:rsidTr="00807F34">
        <w:trPr>
          <w:cantSplit/>
          <w:trHeight w:val="64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6F08934" w14:textId="6461AC3A" w:rsidR="00AF735B" w:rsidRPr="006844AD" w:rsidRDefault="00AF735B" w:rsidP="00AF735B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Goip回拨价格(元)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4CC561A" w14:textId="306F24A0" w:rsidR="00AF735B" w:rsidRPr="006844AD" w:rsidRDefault="00645053" w:rsidP="00AF735B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110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E0FDE7D" w14:textId="255F59D4" w:rsidR="00AF735B" w:rsidRPr="006844AD" w:rsidRDefault="00AF735B" w:rsidP="00AF735B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N</w:t>
            </w: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um（.2）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D74058" w14:textId="77777777" w:rsidR="00AF735B" w:rsidRPr="006844AD" w:rsidRDefault="00AF735B" w:rsidP="00AF735B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CC4F21" w14:textId="4004CAF3" w:rsidR="00AF735B" w:rsidRPr="006844AD" w:rsidRDefault="00AF735B" w:rsidP="00AF735B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0472B0" w14:textId="4ED9D8D0" w:rsidR="00AF735B" w:rsidRPr="006844AD" w:rsidRDefault="00AF735B" w:rsidP="00AF735B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color w:val="000000" w:themeColor="text1"/>
                <w:sz w:val="16"/>
                <w:szCs w:val="16"/>
                <w:lang w:eastAsia="zh-CN"/>
              </w:rPr>
              <w:t>IN(</w:t>
            </w:r>
            <w:r>
              <w:rPr>
                <w:rFonts w:ascii="微软雅黑" w:eastAsia="微软雅黑" w:hAnsi="微软雅黑"/>
                <w:b w:val="0"/>
                <w:color w:val="000000" w:themeColor="text1"/>
                <w:sz w:val="16"/>
                <w:szCs w:val="16"/>
                <w:lang w:eastAsia="zh-CN"/>
              </w:rPr>
              <w:t>*</w:t>
            </w:r>
            <w:r>
              <w:rPr>
                <w:rFonts w:ascii="微软雅黑" w:eastAsia="微软雅黑" w:hAnsi="微软雅黑" w:hint="eastAsia"/>
                <w:b w:val="0"/>
                <w:color w:val="000000" w:themeColor="text1"/>
                <w:sz w:val="16"/>
                <w:szCs w:val="16"/>
                <w:lang w:eastAsia="zh-CN"/>
              </w:rPr>
              <w:t>)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B0B1A3" w14:textId="6031D1FE" w:rsidR="00AF735B" w:rsidRPr="006844AD" w:rsidRDefault="00AF735B" w:rsidP="00AF735B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color w:val="000000" w:themeColor="text1"/>
                <w:sz w:val="16"/>
                <w:szCs w:val="16"/>
                <w:lang w:eastAsia="zh-CN"/>
              </w:rPr>
              <w:t>IN(</w:t>
            </w:r>
            <w:r>
              <w:rPr>
                <w:rFonts w:ascii="微软雅黑" w:eastAsia="微软雅黑" w:hAnsi="微软雅黑"/>
                <w:b w:val="0"/>
                <w:color w:val="000000" w:themeColor="text1"/>
                <w:sz w:val="16"/>
                <w:szCs w:val="16"/>
                <w:lang w:eastAsia="zh-CN"/>
              </w:rPr>
              <w:t>*</w:t>
            </w:r>
            <w:r>
              <w:rPr>
                <w:rFonts w:ascii="微软雅黑" w:eastAsia="微软雅黑" w:hAnsi="微软雅黑" w:hint="eastAsia"/>
                <w:b w:val="0"/>
                <w:color w:val="000000" w:themeColor="text1"/>
                <w:sz w:val="16"/>
                <w:szCs w:val="16"/>
                <w:lang w:eastAsia="zh-CN"/>
              </w:rPr>
              <w:t>)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9BA30A" w14:textId="45B3A497" w:rsidR="00AF735B" w:rsidRPr="00023280" w:rsidRDefault="00AF735B" w:rsidP="00AF735B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AF735B" w:rsidRPr="00023280" w14:paraId="137984BC" w14:textId="77777777" w:rsidTr="00807F34">
        <w:trPr>
          <w:cantSplit/>
          <w:trHeight w:val="64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3BEDC01" w14:textId="3C3767FF" w:rsidR="00AF735B" w:rsidRPr="006844AD" w:rsidRDefault="00AF735B" w:rsidP="00AF735B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短信价格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C0AB880" w14:textId="0C054EC0" w:rsidR="00AF735B" w:rsidRPr="006844AD" w:rsidRDefault="00645053" w:rsidP="00AF735B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80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254F1CC" w14:textId="5DB415A7" w:rsidR="00AF735B" w:rsidRPr="006844AD" w:rsidRDefault="00AF735B" w:rsidP="00AF735B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N</w:t>
            </w: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um（.2）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CCFD26" w14:textId="77777777" w:rsidR="00AF735B" w:rsidRPr="006844AD" w:rsidRDefault="00AF735B" w:rsidP="00AF735B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184CB6" w14:textId="407D8B33" w:rsidR="00AF735B" w:rsidRPr="006844AD" w:rsidRDefault="00AF735B" w:rsidP="00AF735B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43948B" w14:textId="0BE1C793" w:rsidR="00AF735B" w:rsidRPr="006844AD" w:rsidRDefault="00AF735B" w:rsidP="00AF735B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color w:val="000000" w:themeColor="text1"/>
                <w:sz w:val="16"/>
                <w:szCs w:val="16"/>
                <w:lang w:eastAsia="zh-CN"/>
              </w:rPr>
              <w:t>IN(</w:t>
            </w:r>
            <w:r>
              <w:rPr>
                <w:rFonts w:ascii="微软雅黑" w:eastAsia="微软雅黑" w:hAnsi="微软雅黑"/>
                <w:b w:val="0"/>
                <w:color w:val="000000" w:themeColor="text1"/>
                <w:sz w:val="16"/>
                <w:szCs w:val="16"/>
                <w:lang w:eastAsia="zh-CN"/>
              </w:rPr>
              <w:t>*</w:t>
            </w:r>
            <w:r>
              <w:rPr>
                <w:rFonts w:ascii="微软雅黑" w:eastAsia="微软雅黑" w:hAnsi="微软雅黑" w:hint="eastAsia"/>
                <w:b w:val="0"/>
                <w:color w:val="000000" w:themeColor="text1"/>
                <w:sz w:val="16"/>
                <w:szCs w:val="16"/>
                <w:lang w:eastAsia="zh-CN"/>
              </w:rPr>
              <w:t>)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A67BB3" w14:textId="4D4550B3" w:rsidR="00AF735B" w:rsidRPr="006844AD" w:rsidRDefault="00AF735B" w:rsidP="00AF735B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color w:val="000000" w:themeColor="text1"/>
                <w:sz w:val="16"/>
                <w:szCs w:val="16"/>
                <w:lang w:eastAsia="zh-CN"/>
              </w:rPr>
              <w:t>IN(</w:t>
            </w:r>
            <w:r>
              <w:rPr>
                <w:rFonts w:ascii="微软雅黑" w:eastAsia="微软雅黑" w:hAnsi="微软雅黑"/>
                <w:b w:val="0"/>
                <w:color w:val="000000" w:themeColor="text1"/>
                <w:sz w:val="16"/>
                <w:szCs w:val="16"/>
                <w:lang w:eastAsia="zh-CN"/>
              </w:rPr>
              <w:t>*</w:t>
            </w:r>
            <w:r>
              <w:rPr>
                <w:rFonts w:ascii="微软雅黑" w:eastAsia="微软雅黑" w:hAnsi="微软雅黑" w:hint="eastAsia"/>
                <w:b w:val="0"/>
                <w:color w:val="000000" w:themeColor="text1"/>
                <w:sz w:val="16"/>
                <w:szCs w:val="16"/>
                <w:lang w:eastAsia="zh-CN"/>
              </w:rPr>
              <w:t>)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E46EBF" w14:textId="17BE0841" w:rsidR="00AF735B" w:rsidRPr="00023280" w:rsidRDefault="00AF735B" w:rsidP="00AF735B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AF735B" w:rsidRPr="00023280" w14:paraId="530A4995" w14:textId="77777777" w:rsidTr="00807F34">
        <w:trPr>
          <w:cantSplit/>
          <w:trHeight w:val="64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C85B81C" w14:textId="77777777" w:rsidR="00AF735B" w:rsidRPr="00F97CD6" w:rsidRDefault="00AF735B" w:rsidP="00AF735B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8"/>
                <w:szCs w:val="18"/>
                <w:lang w:eastAsia="zh-CN"/>
              </w:rPr>
            </w:pPr>
            <w:r w:rsidRPr="00F97CD6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8"/>
                <w:szCs w:val="18"/>
                <w:lang w:eastAsia="zh-CN"/>
              </w:rPr>
              <w:t>备注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0F4CE83" w14:textId="533E7FEC" w:rsidR="00AF735B" w:rsidRPr="00F97CD6" w:rsidRDefault="00645053" w:rsidP="00AF735B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F97CD6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80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AA31DE1" w14:textId="77777777" w:rsidR="00AF735B" w:rsidRPr="00F97CD6" w:rsidRDefault="00AF735B" w:rsidP="00AF735B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F97CD6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Str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BE139C" w14:textId="77777777" w:rsidR="00AF735B" w:rsidRDefault="00AF735B" w:rsidP="00AF735B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0328EF" w14:textId="77777777" w:rsidR="00AF735B" w:rsidRDefault="00AF735B" w:rsidP="00AF735B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46039C" w14:textId="77777777" w:rsidR="00AF735B" w:rsidRDefault="00AF735B" w:rsidP="00AF735B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IN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0546A6" w14:textId="65C3497D" w:rsidR="00AF735B" w:rsidRPr="006844AD" w:rsidRDefault="00AF735B" w:rsidP="00AF735B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IN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741303" w14:textId="77777777" w:rsidR="00AF735B" w:rsidRPr="00023280" w:rsidRDefault="00AF735B" w:rsidP="00AF735B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AF735B" w:rsidRPr="00023280" w14:paraId="38311830" w14:textId="77777777" w:rsidTr="00807F34">
        <w:trPr>
          <w:cantSplit/>
          <w:trHeight w:val="64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CB5BDC2" w14:textId="77777777" w:rsidR="00AF735B" w:rsidRDefault="00AF735B" w:rsidP="00AF735B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修改时间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33D9324" w14:textId="54550AC1" w:rsidR="00AF735B" w:rsidRPr="006844AD" w:rsidRDefault="00645053" w:rsidP="00AF735B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140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C42B9DA" w14:textId="77777777" w:rsidR="00AF735B" w:rsidRDefault="00AF735B" w:rsidP="00AF735B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Date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E097B8" w14:textId="77777777" w:rsidR="00AF735B" w:rsidRDefault="00AF735B" w:rsidP="00AF735B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29382D" w14:textId="77777777" w:rsidR="00AF735B" w:rsidRDefault="00AF735B" w:rsidP="00AF735B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5CD105" w14:textId="77777777" w:rsidR="00AF735B" w:rsidRDefault="00AF735B" w:rsidP="00AF735B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CB68E9" w14:textId="77777777" w:rsidR="00AF735B" w:rsidRPr="006844AD" w:rsidRDefault="00AF735B" w:rsidP="00AF735B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84800C" w14:textId="77777777" w:rsidR="00AF735B" w:rsidRPr="00023280" w:rsidRDefault="00AF735B" w:rsidP="00AF735B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AF735B" w:rsidRPr="00023280" w14:paraId="44215EF9" w14:textId="77777777" w:rsidTr="00807F34">
        <w:trPr>
          <w:cantSplit/>
          <w:trHeight w:val="64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E79BC62" w14:textId="77777777" w:rsidR="00AF735B" w:rsidRPr="00F97CD6" w:rsidRDefault="00AF735B" w:rsidP="00AF735B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8"/>
                <w:szCs w:val="18"/>
                <w:lang w:eastAsia="zh-CN"/>
              </w:rPr>
            </w:pPr>
            <w:r w:rsidRPr="00F97CD6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8"/>
                <w:szCs w:val="18"/>
                <w:lang w:eastAsia="zh-CN"/>
              </w:rPr>
              <w:t>修改人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F3CD85D" w14:textId="14858864" w:rsidR="00AF735B" w:rsidRPr="00F97CD6" w:rsidRDefault="00645053" w:rsidP="00AF735B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F97CD6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80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C453CAE" w14:textId="77777777" w:rsidR="00AF735B" w:rsidRPr="00F97CD6" w:rsidRDefault="00AF735B" w:rsidP="00AF735B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F97CD6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Str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35B156" w14:textId="77777777" w:rsidR="00AF735B" w:rsidRDefault="00AF735B" w:rsidP="00AF735B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E0E6B8" w14:textId="77777777" w:rsidR="00AF735B" w:rsidRDefault="00AF735B" w:rsidP="00AF735B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FFD658" w14:textId="77777777" w:rsidR="00AF735B" w:rsidRDefault="00AF735B" w:rsidP="00AF735B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CEBBFA" w14:textId="77777777" w:rsidR="00AF735B" w:rsidRDefault="00AF735B" w:rsidP="00AF735B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0E0D4E" w14:textId="77777777" w:rsidR="00AF735B" w:rsidRPr="00023280" w:rsidRDefault="00AF735B" w:rsidP="00AF735B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AF735B" w:rsidRPr="00023280" w14:paraId="76C37E3A" w14:textId="77777777" w:rsidTr="00807F34">
        <w:trPr>
          <w:cantSplit/>
          <w:trHeight w:val="64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F45570A" w14:textId="77777777" w:rsidR="00AF735B" w:rsidRPr="00F97CD6" w:rsidRDefault="00AF735B" w:rsidP="00AF735B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8"/>
                <w:szCs w:val="18"/>
                <w:lang w:eastAsia="zh-CN"/>
              </w:rPr>
            </w:pPr>
            <w:r w:rsidRPr="00F97CD6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8"/>
                <w:szCs w:val="18"/>
                <w:lang w:eastAsia="zh-CN"/>
              </w:rPr>
              <w:t>创建时间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228F9A5" w14:textId="4F7A2834" w:rsidR="00AF735B" w:rsidRPr="00F97CD6" w:rsidRDefault="00645053" w:rsidP="00AF735B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F97CD6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140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8FDEEB4" w14:textId="77777777" w:rsidR="00AF735B" w:rsidRPr="00F97CD6" w:rsidRDefault="00AF735B" w:rsidP="00AF735B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F97CD6"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Date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BB5F55" w14:textId="77777777" w:rsidR="00AF735B" w:rsidRDefault="00AF735B" w:rsidP="00AF735B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4527F4" w14:textId="77777777" w:rsidR="00AF735B" w:rsidRDefault="00AF735B" w:rsidP="00AF735B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1AA104" w14:textId="77777777" w:rsidR="00AF735B" w:rsidRDefault="00AF735B" w:rsidP="00AF735B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A00D70" w14:textId="77777777" w:rsidR="00AF735B" w:rsidRDefault="00AF735B" w:rsidP="00AF735B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306C9C" w14:textId="77777777" w:rsidR="00AF735B" w:rsidRPr="00023280" w:rsidRDefault="00AF735B" w:rsidP="00AF735B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AF735B" w:rsidRPr="00023280" w14:paraId="0BD11AC9" w14:textId="77777777" w:rsidTr="00807F34">
        <w:trPr>
          <w:cantSplit/>
          <w:trHeight w:val="64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4CE63F1" w14:textId="77777777" w:rsidR="00AF735B" w:rsidRPr="00F97CD6" w:rsidRDefault="00AF735B" w:rsidP="00AF735B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8"/>
                <w:szCs w:val="18"/>
                <w:lang w:eastAsia="zh-CN"/>
              </w:rPr>
            </w:pPr>
            <w:r w:rsidRPr="00F97CD6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8"/>
                <w:szCs w:val="18"/>
                <w:lang w:eastAsia="zh-CN"/>
              </w:rPr>
              <w:t>创建人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CDCEB8B" w14:textId="66D68A89" w:rsidR="00AF735B" w:rsidRPr="00F97CD6" w:rsidRDefault="00645053" w:rsidP="00AF735B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F97CD6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80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24508EB" w14:textId="77777777" w:rsidR="00AF735B" w:rsidRPr="00F97CD6" w:rsidRDefault="00AF735B" w:rsidP="00AF735B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F97CD6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Str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73D58C" w14:textId="77777777" w:rsidR="00AF735B" w:rsidRDefault="00AF735B" w:rsidP="00AF735B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D41BDA" w14:textId="77777777" w:rsidR="00AF735B" w:rsidRDefault="00AF735B" w:rsidP="00AF735B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3D4953" w14:textId="77777777" w:rsidR="00AF735B" w:rsidRDefault="00AF735B" w:rsidP="00AF735B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32A170" w14:textId="77777777" w:rsidR="00AF735B" w:rsidRDefault="00AF735B" w:rsidP="00AF735B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680694" w14:textId="77777777" w:rsidR="00AF735B" w:rsidRPr="00023280" w:rsidRDefault="00AF735B" w:rsidP="00AF735B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</w:tbl>
    <w:p w14:paraId="14FA3293" w14:textId="77777777" w:rsidR="00807F34" w:rsidRPr="00807F34" w:rsidRDefault="00807F34" w:rsidP="00807F34">
      <w:pPr>
        <w:rPr>
          <w:rFonts w:eastAsiaTheme="minorEastAsia"/>
          <w:lang w:eastAsia="zh-CN"/>
        </w:rPr>
      </w:pPr>
    </w:p>
    <w:p w14:paraId="1E60C387" w14:textId="31755293" w:rsidR="00D82294" w:rsidRDefault="00D82294" w:rsidP="00D82294">
      <w:pPr>
        <w:pStyle w:val="Heading2"/>
        <w:ind w:left="0" w:firstLine="0"/>
        <w:rPr>
          <w:rFonts w:ascii="微软雅黑" w:eastAsia="微软雅黑" w:hAnsi="微软雅黑" w:cs="微软雅黑"/>
          <w:bCs/>
          <w:i w:val="0"/>
          <w:iCs/>
          <w:lang w:eastAsia="zh-CN"/>
        </w:rPr>
      </w:pPr>
      <w:bookmarkStart w:id="116" w:name="_Toc478575271"/>
      <w:r>
        <w:rPr>
          <w:rFonts w:ascii="微软雅黑" w:eastAsia="微软雅黑" w:hAnsi="微软雅黑" w:cs="微软雅黑" w:hint="eastAsia"/>
          <w:bCs/>
          <w:i w:val="0"/>
          <w:iCs/>
          <w:lang w:eastAsia="zh-CN"/>
        </w:rPr>
        <w:t>历史话单</w:t>
      </w:r>
      <w:bookmarkEnd w:id="116"/>
    </w:p>
    <w:p w14:paraId="7CEDB0A2" w14:textId="77777777" w:rsidR="00286ED2" w:rsidRPr="00286ED2" w:rsidRDefault="00286ED2" w:rsidP="00286ED2">
      <w:pPr>
        <w:rPr>
          <w:rFonts w:eastAsiaTheme="minorEastAsia"/>
          <w:lang w:eastAsia="zh-CN"/>
        </w:rPr>
      </w:pPr>
    </w:p>
    <w:p w14:paraId="0139DFBF" w14:textId="321FD82F" w:rsidR="00D82294" w:rsidRDefault="00D82294" w:rsidP="00D82294">
      <w:pPr>
        <w:pStyle w:val="Heading3"/>
        <w:rPr>
          <w:rFonts w:ascii="微软雅黑" w:eastAsia="微软雅黑" w:hAnsi="微软雅黑" w:cs="微软雅黑"/>
          <w:i w:val="0"/>
          <w:lang w:eastAsia="zh-CN"/>
        </w:rPr>
      </w:pPr>
      <w:bookmarkStart w:id="117" w:name="_Toc478575272"/>
      <w:r>
        <w:rPr>
          <w:rFonts w:ascii="微软雅黑" w:eastAsia="微软雅黑" w:hAnsi="微软雅黑" w:cs="微软雅黑" w:hint="eastAsia"/>
          <w:i w:val="0"/>
          <w:lang w:eastAsia="zh-CN"/>
        </w:rPr>
        <w:t>概要信息</w:t>
      </w:r>
      <w:bookmarkEnd w:id="117"/>
    </w:p>
    <w:p w14:paraId="0AB546F6" w14:textId="02D510C4" w:rsidR="00BD09A4" w:rsidRDefault="00BD09A4" w:rsidP="00BD09A4">
      <w:pPr>
        <w:rPr>
          <w:rFonts w:eastAsiaTheme="minorEastAsia"/>
          <w:lang w:eastAsia="zh-CN"/>
        </w:rPr>
      </w:pPr>
    </w:p>
    <w:p w14:paraId="42F0D09F" w14:textId="77777777" w:rsidR="00BD09A4" w:rsidRPr="00BD09A4" w:rsidRDefault="00BD09A4" w:rsidP="00BD09A4">
      <w:pPr>
        <w:rPr>
          <w:rFonts w:eastAsiaTheme="minorEastAsia"/>
          <w:lang w:eastAsia="zh-CN"/>
        </w:rPr>
      </w:pPr>
    </w:p>
    <w:p w14:paraId="14D5EC35" w14:textId="254D19F3" w:rsidR="00D82294" w:rsidRDefault="00D82294" w:rsidP="00D82294">
      <w:pPr>
        <w:pStyle w:val="Heading3"/>
        <w:rPr>
          <w:rFonts w:ascii="微软雅黑" w:eastAsia="微软雅黑" w:hAnsi="微软雅黑" w:cs="微软雅黑"/>
          <w:i w:val="0"/>
          <w:lang w:eastAsia="zh-CN"/>
        </w:rPr>
      </w:pPr>
      <w:bookmarkStart w:id="118" w:name="_Toc478575273"/>
      <w:r>
        <w:rPr>
          <w:rFonts w:ascii="微软雅黑" w:eastAsia="微软雅黑" w:hAnsi="微软雅黑" w:cs="微软雅黑" w:hint="eastAsia"/>
          <w:i w:val="0"/>
          <w:lang w:eastAsia="zh-CN"/>
        </w:rPr>
        <w:t>历史话单</w:t>
      </w:r>
      <w:bookmarkEnd w:id="118"/>
    </w:p>
    <w:tbl>
      <w:tblPr>
        <w:tblW w:w="8615" w:type="dxa"/>
        <w:tblInd w:w="565" w:type="dxa"/>
        <w:tblLayout w:type="fixed"/>
        <w:tblLook w:val="0000" w:firstRow="0" w:lastRow="0" w:firstColumn="0" w:lastColumn="0" w:noHBand="0" w:noVBand="0"/>
      </w:tblPr>
      <w:tblGrid>
        <w:gridCol w:w="1276"/>
        <w:gridCol w:w="709"/>
        <w:gridCol w:w="709"/>
        <w:gridCol w:w="49"/>
        <w:gridCol w:w="659"/>
        <w:gridCol w:w="75"/>
        <w:gridCol w:w="634"/>
        <w:gridCol w:w="100"/>
        <w:gridCol w:w="609"/>
        <w:gridCol w:w="125"/>
        <w:gridCol w:w="584"/>
        <w:gridCol w:w="150"/>
        <w:gridCol w:w="734"/>
        <w:gridCol w:w="734"/>
        <w:gridCol w:w="734"/>
        <w:gridCol w:w="734"/>
      </w:tblGrid>
      <w:tr w:rsidR="00BD09A4" w:rsidRPr="00BE0919" w14:paraId="60D2E0EF" w14:textId="77777777" w:rsidTr="0049353B">
        <w:trPr>
          <w:cantSplit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14:paraId="51C66116" w14:textId="77777777" w:rsidR="00BD09A4" w:rsidRPr="00CD346B" w:rsidRDefault="00BD09A4" w:rsidP="0049353B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微软雅黑" w:eastAsia="微软雅黑" w:hAnsi="微软雅黑" w:cs="微软雅黑" w:hint="eastAsia"/>
              </w:rPr>
              <w:t>页</w:t>
            </w:r>
            <w:r>
              <w:rPr>
                <w:rFonts w:ascii="Arial Unicode MS" w:eastAsia="Arial Unicode MS" w:hAnsi="Arial Unicode MS" w:cs="Arial Unicode MS" w:hint="eastAsia"/>
              </w:rPr>
              <w:t>面名称</w:t>
            </w:r>
          </w:p>
        </w:tc>
        <w:tc>
          <w:tcPr>
            <w:tcW w:w="7339" w:type="dxa"/>
            <w:gridSpan w:val="1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2876FA5" w14:textId="4353EB59" w:rsidR="00BD09A4" w:rsidRPr="00BE0919" w:rsidRDefault="00971D8A" w:rsidP="0049353B">
            <w:pPr>
              <w:pStyle w:val="a4"/>
              <w:snapToGrid w:val="0"/>
              <w:spacing w:after="120"/>
              <w:ind w:right="200"/>
              <w:jc w:val="left"/>
              <w:rPr>
                <w:rFonts w:ascii="微软雅黑" w:eastAsia="微软雅黑" w:hAnsi="微软雅黑"/>
                <w:sz w:val="20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0"/>
                <w:lang w:eastAsia="zh-CN"/>
              </w:rPr>
              <w:t>历史话单</w:t>
            </w:r>
            <w:r w:rsidR="00BD09A4">
              <w:rPr>
                <w:rFonts w:ascii="微软雅黑" w:eastAsia="微软雅黑" w:hAnsi="微软雅黑" w:hint="eastAsia"/>
                <w:sz w:val="20"/>
                <w:lang w:eastAsia="zh-CN"/>
              </w:rPr>
              <w:t>列表</w:t>
            </w:r>
          </w:p>
        </w:tc>
      </w:tr>
      <w:tr w:rsidR="00BD09A4" w14:paraId="142F8DB2" w14:textId="77777777" w:rsidTr="0049353B">
        <w:trPr>
          <w:cantSplit/>
          <w:trHeight w:val="381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14:paraId="150C226B" w14:textId="77777777" w:rsidR="00BD09A4" w:rsidRDefault="00BD09A4" w:rsidP="0049353B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 w:hint="eastAsia"/>
              </w:rPr>
              <w:t>描述</w:t>
            </w:r>
          </w:p>
        </w:tc>
        <w:tc>
          <w:tcPr>
            <w:tcW w:w="7339" w:type="dxa"/>
            <w:gridSpan w:val="1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D912470" w14:textId="537A35D4" w:rsidR="00BD09A4" w:rsidRDefault="00971D8A" w:rsidP="0049353B">
            <w:pPr>
              <w:pStyle w:val="a4"/>
              <w:snapToGrid w:val="0"/>
              <w:spacing w:after="120"/>
              <w:ind w:right="200"/>
              <w:jc w:val="left"/>
              <w:rPr>
                <w:rFonts w:ascii="微软雅黑" w:eastAsia="微软雅黑" w:hAnsi="微软雅黑"/>
                <w:sz w:val="20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0"/>
                <w:lang w:eastAsia="zh-CN"/>
              </w:rPr>
              <w:t>显示所有话单</w:t>
            </w:r>
            <w:r w:rsidR="00BD09A4">
              <w:rPr>
                <w:rFonts w:ascii="微软雅黑" w:eastAsia="微软雅黑" w:hAnsi="微软雅黑" w:hint="eastAsia"/>
                <w:sz w:val="20"/>
                <w:lang w:eastAsia="zh-CN"/>
              </w:rPr>
              <w:t>信息</w:t>
            </w:r>
          </w:p>
        </w:tc>
      </w:tr>
      <w:tr w:rsidR="00BD09A4" w:rsidRPr="00BE0919" w14:paraId="418385BB" w14:textId="77777777" w:rsidTr="0049353B">
        <w:trPr>
          <w:cantSplit/>
          <w:trHeight w:val="381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14:paraId="7F5B9132" w14:textId="77777777" w:rsidR="00BD09A4" w:rsidRPr="00CD346B" w:rsidRDefault="00BD09A4" w:rsidP="0049353B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 w:hint="eastAsia"/>
              </w:rPr>
              <w:t>页面类型</w:t>
            </w:r>
          </w:p>
        </w:tc>
        <w:tc>
          <w:tcPr>
            <w:tcW w:w="7339" w:type="dxa"/>
            <w:gridSpan w:val="1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6DE1975" w14:textId="77777777" w:rsidR="00BD09A4" w:rsidRPr="00BE0919" w:rsidRDefault="00BD09A4" w:rsidP="0049353B">
            <w:pPr>
              <w:pStyle w:val="a4"/>
              <w:snapToGrid w:val="0"/>
              <w:spacing w:after="120"/>
              <w:ind w:right="200"/>
              <w:jc w:val="left"/>
              <w:rPr>
                <w:rFonts w:ascii="微软雅黑" w:eastAsia="微软雅黑" w:hAnsi="微软雅黑"/>
                <w:sz w:val="20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0"/>
                <w:lang w:eastAsia="zh-CN"/>
              </w:rPr>
              <w:t>列表</w:t>
            </w:r>
          </w:p>
        </w:tc>
      </w:tr>
      <w:tr w:rsidR="00BD09A4" w:rsidRPr="004D026E" w14:paraId="14C0285A" w14:textId="77777777" w:rsidTr="0049353B">
        <w:trPr>
          <w:cantSplit/>
          <w:trHeight w:val="353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14:paraId="6DAE23E2" w14:textId="77777777" w:rsidR="00BD09A4" w:rsidRPr="00CD346B" w:rsidRDefault="00BD09A4" w:rsidP="0049353B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lang w:eastAsia="zh-HK"/>
              </w:rPr>
            </w:pPr>
            <w:r>
              <w:rPr>
                <w:rFonts w:ascii="Arial Unicode MS" w:eastAsia="Arial Unicode MS" w:hAnsi="Arial Unicode MS" w:cs="Arial Unicode MS" w:hint="eastAsia"/>
                <w:lang w:eastAsia="zh-HK"/>
              </w:rPr>
              <w:t>工具栏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CA383D8" w14:textId="77777777" w:rsidR="00BD09A4" w:rsidRPr="004D026E" w:rsidRDefault="00BD09A4" w:rsidP="0049353B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</w:p>
        </w:tc>
        <w:tc>
          <w:tcPr>
            <w:tcW w:w="75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805E14B" w14:textId="77777777" w:rsidR="00BD09A4" w:rsidRPr="004D026E" w:rsidRDefault="00BD09A4" w:rsidP="0049353B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</w:p>
        </w:tc>
        <w:tc>
          <w:tcPr>
            <w:tcW w:w="7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4A0BC55" w14:textId="77777777" w:rsidR="00BD09A4" w:rsidRPr="004D026E" w:rsidRDefault="00BD09A4" w:rsidP="0049353B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</w:p>
        </w:tc>
        <w:tc>
          <w:tcPr>
            <w:tcW w:w="7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565EAA9" w14:textId="77777777" w:rsidR="00BD09A4" w:rsidRPr="004D026E" w:rsidRDefault="00BD09A4" w:rsidP="0049353B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</w:p>
        </w:tc>
        <w:tc>
          <w:tcPr>
            <w:tcW w:w="7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1E830CF" w14:textId="77777777" w:rsidR="00BD09A4" w:rsidRPr="004D026E" w:rsidRDefault="00BD09A4" w:rsidP="0049353B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  <w:lang w:eastAsia="zh-CN"/>
              </w:rPr>
              <w:t>详</w:t>
            </w:r>
          </w:p>
        </w:tc>
        <w:tc>
          <w:tcPr>
            <w:tcW w:w="7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3A53FC0" w14:textId="77777777" w:rsidR="00BD09A4" w:rsidRPr="00AC2956" w:rsidRDefault="00BD09A4" w:rsidP="0049353B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color w:val="A6A6A6" w:themeColor="background1" w:themeShade="A6"/>
                <w:sz w:val="16"/>
                <w:szCs w:val="16"/>
                <w:lang w:eastAsia="zh-CN"/>
              </w:rPr>
            </w:pPr>
            <w:r w:rsidRPr="00AC2956">
              <w:rPr>
                <w:rFonts w:ascii="微软雅黑" w:eastAsia="微软雅黑" w:hAnsi="微软雅黑" w:hint="eastAsia"/>
                <w:color w:val="A6A6A6" w:themeColor="background1" w:themeShade="A6"/>
                <w:sz w:val="16"/>
                <w:szCs w:val="16"/>
                <w:lang w:eastAsia="zh-CN"/>
              </w:rPr>
              <w:t>增</w:t>
            </w:r>
          </w:p>
        </w:tc>
        <w:tc>
          <w:tcPr>
            <w:tcW w:w="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8B9EB0" w14:textId="77777777" w:rsidR="00BD09A4" w:rsidRPr="00AC2956" w:rsidRDefault="00BD09A4" w:rsidP="0049353B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color w:val="A6A6A6" w:themeColor="background1" w:themeShade="A6"/>
                <w:sz w:val="16"/>
                <w:szCs w:val="16"/>
                <w:lang w:eastAsia="zh-CN"/>
              </w:rPr>
            </w:pPr>
            <w:r w:rsidRPr="00AC2956">
              <w:rPr>
                <w:rFonts w:ascii="微软雅黑" w:eastAsia="微软雅黑" w:hAnsi="微软雅黑" w:hint="eastAsia"/>
                <w:color w:val="A6A6A6" w:themeColor="background1" w:themeShade="A6"/>
                <w:sz w:val="16"/>
                <w:szCs w:val="16"/>
                <w:lang w:eastAsia="zh-CN"/>
              </w:rPr>
              <w:t>改</w:t>
            </w:r>
          </w:p>
        </w:tc>
        <w:tc>
          <w:tcPr>
            <w:tcW w:w="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8539C07" w14:textId="77777777" w:rsidR="00BD09A4" w:rsidRPr="00AC2956" w:rsidRDefault="00BD09A4" w:rsidP="0049353B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color w:val="A6A6A6" w:themeColor="background1" w:themeShade="A6"/>
                <w:sz w:val="16"/>
                <w:szCs w:val="16"/>
                <w:lang w:eastAsia="zh-CN"/>
              </w:rPr>
            </w:pPr>
            <w:r w:rsidRPr="00AC2956">
              <w:rPr>
                <w:rFonts w:ascii="微软雅黑" w:eastAsia="微软雅黑" w:hAnsi="微软雅黑" w:hint="eastAsia"/>
                <w:color w:val="A6A6A6" w:themeColor="background1" w:themeShade="A6"/>
                <w:sz w:val="16"/>
                <w:szCs w:val="16"/>
                <w:lang w:eastAsia="zh-CN"/>
              </w:rPr>
              <w:t>删</w:t>
            </w:r>
          </w:p>
        </w:tc>
        <w:tc>
          <w:tcPr>
            <w:tcW w:w="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A95AD6E" w14:textId="77777777" w:rsidR="00BD09A4" w:rsidRPr="004D026E" w:rsidRDefault="00BD09A4" w:rsidP="0049353B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  <w:lang w:eastAsia="zh-CN"/>
              </w:rPr>
              <w:t>设</w:t>
            </w:r>
          </w:p>
        </w:tc>
        <w:tc>
          <w:tcPr>
            <w:tcW w:w="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2B3C97" w14:textId="77777777" w:rsidR="00BD09A4" w:rsidRPr="004D026E" w:rsidRDefault="00BD09A4" w:rsidP="0049353B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  <w:lang w:eastAsia="zh-CN"/>
              </w:rPr>
              <w:t>查</w:t>
            </w:r>
          </w:p>
        </w:tc>
      </w:tr>
      <w:tr w:rsidR="00BD09A4" w:rsidRPr="003C5BB6" w14:paraId="5A24CAF4" w14:textId="77777777" w:rsidTr="0049353B">
        <w:trPr>
          <w:cantSplit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 w:themeFill="background1" w:themeFillShade="F2"/>
            <w:vAlign w:val="center"/>
          </w:tcPr>
          <w:p w14:paraId="2AD8C0B7" w14:textId="77777777" w:rsidR="00BD09A4" w:rsidRDefault="00BD09A4" w:rsidP="0049353B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Cs w:val="0"/>
                <w:iCs/>
                <w:sz w:val="20"/>
                <w:lang w:eastAsia="zh-CN"/>
              </w:rPr>
            </w:pPr>
            <w:r>
              <w:rPr>
                <w:rFonts w:ascii="Arial Unicode MS" w:eastAsia="Arial Unicode MS" w:hAnsi="Arial Unicode MS" w:cs="Arial Unicode MS" w:hint="eastAsia"/>
                <w:bCs w:val="0"/>
                <w:iCs/>
                <w:sz w:val="20"/>
                <w:lang w:eastAsia="zh-CN"/>
              </w:rPr>
              <w:t>其它要求</w:t>
            </w:r>
          </w:p>
        </w:tc>
        <w:tc>
          <w:tcPr>
            <w:tcW w:w="7339" w:type="dxa"/>
            <w:gridSpan w:val="1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865F2E9" w14:textId="77777777" w:rsidR="00BD09A4" w:rsidRPr="003C5BB6" w:rsidRDefault="00BD09A4" w:rsidP="0049353B">
            <w:pPr>
              <w:pStyle w:val="a4"/>
              <w:snapToGrid w:val="0"/>
              <w:spacing w:after="120"/>
              <w:ind w:right="200"/>
              <w:jc w:val="left"/>
              <w:rPr>
                <w:rFonts w:ascii="微软雅黑" w:eastAsia="微软雅黑" w:hAnsi="微软雅黑"/>
                <w:iCs/>
                <w:kern w:val="0"/>
                <w:sz w:val="20"/>
                <w:lang w:eastAsia="zh-CN"/>
              </w:rPr>
            </w:pPr>
          </w:p>
        </w:tc>
      </w:tr>
      <w:tr w:rsidR="00BD09A4" w:rsidRPr="0057535E" w14:paraId="32D70C07" w14:textId="77777777" w:rsidTr="0049353B">
        <w:trPr>
          <w:cantSplit/>
          <w:trHeight w:val="450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14:paraId="508AEB93" w14:textId="77777777" w:rsidR="00BD09A4" w:rsidRPr="0057535E" w:rsidRDefault="00BD09A4" w:rsidP="0049353B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列名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14:paraId="7C7C46AF" w14:textId="77777777" w:rsidR="00BD09A4" w:rsidRPr="0057535E" w:rsidRDefault="00BD09A4" w:rsidP="0049353B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宽度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14:paraId="46B09113" w14:textId="77777777" w:rsidR="00BD09A4" w:rsidRPr="0057535E" w:rsidRDefault="00BD09A4" w:rsidP="0049353B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显示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7EBA5626" w14:textId="77777777" w:rsidR="00BD09A4" w:rsidRPr="0057535E" w:rsidRDefault="00BD09A4" w:rsidP="0049353B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排序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4D87DE40" w14:textId="77777777" w:rsidR="00BD09A4" w:rsidRPr="0057535E" w:rsidRDefault="00BD09A4" w:rsidP="0049353B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搜索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70660D32" w14:textId="77777777" w:rsidR="00BD09A4" w:rsidRPr="0057535E" w:rsidRDefault="00BD09A4" w:rsidP="0049353B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新增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1615301A" w14:textId="77777777" w:rsidR="00BD09A4" w:rsidRPr="0057535E" w:rsidRDefault="00BD09A4" w:rsidP="0049353B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编辑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45E30F84" w14:textId="77777777" w:rsidR="00BD09A4" w:rsidRPr="0057535E" w:rsidRDefault="00BD09A4" w:rsidP="0049353B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约束</w:t>
            </w:r>
            <w:r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备注</w:t>
            </w:r>
          </w:p>
        </w:tc>
      </w:tr>
      <w:tr w:rsidR="00AC2956" w:rsidRPr="0068506A" w14:paraId="64CB2850" w14:textId="77777777" w:rsidTr="0049353B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EF5308C" w14:textId="07CA9C63" w:rsidR="00AC2956" w:rsidRPr="004D026E" w:rsidRDefault="00AC2956" w:rsidP="00AC2956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编号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F545A0E" w14:textId="35468684" w:rsidR="00AC2956" w:rsidRPr="0068506A" w:rsidRDefault="00DA5E33" w:rsidP="00AC2956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60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20F93D8" w14:textId="77777777" w:rsidR="00AC2956" w:rsidRPr="0068506A" w:rsidRDefault="00AC2956" w:rsidP="00AC2956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Num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A78742" w14:textId="77777777" w:rsidR="00AC2956" w:rsidRPr="0068506A" w:rsidRDefault="00AC2956" w:rsidP="00AC2956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&lt;&gt;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FCB4E2" w14:textId="77777777" w:rsidR="00AC2956" w:rsidRPr="0068506A" w:rsidRDefault="00AC2956" w:rsidP="00AC2956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B44501" w14:textId="5CD714A2" w:rsidR="00AC2956" w:rsidRPr="00F50738" w:rsidRDefault="00AC2956" w:rsidP="00AC2956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A6A6A6" w:themeColor="background1" w:themeShade="A6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C7F76E" w14:textId="07FD484A" w:rsidR="00AC2956" w:rsidRPr="00AF735B" w:rsidRDefault="00AC2956" w:rsidP="00AC2956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A6A6A6" w:themeColor="background1" w:themeShade="A6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6BF60D" w14:textId="77777777" w:rsidR="00AC2956" w:rsidRPr="0068506A" w:rsidRDefault="00AC2956" w:rsidP="00AC2956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</w:p>
        </w:tc>
      </w:tr>
      <w:tr w:rsidR="00AC2956" w:rsidRPr="0068506A" w14:paraId="5DB98AF0" w14:textId="77777777" w:rsidTr="0049353B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0D682DE" w14:textId="6D6A4960" w:rsidR="00AC2956" w:rsidRPr="004D026E" w:rsidRDefault="00AC2956" w:rsidP="00AC2956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用户账号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0675784" w14:textId="4DD68EE1" w:rsidR="00AC2956" w:rsidRPr="0068506A" w:rsidRDefault="00DA5E33" w:rsidP="00AC2956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110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79526C4" w14:textId="442EFE22" w:rsidR="00AC2956" w:rsidRPr="0068506A" w:rsidRDefault="00AC2956" w:rsidP="00AC2956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Num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FCEF70" w14:textId="77777777" w:rsidR="00AC2956" w:rsidRPr="0068506A" w:rsidRDefault="00AC2956" w:rsidP="00AC2956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7A8B68" w14:textId="40AF68F8" w:rsidR="00AC2956" w:rsidRPr="0068506A" w:rsidRDefault="00AC2956" w:rsidP="00AC2956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IN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42E806" w14:textId="423F6D88" w:rsidR="00AC2956" w:rsidRPr="0068506A" w:rsidRDefault="00AC2956" w:rsidP="00AC2956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CC26D0" w14:textId="1ACAE95F" w:rsidR="00AC2956" w:rsidRPr="0068506A" w:rsidRDefault="00AC2956" w:rsidP="00AC2956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F9E457" w14:textId="7AFD322D" w:rsidR="00AC2956" w:rsidRPr="0068506A" w:rsidRDefault="00AC2956" w:rsidP="00AC2956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</w:p>
        </w:tc>
      </w:tr>
      <w:tr w:rsidR="00AC2956" w:rsidRPr="0068506A" w14:paraId="5C1E24F2" w14:textId="77777777" w:rsidTr="00BD09A4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213EEE8" w14:textId="750ED60D" w:rsidR="00AC2956" w:rsidRDefault="00AC2956" w:rsidP="00AC2956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类型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1C10C54" w14:textId="1504539D" w:rsidR="00AC2956" w:rsidRPr="0068506A" w:rsidRDefault="00DA5E33" w:rsidP="00AC2956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60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602C863" w14:textId="257C22B4" w:rsidR="00AC2956" w:rsidRPr="0068506A" w:rsidRDefault="00AC2956" w:rsidP="00AC2956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Str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CE3795" w14:textId="77777777" w:rsidR="00AC2956" w:rsidRPr="0068506A" w:rsidRDefault="00AC2956" w:rsidP="00AC2956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37431F" w14:textId="77777777" w:rsidR="00AC2956" w:rsidRPr="0068506A" w:rsidRDefault="00AC2956" w:rsidP="00AC2956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SEL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16B6A1" w14:textId="1659DCB7" w:rsidR="00AC2956" w:rsidRPr="0068506A" w:rsidRDefault="00AC2956" w:rsidP="00AC2956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692B70" w14:textId="7567949C" w:rsidR="00AC2956" w:rsidRPr="0068506A" w:rsidRDefault="00AC2956" w:rsidP="00AC2956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B41F36" w14:textId="139470A7" w:rsidR="00AC2956" w:rsidRPr="0068506A" w:rsidRDefault="00CB2D95" w:rsidP="00AC2956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 xml:space="preserve">在线呼叫 / 落地呼叫 / 落地回拨 / </w:t>
            </w: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Goip</w:t>
            </w: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 xml:space="preserve">呼叫 / </w:t>
            </w: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Goip</w:t>
            </w: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 xml:space="preserve">回拨  / </w:t>
            </w: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G</w:t>
            </w: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 xml:space="preserve">oip短信 / </w:t>
            </w: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V</w:t>
            </w: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iFi数据上网</w:t>
            </w:r>
          </w:p>
        </w:tc>
      </w:tr>
      <w:tr w:rsidR="00AC2956" w:rsidRPr="0068506A" w14:paraId="3F101365" w14:textId="77777777" w:rsidTr="00C0360F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B7C38F3" w14:textId="5DCF375F" w:rsidR="00AC2956" w:rsidRDefault="00AC2956" w:rsidP="00AC2956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方向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7A17E5F" w14:textId="0391E7A2" w:rsidR="00AC2956" w:rsidRPr="0068506A" w:rsidRDefault="00066FC6" w:rsidP="00AC2956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80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979CFEA" w14:textId="377884F7" w:rsidR="00AC2956" w:rsidRPr="00833BD5" w:rsidRDefault="00AC2956" w:rsidP="00AC2956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FFFFFF" w:themeColor="background1"/>
                <w:sz w:val="16"/>
                <w:szCs w:val="16"/>
                <w:lang w:eastAsia="zh-CN"/>
              </w:rPr>
            </w:pPr>
            <w:r w:rsidRPr="00C0360F">
              <w:rPr>
                <w:rFonts w:ascii="微软雅黑" w:eastAsia="微软雅黑" w:hAnsi="微软雅黑" w:hint="eastAsia"/>
                <w:b w:val="0"/>
                <w:color w:val="FFFFFF" w:themeColor="background1"/>
                <w:sz w:val="16"/>
                <w:szCs w:val="16"/>
                <w:lang w:eastAsia="zh-CN"/>
              </w:rPr>
              <w:t>Img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2A0FD5" w14:textId="77777777" w:rsidR="00AC2956" w:rsidRPr="0068506A" w:rsidRDefault="00AC2956" w:rsidP="00AC2956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AE57B1" w14:textId="5960B06F" w:rsidR="00AC2956" w:rsidRPr="0068506A" w:rsidRDefault="00AC2956" w:rsidP="00AC2956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SEL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66D7B3" w14:textId="107517F3" w:rsidR="00AC2956" w:rsidRPr="0068506A" w:rsidRDefault="00AC2956" w:rsidP="00AC2956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6DC2ED" w14:textId="21BD203B" w:rsidR="00AC2956" w:rsidRPr="0068506A" w:rsidRDefault="00AC2956" w:rsidP="00AC2956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DBA9DC" w14:textId="6E2E315D" w:rsidR="00AC2956" w:rsidRPr="0068506A" w:rsidRDefault="00CB2D95" w:rsidP="00AC2956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 w:rsidRPr="00737CEC">
              <w:rPr>
                <w:rFonts w:ascii="微软雅黑" w:eastAsia="微软雅黑" w:hAnsi="微软雅黑" w:hint="eastAsia"/>
                <w:b w:val="0"/>
                <w:color w:val="FFFFFF" w:themeColor="background1"/>
                <w:sz w:val="16"/>
                <w:szCs w:val="16"/>
                <w:highlight w:val="red"/>
                <w:lang w:eastAsia="zh-CN"/>
              </w:rPr>
              <w:t>呼入（接收） / 呼出（发送）</w:t>
            </w:r>
          </w:p>
        </w:tc>
      </w:tr>
      <w:tr w:rsidR="00AC2956" w:rsidRPr="0068506A" w14:paraId="0D651D35" w14:textId="77777777" w:rsidTr="0049353B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6C4F10E" w14:textId="3FB782C9" w:rsidR="00AC2956" w:rsidRDefault="00AC2956" w:rsidP="00AC2956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长途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C6082B3" w14:textId="418D103B" w:rsidR="00AC2956" w:rsidRPr="0068506A" w:rsidRDefault="00DA5E33" w:rsidP="00AC2956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60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D82D3FD" w14:textId="54E1C0C3" w:rsidR="00AC2956" w:rsidRPr="0068506A" w:rsidRDefault="00AC2956" w:rsidP="00AC2956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Str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0B44E8" w14:textId="77777777" w:rsidR="00AC2956" w:rsidRPr="0068506A" w:rsidRDefault="00AC2956" w:rsidP="00AC2956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5F7ABC" w14:textId="77777777" w:rsidR="00AC2956" w:rsidRPr="0068506A" w:rsidRDefault="00AC2956" w:rsidP="00AC2956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SEL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F43AEA" w14:textId="772472FB" w:rsidR="00AC2956" w:rsidRPr="0068506A" w:rsidRDefault="00AC2956" w:rsidP="00AC2956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84FAD2" w14:textId="6F8A3F23" w:rsidR="00AC2956" w:rsidRPr="0068506A" w:rsidRDefault="00AC2956" w:rsidP="00AC2956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9745FE" w14:textId="13DF1D71" w:rsidR="00AC2956" w:rsidRPr="0068506A" w:rsidRDefault="003E677A" w:rsidP="003E677A">
            <w:pPr>
              <w:pStyle w:val="a5"/>
              <w:tabs>
                <w:tab w:val="left" w:pos="739"/>
              </w:tabs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市话 / 国际 / 未知</w:t>
            </w:r>
          </w:p>
        </w:tc>
      </w:tr>
      <w:tr w:rsidR="00AC2956" w:rsidRPr="00023280" w14:paraId="2513C1ED" w14:textId="77777777" w:rsidTr="0049353B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B1E3E83" w14:textId="79A82000" w:rsidR="00AC2956" w:rsidRDefault="00AC2956" w:rsidP="00AC2956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费率编号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25113A3" w14:textId="1CB4E56C" w:rsidR="00AC2956" w:rsidRPr="0068506A" w:rsidRDefault="00DA5E33" w:rsidP="00AC2956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80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B6B2B5C" w14:textId="53E01693" w:rsidR="00AC2956" w:rsidRPr="0068506A" w:rsidRDefault="00AC2956" w:rsidP="00AC2956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Num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6B256A" w14:textId="77777777" w:rsidR="00AC2956" w:rsidRPr="0068506A" w:rsidRDefault="00AC2956" w:rsidP="00AC2956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8727CE" w14:textId="47CDC04B" w:rsidR="00AC2956" w:rsidRPr="0068506A" w:rsidRDefault="00AC2956" w:rsidP="00AC2956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0ECA92" w14:textId="4C5BFFBE" w:rsidR="00AC2956" w:rsidRPr="0068506A" w:rsidRDefault="00AC2956" w:rsidP="00AC2956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7E40D8" w14:textId="25A51B66" w:rsidR="00AC2956" w:rsidRPr="00E61082" w:rsidRDefault="00AC2956" w:rsidP="00AC2956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color w:val="A6A6A6" w:themeColor="background1" w:themeShade="A6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8A7768" w14:textId="77777777" w:rsidR="00AC2956" w:rsidRPr="00023280" w:rsidRDefault="00AC2956" w:rsidP="00AC2956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AC2956" w:rsidRPr="00023280" w14:paraId="7A0A1A54" w14:textId="77777777" w:rsidTr="0049353B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2035F38" w14:textId="3D6E0E58" w:rsidR="00AC2956" w:rsidRPr="00F97CD6" w:rsidRDefault="00AC2956" w:rsidP="00AC2956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8"/>
                <w:szCs w:val="18"/>
                <w:lang w:eastAsia="zh-CN"/>
              </w:rPr>
            </w:pPr>
            <w:r w:rsidRPr="00F97CD6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8"/>
                <w:szCs w:val="18"/>
                <w:lang w:eastAsia="zh-CN"/>
              </w:rPr>
              <w:t>被叫号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6688AB5" w14:textId="1F5CD031" w:rsidR="00AC2956" w:rsidRPr="00F97CD6" w:rsidRDefault="00DA5E33" w:rsidP="00AC2956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F97CD6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110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39E37C6" w14:textId="7FC40A7C" w:rsidR="00AC2956" w:rsidRPr="00F97CD6" w:rsidRDefault="00AC2956" w:rsidP="00AC2956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F97CD6"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N</w:t>
            </w:r>
            <w:r w:rsidRPr="00F97CD6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um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CE4E44" w14:textId="77777777" w:rsidR="00AC2956" w:rsidRPr="0068506A" w:rsidRDefault="00AC2956" w:rsidP="00AC2956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9D6E67" w14:textId="3EAA7F10" w:rsidR="00AC2956" w:rsidRPr="0068506A" w:rsidRDefault="002A1731" w:rsidP="00AC2956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A14E3E" w14:textId="006EFFE8" w:rsidR="00AC2956" w:rsidRPr="0068506A" w:rsidRDefault="00AC2956" w:rsidP="00AC2956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437EDB" w14:textId="4A18F14B" w:rsidR="00AC2956" w:rsidRPr="0068506A" w:rsidRDefault="00AC2956" w:rsidP="00AC2956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668BB2" w14:textId="77777777" w:rsidR="00AC2956" w:rsidRPr="00023280" w:rsidRDefault="00AC2956" w:rsidP="00AC2956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AC2956" w:rsidRPr="00023280" w14:paraId="662A3E9C" w14:textId="77777777" w:rsidTr="0049353B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0A113A8" w14:textId="79B069EA" w:rsidR="00AC2956" w:rsidRPr="006844AD" w:rsidRDefault="00AC2956" w:rsidP="00AC2956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主叫号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E7BF9B5" w14:textId="0ABA33F0" w:rsidR="00AC2956" w:rsidRPr="006844AD" w:rsidRDefault="00DA5E33" w:rsidP="00AC2956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110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5278154" w14:textId="5D9B6593" w:rsidR="00AC2956" w:rsidRPr="006844AD" w:rsidRDefault="00AC2956" w:rsidP="00AC2956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N</w:t>
            </w: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um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992EA2" w14:textId="77777777" w:rsidR="00AC2956" w:rsidRPr="006844AD" w:rsidRDefault="00AC2956" w:rsidP="00AC2956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9EE2C1" w14:textId="1BE9B12A" w:rsidR="00AC2956" w:rsidRPr="006844AD" w:rsidRDefault="00AC2956" w:rsidP="00AC2956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6DE127" w14:textId="3D5C1FA1" w:rsidR="00AC2956" w:rsidRPr="006844AD" w:rsidRDefault="00AC2956" w:rsidP="00AC2956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63633F" w14:textId="39EDB0E6" w:rsidR="00AC2956" w:rsidRPr="006844AD" w:rsidRDefault="00AC2956" w:rsidP="00AC2956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E325B4" w14:textId="77777777" w:rsidR="00AC2956" w:rsidRPr="00023280" w:rsidRDefault="00AC2956" w:rsidP="00AC2956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AC2956" w:rsidRPr="00023280" w14:paraId="3CFDD62E" w14:textId="77777777" w:rsidTr="0049353B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DB0C6CD" w14:textId="105FE79D" w:rsidR="00AC2956" w:rsidRPr="006844AD" w:rsidRDefault="00AC2956" w:rsidP="00AC2956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被叫号码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1C7A867" w14:textId="5EAF6A42" w:rsidR="00AC2956" w:rsidRPr="006844AD" w:rsidRDefault="00DA5E33" w:rsidP="00AC2956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110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39429B1" w14:textId="77D5447C" w:rsidR="00AC2956" w:rsidRPr="006844AD" w:rsidRDefault="00AC2956" w:rsidP="00AC2956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N</w:t>
            </w: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um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1066EF" w14:textId="77777777" w:rsidR="00AC2956" w:rsidRPr="006844AD" w:rsidRDefault="00AC2956" w:rsidP="00AC2956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49C46C" w14:textId="48B55ED4" w:rsidR="00AC2956" w:rsidRPr="006844AD" w:rsidRDefault="00AC2956" w:rsidP="00AC2956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IN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016F1F" w14:textId="768760A0" w:rsidR="00AC2956" w:rsidRPr="006844AD" w:rsidRDefault="00AC2956" w:rsidP="00AC2956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10FD43" w14:textId="079D696B" w:rsidR="00AC2956" w:rsidRPr="006844AD" w:rsidRDefault="00AC2956" w:rsidP="00AC2956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D0B6B4" w14:textId="77777777" w:rsidR="00AC2956" w:rsidRPr="00023280" w:rsidRDefault="00AC2956" w:rsidP="00AC2956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AC2956" w:rsidRPr="00023280" w14:paraId="192DCF04" w14:textId="77777777" w:rsidTr="0049353B">
        <w:trPr>
          <w:cantSplit/>
          <w:trHeight w:val="64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10E84CA" w14:textId="4F43C0AF" w:rsidR="00AC2956" w:rsidRPr="00F97CD6" w:rsidRDefault="00AC2956" w:rsidP="00AC2956">
            <w:pPr>
              <w:pStyle w:val="a5"/>
              <w:tabs>
                <w:tab w:val="left" w:pos="739"/>
              </w:tabs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8"/>
                <w:szCs w:val="18"/>
                <w:lang w:eastAsia="zh-CN"/>
              </w:rPr>
            </w:pPr>
            <w:r w:rsidRPr="00F97CD6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8"/>
                <w:szCs w:val="18"/>
                <w:lang w:eastAsia="zh-CN"/>
              </w:rPr>
              <w:t>开始时间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50930AB" w14:textId="468B4862" w:rsidR="00AC2956" w:rsidRPr="00F97CD6" w:rsidRDefault="00DA5E33" w:rsidP="00AC2956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F97CD6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140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C9CF08D" w14:textId="73A32251" w:rsidR="00AC2956" w:rsidRPr="00F97CD6" w:rsidRDefault="00AC2956" w:rsidP="00AC2956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F97CD6"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Date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C548A9" w14:textId="1C06EB8A" w:rsidR="00AC2956" w:rsidRPr="006844AD" w:rsidRDefault="00AC2956" w:rsidP="00AC2956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814367" w14:textId="77777777" w:rsidR="00AC2956" w:rsidRPr="006844AD" w:rsidRDefault="00AC2956" w:rsidP="00AC2956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038F40" w14:textId="4292E15F" w:rsidR="00AC2956" w:rsidRPr="006844AD" w:rsidRDefault="00AC2956" w:rsidP="00AC2956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9B5301" w14:textId="3CE1D80E" w:rsidR="00AC2956" w:rsidRPr="006844AD" w:rsidRDefault="00AC2956" w:rsidP="00AC2956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CC3584" w14:textId="77777777" w:rsidR="00AC2956" w:rsidRPr="00023280" w:rsidRDefault="00AC2956" w:rsidP="00AC2956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AC2956" w:rsidRPr="00023280" w14:paraId="477CBC4A" w14:textId="77777777" w:rsidTr="0049353B">
        <w:trPr>
          <w:cantSplit/>
          <w:trHeight w:val="64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D6B7990" w14:textId="128C3D77" w:rsidR="00AC2956" w:rsidRPr="006844AD" w:rsidRDefault="00AC2956" w:rsidP="00AC2956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应答时间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F234A1F" w14:textId="6048B079" w:rsidR="00AC2956" w:rsidRPr="006844AD" w:rsidRDefault="00DA5E33" w:rsidP="00AC2956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140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7DF8C09" w14:textId="2863C0D8" w:rsidR="00AC2956" w:rsidRPr="006844AD" w:rsidRDefault="00AC2956" w:rsidP="00AC2956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Date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0C0A04" w14:textId="5D360B3B" w:rsidR="00AC2956" w:rsidRPr="006844AD" w:rsidRDefault="00AC2956" w:rsidP="00AC2956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E8FFA3" w14:textId="77777777" w:rsidR="00AC2956" w:rsidRPr="006844AD" w:rsidRDefault="00AC2956" w:rsidP="00AC2956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A3F54C" w14:textId="17DCCE1C" w:rsidR="00AC2956" w:rsidRPr="006844AD" w:rsidRDefault="00AC2956" w:rsidP="00AC2956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06195D" w14:textId="3F2A750A" w:rsidR="00AC2956" w:rsidRPr="006844AD" w:rsidRDefault="00AC2956" w:rsidP="00AC2956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07B377" w14:textId="77777777" w:rsidR="00AC2956" w:rsidRPr="00023280" w:rsidRDefault="00AC2956" w:rsidP="00AC2956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AC2956" w:rsidRPr="00023280" w14:paraId="5B53E3B8" w14:textId="77777777" w:rsidTr="0049353B">
        <w:trPr>
          <w:cantSplit/>
          <w:trHeight w:val="64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750377B" w14:textId="776975D2" w:rsidR="00AC2956" w:rsidRPr="006844AD" w:rsidRDefault="00AC2956" w:rsidP="00AC2956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结束时间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B6D1FEE" w14:textId="5890C9F4" w:rsidR="00AC2956" w:rsidRPr="006844AD" w:rsidRDefault="00DA5E33" w:rsidP="00AC2956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140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46EDAC9" w14:textId="6F2390C2" w:rsidR="00AC2956" w:rsidRPr="006844AD" w:rsidRDefault="00AC2956" w:rsidP="00AC2956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Date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CC0518" w14:textId="754219CC" w:rsidR="00AC2956" w:rsidRPr="006844AD" w:rsidRDefault="00AC2956" w:rsidP="00AC2956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EC4CC6" w14:textId="77777777" w:rsidR="00AC2956" w:rsidRPr="006844AD" w:rsidRDefault="00AC2956" w:rsidP="00AC2956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4A26B7" w14:textId="0CDBBE6C" w:rsidR="00AC2956" w:rsidRPr="006844AD" w:rsidRDefault="00AC2956" w:rsidP="00AC2956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BC0BC6" w14:textId="5AD8E64F" w:rsidR="00AC2956" w:rsidRPr="006844AD" w:rsidRDefault="00AC2956" w:rsidP="00AC2956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1CAE35" w14:textId="77777777" w:rsidR="00AC2956" w:rsidRPr="00023280" w:rsidRDefault="00AC2956" w:rsidP="00AC2956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AC2956" w:rsidRPr="00023280" w14:paraId="143D265B" w14:textId="77777777" w:rsidTr="0049353B">
        <w:trPr>
          <w:cantSplit/>
          <w:trHeight w:val="64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DC13284" w14:textId="27A6940C" w:rsidR="00AC2956" w:rsidRDefault="00AC2956" w:rsidP="00AC2956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呼叫时长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7BBA67A" w14:textId="7C8DF5D6" w:rsidR="00AC2956" w:rsidRPr="006844AD" w:rsidRDefault="00066FC6" w:rsidP="00AC2956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80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4EE7CD3" w14:textId="1A319A63" w:rsidR="00AC2956" w:rsidRDefault="004037A1" w:rsidP="00AC2956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N</w:t>
            </w: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um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3770B6" w14:textId="03E4976E" w:rsidR="00AC2956" w:rsidRDefault="00AC2956" w:rsidP="00AC2956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EBC997" w14:textId="44800300" w:rsidR="00AC2956" w:rsidRDefault="00AC2956" w:rsidP="00AC2956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A166AB" w14:textId="6524FC31" w:rsidR="00AC2956" w:rsidRDefault="00AC2956" w:rsidP="00AC2956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EC8C87" w14:textId="4E085132" w:rsidR="00AC2956" w:rsidRPr="006844AD" w:rsidRDefault="00AC2956" w:rsidP="00AC2956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D81226" w14:textId="77777777" w:rsidR="00AC2956" w:rsidRPr="00023280" w:rsidRDefault="00AC2956" w:rsidP="00AC2956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AC2956" w:rsidRPr="00023280" w14:paraId="2900A895" w14:textId="77777777" w:rsidTr="0049353B">
        <w:trPr>
          <w:cantSplit/>
          <w:trHeight w:val="64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09261D6" w14:textId="5A307D3C" w:rsidR="00AC2956" w:rsidRDefault="00AC2956" w:rsidP="00AC2956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费用(元)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AC01E9D" w14:textId="0C490F75" w:rsidR="00AC2956" w:rsidRPr="006844AD" w:rsidRDefault="00DA5E33" w:rsidP="00AC2956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80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7635F00" w14:textId="094F1037" w:rsidR="00AC2956" w:rsidRDefault="00AC2956" w:rsidP="00AC2956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Num</w:t>
            </w:r>
            <w:r w:rsidR="004037A1"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(.2)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40677A" w14:textId="797C0AEF" w:rsidR="00AC2956" w:rsidRDefault="00AC2956" w:rsidP="00AC2956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CEA36B" w14:textId="1970EB09" w:rsidR="00AC2956" w:rsidRDefault="00AC2956" w:rsidP="00AC2956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5FE927" w14:textId="510398F0" w:rsidR="00AC2956" w:rsidRDefault="00AC2956" w:rsidP="00AC2956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808097" w14:textId="4E8931AA" w:rsidR="00AC2956" w:rsidRPr="006844AD" w:rsidRDefault="00AC2956" w:rsidP="00AC2956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D211C6" w14:textId="77777777" w:rsidR="00AC2956" w:rsidRPr="00023280" w:rsidRDefault="00AC2956" w:rsidP="00AC2956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AC2956" w:rsidRPr="00023280" w14:paraId="4CCD4DB4" w14:textId="77777777" w:rsidTr="0049353B">
        <w:trPr>
          <w:cantSplit/>
          <w:trHeight w:val="64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1E959F2" w14:textId="373CD986" w:rsidR="00AC2956" w:rsidRPr="00F97CD6" w:rsidRDefault="00AC2956" w:rsidP="00AC2956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8"/>
                <w:szCs w:val="18"/>
                <w:lang w:eastAsia="zh-CN"/>
              </w:rPr>
            </w:pPr>
            <w:r w:rsidRPr="00F97CD6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8"/>
                <w:szCs w:val="18"/>
                <w:lang w:eastAsia="zh-CN"/>
              </w:rPr>
              <w:t>VPX服务器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02C7AED" w14:textId="1B842D2C" w:rsidR="00AC2956" w:rsidRPr="00F97CD6" w:rsidRDefault="00DA5E33" w:rsidP="00AC2956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F97CD6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110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57479B0" w14:textId="0BE24B92" w:rsidR="00AC2956" w:rsidRPr="00F97CD6" w:rsidRDefault="00AC2956" w:rsidP="00AC2956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F97CD6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Str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6D397F" w14:textId="26BC5B0D" w:rsidR="00AC2956" w:rsidRDefault="00AC2956" w:rsidP="00AC2956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4375DC" w14:textId="348349E9" w:rsidR="00AC2956" w:rsidRDefault="00AC2956" w:rsidP="00AC2956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0D3FA7" w14:textId="6886446F" w:rsidR="00AC2956" w:rsidRDefault="00AC2956" w:rsidP="00AC2956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4FD57E" w14:textId="2CECC0BC" w:rsidR="00AC2956" w:rsidRPr="006844AD" w:rsidRDefault="00AC2956" w:rsidP="00AC2956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BE04DD" w14:textId="77777777" w:rsidR="00AC2956" w:rsidRPr="00023280" w:rsidRDefault="00AC2956" w:rsidP="00AC2956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AC2956" w:rsidRPr="00023280" w14:paraId="74400308" w14:textId="77777777" w:rsidTr="0049353B">
        <w:trPr>
          <w:cantSplit/>
          <w:trHeight w:val="64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C53FA16" w14:textId="15038C6D" w:rsidR="00AC2956" w:rsidRPr="00F97CD6" w:rsidRDefault="00AC2956" w:rsidP="00AC2956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8"/>
                <w:szCs w:val="18"/>
                <w:lang w:eastAsia="zh-CN"/>
              </w:rPr>
            </w:pPr>
            <w:r w:rsidRPr="00F97CD6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8"/>
                <w:szCs w:val="18"/>
                <w:lang w:eastAsia="zh-CN"/>
              </w:rPr>
              <w:t>线路编号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CADFB93" w14:textId="12D5DE4A" w:rsidR="00AC2956" w:rsidRPr="00F97CD6" w:rsidRDefault="00DA5E33" w:rsidP="00AC2956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F97CD6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80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9993196" w14:textId="305A3AEE" w:rsidR="00AC2956" w:rsidRPr="00F97CD6" w:rsidRDefault="00AC2956" w:rsidP="00AC2956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F97CD6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Str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1012A5" w14:textId="22FDCEAD" w:rsidR="00AC2956" w:rsidRDefault="00AC2956" w:rsidP="00AC2956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A824E7" w14:textId="2D82FA26" w:rsidR="00AC2956" w:rsidRDefault="00AC2956" w:rsidP="00AC2956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9C670C" w14:textId="453D70FF" w:rsidR="00AC2956" w:rsidRDefault="00AC2956" w:rsidP="00AC2956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29E285" w14:textId="5D6964D3" w:rsidR="00AC2956" w:rsidRPr="006844AD" w:rsidRDefault="00AC2956" w:rsidP="00AC2956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E3D3C5" w14:textId="77777777" w:rsidR="00AC2956" w:rsidRPr="00023280" w:rsidRDefault="00AC2956" w:rsidP="00AC2956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AC2956" w:rsidRPr="00023280" w14:paraId="2F13F0FD" w14:textId="77777777" w:rsidTr="0049353B">
        <w:trPr>
          <w:cantSplit/>
          <w:trHeight w:val="64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6C13B46" w14:textId="688970D9" w:rsidR="00AC2956" w:rsidRPr="00F97CD6" w:rsidRDefault="00AC2956" w:rsidP="00AC2956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8"/>
                <w:szCs w:val="18"/>
                <w:lang w:eastAsia="zh-CN"/>
              </w:rPr>
            </w:pPr>
            <w:r w:rsidRPr="00F97CD6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8"/>
                <w:szCs w:val="18"/>
                <w:lang w:eastAsia="zh-CN"/>
              </w:rPr>
              <w:t>挂机方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E0BBF86" w14:textId="0A13E323" w:rsidR="00AC2956" w:rsidRPr="00F97CD6" w:rsidRDefault="00DA5E33" w:rsidP="00AC2956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F97CD6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110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3BF6261" w14:textId="1510A0C9" w:rsidR="00AC2956" w:rsidRPr="00F97CD6" w:rsidRDefault="00AC2956" w:rsidP="00AC2956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F97CD6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Str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2DEFE4" w14:textId="4E52B5AC" w:rsidR="00AC2956" w:rsidRDefault="00AC2956" w:rsidP="00AC2956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58D0B4" w14:textId="14C34C7D" w:rsidR="00AC2956" w:rsidRDefault="00AC2956" w:rsidP="00AC2956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4B38D3" w14:textId="6124B83C" w:rsidR="00AC2956" w:rsidRDefault="00AC2956" w:rsidP="00AC2956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CFA94F" w14:textId="2F4DECDD" w:rsidR="00AC2956" w:rsidRPr="006844AD" w:rsidRDefault="00AC2956" w:rsidP="00AC2956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9EE716" w14:textId="77777777" w:rsidR="00AC2956" w:rsidRPr="00023280" w:rsidRDefault="00AC2956" w:rsidP="00AC2956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AC2956" w:rsidRPr="00023280" w14:paraId="565C06ED" w14:textId="77777777" w:rsidTr="0049353B">
        <w:trPr>
          <w:cantSplit/>
          <w:trHeight w:val="64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B10E404" w14:textId="0F6366B8" w:rsidR="00AC2956" w:rsidRPr="00F97CD6" w:rsidRDefault="00AC2956" w:rsidP="00AC2956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8"/>
                <w:szCs w:val="18"/>
                <w:lang w:eastAsia="zh-CN"/>
              </w:rPr>
            </w:pPr>
            <w:r w:rsidRPr="00F97CD6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8"/>
                <w:szCs w:val="18"/>
                <w:lang w:eastAsia="zh-CN"/>
              </w:rPr>
              <w:t>挂机原因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2083995" w14:textId="149ADA4E" w:rsidR="00AC2956" w:rsidRPr="00F97CD6" w:rsidRDefault="00DA5E33" w:rsidP="00AC2956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F97CD6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110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095D195" w14:textId="3D6B40E2" w:rsidR="00AC2956" w:rsidRPr="00F97CD6" w:rsidRDefault="00AC2956" w:rsidP="00AC2956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F97CD6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Str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9633C6" w14:textId="56107507" w:rsidR="00AC2956" w:rsidRDefault="00AC2956" w:rsidP="00AC2956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4CE2F6" w14:textId="0A84BECA" w:rsidR="00AC2956" w:rsidRDefault="00AC2956" w:rsidP="00AC2956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ABBB67" w14:textId="58BCBF38" w:rsidR="00AC2956" w:rsidRDefault="00AC2956" w:rsidP="00AC2956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413590" w14:textId="5B849793" w:rsidR="00AC2956" w:rsidRDefault="00AC2956" w:rsidP="00AC2956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B0A94F" w14:textId="77777777" w:rsidR="00AC2956" w:rsidRPr="00023280" w:rsidRDefault="00AC2956" w:rsidP="00AC2956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AC2956" w:rsidRPr="00023280" w14:paraId="1D9B84FF" w14:textId="77777777" w:rsidTr="0049353B">
        <w:trPr>
          <w:cantSplit/>
          <w:trHeight w:val="64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88395A3" w14:textId="6B9F3BAF" w:rsidR="00AC2956" w:rsidRPr="00F97CD6" w:rsidRDefault="00AC2956" w:rsidP="00AC2956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8"/>
                <w:szCs w:val="18"/>
                <w:lang w:eastAsia="zh-CN"/>
              </w:rPr>
            </w:pPr>
            <w:r w:rsidRPr="00F97CD6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8"/>
                <w:szCs w:val="18"/>
                <w:lang w:eastAsia="zh-CN"/>
              </w:rPr>
              <w:t>Goip端口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B10808E" w14:textId="6BB96F37" w:rsidR="00AC2956" w:rsidRPr="00F97CD6" w:rsidRDefault="00066FC6" w:rsidP="00AC2956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F97CD6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50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320A89E" w14:textId="14F34771" w:rsidR="00AC2956" w:rsidRPr="00F97CD6" w:rsidRDefault="00AC2956" w:rsidP="00AC2956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F97CD6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Str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F197EE" w14:textId="50667CD0" w:rsidR="00AC2956" w:rsidRDefault="00AC2956" w:rsidP="00AC2956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5E59E8" w14:textId="7B29759B" w:rsidR="00AC2956" w:rsidRDefault="00AC2956" w:rsidP="00AC2956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ABE7F4" w14:textId="5C00B6FC" w:rsidR="00AC2956" w:rsidRDefault="00AC2956" w:rsidP="00AC2956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EE7134" w14:textId="08B7D293" w:rsidR="00AC2956" w:rsidRDefault="00AC2956" w:rsidP="00AC2956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79B180" w14:textId="77777777" w:rsidR="00AC2956" w:rsidRPr="00023280" w:rsidRDefault="00AC2956" w:rsidP="00AC2956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AC2956" w:rsidRPr="00023280" w14:paraId="606CDC22" w14:textId="77777777" w:rsidTr="0049353B">
        <w:trPr>
          <w:cantSplit/>
          <w:trHeight w:val="64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3829A06" w14:textId="77777777" w:rsidR="00AC2956" w:rsidRDefault="00AC2956" w:rsidP="00AC2956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创建时间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45BAF8B" w14:textId="6762F858" w:rsidR="00AC2956" w:rsidRPr="006844AD" w:rsidRDefault="00DA5E33" w:rsidP="00AC2956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140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C6A5FC2" w14:textId="77777777" w:rsidR="00AC2956" w:rsidRDefault="00AC2956" w:rsidP="00AC2956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Date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E85D69" w14:textId="4F575F8C" w:rsidR="00AC2956" w:rsidRDefault="00AC2956" w:rsidP="00AC2956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544701" w14:textId="2D82D78A" w:rsidR="00AC2956" w:rsidRDefault="00AC2956" w:rsidP="00AC2956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SEL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34E49A" w14:textId="106E2BF6" w:rsidR="00AC2956" w:rsidRDefault="00AC2956" w:rsidP="00AC2956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32CFE0" w14:textId="5A4A62F8" w:rsidR="00AC2956" w:rsidRDefault="00AC2956" w:rsidP="00AC2956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5D7562" w14:textId="77777777" w:rsidR="00AC2956" w:rsidRPr="00023280" w:rsidRDefault="00AC2956" w:rsidP="00AC2956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AC2956" w:rsidRPr="00023280" w14:paraId="618EE80C" w14:textId="77777777" w:rsidTr="0049353B">
        <w:trPr>
          <w:cantSplit/>
          <w:trHeight w:val="64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B45F2A5" w14:textId="77777777" w:rsidR="00AC2956" w:rsidRPr="00F97CD6" w:rsidRDefault="00AC2956" w:rsidP="00AC2956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8"/>
                <w:szCs w:val="18"/>
                <w:lang w:eastAsia="zh-CN"/>
              </w:rPr>
            </w:pPr>
            <w:r w:rsidRPr="00F97CD6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8"/>
                <w:szCs w:val="18"/>
                <w:lang w:eastAsia="zh-CN"/>
              </w:rPr>
              <w:t>创建人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57A8C2A" w14:textId="70580B50" w:rsidR="00AC2956" w:rsidRPr="00F97CD6" w:rsidRDefault="00DA5E33" w:rsidP="00AC2956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F97CD6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80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9601A7F" w14:textId="77777777" w:rsidR="00AC2956" w:rsidRPr="00F97CD6" w:rsidRDefault="00AC2956" w:rsidP="00AC2956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F97CD6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Str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E561E9" w14:textId="77777777" w:rsidR="00AC2956" w:rsidRDefault="00AC2956" w:rsidP="00AC2956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EA1770" w14:textId="77777777" w:rsidR="00AC2956" w:rsidRDefault="00AC2956" w:rsidP="00AC2956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91FDD4" w14:textId="2BE69F73" w:rsidR="00AC2956" w:rsidRDefault="00AC2956" w:rsidP="00AC2956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C37534" w14:textId="590CA346" w:rsidR="00AC2956" w:rsidRDefault="00AC2956" w:rsidP="00AC2956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73EE70" w14:textId="77777777" w:rsidR="00AC2956" w:rsidRPr="00023280" w:rsidRDefault="00AC2956" w:rsidP="00AC2956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</w:tbl>
    <w:p w14:paraId="19E94962" w14:textId="1A3A3ACC" w:rsidR="00BD09A4" w:rsidRDefault="00BD09A4" w:rsidP="00BD09A4">
      <w:pPr>
        <w:rPr>
          <w:rFonts w:eastAsiaTheme="minorEastAsia"/>
          <w:lang w:eastAsia="zh-CN"/>
        </w:rPr>
      </w:pPr>
    </w:p>
    <w:p w14:paraId="46EE6FA3" w14:textId="77777777" w:rsidR="00286ED2" w:rsidRPr="00BD09A4" w:rsidRDefault="00286ED2" w:rsidP="00BD09A4">
      <w:pPr>
        <w:rPr>
          <w:rFonts w:eastAsiaTheme="minorEastAsia"/>
          <w:lang w:eastAsia="zh-CN"/>
        </w:rPr>
      </w:pPr>
    </w:p>
    <w:p w14:paraId="6CD0753F" w14:textId="3C814F39" w:rsidR="00D82294" w:rsidRDefault="00D82294" w:rsidP="00D82294">
      <w:pPr>
        <w:rPr>
          <w:rFonts w:eastAsiaTheme="minorEastAsia"/>
          <w:lang w:eastAsia="zh-CN"/>
        </w:rPr>
      </w:pPr>
    </w:p>
    <w:p w14:paraId="0F375350" w14:textId="150032E9" w:rsidR="00D82294" w:rsidRDefault="00D82294" w:rsidP="00D82294">
      <w:pPr>
        <w:pStyle w:val="Heading3"/>
        <w:rPr>
          <w:rFonts w:ascii="微软雅黑" w:eastAsia="微软雅黑" w:hAnsi="微软雅黑" w:cs="微软雅黑"/>
          <w:i w:val="0"/>
          <w:lang w:eastAsia="zh-CN"/>
        </w:rPr>
      </w:pPr>
      <w:bookmarkStart w:id="119" w:name="_Toc478575274"/>
      <w:r>
        <w:rPr>
          <w:rFonts w:ascii="微软雅黑" w:eastAsia="微软雅黑" w:hAnsi="微软雅黑" w:cs="微软雅黑" w:hint="eastAsia"/>
          <w:i w:val="0"/>
          <w:lang w:eastAsia="zh-CN"/>
        </w:rPr>
        <w:t>话单统计</w:t>
      </w:r>
      <w:bookmarkEnd w:id="119"/>
    </w:p>
    <w:tbl>
      <w:tblPr>
        <w:tblW w:w="8615" w:type="dxa"/>
        <w:tblInd w:w="565" w:type="dxa"/>
        <w:tblLayout w:type="fixed"/>
        <w:tblLook w:val="0000" w:firstRow="0" w:lastRow="0" w:firstColumn="0" w:lastColumn="0" w:noHBand="0" w:noVBand="0"/>
      </w:tblPr>
      <w:tblGrid>
        <w:gridCol w:w="1276"/>
        <w:gridCol w:w="709"/>
        <w:gridCol w:w="709"/>
        <w:gridCol w:w="49"/>
        <w:gridCol w:w="659"/>
        <w:gridCol w:w="75"/>
        <w:gridCol w:w="634"/>
        <w:gridCol w:w="100"/>
        <w:gridCol w:w="609"/>
        <w:gridCol w:w="125"/>
        <w:gridCol w:w="584"/>
        <w:gridCol w:w="150"/>
        <w:gridCol w:w="734"/>
        <w:gridCol w:w="734"/>
        <w:gridCol w:w="734"/>
        <w:gridCol w:w="734"/>
      </w:tblGrid>
      <w:tr w:rsidR="005C33C9" w:rsidRPr="00BE0919" w14:paraId="08746718" w14:textId="77777777" w:rsidTr="0049353B">
        <w:trPr>
          <w:cantSplit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14:paraId="323F7BE4" w14:textId="77777777" w:rsidR="005C33C9" w:rsidRPr="00CD346B" w:rsidRDefault="005C33C9" w:rsidP="0049353B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微软雅黑" w:eastAsia="微软雅黑" w:hAnsi="微软雅黑" w:cs="微软雅黑" w:hint="eastAsia"/>
              </w:rPr>
              <w:t>页</w:t>
            </w:r>
            <w:r>
              <w:rPr>
                <w:rFonts w:ascii="Arial Unicode MS" w:eastAsia="Arial Unicode MS" w:hAnsi="Arial Unicode MS" w:cs="Arial Unicode MS" w:hint="eastAsia"/>
              </w:rPr>
              <w:t>面名称</w:t>
            </w:r>
          </w:p>
        </w:tc>
        <w:tc>
          <w:tcPr>
            <w:tcW w:w="7339" w:type="dxa"/>
            <w:gridSpan w:val="1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88098D8" w14:textId="20510BB9" w:rsidR="005C33C9" w:rsidRPr="00BE0919" w:rsidRDefault="005C33C9" w:rsidP="0049353B">
            <w:pPr>
              <w:pStyle w:val="a4"/>
              <w:snapToGrid w:val="0"/>
              <w:spacing w:after="120"/>
              <w:ind w:right="200"/>
              <w:jc w:val="left"/>
              <w:rPr>
                <w:rFonts w:ascii="微软雅黑" w:eastAsia="微软雅黑" w:hAnsi="微软雅黑"/>
                <w:sz w:val="20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0"/>
                <w:lang w:eastAsia="zh-CN"/>
              </w:rPr>
              <w:t>话单</w:t>
            </w:r>
            <w:r w:rsidR="007056F5">
              <w:rPr>
                <w:rFonts w:ascii="微软雅黑" w:eastAsia="微软雅黑" w:hAnsi="微软雅黑" w:hint="eastAsia"/>
                <w:sz w:val="20"/>
                <w:lang w:eastAsia="zh-CN"/>
              </w:rPr>
              <w:t>统计</w:t>
            </w:r>
            <w:r>
              <w:rPr>
                <w:rFonts w:ascii="微软雅黑" w:eastAsia="微软雅黑" w:hAnsi="微软雅黑" w:hint="eastAsia"/>
                <w:sz w:val="20"/>
                <w:lang w:eastAsia="zh-CN"/>
              </w:rPr>
              <w:t>列表</w:t>
            </w:r>
          </w:p>
        </w:tc>
      </w:tr>
      <w:tr w:rsidR="005C33C9" w14:paraId="27A39C5B" w14:textId="77777777" w:rsidTr="0049353B">
        <w:trPr>
          <w:cantSplit/>
          <w:trHeight w:val="381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14:paraId="74A3C846" w14:textId="77777777" w:rsidR="005C33C9" w:rsidRDefault="005C33C9" w:rsidP="0049353B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 w:hint="eastAsia"/>
              </w:rPr>
              <w:t>描述</w:t>
            </w:r>
          </w:p>
        </w:tc>
        <w:tc>
          <w:tcPr>
            <w:tcW w:w="7339" w:type="dxa"/>
            <w:gridSpan w:val="1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A472D59" w14:textId="36DE8397" w:rsidR="005C33C9" w:rsidRDefault="005C33C9" w:rsidP="0049353B">
            <w:pPr>
              <w:pStyle w:val="a4"/>
              <w:snapToGrid w:val="0"/>
              <w:spacing w:after="120"/>
              <w:ind w:right="200"/>
              <w:jc w:val="left"/>
              <w:rPr>
                <w:rFonts w:ascii="微软雅黑" w:eastAsia="微软雅黑" w:hAnsi="微软雅黑"/>
                <w:sz w:val="20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0"/>
                <w:lang w:eastAsia="zh-CN"/>
              </w:rPr>
              <w:t>显示所有话单</w:t>
            </w:r>
            <w:r w:rsidR="007056F5">
              <w:rPr>
                <w:rFonts w:ascii="微软雅黑" w:eastAsia="微软雅黑" w:hAnsi="微软雅黑" w:hint="eastAsia"/>
                <w:sz w:val="20"/>
                <w:lang w:eastAsia="zh-CN"/>
              </w:rPr>
              <w:t>统计</w:t>
            </w:r>
            <w:r>
              <w:rPr>
                <w:rFonts w:ascii="微软雅黑" w:eastAsia="微软雅黑" w:hAnsi="微软雅黑" w:hint="eastAsia"/>
                <w:sz w:val="20"/>
                <w:lang w:eastAsia="zh-CN"/>
              </w:rPr>
              <w:t>信息</w:t>
            </w:r>
          </w:p>
        </w:tc>
      </w:tr>
      <w:tr w:rsidR="005C33C9" w:rsidRPr="00BE0919" w14:paraId="4B1D7D5E" w14:textId="77777777" w:rsidTr="0049353B">
        <w:trPr>
          <w:cantSplit/>
          <w:trHeight w:val="381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14:paraId="4AB20D8C" w14:textId="77777777" w:rsidR="005C33C9" w:rsidRPr="00CD346B" w:rsidRDefault="005C33C9" w:rsidP="0049353B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 w:hint="eastAsia"/>
              </w:rPr>
              <w:t>页面类型</w:t>
            </w:r>
          </w:p>
        </w:tc>
        <w:tc>
          <w:tcPr>
            <w:tcW w:w="7339" w:type="dxa"/>
            <w:gridSpan w:val="1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BBEA06F" w14:textId="77777777" w:rsidR="005C33C9" w:rsidRPr="00BE0919" w:rsidRDefault="005C33C9" w:rsidP="0049353B">
            <w:pPr>
              <w:pStyle w:val="a4"/>
              <w:snapToGrid w:val="0"/>
              <w:spacing w:after="120"/>
              <w:ind w:right="200"/>
              <w:jc w:val="left"/>
              <w:rPr>
                <w:rFonts w:ascii="微软雅黑" w:eastAsia="微软雅黑" w:hAnsi="微软雅黑"/>
                <w:sz w:val="20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0"/>
                <w:lang w:eastAsia="zh-CN"/>
              </w:rPr>
              <w:t>列表</w:t>
            </w:r>
          </w:p>
        </w:tc>
      </w:tr>
      <w:tr w:rsidR="005C33C9" w:rsidRPr="004D026E" w14:paraId="14438F46" w14:textId="77777777" w:rsidTr="0049353B">
        <w:trPr>
          <w:cantSplit/>
          <w:trHeight w:val="353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14:paraId="455F5E15" w14:textId="77777777" w:rsidR="005C33C9" w:rsidRPr="00CD346B" w:rsidRDefault="005C33C9" w:rsidP="0049353B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lang w:eastAsia="zh-HK"/>
              </w:rPr>
            </w:pPr>
            <w:r>
              <w:rPr>
                <w:rFonts w:ascii="Arial Unicode MS" w:eastAsia="Arial Unicode MS" w:hAnsi="Arial Unicode MS" w:cs="Arial Unicode MS" w:hint="eastAsia"/>
                <w:lang w:eastAsia="zh-HK"/>
              </w:rPr>
              <w:t>工具栏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6A92AC9" w14:textId="77777777" w:rsidR="005C33C9" w:rsidRPr="004D026E" w:rsidRDefault="005C33C9" w:rsidP="0049353B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</w:p>
        </w:tc>
        <w:tc>
          <w:tcPr>
            <w:tcW w:w="75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DB5515" w14:textId="77777777" w:rsidR="005C33C9" w:rsidRPr="004D026E" w:rsidRDefault="005C33C9" w:rsidP="0049353B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</w:p>
        </w:tc>
        <w:tc>
          <w:tcPr>
            <w:tcW w:w="7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5BEE68" w14:textId="77777777" w:rsidR="005C33C9" w:rsidRPr="004D026E" w:rsidRDefault="005C33C9" w:rsidP="0049353B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</w:p>
        </w:tc>
        <w:tc>
          <w:tcPr>
            <w:tcW w:w="7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8D5D536" w14:textId="77777777" w:rsidR="005C33C9" w:rsidRPr="004D026E" w:rsidRDefault="005C33C9" w:rsidP="0049353B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</w:p>
        </w:tc>
        <w:tc>
          <w:tcPr>
            <w:tcW w:w="7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E6152C1" w14:textId="77777777" w:rsidR="005C33C9" w:rsidRPr="004D026E" w:rsidRDefault="005C33C9" w:rsidP="0049353B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  <w:lang w:eastAsia="zh-CN"/>
              </w:rPr>
              <w:t>详</w:t>
            </w:r>
          </w:p>
        </w:tc>
        <w:tc>
          <w:tcPr>
            <w:tcW w:w="7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6B0A3A8" w14:textId="77777777" w:rsidR="005C33C9" w:rsidRPr="00AC2956" w:rsidRDefault="005C33C9" w:rsidP="0049353B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color w:val="A6A6A6" w:themeColor="background1" w:themeShade="A6"/>
                <w:sz w:val="16"/>
                <w:szCs w:val="16"/>
                <w:lang w:eastAsia="zh-CN"/>
              </w:rPr>
            </w:pPr>
            <w:r w:rsidRPr="00AC2956">
              <w:rPr>
                <w:rFonts w:ascii="微软雅黑" w:eastAsia="微软雅黑" w:hAnsi="微软雅黑" w:hint="eastAsia"/>
                <w:color w:val="A6A6A6" w:themeColor="background1" w:themeShade="A6"/>
                <w:sz w:val="16"/>
                <w:szCs w:val="16"/>
                <w:lang w:eastAsia="zh-CN"/>
              </w:rPr>
              <w:t>增</w:t>
            </w:r>
          </w:p>
        </w:tc>
        <w:tc>
          <w:tcPr>
            <w:tcW w:w="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1835372" w14:textId="77777777" w:rsidR="005C33C9" w:rsidRPr="00AC2956" w:rsidRDefault="005C33C9" w:rsidP="0049353B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color w:val="A6A6A6" w:themeColor="background1" w:themeShade="A6"/>
                <w:sz w:val="16"/>
                <w:szCs w:val="16"/>
                <w:lang w:eastAsia="zh-CN"/>
              </w:rPr>
            </w:pPr>
            <w:r w:rsidRPr="00AC2956">
              <w:rPr>
                <w:rFonts w:ascii="微软雅黑" w:eastAsia="微软雅黑" w:hAnsi="微软雅黑" w:hint="eastAsia"/>
                <w:color w:val="A6A6A6" w:themeColor="background1" w:themeShade="A6"/>
                <w:sz w:val="16"/>
                <w:szCs w:val="16"/>
                <w:lang w:eastAsia="zh-CN"/>
              </w:rPr>
              <w:t>改</w:t>
            </w:r>
          </w:p>
        </w:tc>
        <w:tc>
          <w:tcPr>
            <w:tcW w:w="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6254083" w14:textId="77777777" w:rsidR="005C33C9" w:rsidRPr="00AC2956" w:rsidRDefault="005C33C9" w:rsidP="0049353B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color w:val="A6A6A6" w:themeColor="background1" w:themeShade="A6"/>
                <w:sz w:val="16"/>
                <w:szCs w:val="16"/>
                <w:lang w:eastAsia="zh-CN"/>
              </w:rPr>
            </w:pPr>
            <w:r w:rsidRPr="00AC2956">
              <w:rPr>
                <w:rFonts w:ascii="微软雅黑" w:eastAsia="微软雅黑" w:hAnsi="微软雅黑" w:hint="eastAsia"/>
                <w:color w:val="A6A6A6" w:themeColor="background1" w:themeShade="A6"/>
                <w:sz w:val="16"/>
                <w:szCs w:val="16"/>
                <w:lang w:eastAsia="zh-CN"/>
              </w:rPr>
              <w:t>删</w:t>
            </w:r>
          </w:p>
        </w:tc>
        <w:tc>
          <w:tcPr>
            <w:tcW w:w="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28C46B" w14:textId="77777777" w:rsidR="005C33C9" w:rsidRPr="004D026E" w:rsidRDefault="005C33C9" w:rsidP="0049353B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  <w:lang w:eastAsia="zh-CN"/>
              </w:rPr>
              <w:t>设</w:t>
            </w:r>
          </w:p>
        </w:tc>
        <w:tc>
          <w:tcPr>
            <w:tcW w:w="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042D1D" w14:textId="77777777" w:rsidR="005C33C9" w:rsidRPr="004D026E" w:rsidRDefault="005C33C9" w:rsidP="0049353B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  <w:lang w:eastAsia="zh-CN"/>
              </w:rPr>
              <w:t>查</w:t>
            </w:r>
          </w:p>
        </w:tc>
      </w:tr>
      <w:tr w:rsidR="005C33C9" w:rsidRPr="003C5BB6" w14:paraId="0C023F19" w14:textId="77777777" w:rsidTr="0049353B">
        <w:trPr>
          <w:cantSplit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 w:themeFill="background1" w:themeFillShade="F2"/>
            <w:vAlign w:val="center"/>
          </w:tcPr>
          <w:p w14:paraId="7EDC2CD2" w14:textId="77777777" w:rsidR="005C33C9" w:rsidRDefault="005C33C9" w:rsidP="0049353B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Cs w:val="0"/>
                <w:iCs/>
                <w:sz w:val="20"/>
                <w:lang w:eastAsia="zh-CN"/>
              </w:rPr>
            </w:pPr>
            <w:r>
              <w:rPr>
                <w:rFonts w:ascii="Arial Unicode MS" w:eastAsia="Arial Unicode MS" w:hAnsi="Arial Unicode MS" w:cs="Arial Unicode MS" w:hint="eastAsia"/>
                <w:bCs w:val="0"/>
                <w:iCs/>
                <w:sz w:val="20"/>
                <w:lang w:eastAsia="zh-CN"/>
              </w:rPr>
              <w:t>其它要求</w:t>
            </w:r>
          </w:p>
        </w:tc>
        <w:tc>
          <w:tcPr>
            <w:tcW w:w="7339" w:type="dxa"/>
            <w:gridSpan w:val="1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FB05D90" w14:textId="77777777" w:rsidR="005C33C9" w:rsidRPr="003C5BB6" w:rsidRDefault="005C33C9" w:rsidP="0049353B">
            <w:pPr>
              <w:pStyle w:val="a4"/>
              <w:snapToGrid w:val="0"/>
              <w:spacing w:after="120"/>
              <w:ind w:right="200"/>
              <w:jc w:val="left"/>
              <w:rPr>
                <w:rFonts w:ascii="微软雅黑" w:eastAsia="微软雅黑" w:hAnsi="微软雅黑"/>
                <w:iCs/>
                <w:kern w:val="0"/>
                <w:sz w:val="20"/>
                <w:lang w:eastAsia="zh-CN"/>
              </w:rPr>
            </w:pPr>
          </w:p>
        </w:tc>
      </w:tr>
      <w:tr w:rsidR="005C33C9" w:rsidRPr="0057535E" w14:paraId="13DC4614" w14:textId="77777777" w:rsidTr="0049353B">
        <w:trPr>
          <w:cantSplit/>
          <w:trHeight w:val="450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14:paraId="4D3B5721" w14:textId="77777777" w:rsidR="005C33C9" w:rsidRPr="0057535E" w:rsidRDefault="005C33C9" w:rsidP="0049353B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列名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14:paraId="788A7DE7" w14:textId="77777777" w:rsidR="005C33C9" w:rsidRPr="0057535E" w:rsidRDefault="005C33C9" w:rsidP="0049353B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宽度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14:paraId="740CFCDA" w14:textId="77777777" w:rsidR="005C33C9" w:rsidRPr="0057535E" w:rsidRDefault="005C33C9" w:rsidP="0049353B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显示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314D33CD" w14:textId="77777777" w:rsidR="005C33C9" w:rsidRPr="0057535E" w:rsidRDefault="005C33C9" w:rsidP="0049353B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排序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79C91C02" w14:textId="77777777" w:rsidR="005C33C9" w:rsidRPr="0057535E" w:rsidRDefault="005C33C9" w:rsidP="0049353B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搜索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33445F14" w14:textId="77777777" w:rsidR="005C33C9" w:rsidRPr="0057535E" w:rsidRDefault="005C33C9" w:rsidP="0049353B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新增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610060E6" w14:textId="77777777" w:rsidR="005C33C9" w:rsidRPr="0057535E" w:rsidRDefault="005C33C9" w:rsidP="0049353B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编辑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66924134" w14:textId="77777777" w:rsidR="005C33C9" w:rsidRPr="0057535E" w:rsidRDefault="005C33C9" w:rsidP="0049353B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约束</w:t>
            </w:r>
            <w:r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备注</w:t>
            </w:r>
          </w:p>
        </w:tc>
      </w:tr>
      <w:tr w:rsidR="005C33C9" w:rsidRPr="0068506A" w14:paraId="10679FEE" w14:textId="77777777" w:rsidTr="0049353B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4792D1C" w14:textId="48F3EDE6" w:rsidR="005C33C9" w:rsidRPr="00F97CD6" w:rsidRDefault="00D76503" w:rsidP="0049353B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8"/>
                <w:szCs w:val="18"/>
                <w:lang w:eastAsia="zh-CN"/>
              </w:rPr>
            </w:pPr>
            <w:r w:rsidRPr="00F97CD6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8"/>
                <w:szCs w:val="18"/>
                <w:lang w:eastAsia="zh-CN"/>
              </w:rPr>
              <w:t>统计月+用户账号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7C4355B" w14:textId="30DCF582" w:rsidR="005C33C9" w:rsidRPr="00F97CD6" w:rsidRDefault="00DA5E33" w:rsidP="0049353B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F97CD6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200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D3FC802" w14:textId="095904C9" w:rsidR="005C33C9" w:rsidRPr="00F97CD6" w:rsidRDefault="001A296A" w:rsidP="0049353B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F97CD6"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Str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E900C5" w14:textId="77777777" w:rsidR="005C33C9" w:rsidRPr="0068506A" w:rsidRDefault="005C33C9" w:rsidP="0049353B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&lt;&gt;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CF4BC7" w14:textId="77777777" w:rsidR="005C33C9" w:rsidRPr="0068506A" w:rsidRDefault="005C33C9" w:rsidP="0049353B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9ACC57" w14:textId="77777777" w:rsidR="005C33C9" w:rsidRPr="00F50738" w:rsidRDefault="005C33C9" w:rsidP="0049353B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A6A6A6" w:themeColor="background1" w:themeShade="A6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9DDE2D" w14:textId="77777777" w:rsidR="005C33C9" w:rsidRPr="00AF735B" w:rsidRDefault="005C33C9" w:rsidP="0049353B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A6A6A6" w:themeColor="background1" w:themeShade="A6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614382" w14:textId="77777777" w:rsidR="005C33C9" w:rsidRPr="0068506A" w:rsidRDefault="005C33C9" w:rsidP="0049353B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</w:p>
        </w:tc>
      </w:tr>
      <w:tr w:rsidR="005C33C9" w:rsidRPr="0068506A" w14:paraId="435FCC44" w14:textId="77777777" w:rsidTr="0049353B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26F2ECC" w14:textId="562EB7E7" w:rsidR="005C33C9" w:rsidRPr="004D026E" w:rsidRDefault="00D76503" w:rsidP="0049353B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用户账号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E6330EF" w14:textId="58371CA3" w:rsidR="005C33C9" w:rsidRPr="0068506A" w:rsidRDefault="00DA5E33" w:rsidP="0049353B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110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E591F29" w14:textId="3E03D4B1" w:rsidR="005C33C9" w:rsidRPr="0068506A" w:rsidRDefault="001A296A" w:rsidP="0049353B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Num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0D35AC" w14:textId="77777777" w:rsidR="005C33C9" w:rsidRPr="0068506A" w:rsidRDefault="005C33C9" w:rsidP="0049353B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D0CFCB" w14:textId="77777777" w:rsidR="005C33C9" w:rsidRPr="0068506A" w:rsidRDefault="005C33C9" w:rsidP="0049353B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IN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C05D17" w14:textId="77777777" w:rsidR="005C33C9" w:rsidRPr="0068506A" w:rsidRDefault="005C33C9" w:rsidP="0049353B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BFF3A0" w14:textId="77777777" w:rsidR="005C33C9" w:rsidRPr="0068506A" w:rsidRDefault="005C33C9" w:rsidP="0049353B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F22AC5" w14:textId="77777777" w:rsidR="005C33C9" w:rsidRPr="0068506A" w:rsidRDefault="005C33C9" w:rsidP="0049353B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</w:p>
        </w:tc>
      </w:tr>
      <w:tr w:rsidR="00B02066" w:rsidRPr="0068506A" w14:paraId="389A8A23" w14:textId="77777777" w:rsidTr="0049353B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D2C1A8E" w14:textId="48D2141E" w:rsidR="00B02066" w:rsidRDefault="00B02066" w:rsidP="00B02066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在线外呼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00388DD" w14:textId="0E9CB036" w:rsidR="00B02066" w:rsidRPr="0068506A" w:rsidRDefault="00DA5E33" w:rsidP="00B02066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60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2A64082" w14:textId="548F8F0D" w:rsidR="00B02066" w:rsidRPr="0068506A" w:rsidRDefault="001A296A" w:rsidP="00B02066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Num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0573E0" w14:textId="77777777" w:rsidR="00B02066" w:rsidRPr="0068506A" w:rsidRDefault="00B02066" w:rsidP="00B02066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3B1823" w14:textId="75BC4A42" w:rsidR="00B02066" w:rsidRPr="0068506A" w:rsidRDefault="00B02066" w:rsidP="00B02066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19E6A8" w14:textId="77777777" w:rsidR="00B02066" w:rsidRPr="0068506A" w:rsidRDefault="00B02066" w:rsidP="00B02066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B2A31B" w14:textId="77777777" w:rsidR="00B02066" w:rsidRPr="0068506A" w:rsidRDefault="00B02066" w:rsidP="00B02066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28282F" w14:textId="77777777" w:rsidR="00B02066" w:rsidRPr="0068506A" w:rsidRDefault="00B02066" w:rsidP="00B02066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</w:p>
        </w:tc>
      </w:tr>
      <w:tr w:rsidR="00B02066" w:rsidRPr="0068506A" w14:paraId="32F4F125" w14:textId="77777777" w:rsidTr="0049353B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BB22C52" w14:textId="35587DD2" w:rsidR="00B02066" w:rsidRDefault="00B02066" w:rsidP="00B02066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落地外呼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D5B03D5" w14:textId="57846EA8" w:rsidR="00B02066" w:rsidRPr="0068506A" w:rsidRDefault="00DA5E33" w:rsidP="00B02066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60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7AEC524" w14:textId="32B5FA30" w:rsidR="00B02066" w:rsidRPr="00833BD5" w:rsidRDefault="001A296A" w:rsidP="00B02066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FFFFFF" w:themeColor="background1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Num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CDC9DA" w14:textId="77777777" w:rsidR="00B02066" w:rsidRPr="0068506A" w:rsidRDefault="00B02066" w:rsidP="00B02066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C56684" w14:textId="7EBAE6CD" w:rsidR="00B02066" w:rsidRPr="0068506A" w:rsidRDefault="00B02066" w:rsidP="00B02066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FACA3F" w14:textId="77777777" w:rsidR="00B02066" w:rsidRPr="0068506A" w:rsidRDefault="00B02066" w:rsidP="00B02066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2D82C3" w14:textId="77777777" w:rsidR="00B02066" w:rsidRPr="0068506A" w:rsidRDefault="00B02066" w:rsidP="00B02066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FE75AA" w14:textId="77777777" w:rsidR="00B02066" w:rsidRPr="0068506A" w:rsidRDefault="00B02066" w:rsidP="00B02066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</w:p>
        </w:tc>
      </w:tr>
      <w:tr w:rsidR="00B02066" w:rsidRPr="0068506A" w14:paraId="6880CCD2" w14:textId="77777777" w:rsidTr="0049353B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9D3F1FA" w14:textId="14F4FD18" w:rsidR="00B02066" w:rsidRPr="00F97CD6" w:rsidRDefault="00B02066" w:rsidP="00B02066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8"/>
                <w:szCs w:val="18"/>
                <w:lang w:eastAsia="zh-CN"/>
              </w:rPr>
            </w:pPr>
            <w:r w:rsidRPr="00F97CD6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8"/>
                <w:szCs w:val="18"/>
                <w:lang w:eastAsia="zh-CN"/>
              </w:rPr>
              <w:t>落地回拨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2F70658" w14:textId="01532BAA" w:rsidR="00B02066" w:rsidRPr="00F97CD6" w:rsidRDefault="00DA5E33" w:rsidP="00B02066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F97CD6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60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9BB47FD" w14:textId="73EC76E8" w:rsidR="00B02066" w:rsidRPr="00F97CD6" w:rsidRDefault="001A296A" w:rsidP="00B02066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F97CD6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Num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C5B5F0" w14:textId="77777777" w:rsidR="00B02066" w:rsidRPr="0068506A" w:rsidRDefault="00B02066" w:rsidP="00B02066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E189C9" w14:textId="0CD9D8B3" w:rsidR="00B02066" w:rsidRPr="0068506A" w:rsidRDefault="00B02066" w:rsidP="00B02066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6FB671" w14:textId="77777777" w:rsidR="00B02066" w:rsidRPr="0068506A" w:rsidRDefault="00B02066" w:rsidP="00B02066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B6DF66" w14:textId="77777777" w:rsidR="00B02066" w:rsidRPr="0068506A" w:rsidRDefault="00B02066" w:rsidP="00B02066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A5176F" w14:textId="77777777" w:rsidR="00B02066" w:rsidRPr="0068506A" w:rsidRDefault="00B02066" w:rsidP="00B02066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</w:p>
        </w:tc>
      </w:tr>
      <w:tr w:rsidR="001A296A" w:rsidRPr="00023280" w14:paraId="589FDA51" w14:textId="77777777" w:rsidTr="0049353B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03E89C7" w14:textId="22918E72" w:rsidR="001A296A" w:rsidRDefault="001A296A" w:rsidP="001A296A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Goip入呼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A3869F0" w14:textId="4AED0E79" w:rsidR="001A296A" w:rsidRPr="0068506A" w:rsidRDefault="00DA5E33" w:rsidP="001A296A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80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1450371" w14:textId="67612B9E" w:rsidR="001A296A" w:rsidRPr="0068506A" w:rsidRDefault="001A296A" w:rsidP="001A296A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Num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A1C511" w14:textId="77777777" w:rsidR="001A296A" w:rsidRPr="0068506A" w:rsidRDefault="001A296A" w:rsidP="001A296A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11EDCD" w14:textId="6BD975E7" w:rsidR="001A296A" w:rsidRPr="0068506A" w:rsidRDefault="001A296A" w:rsidP="001A296A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DC9607" w14:textId="77777777" w:rsidR="001A296A" w:rsidRPr="0068506A" w:rsidRDefault="001A296A" w:rsidP="001A296A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749277" w14:textId="77777777" w:rsidR="001A296A" w:rsidRPr="00E61082" w:rsidRDefault="001A296A" w:rsidP="001A296A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color w:val="A6A6A6" w:themeColor="background1" w:themeShade="A6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23A5E4" w14:textId="77777777" w:rsidR="001A296A" w:rsidRPr="00023280" w:rsidRDefault="001A296A" w:rsidP="001A296A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1A296A" w:rsidRPr="00023280" w14:paraId="7E4C2AF5" w14:textId="77777777" w:rsidTr="0049353B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7874200" w14:textId="4A85C0B8" w:rsidR="001A296A" w:rsidRDefault="001A296A" w:rsidP="001A296A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Goip外呼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AFBB50B" w14:textId="289B4B94" w:rsidR="001A296A" w:rsidRPr="0068506A" w:rsidRDefault="00DA5E33" w:rsidP="001A296A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80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55D45EE" w14:textId="15D34077" w:rsidR="001A296A" w:rsidRPr="0068506A" w:rsidRDefault="001A296A" w:rsidP="001A296A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Num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509AB1" w14:textId="77777777" w:rsidR="001A296A" w:rsidRPr="0068506A" w:rsidRDefault="001A296A" w:rsidP="001A296A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4B7356" w14:textId="0C46CF9B" w:rsidR="001A296A" w:rsidRPr="0068506A" w:rsidRDefault="001A296A" w:rsidP="001A296A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94679C" w14:textId="77777777" w:rsidR="001A296A" w:rsidRPr="0068506A" w:rsidRDefault="001A296A" w:rsidP="001A296A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579C72" w14:textId="77777777" w:rsidR="001A296A" w:rsidRPr="0068506A" w:rsidRDefault="001A296A" w:rsidP="001A296A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1993E8" w14:textId="77777777" w:rsidR="001A296A" w:rsidRPr="00023280" w:rsidRDefault="001A296A" w:rsidP="001A296A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1A296A" w:rsidRPr="00023280" w14:paraId="7A88058E" w14:textId="77777777" w:rsidTr="0049353B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B18E6A0" w14:textId="10A34CE6" w:rsidR="001A296A" w:rsidRPr="00F97CD6" w:rsidRDefault="001A296A" w:rsidP="001A296A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8"/>
                <w:szCs w:val="18"/>
                <w:lang w:eastAsia="zh-CN"/>
              </w:rPr>
            </w:pPr>
            <w:r w:rsidRPr="00F97CD6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8"/>
                <w:szCs w:val="18"/>
                <w:lang w:eastAsia="zh-CN"/>
              </w:rPr>
              <w:t>Goip回拨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5545814" w14:textId="335BFAFC" w:rsidR="001A296A" w:rsidRPr="00F97CD6" w:rsidRDefault="00DA5E33" w:rsidP="001A296A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F97CD6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80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FC3A379" w14:textId="645CD691" w:rsidR="001A296A" w:rsidRPr="00F97CD6" w:rsidRDefault="001A296A" w:rsidP="001A296A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F97CD6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Num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63393D" w14:textId="77777777" w:rsidR="001A296A" w:rsidRPr="006844AD" w:rsidRDefault="001A296A" w:rsidP="001A296A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97C2A9" w14:textId="2B160B0F" w:rsidR="001A296A" w:rsidRPr="006844AD" w:rsidRDefault="001A296A" w:rsidP="001A296A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139DA4" w14:textId="77777777" w:rsidR="001A296A" w:rsidRPr="006844AD" w:rsidRDefault="001A296A" w:rsidP="001A296A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938B07" w14:textId="77777777" w:rsidR="001A296A" w:rsidRPr="006844AD" w:rsidRDefault="001A296A" w:rsidP="001A296A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493522" w14:textId="77777777" w:rsidR="001A296A" w:rsidRPr="00023280" w:rsidRDefault="001A296A" w:rsidP="001A296A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1A296A" w:rsidRPr="00023280" w14:paraId="5F0DAB00" w14:textId="77777777" w:rsidTr="0049353B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F4A1F3B" w14:textId="70F348FA" w:rsidR="001A296A" w:rsidRPr="00F97CD6" w:rsidRDefault="001A296A" w:rsidP="001A296A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8"/>
                <w:szCs w:val="18"/>
                <w:lang w:eastAsia="zh-CN"/>
              </w:rPr>
            </w:pPr>
            <w:r w:rsidRPr="00F97CD6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8"/>
                <w:szCs w:val="18"/>
                <w:lang w:eastAsia="zh-CN"/>
              </w:rPr>
              <w:t>在线失败入呼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99D0401" w14:textId="6B3B5570" w:rsidR="001A296A" w:rsidRPr="00F97CD6" w:rsidRDefault="00066FC6" w:rsidP="001A296A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F97CD6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80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7AF97F1" w14:textId="58A06180" w:rsidR="001A296A" w:rsidRPr="00F97CD6" w:rsidRDefault="001A296A" w:rsidP="001A296A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F97CD6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Num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64E2E0" w14:textId="77777777" w:rsidR="001A296A" w:rsidRPr="006844AD" w:rsidRDefault="001A296A" w:rsidP="001A296A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607B8C" w14:textId="7B281287" w:rsidR="001A296A" w:rsidRPr="006844AD" w:rsidRDefault="001A296A" w:rsidP="001A296A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709156" w14:textId="77777777" w:rsidR="001A296A" w:rsidRPr="006844AD" w:rsidRDefault="001A296A" w:rsidP="001A296A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84642A" w14:textId="77777777" w:rsidR="001A296A" w:rsidRPr="006844AD" w:rsidRDefault="001A296A" w:rsidP="001A296A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036385" w14:textId="77777777" w:rsidR="001A296A" w:rsidRPr="00023280" w:rsidRDefault="001A296A" w:rsidP="001A296A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1A296A" w:rsidRPr="00023280" w14:paraId="10196F32" w14:textId="77777777" w:rsidTr="0049353B">
        <w:trPr>
          <w:cantSplit/>
          <w:trHeight w:val="64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A65F5FE" w14:textId="13E73F9A" w:rsidR="001A296A" w:rsidRPr="00F97CD6" w:rsidRDefault="001A296A" w:rsidP="001A296A">
            <w:pPr>
              <w:pStyle w:val="a5"/>
              <w:tabs>
                <w:tab w:val="left" w:pos="739"/>
              </w:tabs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8"/>
                <w:szCs w:val="18"/>
                <w:lang w:eastAsia="zh-CN"/>
              </w:rPr>
            </w:pPr>
            <w:r w:rsidRPr="00F97CD6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8"/>
                <w:szCs w:val="18"/>
                <w:lang w:eastAsia="zh-CN"/>
              </w:rPr>
              <w:t>在线失败外呼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49AE6B2" w14:textId="5BE014F8" w:rsidR="001A296A" w:rsidRPr="00F97CD6" w:rsidRDefault="00066FC6" w:rsidP="001A296A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F97CD6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80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590F0D6" w14:textId="37E3A9B4" w:rsidR="001A296A" w:rsidRPr="00F97CD6" w:rsidRDefault="001A296A" w:rsidP="001A296A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F97CD6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Num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742819" w14:textId="77777777" w:rsidR="001A296A" w:rsidRPr="006844AD" w:rsidRDefault="001A296A" w:rsidP="001A296A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32FF33" w14:textId="1A34F903" w:rsidR="001A296A" w:rsidRPr="006844AD" w:rsidRDefault="001A296A" w:rsidP="001A296A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75499A" w14:textId="77777777" w:rsidR="001A296A" w:rsidRPr="006844AD" w:rsidRDefault="001A296A" w:rsidP="001A296A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957F60" w14:textId="77777777" w:rsidR="001A296A" w:rsidRPr="006844AD" w:rsidRDefault="001A296A" w:rsidP="001A296A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44450B" w14:textId="77777777" w:rsidR="001A296A" w:rsidRPr="00023280" w:rsidRDefault="001A296A" w:rsidP="001A296A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1A296A" w:rsidRPr="00023280" w14:paraId="293B465D" w14:textId="77777777" w:rsidTr="0049353B">
        <w:trPr>
          <w:cantSplit/>
          <w:trHeight w:val="64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ACB98FB" w14:textId="2981558B" w:rsidR="001A296A" w:rsidRPr="006844AD" w:rsidRDefault="001A296A" w:rsidP="001A296A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落地失败外呼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FB8AF23" w14:textId="4CE3C974" w:rsidR="001A296A" w:rsidRPr="006844AD" w:rsidRDefault="00066FC6" w:rsidP="001A296A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80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B239AB2" w14:textId="33F22559" w:rsidR="001A296A" w:rsidRPr="006844AD" w:rsidRDefault="001A296A" w:rsidP="001A296A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Num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F2755A" w14:textId="77777777" w:rsidR="001A296A" w:rsidRPr="006844AD" w:rsidRDefault="001A296A" w:rsidP="001A296A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8D03F8" w14:textId="77777777" w:rsidR="001A296A" w:rsidRPr="006844AD" w:rsidRDefault="001A296A" w:rsidP="001A296A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DE07C1" w14:textId="77777777" w:rsidR="001A296A" w:rsidRPr="006844AD" w:rsidRDefault="001A296A" w:rsidP="001A296A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DC359B" w14:textId="77777777" w:rsidR="001A296A" w:rsidRPr="006844AD" w:rsidRDefault="001A296A" w:rsidP="001A296A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014183" w14:textId="77777777" w:rsidR="001A296A" w:rsidRPr="00023280" w:rsidRDefault="001A296A" w:rsidP="001A296A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1A296A" w:rsidRPr="00023280" w14:paraId="210531D1" w14:textId="77777777" w:rsidTr="0049353B">
        <w:trPr>
          <w:cantSplit/>
          <w:trHeight w:val="64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207165B" w14:textId="739496C9" w:rsidR="001A296A" w:rsidRPr="00F97CD6" w:rsidRDefault="001A296A" w:rsidP="001A296A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8"/>
                <w:szCs w:val="18"/>
                <w:lang w:eastAsia="zh-CN"/>
              </w:rPr>
            </w:pPr>
            <w:r w:rsidRPr="00F97CD6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8"/>
                <w:szCs w:val="18"/>
                <w:lang w:eastAsia="zh-CN"/>
              </w:rPr>
              <w:t>落地失败回拨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4F18038" w14:textId="3D47FF1D" w:rsidR="001A296A" w:rsidRPr="00F97CD6" w:rsidRDefault="00066FC6" w:rsidP="001A296A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F97CD6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80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FD0B20A" w14:textId="6B8FA1B1" w:rsidR="001A296A" w:rsidRPr="00F97CD6" w:rsidRDefault="001A296A" w:rsidP="001A296A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F97CD6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Num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4B37B3" w14:textId="77777777" w:rsidR="001A296A" w:rsidRPr="006844AD" w:rsidRDefault="001A296A" w:rsidP="001A296A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A4907D" w14:textId="77777777" w:rsidR="001A296A" w:rsidRPr="006844AD" w:rsidRDefault="001A296A" w:rsidP="001A296A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47E9AB" w14:textId="77777777" w:rsidR="001A296A" w:rsidRPr="006844AD" w:rsidRDefault="001A296A" w:rsidP="001A296A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DC324C" w14:textId="77777777" w:rsidR="001A296A" w:rsidRPr="006844AD" w:rsidRDefault="001A296A" w:rsidP="001A296A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8233AC" w14:textId="77777777" w:rsidR="001A296A" w:rsidRPr="00023280" w:rsidRDefault="001A296A" w:rsidP="001A296A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1A296A" w:rsidRPr="00023280" w14:paraId="2300A2C3" w14:textId="77777777" w:rsidTr="0049353B">
        <w:trPr>
          <w:cantSplit/>
          <w:trHeight w:val="64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F54DAB8" w14:textId="49C785A6" w:rsidR="001A296A" w:rsidRPr="00F97CD6" w:rsidRDefault="001A296A" w:rsidP="001A296A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8"/>
                <w:szCs w:val="18"/>
                <w:lang w:eastAsia="zh-CN"/>
              </w:rPr>
            </w:pPr>
            <w:r w:rsidRPr="00F97CD6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8"/>
                <w:szCs w:val="18"/>
                <w:lang w:eastAsia="zh-CN"/>
              </w:rPr>
              <w:t>Goip失败入呼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5579CBC" w14:textId="045F0EC3" w:rsidR="001A296A" w:rsidRPr="00F97CD6" w:rsidRDefault="00066FC6" w:rsidP="001A296A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F97CD6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80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D24B49C" w14:textId="003B05C1" w:rsidR="001A296A" w:rsidRPr="00F97CD6" w:rsidRDefault="001A296A" w:rsidP="001A296A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F97CD6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Num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31961F" w14:textId="77777777" w:rsidR="001A296A" w:rsidRDefault="001A296A" w:rsidP="001A296A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58E7C0" w14:textId="77777777" w:rsidR="001A296A" w:rsidRDefault="001A296A" w:rsidP="001A296A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BF64F9" w14:textId="77777777" w:rsidR="001A296A" w:rsidRDefault="001A296A" w:rsidP="001A296A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919573" w14:textId="77777777" w:rsidR="001A296A" w:rsidRPr="006844AD" w:rsidRDefault="001A296A" w:rsidP="001A296A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1F3353" w14:textId="77777777" w:rsidR="001A296A" w:rsidRPr="00023280" w:rsidRDefault="001A296A" w:rsidP="001A296A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1A296A" w:rsidRPr="00023280" w14:paraId="0DD81978" w14:textId="77777777" w:rsidTr="0049353B">
        <w:trPr>
          <w:cantSplit/>
          <w:trHeight w:val="64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A70E1BD" w14:textId="72D49831" w:rsidR="001A296A" w:rsidRPr="00F97CD6" w:rsidRDefault="001A296A" w:rsidP="001A296A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8"/>
                <w:szCs w:val="18"/>
                <w:lang w:eastAsia="zh-CN"/>
              </w:rPr>
            </w:pPr>
            <w:r w:rsidRPr="00F97CD6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8"/>
                <w:szCs w:val="18"/>
                <w:lang w:eastAsia="zh-CN"/>
              </w:rPr>
              <w:t>Goip失败外呼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790F3C5" w14:textId="56B44E30" w:rsidR="001A296A" w:rsidRPr="00F97CD6" w:rsidRDefault="00066FC6" w:rsidP="001A296A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F97CD6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80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EE47374" w14:textId="004D42A6" w:rsidR="001A296A" w:rsidRPr="00F97CD6" w:rsidRDefault="001A296A" w:rsidP="001A296A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F97CD6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Num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2E0D64" w14:textId="77777777" w:rsidR="001A296A" w:rsidRDefault="001A296A" w:rsidP="001A296A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C4B6E0" w14:textId="77777777" w:rsidR="001A296A" w:rsidRDefault="001A296A" w:rsidP="001A296A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A8B1D4" w14:textId="77777777" w:rsidR="001A296A" w:rsidRDefault="001A296A" w:rsidP="001A296A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BACEA2" w14:textId="77777777" w:rsidR="001A296A" w:rsidRPr="006844AD" w:rsidRDefault="001A296A" w:rsidP="001A296A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95F4AB" w14:textId="77777777" w:rsidR="001A296A" w:rsidRPr="00023280" w:rsidRDefault="001A296A" w:rsidP="001A296A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1A296A" w:rsidRPr="00023280" w14:paraId="62FD1957" w14:textId="77777777" w:rsidTr="0049353B">
        <w:trPr>
          <w:cantSplit/>
          <w:trHeight w:val="64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655BFCD" w14:textId="09CBA2F4" w:rsidR="001A296A" w:rsidRPr="00F97CD6" w:rsidRDefault="001A296A" w:rsidP="001A296A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8"/>
                <w:szCs w:val="18"/>
                <w:lang w:eastAsia="zh-CN"/>
              </w:rPr>
            </w:pPr>
            <w:r w:rsidRPr="00F97CD6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8"/>
                <w:szCs w:val="18"/>
                <w:lang w:eastAsia="zh-CN"/>
              </w:rPr>
              <w:t>Goip失败回拨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2ABDF96" w14:textId="3D7A2C40" w:rsidR="001A296A" w:rsidRPr="00F97CD6" w:rsidRDefault="00066FC6" w:rsidP="001A296A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F97CD6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80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6AD353D" w14:textId="2F029D4B" w:rsidR="001A296A" w:rsidRPr="00F97CD6" w:rsidRDefault="001A296A" w:rsidP="001A296A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F97CD6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Num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E04465" w14:textId="77777777" w:rsidR="001A296A" w:rsidRDefault="001A296A" w:rsidP="001A296A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ACAB5C" w14:textId="77777777" w:rsidR="001A296A" w:rsidRDefault="001A296A" w:rsidP="001A296A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36CC00" w14:textId="77777777" w:rsidR="001A296A" w:rsidRDefault="001A296A" w:rsidP="001A296A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3D0532" w14:textId="77777777" w:rsidR="001A296A" w:rsidRPr="006844AD" w:rsidRDefault="001A296A" w:rsidP="001A296A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FD5043" w14:textId="77777777" w:rsidR="001A296A" w:rsidRPr="00023280" w:rsidRDefault="001A296A" w:rsidP="001A296A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1A296A" w:rsidRPr="00023280" w14:paraId="289C40F1" w14:textId="77777777" w:rsidTr="0049353B">
        <w:trPr>
          <w:cantSplit/>
          <w:trHeight w:val="64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2C21A50" w14:textId="3FF9A07D" w:rsidR="001A296A" w:rsidRPr="00F97CD6" w:rsidRDefault="001A296A" w:rsidP="001A296A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8"/>
                <w:szCs w:val="18"/>
                <w:lang w:eastAsia="zh-CN"/>
              </w:rPr>
            </w:pPr>
            <w:r w:rsidRPr="00F97CD6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8"/>
                <w:szCs w:val="18"/>
                <w:lang w:eastAsia="zh-CN"/>
              </w:rPr>
              <w:t>在线短入呼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B7844A2" w14:textId="0E5F5096" w:rsidR="001A296A" w:rsidRPr="00F97CD6" w:rsidRDefault="00066FC6" w:rsidP="001A296A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F97CD6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60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FEDBEF7" w14:textId="12590890" w:rsidR="001A296A" w:rsidRPr="00F97CD6" w:rsidRDefault="001A296A" w:rsidP="001A296A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F97CD6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Num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C3C179" w14:textId="77777777" w:rsidR="001A296A" w:rsidRDefault="001A296A" w:rsidP="001A296A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E2448E" w14:textId="77777777" w:rsidR="001A296A" w:rsidRDefault="001A296A" w:rsidP="001A296A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6CD055" w14:textId="77777777" w:rsidR="001A296A" w:rsidRDefault="001A296A" w:rsidP="001A296A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811110" w14:textId="77777777" w:rsidR="001A296A" w:rsidRPr="006844AD" w:rsidRDefault="001A296A" w:rsidP="001A296A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7877E5" w14:textId="77777777" w:rsidR="001A296A" w:rsidRPr="00023280" w:rsidRDefault="001A296A" w:rsidP="001A296A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1A296A" w:rsidRPr="00023280" w14:paraId="1F81D868" w14:textId="77777777" w:rsidTr="0049353B">
        <w:trPr>
          <w:cantSplit/>
          <w:trHeight w:val="64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D743299" w14:textId="4CB08B04" w:rsidR="001A296A" w:rsidRPr="00F97CD6" w:rsidRDefault="001A296A" w:rsidP="001A296A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8"/>
                <w:szCs w:val="18"/>
                <w:lang w:eastAsia="zh-CN"/>
              </w:rPr>
            </w:pPr>
            <w:r w:rsidRPr="00F97CD6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8"/>
                <w:szCs w:val="18"/>
                <w:lang w:eastAsia="zh-CN"/>
              </w:rPr>
              <w:t>在线短外呼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DC5DCC7" w14:textId="1D95EC96" w:rsidR="001A296A" w:rsidRPr="00F97CD6" w:rsidRDefault="00066FC6" w:rsidP="001A296A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F97CD6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60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AB3A189" w14:textId="7CAA34A8" w:rsidR="001A296A" w:rsidRPr="00F97CD6" w:rsidRDefault="001A296A" w:rsidP="001A296A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F97CD6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Num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48E1D6" w14:textId="77777777" w:rsidR="001A296A" w:rsidRDefault="001A296A" w:rsidP="001A296A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0C72C8" w14:textId="77777777" w:rsidR="001A296A" w:rsidRDefault="001A296A" w:rsidP="001A296A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9C4AA8" w14:textId="77777777" w:rsidR="001A296A" w:rsidRDefault="001A296A" w:rsidP="001A296A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E8ED5E" w14:textId="77777777" w:rsidR="001A296A" w:rsidRPr="006844AD" w:rsidRDefault="001A296A" w:rsidP="001A296A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E6FCED" w14:textId="77777777" w:rsidR="001A296A" w:rsidRPr="00023280" w:rsidRDefault="001A296A" w:rsidP="001A296A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1A296A" w:rsidRPr="00023280" w14:paraId="647BFEFC" w14:textId="77777777" w:rsidTr="0049353B">
        <w:trPr>
          <w:cantSplit/>
          <w:trHeight w:val="64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357CC1F" w14:textId="3BA4F916" w:rsidR="001A296A" w:rsidRPr="00F97CD6" w:rsidRDefault="001A296A" w:rsidP="001A296A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8"/>
                <w:szCs w:val="18"/>
                <w:lang w:eastAsia="zh-CN"/>
              </w:rPr>
            </w:pPr>
            <w:r w:rsidRPr="00F97CD6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8"/>
                <w:szCs w:val="18"/>
                <w:lang w:eastAsia="zh-CN"/>
              </w:rPr>
              <w:t>落地外呼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A3E9FE5" w14:textId="71A1C8D0" w:rsidR="001A296A" w:rsidRPr="00F97CD6" w:rsidRDefault="00DA5E33" w:rsidP="001A296A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F97CD6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60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F88FDD6" w14:textId="40744733" w:rsidR="001A296A" w:rsidRPr="00F97CD6" w:rsidRDefault="001A296A" w:rsidP="001A296A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F97CD6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Num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7EFF4A" w14:textId="77777777" w:rsidR="001A296A" w:rsidRDefault="001A296A" w:rsidP="001A296A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14A029" w14:textId="77777777" w:rsidR="001A296A" w:rsidRDefault="001A296A" w:rsidP="001A296A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511C6A" w14:textId="77777777" w:rsidR="001A296A" w:rsidRDefault="001A296A" w:rsidP="001A296A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BBC7FA" w14:textId="77777777" w:rsidR="001A296A" w:rsidRDefault="001A296A" w:rsidP="001A296A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F3A7DE" w14:textId="77777777" w:rsidR="001A296A" w:rsidRPr="00023280" w:rsidRDefault="001A296A" w:rsidP="001A296A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1A296A" w:rsidRPr="00023280" w14:paraId="2B62CCC0" w14:textId="77777777" w:rsidTr="0049353B">
        <w:trPr>
          <w:cantSplit/>
          <w:trHeight w:val="64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3F1F5D2" w14:textId="31102F68" w:rsidR="001A296A" w:rsidRPr="00F97CD6" w:rsidRDefault="001A296A" w:rsidP="001A296A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8"/>
                <w:szCs w:val="18"/>
                <w:lang w:eastAsia="zh-CN"/>
              </w:rPr>
            </w:pPr>
            <w:r w:rsidRPr="00F97CD6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8"/>
                <w:szCs w:val="18"/>
                <w:lang w:eastAsia="zh-CN"/>
              </w:rPr>
              <w:t>落地回拨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4703ED2" w14:textId="0890ED6E" w:rsidR="001A296A" w:rsidRPr="00F97CD6" w:rsidRDefault="00DA5E33" w:rsidP="001A296A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F97CD6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60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126EDB6" w14:textId="47DC3835" w:rsidR="001A296A" w:rsidRPr="00F97CD6" w:rsidRDefault="001A296A" w:rsidP="001A296A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F97CD6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Num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7A167E" w14:textId="77777777" w:rsidR="001A296A" w:rsidRDefault="001A296A" w:rsidP="001A296A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BD9C2A" w14:textId="77777777" w:rsidR="001A296A" w:rsidRDefault="001A296A" w:rsidP="001A296A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1CE088" w14:textId="77777777" w:rsidR="001A296A" w:rsidRDefault="001A296A" w:rsidP="001A296A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DEA330" w14:textId="77777777" w:rsidR="001A296A" w:rsidRDefault="001A296A" w:rsidP="001A296A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2743DB" w14:textId="77777777" w:rsidR="001A296A" w:rsidRPr="00023280" w:rsidRDefault="001A296A" w:rsidP="001A296A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1A296A" w:rsidRPr="00023280" w14:paraId="79052C15" w14:textId="77777777" w:rsidTr="0049353B">
        <w:trPr>
          <w:cantSplit/>
          <w:trHeight w:val="64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855B154" w14:textId="7F829CC5" w:rsidR="001A296A" w:rsidRPr="00F97CD6" w:rsidRDefault="001A296A" w:rsidP="001A296A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8"/>
                <w:szCs w:val="18"/>
                <w:lang w:eastAsia="zh-CN"/>
              </w:rPr>
            </w:pPr>
            <w:r w:rsidRPr="00F97CD6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8"/>
                <w:szCs w:val="18"/>
                <w:lang w:eastAsia="zh-CN"/>
              </w:rPr>
              <w:t>Goip短入呼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A80933E" w14:textId="071D5824" w:rsidR="001A296A" w:rsidRPr="00F97CD6" w:rsidRDefault="00DA5E33" w:rsidP="001A296A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F97CD6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80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19DA66A" w14:textId="66652A6F" w:rsidR="001A296A" w:rsidRPr="00F97CD6" w:rsidRDefault="001A296A" w:rsidP="001A296A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F97CD6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Num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05F1C5" w14:textId="77777777" w:rsidR="001A296A" w:rsidRDefault="001A296A" w:rsidP="001A296A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18F46C" w14:textId="020C2BD9" w:rsidR="001A296A" w:rsidRDefault="001A296A" w:rsidP="001A296A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65B59E" w14:textId="77777777" w:rsidR="001A296A" w:rsidRDefault="001A296A" w:rsidP="001A296A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F534D6" w14:textId="77777777" w:rsidR="001A296A" w:rsidRDefault="001A296A" w:rsidP="001A296A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F89F54" w14:textId="77777777" w:rsidR="001A296A" w:rsidRPr="00023280" w:rsidRDefault="001A296A" w:rsidP="001A296A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1A296A" w:rsidRPr="00023280" w14:paraId="3DAAFB01" w14:textId="77777777" w:rsidTr="0049353B">
        <w:trPr>
          <w:cantSplit/>
          <w:trHeight w:val="64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6792846" w14:textId="6E51F959" w:rsidR="001A296A" w:rsidRPr="00F97CD6" w:rsidRDefault="001A296A" w:rsidP="001A296A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8"/>
                <w:szCs w:val="18"/>
                <w:lang w:eastAsia="zh-CN"/>
              </w:rPr>
            </w:pPr>
            <w:r w:rsidRPr="00F97CD6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8"/>
                <w:szCs w:val="18"/>
                <w:lang w:eastAsia="zh-CN"/>
              </w:rPr>
              <w:t>Goip短外呼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10AEF02" w14:textId="0216D755" w:rsidR="001A296A" w:rsidRPr="00F97CD6" w:rsidRDefault="00DA5E33" w:rsidP="001A296A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F97CD6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80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B7FD095" w14:textId="5219D4B7" w:rsidR="001A296A" w:rsidRPr="00F97CD6" w:rsidRDefault="001A296A" w:rsidP="001A296A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F97CD6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Num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71A818" w14:textId="77777777" w:rsidR="001A296A" w:rsidRDefault="001A296A" w:rsidP="001A296A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4A5608" w14:textId="5BA75471" w:rsidR="001A296A" w:rsidRDefault="001A296A" w:rsidP="001A296A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D340AB" w14:textId="41EBA9C8" w:rsidR="001A296A" w:rsidRDefault="001A296A" w:rsidP="001A296A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64B47E" w14:textId="77777777" w:rsidR="001A296A" w:rsidRDefault="001A296A" w:rsidP="001A296A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6D0D7B" w14:textId="77777777" w:rsidR="001A296A" w:rsidRPr="00023280" w:rsidRDefault="001A296A" w:rsidP="001A296A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1A296A" w:rsidRPr="00023280" w14:paraId="53F2D250" w14:textId="77777777" w:rsidTr="0049353B">
        <w:trPr>
          <w:cantSplit/>
          <w:trHeight w:val="64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DA7BD85" w14:textId="7AC6513F" w:rsidR="001A296A" w:rsidRPr="00F97CD6" w:rsidRDefault="001A296A" w:rsidP="001A296A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8"/>
                <w:szCs w:val="18"/>
                <w:lang w:eastAsia="zh-CN"/>
              </w:rPr>
            </w:pPr>
            <w:r w:rsidRPr="00F97CD6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8"/>
                <w:szCs w:val="18"/>
                <w:lang w:eastAsia="zh-CN"/>
              </w:rPr>
              <w:t>Goip短回拨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71E8F0D" w14:textId="5A24BBAC" w:rsidR="001A296A" w:rsidRPr="00F97CD6" w:rsidRDefault="00DA5E33" w:rsidP="001A296A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F97CD6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80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A62C9C0" w14:textId="45232A81" w:rsidR="001A296A" w:rsidRPr="00F97CD6" w:rsidRDefault="001A296A" w:rsidP="001A296A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F97CD6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Num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E2B765" w14:textId="0B0C7F7F" w:rsidR="001A296A" w:rsidRDefault="001A296A" w:rsidP="001A296A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A28610" w14:textId="3D5F6A56" w:rsidR="001A296A" w:rsidRDefault="001A296A" w:rsidP="001A296A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FE14FD" w14:textId="08DD23F1" w:rsidR="001A296A" w:rsidRDefault="001A296A" w:rsidP="001A296A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780D71" w14:textId="683339A6" w:rsidR="001A296A" w:rsidRDefault="001A296A" w:rsidP="001A296A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A89897" w14:textId="77777777" w:rsidR="001A296A" w:rsidRPr="00023280" w:rsidRDefault="001A296A" w:rsidP="001A296A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1A296A" w:rsidRPr="00023280" w14:paraId="1EF688DA" w14:textId="77777777" w:rsidTr="0049353B">
        <w:trPr>
          <w:cantSplit/>
          <w:trHeight w:val="64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B525613" w14:textId="6C3014A5" w:rsidR="001A296A" w:rsidRPr="00F97CD6" w:rsidRDefault="001A296A" w:rsidP="001A296A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8"/>
                <w:szCs w:val="18"/>
                <w:lang w:eastAsia="zh-CN"/>
              </w:rPr>
            </w:pPr>
            <w:r w:rsidRPr="00F97CD6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8"/>
                <w:szCs w:val="18"/>
                <w:lang w:eastAsia="zh-CN"/>
              </w:rPr>
              <w:t>在线呼叫时长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0BD0C05" w14:textId="5E3F6CF0" w:rsidR="001A296A" w:rsidRPr="00F97CD6" w:rsidRDefault="00AA613E" w:rsidP="001A296A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F97CD6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80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F82CB9E" w14:textId="712281A2" w:rsidR="001A296A" w:rsidRPr="00F97CD6" w:rsidRDefault="001A296A" w:rsidP="001A296A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F97CD6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Num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CA6843" w14:textId="7983F3E4" w:rsidR="001A296A" w:rsidRDefault="001A296A" w:rsidP="001A296A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0E74BB" w14:textId="107F45AE" w:rsidR="001A296A" w:rsidRDefault="001A296A" w:rsidP="001A296A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A11215" w14:textId="26B89691" w:rsidR="001A296A" w:rsidRDefault="001A296A" w:rsidP="001A296A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3F9C0C" w14:textId="10378F5E" w:rsidR="001A296A" w:rsidRDefault="001A296A" w:rsidP="001A296A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527245" w14:textId="77777777" w:rsidR="001A296A" w:rsidRPr="00023280" w:rsidRDefault="001A296A" w:rsidP="001A296A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1A296A" w:rsidRPr="00023280" w14:paraId="6C764BC6" w14:textId="77777777" w:rsidTr="0049353B">
        <w:trPr>
          <w:cantSplit/>
          <w:trHeight w:val="64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B512385" w14:textId="6F5CCD1B" w:rsidR="001A296A" w:rsidRDefault="001A296A" w:rsidP="001A296A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落地呼叫时长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2CC7DE1" w14:textId="14BEC2E2" w:rsidR="001A296A" w:rsidRPr="006844AD" w:rsidRDefault="00AA613E" w:rsidP="001A296A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80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A061566" w14:textId="53D41DD5" w:rsidR="001A296A" w:rsidRDefault="001A296A" w:rsidP="001A296A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Num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6FE324" w14:textId="563059FA" w:rsidR="001A296A" w:rsidRDefault="001A296A" w:rsidP="001A296A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69A3EE" w14:textId="7DA0CEEB" w:rsidR="001A296A" w:rsidRDefault="001A296A" w:rsidP="001A296A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C2E914" w14:textId="1274ED21" w:rsidR="001A296A" w:rsidRDefault="001A296A" w:rsidP="001A296A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749BC7" w14:textId="3E83B881" w:rsidR="001A296A" w:rsidRDefault="001A296A" w:rsidP="001A296A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88F045" w14:textId="77777777" w:rsidR="001A296A" w:rsidRPr="00023280" w:rsidRDefault="001A296A" w:rsidP="001A296A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1A296A" w:rsidRPr="00023280" w14:paraId="751D8651" w14:textId="77777777" w:rsidTr="0049353B">
        <w:trPr>
          <w:cantSplit/>
          <w:trHeight w:val="64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FA76151" w14:textId="370F3F6D" w:rsidR="001A296A" w:rsidRPr="00F97CD6" w:rsidRDefault="001A296A" w:rsidP="001A296A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8"/>
                <w:szCs w:val="18"/>
                <w:lang w:eastAsia="zh-CN"/>
              </w:rPr>
            </w:pPr>
            <w:r w:rsidRPr="00F97CD6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8"/>
                <w:szCs w:val="18"/>
                <w:lang w:eastAsia="zh-CN"/>
              </w:rPr>
              <w:t>落地回拨时长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34D5A55" w14:textId="4BA33409" w:rsidR="001A296A" w:rsidRPr="00F97CD6" w:rsidRDefault="00AA613E" w:rsidP="001A296A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F97CD6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80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98F5D19" w14:textId="0B89697F" w:rsidR="001A296A" w:rsidRPr="00F97CD6" w:rsidRDefault="001A296A" w:rsidP="001A296A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F97CD6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Num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F36956" w14:textId="17F8B83F" w:rsidR="001A296A" w:rsidRDefault="001A296A" w:rsidP="001A296A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1CFF9A" w14:textId="1D2EFBBE" w:rsidR="001A296A" w:rsidRDefault="001A296A" w:rsidP="001A296A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869E6D" w14:textId="2AB9C429" w:rsidR="001A296A" w:rsidRDefault="001A296A" w:rsidP="001A296A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78693B" w14:textId="5E49FEE9" w:rsidR="001A296A" w:rsidRDefault="001A296A" w:rsidP="001A296A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69C7AA" w14:textId="77777777" w:rsidR="001A296A" w:rsidRPr="00023280" w:rsidRDefault="001A296A" w:rsidP="001A296A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1A296A" w:rsidRPr="00023280" w14:paraId="44DE9950" w14:textId="77777777" w:rsidTr="0049353B">
        <w:trPr>
          <w:cantSplit/>
          <w:trHeight w:val="64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BA9B15A" w14:textId="24DFD155" w:rsidR="001A296A" w:rsidRDefault="001A296A" w:rsidP="001A296A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Goip入呼时长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805A9E7" w14:textId="78087252" w:rsidR="001A296A" w:rsidRPr="006844AD" w:rsidRDefault="00AA613E" w:rsidP="001A296A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80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C53E573" w14:textId="2A17D7EC" w:rsidR="001A296A" w:rsidRDefault="001A296A" w:rsidP="001A296A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Num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964125" w14:textId="3BC0F5FE" w:rsidR="001A296A" w:rsidRDefault="001A296A" w:rsidP="001A296A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4E1684" w14:textId="2E7C70EE" w:rsidR="001A296A" w:rsidRDefault="001A296A" w:rsidP="001A296A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C272FD" w14:textId="33A72313" w:rsidR="001A296A" w:rsidRDefault="001A296A" w:rsidP="001A296A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C20DC1" w14:textId="57C50683" w:rsidR="001A296A" w:rsidRDefault="001A296A" w:rsidP="001A296A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9687A5" w14:textId="77777777" w:rsidR="001A296A" w:rsidRPr="00023280" w:rsidRDefault="001A296A" w:rsidP="001A296A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1A296A" w:rsidRPr="00023280" w14:paraId="759B75D6" w14:textId="77777777" w:rsidTr="0049353B">
        <w:trPr>
          <w:cantSplit/>
          <w:trHeight w:val="64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F418313" w14:textId="269A8896" w:rsidR="001A296A" w:rsidRDefault="001A296A" w:rsidP="001A296A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Goip外呼时长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F4E51B0" w14:textId="3F43A2E4" w:rsidR="001A296A" w:rsidRPr="006844AD" w:rsidRDefault="00AA613E" w:rsidP="001A296A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80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AA081FD" w14:textId="6FC35079" w:rsidR="001A296A" w:rsidRDefault="001A296A" w:rsidP="001A296A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Num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A79177" w14:textId="74A9F872" w:rsidR="001A296A" w:rsidRDefault="001A296A" w:rsidP="001A296A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8451CE" w14:textId="77052A2E" w:rsidR="001A296A" w:rsidRDefault="001A296A" w:rsidP="001A296A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4321ED" w14:textId="2DF96300" w:rsidR="001A296A" w:rsidRDefault="001A296A" w:rsidP="001A296A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7975FD" w14:textId="3C97AF93" w:rsidR="001A296A" w:rsidRDefault="001A296A" w:rsidP="001A296A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B02C2D" w14:textId="77777777" w:rsidR="001A296A" w:rsidRPr="00023280" w:rsidRDefault="001A296A" w:rsidP="001A296A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1A296A" w:rsidRPr="00023280" w14:paraId="601C8B1B" w14:textId="77777777" w:rsidTr="0049353B">
        <w:trPr>
          <w:cantSplit/>
          <w:trHeight w:val="64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478C4AD" w14:textId="4F67C07B" w:rsidR="001A296A" w:rsidRPr="00F97CD6" w:rsidRDefault="001A296A" w:rsidP="001A296A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8"/>
                <w:szCs w:val="18"/>
                <w:lang w:eastAsia="zh-CN"/>
              </w:rPr>
            </w:pPr>
            <w:r w:rsidRPr="00F97CD6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8"/>
                <w:szCs w:val="18"/>
                <w:lang w:eastAsia="zh-CN"/>
              </w:rPr>
              <w:t>Goip回拨时长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81E0747" w14:textId="3257A4CD" w:rsidR="001A296A" w:rsidRPr="00F97CD6" w:rsidRDefault="00AA613E" w:rsidP="001A296A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F97CD6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80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309EDE3" w14:textId="32F326B2" w:rsidR="001A296A" w:rsidRPr="00F97CD6" w:rsidRDefault="001A296A" w:rsidP="001A296A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F97CD6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Num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F7CEB2" w14:textId="37AD3230" w:rsidR="001A296A" w:rsidRDefault="001A296A" w:rsidP="001A296A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C1431A" w14:textId="4955583E" w:rsidR="001A296A" w:rsidRDefault="001A296A" w:rsidP="001A296A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383561" w14:textId="5357BB55" w:rsidR="001A296A" w:rsidRDefault="001A296A" w:rsidP="001A296A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64AAAB" w14:textId="22376808" w:rsidR="001A296A" w:rsidRDefault="001A296A" w:rsidP="001A296A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F4598E" w14:textId="77777777" w:rsidR="001A296A" w:rsidRPr="00023280" w:rsidRDefault="001A296A" w:rsidP="001A296A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1A296A" w:rsidRPr="00023280" w14:paraId="3D1C8FE4" w14:textId="77777777" w:rsidTr="0049353B">
        <w:trPr>
          <w:cantSplit/>
          <w:trHeight w:val="64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6BDE687" w14:textId="2E23CD42" w:rsidR="001A296A" w:rsidRDefault="001A296A" w:rsidP="001A296A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费用(元)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E41A1E9" w14:textId="3AA600F7" w:rsidR="001A296A" w:rsidRPr="006844AD" w:rsidRDefault="00DA5E33" w:rsidP="001A296A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80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6ED2B75" w14:textId="0C942B46" w:rsidR="001A296A" w:rsidRDefault="001A296A" w:rsidP="001A296A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Num</w:t>
            </w: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(.2)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A8E9BD" w14:textId="0A6B302F" w:rsidR="001A296A" w:rsidRDefault="001A296A" w:rsidP="001A296A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1BE761" w14:textId="772B168B" w:rsidR="001A296A" w:rsidRDefault="001A296A" w:rsidP="001A296A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88477B" w14:textId="29703E0F" w:rsidR="001A296A" w:rsidRDefault="001A296A" w:rsidP="001A296A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2B3251" w14:textId="429EB547" w:rsidR="001A296A" w:rsidRDefault="001A296A" w:rsidP="001A296A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363859" w14:textId="77777777" w:rsidR="001A296A" w:rsidRPr="00023280" w:rsidRDefault="001A296A" w:rsidP="001A296A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1A296A" w:rsidRPr="00023280" w14:paraId="0595C7A3" w14:textId="77777777" w:rsidTr="0049353B">
        <w:trPr>
          <w:cantSplit/>
          <w:trHeight w:val="64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E7DC10E" w14:textId="27732BEF" w:rsidR="001A296A" w:rsidRDefault="001A296A" w:rsidP="001A296A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起止时间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964383C" w14:textId="159C21E6" w:rsidR="001A296A" w:rsidRPr="006844AD" w:rsidRDefault="00DA5E33" w:rsidP="001A296A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140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4CE4344" w14:textId="59DBC453" w:rsidR="001A296A" w:rsidRDefault="001A296A" w:rsidP="001A296A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Date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F77001" w14:textId="39875250" w:rsidR="001A296A" w:rsidRDefault="001A296A" w:rsidP="001A296A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90AA36" w14:textId="58337D37" w:rsidR="001A296A" w:rsidRDefault="001A296A" w:rsidP="001A296A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  <w:t>SEL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DE96E9" w14:textId="78DC1E5B" w:rsidR="001A296A" w:rsidRDefault="001A296A" w:rsidP="001A296A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503274" w14:textId="3C5CD344" w:rsidR="001A296A" w:rsidRDefault="001A296A" w:rsidP="001A296A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AC3C65" w14:textId="77777777" w:rsidR="001A296A" w:rsidRPr="00023280" w:rsidRDefault="001A296A" w:rsidP="001A296A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</w:tbl>
    <w:p w14:paraId="47C9142D" w14:textId="77777777" w:rsidR="00D82294" w:rsidRPr="00D82294" w:rsidRDefault="00D82294" w:rsidP="00D82294">
      <w:pPr>
        <w:rPr>
          <w:rFonts w:eastAsiaTheme="minorEastAsia"/>
          <w:lang w:eastAsia="zh-CN"/>
        </w:rPr>
      </w:pPr>
    </w:p>
    <w:p w14:paraId="78F30EAB" w14:textId="77777777" w:rsidR="00D82294" w:rsidRPr="00D82294" w:rsidRDefault="00D82294" w:rsidP="00D82294">
      <w:pPr>
        <w:rPr>
          <w:rFonts w:eastAsiaTheme="minorEastAsia"/>
          <w:lang w:eastAsia="zh-CN"/>
        </w:rPr>
      </w:pPr>
    </w:p>
    <w:p w14:paraId="3F508E21" w14:textId="77777777" w:rsidR="00D82294" w:rsidRPr="00D82294" w:rsidRDefault="00D82294" w:rsidP="00D82294">
      <w:pPr>
        <w:rPr>
          <w:rFonts w:eastAsiaTheme="minorEastAsia"/>
          <w:lang w:eastAsia="zh-CN"/>
        </w:rPr>
      </w:pPr>
    </w:p>
    <w:p w14:paraId="4FD4F116" w14:textId="77777777" w:rsidR="00D82294" w:rsidRPr="00D82294" w:rsidRDefault="00D82294" w:rsidP="00D82294">
      <w:pPr>
        <w:rPr>
          <w:rFonts w:eastAsiaTheme="minorEastAsia"/>
          <w:lang w:eastAsia="zh-CN"/>
        </w:rPr>
      </w:pPr>
    </w:p>
    <w:p w14:paraId="6CB80938" w14:textId="6B300E7B" w:rsidR="00C973E6" w:rsidRDefault="00C973E6" w:rsidP="00C973E6">
      <w:pPr>
        <w:pStyle w:val="Heading1"/>
        <w:pageBreakBefore/>
        <w:ind w:left="431" w:hanging="431"/>
        <w:rPr>
          <w:rFonts w:ascii="Arial Unicode MS" w:eastAsia="Arial Unicode MS" w:hAnsi="Arial Unicode MS" w:cs="Arial Unicode MS"/>
          <w:iCs/>
          <w:lang w:val="en-US" w:eastAsia="zh-CN"/>
        </w:rPr>
      </w:pPr>
      <w:bookmarkStart w:id="120" w:name="_Toc478575275"/>
      <w:r>
        <w:rPr>
          <w:rFonts w:ascii="微软雅黑" w:eastAsia="微软雅黑" w:hAnsi="微软雅黑" w:cs="微软雅黑" w:hint="eastAsia"/>
          <w:iCs/>
          <w:lang w:val="en-US" w:eastAsia="zh-CN"/>
        </w:rPr>
        <w:t>套餐管理</w:t>
      </w:r>
      <w:bookmarkEnd w:id="120"/>
    </w:p>
    <w:p w14:paraId="6B46A9EB" w14:textId="77777777" w:rsidR="00C973E6" w:rsidRDefault="00C973E6" w:rsidP="00C973E6">
      <w:pPr>
        <w:rPr>
          <w:rFonts w:eastAsiaTheme="minorEastAsia"/>
          <w:lang w:eastAsia="zh-CN"/>
        </w:rPr>
      </w:pPr>
    </w:p>
    <w:p w14:paraId="10F190E3" w14:textId="77777777" w:rsidR="00C973E6" w:rsidRDefault="00C973E6" w:rsidP="00C973E6">
      <w:pPr>
        <w:rPr>
          <w:rFonts w:eastAsiaTheme="minorEastAsia"/>
          <w:lang w:eastAsia="zh-CN"/>
        </w:rPr>
      </w:pPr>
    </w:p>
    <w:p w14:paraId="1E501954" w14:textId="7A3193BE" w:rsidR="00C973E6" w:rsidRDefault="00C973E6" w:rsidP="00C973E6">
      <w:pPr>
        <w:pStyle w:val="Heading2"/>
        <w:ind w:left="0" w:firstLine="0"/>
        <w:rPr>
          <w:rFonts w:ascii="微软雅黑" w:eastAsia="微软雅黑" w:hAnsi="微软雅黑" w:cs="微软雅黑"/>
          <w:bCs/>
          <w:i w:val="0"/>
          <w:iCs/>
          <w:lang w:eastAsia="zh-CN"/>
        </w:rPr>
      </w:pPr>
      <w:bookmarkStart w:id="121" w:name="_Toc478575276"/>
      <w:r>
        <w:rPr>
          <w:rFonts w:ascii="微软雅黑" w:eastAsia="微软雅黑" w:hAnsi="微软雅黑" w:cs="微软雅黑" w:hint="eastAsia"/>
          <w:bCs/>
          <w:i w:val="0"/>
          <w:iCs/>
          <w:lang w:eastAsia="zh-CN"/>
        </w:rPr>
        <w:t>设备日租</w:t>
      </w:r>
      <w:bookmarkEnd w:id="121"/>
    </w:p>
    <w:p w14:paraId="01E85C39" w14:textId="51B319DF" w:rsidR="00C973E6" w:rsidRDefault="00C973E6" w:rsidP="00C973E6">
      <w:pPr>
        <w:pStyle w:val="Heading3"/>
        <w:rPr>
          <w:rFonts w:ascii="微软雅黑" w:eastAsia="微软雅黑" w:hAnsi="微软雅黑" w:cs="微软雅黑"/>
          <w:i w:val="0"/>
          <w:lang w:eastAsia="zh-CN"/>
        </w:rPr>
      </w:pPr>
      <w:bookmarkStart w:id="122" w:name="_Toc478575277"/>
      <w:r>
        <w:rPr>
          <w:rFonts w:ascii="微软雅黑" w:eastAsia="微软雅黑" w:hAnsi="微软雅黑" w:cs="微软雅黑" w:hint="eastAsia"/>
          <w:i w:val="0"/>
          <w:lang w:eastAsia="zh-CN"/>
        </w:rPr>
        <w:t>日租列表</w:t>
      </w:r>
      <w:bookmarkEnd w:id="122"/>
    </w:p>
    <w:tbl>
      <w:tblPr>
        <w:tblW w:w="8615" w:type="dxa"/>
        <w:tblInd w:w="565" w:type="dxa"/>
        <w:tblLayout w:type="fixed"/>
        <w:tblLook w:val="0000" w:firstRow="0" w:lastRow="0" w:firstColumn="0" w:lastColumn="0" w:noHBand="0" w:noVBand="0"/>
      </w:tblPr>
      <w:tblGrid>
        <w:gridCol w:w="1276"/>
        <w:gridCol w:w="709"/>
        <w:gridCol w:w="709"/>
        <w:gridCol w:w="49"/>
        <w:gridCol w:w="659"/>
        <w:gridCol w:w="75"/>
        <w:gridCol w:w="634"/>
        <w:gridCol w:w="100"/>
        <w:gridCol w:w="609"/>
        <w:gridCol w:w="125"/>
        <w:gridCol w:w="584"/>
        <w:gridCol w:w="150"/>
        <w:gridCol w:w="734"/>
        <w:gridCol w:w="734"/>
        <w:gridCol w:w="734"/>
        <w:gridCol w:w="734"/>
      </w:tblGrid>
      <w:tr w:rsidR="00CA6BCF" w:rsidRPr="00BE0919" w14:paraId="139B99E7" w14:textId="77777777" w:rsidTr="0049353B">
        <w:trPr>
          <w:cantSplit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14:paraId="25EAAC3E" w14:textId="77777777" w:rsidR="00CA6BCF" w:rsidRPr="00CD346B" w:rsidRDefault="00CA6BCF" w:rsidP="0049353B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微软雅黑" w:eastAsia="微软雅黑" w:hAnsi="微软雅黑" w:cs="微软雅黑" w:hint="eastAsia"/>
              </w:rPr>
              <w:t>页</w:t>
            </w:r>
            <w:r>
              <w:rPr>
                <w:rFonts w:ascii="Arial Unicode MS" w:eastAsia="Arial Unicode MS" w:hAnsi="Arial Unicode MS" w:cs="Arial Unicode MS" w:hint="eastAsia"/>
              </w:rPr>
              <w:t>面名称</w:t>
            </w:r>
          </w:p>
        </w:tc>
        <w:tc>
          <w:tcPr>
            <w:tcW w:w="7339" w:type="dxa"/>
            <w:gridSpan w:val="1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6DE9234" w14:textId="6DA868D7" w:rsidR="00CA6BCF" w:rsidRPr="00BE0919" w:rsidRDefault="00FF4AC7" w:rsidP="0049353B">
            <w:pPr>
              <w:pStyle w:val="a4"/>
              <w:snapToGrid w:val="0"/>
              <w:spacing w:after="120"/>
              <w:ind w:right="200"/>
              <w:jc w:val="left"/>
              <w:rPr>
                <w:rFonts w:ascii="微软雅黑" w:eastAsia="微软雅黑" w:hAnsi="微软雅黑"/>
                <w:sz w:val="20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0"/>
                <w:lang w:eastAsia="zh-CN"/>
              </w:rPr>
              <w:t>日租</w:t>
            </w:r>
            <w:r w:rsidR="00CA6BCF">
              <w:rPr>
                <w:rFonts w:ascii="微软雅黑" w:eastAsia="微软雅黑" w:hAnsi="微软雅黑" w:hint="eastAsia"/>
                <w:sz w:val="20"/>
                <w:lang w:eastAsia="zh-CN"/>
              </w:rPr>
              <w:t>列表</w:t>
            </w:r>
          </w:p>
        </w:tc>
      </w:tr>
      <w:tr w:rsidR="00CA6BCF" w14:paraId="0BFBA4E3" w14:textId="77777777" w:rsidTr="0049353B">
        <w:trPr>
          <w:cantSplit/>
          <w:trHeight w:val="381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14:paraId="536BF18F" w14:textId="77777777" w:rsidR="00CA6BCF" w:rsidRDefault="00CA6BCF" w:rsidP="0049353B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 w:hint="eastAsia"/>
              </w:rPr>
              <w:t>描述</w:t>
            </w:r>
          </w:p>
        </w:tc>
        <w:tc>
          <w:tcPr>
            <w:tcW w:w="7339" w:type="dxa"/>
            <w:gridSpan w:val="1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1ECF17" w14:textId="442DE322" w:rsidR="00CA6BCF" w:rsidRDefault="00FF4AC7" w:rsidP="0049353B">
            <w:pPr>
              <w:pStyle w:val="a4"/>
              <w:snapToGrid w:val="0"/>
              <w:spacing w:after="120"/>
              <w:ind w:right="200"/>
              <w:jc w:val="left"/>
              <w:rPr>
                <w:rFonts w:ascii="微软雅黑" w:eastAsia="微软雅黑" w:hAnsi="微软雅黑"/>
                <w:sz w:val="20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0"/>
                <w:lang w:eastAsia="zh-CN"/>
              </w:rPr>
              <w:t>显示所有日租</w:t>
            </w:r>
            <w:r w:rsidR="00CA6BCF">
              <w:rPr>
                <w:rFonts w:ascii="微软雅黑" w:eastAsia="微软雅黑" w:hAnsi="微软雅黑" w:hint="eastAsia"/>
                <w:sz w:val="20"/>
                <w:lang w:eastAsia="zh-CN"/>
              </w:rPr>
              <w:t>信息</w:t>
            </w:r>
          </w:p>
        </w:tc>
      </w:tr>
      <w:tr w:rsidR="00CA6BCF" w:rsidRPr="00BE0919" w14:paraId="132A315A" w14:textId="77777777" w:rsidTr="0049353B">
        <w:trPr>
          <w:cantSplit/>
          <w:trHeight w:val="381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14:paraId="4FF151EF" w14:textId="77777777" w:rsidR="00CA6BCF" w:rsidRPr="00CD346B" w:rsidRDefault="00CA6BCF" w:rsidP="0049353B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 w:hint="eastAsia"/>
              </w:rPr>
              <w:t>页面类型</w:t>
            </w:r>
          </w:p>
        </w:tc>
        <w:tc>
          <w:tcPr>
            <w:tcW w:w="7339" w:type="dxa"/>
            <w:gridSpan w:val="1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7E123E0" w14:textId="77777777" w:rsidR="00CA6BCF" w:rsidRPr="00BE0919" w:rsidRDefault="00CA6BCF" w:rsidP="0049353B">
            <w:pPr>
              <w:pStyle w:val="a4"/>
              <w:snapToGrid w:val="0"/>
              <w:spacing w:after="120"/>
              <w:ind w:right="200"/>
              <w:jc w:val="left"/>
              <w:rPr>
                <w:rFonts w:ascii="微软雅黑" w:eastAsia="微软雅黑" w:hAnsi="微软雅黑"/>
                <w:sz w:val="20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0"/>
                <w:lang w:eastAsia="zh-CN"/>
              </w:rPr>
              <w:t>列表</w:t>
            </w:r>
          </w:p>
        </w:tc>
      </w:tr>
      <w:tr w:rsidR="00CA6BCF" w:rsidRPr="004D026E" w14:paraId="581F6BDD" w14:textId="77777777" w:rsidTr="0049353B">
        <w:trPr>
          <w:cantSplit/>
          <w:trHeight w:val="353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14:paraId="54B40F9A" w14:textId="77777777" w:rsidR="00CA6BCF" w:rsidRPr="00CD346B" w:rsidRDefault="00CA6BCF" w:rsidP="0049353B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lang w:eastAsia="zh-HK"/>
              </w:rPr>
            </w:pPr>
            <w:r>
              <w:rPr>
                <w:rFonts w:ascii="Arial Unicode MS" w:eastAsia="Arial Unicode MS" w:hAnsi="Arial Unicode MS" w:cs="Arial Unicode MS" w:hint="eastAsia"/>
                <w:lang w:eastAsia="zh-HK"/>
              </w:rPr>
              <w:t>工具栏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AC772D8" w14:textId="77777777" w:rsidR="00CA6BCF" w:rsidRPr="004D026E" w:rsidRDefault="00CA6BCF" w:rsidP="0049353B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</w:p>
        </w:tc>
        <w:tc>
          <w:tcPr>
            <w:tcW w:w="75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08D9185" w14:textId="77777777" w:rsidR="00CA6BCF" w:rsidRPr="004D026E" w:rsidRDefault="00CA6BCF" w:rsidP="0049353B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</w:p>
        </w:tc>
        <w:tc>
          <w:tcPr>
            <w:tcW w:w="7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2149F58" w14:textId="77777777" w:rsidR="00CA6BCF" w:rsidRPr="004D026E" w:rsidRDefault="00CA6BCF" w:rsidP="0049353B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</w:p>
        </w:tc>
        <w:tc>
          <w:tcPr>
            <w:tcW w:w="7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C31A88A" w14:textId="77777777" w:rsidR="00CA6BCF" w:rsidRPr="004D026E" w:rsidRDefault="00CA6BCF" w:rsidP="0049353B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</w:p>
        </w:tc>
        <w:tc>
          <w:tcPr>
            <w:tcW w:w="7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81BB178" w14:textId="77777777" w:rsidR="00CA6BCF" w:rsidRPr="004D026E" w:rsidRDefault="00CA6BCF" w:rsidP="0049353B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  <w:lang w:eastAsia="zh-CN"/>
              </w:rPr>
              <w:t>详</w:t>
            </w:r>
          </w:p>
        </w:tc>
        <w:tc>
          <w:tcPr>
            <w:tcW w:w="7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9741265" w14:textId="77777777" w:rsidR="00CA6BCF" w:rsidRPr="008E2E07" w:rsidRDefault="00CA6BCF" w:rsidP="0049353B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  <w:r w:rsidRPr="008E2E07">
              <w:rPr>
                <w:rFonts w:ascii="微软雅黑" w:eastAsia="微软雅黑" w:hAnsi="微软雅黑" w:hint="eastAsia"/>
                <w:sz w:val="16"/>
                <w:szCs w:val="16"/>
                <w:lang w:eastAsia="zh-CN"/>
              </w:rPr>
              <w:t>增</w:t>
            </w:r>
          </w:p>
        </w:tc>
        <w:tc>
          <w:tcPr>
            <w:tcW w:w="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F2A9AC" w14:textId="77777777" w:rsidR="00CA6BCF" w:rsidRPr="008E2E07" w:rsidRDefault="00CA6BCF" w:rsidP="0049353B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  <w:r w:rsidRPr="008E2E07">
              <w:rPr>
                <w:rFonts w:ascii="微软雅黑" w:eastAsia="微软雅黑" w:hAnsi="微软雅黑" w:hint="eastAsia"/>
                <w:sz w:val="16"/>
                <w:szCs w:val="16"/>
                <w:lang w:eastAsia="zh-CN"/>
              </w:rPr>
              <w:t>改</w:t>
            </w:r>
          </w:p>
        </w:tc>
        <w:tc>
          <w:tcPr>
            <w:tcW w:w="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C64046D" w14:textId="77777777" w:rsidR="00CA6BCF" w:rsidRPr="008E2E07" w:rsidRDefault="00CA6BCF" w:rsidP="0049353B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  <w:r w:rsidRPr="008E2E07">
              <w:rPr>
                <w:rFonts w:ascii="微软雅黑" w:eastAsia="微软雅黑" w:hAnsi="微软雅黑" w:hint="eastAsia"/>
                <w:sz w:val="16"/>
                <w:szCs w:val="16"/>
                <w:lang w:eastAsia="zh-CN"/>
              </w:rPr>
              <w:t>删</w:t>
            </w:r>
          </w:p>
        </w:tc>
        <w:tc>
          <w:tcPr>
            <w:tcW w:w="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0A9460" w14:textId="77777777" w:rsidR="00CA6BCF" w:rsidRPr="004D026E" w:rsidRDefault="00CA6BCF" w:rsidP="0049353B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  <w:lang w:eastAsia="zh-CN"/>
              </w:rPr>
              <w:t>设</w:t>
            </w:r>
          </w:p>
        </w:tc>
        <w:tc>
          <w:tcPr>
            <w:tcW w:w="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4EB0B5A" w14:textId="77777777" w:rsidR="00CA6BCF" w:rsidRPr="004D026E" w:rsidRDefault="00CA6BCF" w:rsidP="0049353B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  <w:lang w:eastAsia="zh-CN"/>
              </w:rPr>
              <w:t>查</w:t>
            </w:r>
          </w:p>
        </w:tc>
      </w:tr>
      <w:tr w:rsidR="00CA6BCF" w:rsidRPr="003C5BB6" w14:paraId="4C5D4BB3" w14:textId="77777777" w:rsidTr="0049353B">
        <w:trPr>
          <w:cantSplit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 w:themeFill="background1" w:themeFillShade="F2"/>
            <w:vAlign w:val="center"/>
          </w:tcPr>
          <w:p w14:paraId="4879D3E7" w14:textId="77777777" w:rsidR="00CA6BCF" w:rsidRDefault="00CA6BCF" w:rsidP="0049353B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Cs w:val="0"/>
                <w:iCs/>
                <w:sz w:val="20"/>
                <w:lang w:eastAsia="zh-CN"/>
              </w:rPr>
            </w:pPr>
            <w:r>
              <w:rPr>
                <w:rFonts w:ascii="Arial Unicode MS" w:eastAsia="Arial Unicode MS" w:hAnsi="Arial Unicode MS" w:cs="Arial Unicode MS" w:hint="eastAsia"/>
                <w:bCs w:val="0"/>
                <w:iCs/>
                <w:sz w:val="20"/>
                <w:lang w:eastAsia="zh-CN"/>
              </w:rPr>
              <w:t>其它要求</w:t>
            </w:r>
          </w:p>
        </w:tc>
        <w:tc>
          <w:tcPr>
            <w:tcW w:w="7339" w:type="dxa"/>
            <w:gridSpan w:val="1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C31DDD" w14:textId="77777777" w:rsidR="00CA6BCF" w:rsidRPr="003C5BB6" w:rsidRDefault="00CA6BCF" w:rsidP="0049353B">
            <w:pPr>
              <w:pStyle w:val="a4"/>
              <w:snapToGrid w:val="0"/>
              <w:spacing w:after="120"/>
              <w:ind w:right="200"/>
              <w:jc w:val="left"/>
              <w:rPr>
                <w:rFonts w:ascii="微软雅黑" w:eastAsia="微软雅黑" w:hAnsi="微软雅黑"/>
                <w:iCs/>
                <w:kern w:val="0"/>
                <w:sz w:val="20"/>
                <w:lang w:eastAsia="zh-CN"/>
              </w:rPr>
            </w:pPr>
          </w:p>
        </w:tc>
      </w:tr>
      <w:tr w:rsidR="00CA6BCF" w:rsidRPr="0057535E" w14:paraId="21A4E256" w14:textId="77777777" w:rsidTr="0049353B">
        <w:trPr>
          <w:cantSplit/>
          <w:trHeight w:val="450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14:paraId="322DF682" w14:textId="77777777" w:rsidR="00CA6BCF" w:rsidRPr="0057535E" w:rsidRDefault="00CA6BCF" w:rsidP="0049353B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列名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14:paraId="2856A2F5" w14:textId="77777777" w:rsidR="00CA6BCF" w:rsidRPr="0057535E" w:rsidRDefault="00CA6BCF" w:rsidP="0049353B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宽度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14:paraId="1EB660A8" w14:textId="77777777" w:rsidR="00CA6BCF" w:rsidRPr="0057535E" w:rsidRDefault="00CA6BCF" w:rsidP="0049353B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显示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55A6C3BA" w14:textId="77777777" w:rsidR="00CA6BCF" w:rsidRPr="0057535E" w:rsidRDefault="00CA6BCF" w:rsidP="0049353B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排序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79AFA756" w14:textId="77777777" w:rsidR="00CA6BCF" w:rsidRPr="0057535E" w:rsidRDefault="00CA6BCF" w:rsidP="0049353B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搜索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62B3763E" w14:textId="77777777" w:rsidR="00CA6BCF" w:rsidRPr="0057535E" w:rsidRDefault="00CA6BCF" w:rsidP="0049353B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新增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19CC06DC" w14:textId="77777777" w:rsidR="00CA6BCF" w:rsidRPr="0057535E" w:rsidRDefault="00CA6BCF" w:rsidP="0049353B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编辑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432FF3B3" w14:textId="77777777" w:rsidR="00CA6BCF" w:rsidRPr="0057535E" w:rsidRDefault="00CA6BCF" w:rsidP="0049353B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约束</w:t>
            </w:r>
            <w:r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备注</w:t>
            </w:r>
          </w:p>
        </w:tc>
      </w:tr>
      <w:tr w:rsidR="00CA6BCF" w:rsidRPr="0068506A" w14:paraId="149650D5" w14:textId="77777777" w:rsidTr="0049353B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D8BBB95" w14:textId="0C476B68" w:rsidR="00CA6BCF" w:rsidRPr="00B02EB2" w:rsidRDefault="00CA6BCF" w:rsidP="0049353B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8"/>
                <w:szCs w:val="18"/>
                <w:lang w:eastAsia="zh-CN"/>
              </w:rPr>
            </w:pPr>
            <w:r w:rsidRPr="00B02EB2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8"/>
                <w:szCs w:val="18"/>
                <w:lang w:eastAsia="zh-CN"/>
              </w:rPr>
              <w:t>编号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4A821C4" w14:textId="4071C409" w:rsidR="00CA6BCF" w:rsidRPr="00B02EB2" w:rsidRDefault="00DA5E33" w:rsidP="0049353B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B02EB2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110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1241F7D" w14:textId="77777777" w:rsidR="00CA6BCF" w:rsidRPr="00B02EB2" w:rsidRDefault="00CA6BCF" w:rsidP="0049353B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B02EB2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Num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D8DC99" w14:textId="77777777" w:rsidR="00CA6BCF" w:rsidRPr="0068506A" w:rsidRDefault="00CA6BCF" w:rsidP="0049353B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&lt;&gt;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93996C" w14:textId="77777777" w:rsidR="00CA6BCF" w:rsidRPr="0068506A" w:rsidRDefault="00CA6BCF" w:rsidP="0049353B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7194C9" w14:textId="01E04B64" w:rsidR="00CA6BCF" w:rsidRPr="00F50738" w:rsidRDefault="00CA6BCF" w:rsidP="0049353B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A6A6A6" w:themeColor="background1" w:themeShade="A6"/>
                <w:sz w:val="16"/>
                <w:szCs w:val="16"/>
                <w:lang w:eastAsia="zh-CN"/>
              </w:rPr>
            </w:pPr>
            <w:r w:rsidRPr="00AF735B">
              <w:rPr>
                <w:rFonts w:ascii="微软雅黑" w:eastAsia="微软雅黑" w:hAnsi="微软雅黑" w:hint="eastAsia"/>
                <w:b w:val="0"/>
                <w:color w:val="A6A6A6" w:themeColor="background1" w:themeShade="A6"/>
                <w:sz w:val="16"/>
                <w:szCs w:val="16"/>
                <w:lang w:eastAsia="zh-CN"/>
              </w:rPr>
              <w:t>IN(</w:t>
            </w:r>
            <w:r w:rsidRPr="00AF735B">
              <w:rPr>
                <w:rFonts w:ascii="微软雅黑" w:eastAsia="微软雅黑" w:hAnsi="微软雅黑"/>
                <w:b w:val="0"/>
                <w:color w:val="A6A6A6" w:themeColor="background1" w:themeShade="A6"/>
                <w:sz w:val="16"/>
                <w:szCs w:val="16"/>
                <w:lang w:eastAsia="zh-CN"/>
              </w:rPr>
              <w:t>*</w:t>
            </w:r>
            <w:r w:rsidRPr="00AF735B">
              <w:rPr>
                <w:rFonts w:ascii="微软雅黑" w:eastAsia="微软雅黑" w:hAnsi="微软雅黑" w:hint="eastAsia"/>
                <w:b w:val="0"/>
                <w:color w:val="A6A6A6" w:themeColor="background1" w:themeShade="A6"/>
                <w:sz w:val="16"/>
                <w:szCs w:val="16"/>
                <w:lang w:eastAsia="zh-CN"/>
              </w:rPr>
              <w:t>)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65A09C" w14:textId="77777777" w:rsidR="00CA6BCF" w:rsidRPr="00AF735B" w:rsidRDefault="00CA6BCF" w:rsidP="0049353B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A6A6A6" w:themeColor="background1" w:themeShade="A6"/>
                <w:sz w:val="16"/>
                <w:szCs w:val="16"/>
                <w:lang w:eastAsia="zh-CN"/>
              </w:rPr>
            </w:pPr>
            <w:r w:rsidRPr="00AF735B">
              <w:rPr>
                <w:rFonts w:ascii="微软雅黑" w:eastAsia="微软雅黑" w:hAnsi="微软雅黑" w:hint="eastAsia"/>
                <w:b w:val="0"/>
                <w:color w:val="A6A6A6" w:themeColor="background1" w:themeShade="A6"/>
                <w:sz w:val="16"/>
                <w:szCs w:val="16"/>
                <w:lang w:eastAsia="zh-CN"/>
              </w:rPr>
              <w:t>IN(</w:t>
            </w:r>
            <w:r w:rsidRPr="00AF735B">
              <w:rPr>
                <w:rFonts w:ascii="微软雅黑" w:eastAsia="微软雅黑" w:hAnsi="微软雅黑"/>
                <w:b w:val="0"/>
                <w:color w:val="A6A6A6" w:themeColor="background1" w:themeShade="A6"/>
                <w:sz w:val="16"/>
                <w:szCs w:val="16"/>
                <w:lang w:eastAsia="zh-CN"/>
              </w:rPr>
              <w:t>*</w:t>
            </w:r>
            <w:r w:rsidRPr="00AF735B">
              <w:rPr>
                <w:rFonts w:ascii="微软雅黑" w:eastAsia="微软雅黑" w:hAnsi="微软雅黑" w:hint="eastAsia"/>
                <w:b w:val="0"/>
                <w:color w:val="A6A6A6" w:themeColor="background1" w:themeShade="A6"/>
                <w:sz w:val="16"/>
                <w:szCs w:val="16"/>
                <w:lang w:eastAsia="zh-CN"/>
              </w:rPr>
              <w:t>)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CF665A" w14:textId="77777777" w:rsidR="00CA6BCF" w:rsidRPr="0068506A" w:rsidRDefault="00CA6BCF" w:rsidP="0049353B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</w:p>
        </w:tc>
      </w:tr>
      <w:tr w:rsidR="00CA6BCF" w:rsidRPr="0068506A" w14:paraId="3278F572" w14:textId="77777777" w:rsidTr="0049353B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5A7AF74" w14:textId="5BD5C91C" w:rsidR="00CA6BCF" w:rsidRPr="004D026E" w:rsidRDefault="00CA6BCF" w:rsidP="00CA6BCF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UUWiFi编号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D02D832" w14:textId="37BF3872" w:rsidR="00CA6BCF" w:rsidRPr="0068506A" w:rsidRDefault="00DA5E33" w:rsidP="00CA6BCF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180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12CD4F3" w14:textId="77777777" w:rsidR="00CA6BCF" w:rsidRPr="0068506A" w:rsidRDefault="00CA6BCF" w:rsidP="00CA6BCF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Str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F23F93" w14:textId="77777777" w:rsidR="00CA6BCF" w:rsidRPr="0068506A" w:rsidRDefault="00CA6BCF" w:rsidP="00CA6BCF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7DC751" w14:textId="77777777" w:rsidR="00CA6BCF" w:rsidRPr="0068506A" w:rsidRDefault="00CA6BCF" w:rsidP="00CA6BCF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SEL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542AE5" w14:textId="77777777" w:rsidR="00CA6BCF" w:rsidRPr="0068506A" w:rsidRDefault="00CA6BCF" w:rsidP="00CA6BCF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SEL(</w:t>
            </w: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*</w:t>
            </w: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)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FE5D13" w14:textId="6E1F7F73" w:rsidR="00CA6BCF" w:rsidRPr="0068506A" w:rsidRDefault="00CA6BCF" w:rsidP="00CA6BCF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SEL(</w:t>
            </w: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*</w:t>
            </w: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)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455920" w14:textId="7E56E52E" w:rsidR="00CA6BCF" w:rsidRPr="0068506A" w:rsidRDefault="00CA6BCF" w:rsidP="00CA6BCF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</w:p>
        </w:tc>
      </w:tr>
      <w:tr w:rsidR="00CA6BCF" w:rsidRPr="0068506A" w14:paraId="52507F2C" w14:textId="77777777" w:rsidTr="00CA6BCF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56CE191" w14:textId="793F2968" w:rsidR="00CA6BCF" w:rsidRDefault="00CA6BCF" w:rsidP="00CA6BCF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用户账号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D1658A3" w14:textId="27964DC8" w:rsidR="00CA6BCF" w:rsidRPr="0068506A" w:rsidRDefault="00DA5E33" w:rsidP="00CA6BCF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110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D531A56" w14:textId="4F17D25B" w:rsidR="00CA6BCF" w:rsidRPr="0068506A" w:rsidRDefault="00CA6BCF" w:rsidP="00CA6BCF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N</w:t>
            </w: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um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264D20" w14:textId="77777777" w:rsidR="00CA6BCF" w:rsidRPr="0068506A" w:rsidRDefault="00CA6BCF" w:rsidP="00CA6BCF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69B670" w14:textId="034160F3" w:rsidR="00CA6BCF" w:rsidRPr="0068506A" w:rsidRDefault="00CA6BCF" w:rsidP="00CA6BCF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IN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88E398" w14:textId="6543FCAA" w:rsidR="00CA6BCF" w:rsidRPr="0068506A" w:rsidRDefault="00CA6BCF" w:rsidP="00CA6BCF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IN(</w:t>
            </w: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*</w:t>
            </w: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)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901043" w14:textId="66D5BE50" w:rsidR="00CA6BCF" w:rsidRPr="0068506A" w:rsidRDefault="00CA6BCF" w:rsidP="00CA6BCF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IN(</w:t>
            </w: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*</w:t>
            </w: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)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CCD692" w14:textId="66A32100" w:rsidR="00CA6BCF" w:rsidRPr="0068506A" w:rsidRDefault="00CA6BCF" w:rsidP="00CA6BCF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</w:p>
        </w:tc>
      </w:tr>
      <w:tr w:rsidR="00CA6BCF" w:rsidRPr="0068506A" w14:paraId="59CDCAA0" w14:textId="77777777" w:rsidTr="00CA6BCF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52B968B" w14:textId="3F103474" w:rsidR="00CA6BCF" w:rsidRDefault="00CA6BCF" w:rsidP="00CA6BCF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租期开始时间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43B515A" w14:textId="4194770E" w:rsidR="00CA6BCF" w:rsidRPr="0068506A" w:rsidRDefault="00DA5E33" w:rsidP="00CA6BCF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140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2ACB11B" w14:textId="5AF5535D" w:rsidR="00CA6BCF" w:rsidRPr="00833BD5" w:rsidRDefault="00CA6BCF" w:rsidP="00CA6BCF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FFFFFF" w:themeColor="background1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Date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131042" w14:textId="77777777" w:rsidR="00CA6BCF" w:rsidRPr="0068506A" w:rsidRDefault="00CA6BCF" w:rsidP="00CA6BCF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637757" w14:textId="288CFA05" w:rsidR="00CA6BCF" w:rsidRPr="0068506A" w:rsidRDefault="00CA6BCF" w:rsidP="00CA6BCF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SEL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E60366" w14:textId="20E59820" w:rsidR="00CA6BCF" w:rsidRPr="0068506A" w:rsidRDefault="00CA6BCF" w:rsidP="00CA6BCF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SEL(</w:t>
            </w: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*</w:t>
            </w: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)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1D1BC7" w14:textId="73335781" w:rsidR="00CA6BCF" w:rsidRPr="0068506A" w:rsidRDefault="00CA6BCF" w:rsidP="00CA6BCF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SEL(</w:t>
            </w: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*</w:t>
            </w: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)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BF4BDB" w14:textId="77777777" w:rsidR="00CA6BCF" w:rsidRPr="0068506A" w:rsidRDefault="00CA6BCF" w:rsidP="00CA6BCF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</w:p>
        </w:tc>
      </w:tr>
      <w:tr w:rsidR="00CA6BCF" w:rsidRPr="0068506A" w14:paraId="02516626" w14:textId="77777777" w:rsidTr="0049353B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6E35390" w14:textId="2E79A191" w:rsidR="00CA6BCF" w:rsidRDefault="00CA6BCF" w:rsidP="00CA6BCF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租期结束时间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A098352" w14:textId="2DA63E76" w:rsidR="00CA6BCF" w:rsidRPr="0068506A" w:rsidRDefault="00DA5E33" w:rsidP="00CA6BCF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140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9FFA99E" w14:textId="5A73A60A" w:rsidR="00CA6BCF" w:rsidRPr="0068506A" w:rsidRDefault="00CA6BCF" w:rsidP="00CA6BCF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Date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1B0184" w14:textId="77777777" w:rsidR="00CA6BCF" w:rsidRPr="0068506A" w:rsidRDefault="00CA6BCF" w:rsidP="00CA6BCF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160D2F" w14:textId="61B8CA0F" w:rsidR="00CA6BCF" w:rsidRPr="0068506A" w:rsidRDefault="00CA6BCF" w:rsidP="00CA6BCF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046A96" w14:textId="77777777" w:rsidR="00CA6BCF" w:rsidRPr="0068506A" w:rsidRDefault="00CA6BCF" w:rsidP="00CA6BCF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SEL(</w:t>
            </w: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*</w:t>
            </w: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)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79E444" w14:textId="06106CB0" w:rsidR="00CA6BCF" w:rsidRPr="0068506A" w:rsidRDefault="00CA6BCF" w:rsidP="00CA6BCF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SEL(</w:t>
            </w: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*</w:t>
            </w: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)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36F493" w14:textId="77777777" w:rsidR="00CA6BCF" w:rsidRPr="0068506A" w:rsidRDefault="00CA6BCF" w:rsidP="00CA6BCF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</w:p>
        </w:tc>
      </w:tr>
      <w:tr w:rsidR="00CA6BCF" w:rsidRPr="00023280" w14:paraId="06323E67" w14:textId="77777777" w:rsidTr="0049353B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7C882DF" w14:textId="142DD8F1" w:rsidR="00CA6BCF" w:rsidRDefault="00CA6BCF" w:rsidP="00CA6BCF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流量上限(</w:t>
            </w:r>
            <w:r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  <w:t>M</w:t>
            </w: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)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25147EF" w14:textId="27303E31" w:rsidR="00CA6BCF" w:rsidRPr="0068506A" w:rsidRDefault="00DA5E33" w:rsidP="00CA6BCF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80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34158A7" w14:textId="3FA131C6" w:rsidR="00CA6BCF" w:rsidRPr="0068506A" w:rsidRDefault="00CA6BCF" w:rsidP="00CA6BCF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Num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F30281" w14:textId="77777777" w:rsidR="00CA6BCF" w:rsidRPr="0068506A" w:rsidRDefault="00CA6BCF" w:rsidP="00CA6BCF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B3EC74" w14:textId="18E8FDD6" w:rsidR="00CA6BCF" w:rsidRPr="0068506A" w:rsidRDefault="00CA6BCF" w:rsidP="00CA6BCF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82CC98" w14:textId="72009036" w:rsidR="00CA6BCF" w:rsidRPr="0068506A" w:rsidRDefault="00CA6BCF" w:rsidP="00CA6BCF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IN(</w:t>
            </w: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*</w:t>
            </w: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)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EFD4BD" w14:textId="3BE105C2" w:rsidR="00CA6BCF" w:rsidRPr="00E61082" w:rsidRDefault="00CA6BCF" w:rsidP="00CA6BCF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color w:val="A6A6A6" w:themeColor="background1" w:themeShade="A6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IN(</w:t>
            </w: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*</w:t>
            </w: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)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C12842" w14:textId="77777777" w:rsidR="00CA6BCF" w:rsidRPr="00023280" w:rsidRDefault="00CA6BCF" w:rsidP="00CA6BCF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CA6BCF" w:rsidRPr="00023280" w14:paraId="15D970AA" w14:textId="77777777" w:rsidTr="0049353B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090A166" w14:textId="58966AC1" w:rsidR="00CA6BCF" w:rsidRDefault="00CA6BCF" w:rsidP="00CA6BCF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限速流量(</w:t>
            </w:r>
            <w:r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  <w:t>M</w:t>
            </w: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)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78CB7CB" w14:textId="5CAA98A6" w:rsidR="00CA6BCF" w:rsidRPr="0068506A" w:rsidRDefault="00DA5E33" w:rsidP="00CA6BCF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80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C73DC9C" w14:textId="0AC8ED4B" w:rsidR="00CA6BCF" w:rsidRPr="0068506A" w:rsidRDefault="00CA6BCF" w:rsidP="00CA6BCF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N</w:t>
            </w: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um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E31BCD" w14:textId="77777777" w:rsidR="00CA6BCF" w:rsidRPr="0068506A" w:rsidRDefault="00CA6BCF" w:rsidP="00CA6BCF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AE33C2" w14:textId="2CA29EB0" w:rsidR="00CA6BCF" w:rsidRPr="0068506A" w:rsidRDefault="00CA6BCF" w:rsidP="00CA6BCF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045A5D" w14:textId="77777777" w:rsidR="00CA6BCF" w:rsidRPr="0068506A" w:rsidRDefault="00CA6BCF" w:rsidP="00CA6BCF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 w:rsidRPr="002510B7">
              <w:rPr>
                <w:rFonts w:ascii="微软雅黑" w:eastAsia="微软雅黑" w:hAnsi="微软雅黑" w:hint="eastAsia"/>
                <w:b w:val="0"/>
                <w:color w:val="000000" w:themeColor="text1"/>
                <w:sz w:val="16"/>
                <w:szCs w:val="16"/>
                <w:lang w:eastAsia="zh-CN"/>
              </w:rPr>
              <w:t>IN(</w:t>
            </w:r>
            <w:r w:rsidRPr="002510B7">
              <w:rPr>
                <w:rFonts w:ascii="微软雅黑" w:eastAsia="微软雅黑" w:hAnsi="微软雅黑"/>
                <w:b w:val="0"/>
                <w:color w:val="000000" w:themeColor="text1"/>
                <w:sz w:val="16"/>
                <w:szCs w:val="16"/>
                <w:lang w:eastAsia="zh-CN"/>
              </w:rPr>
              <w:t>*</w:t>
            </w:r>
            <w:r w:rsidRPr="002510B7">
              <w:rPr>
                <w:rFonts w:ascii="微软雅黑" w:eastAsia="微软雅黑" w:hAnsi="微软雅黑" w:hint="eastAsia"/>
                <w:b w:val="0"/>
                <w:color w:val="000000" w:themeColor="text1"/>
                <w:sz w:val="16"/>
                <w:szCs w:val="16"/>
                <w:lang w:eastAsia="zh-CN"/>
              </w:rPr>
              <w:t>)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0B872A" w14:textId="109D0AE7" w:rsidR="00CA6BCF" w:rsidRPr="0068506A" w:rsidRDefault="00CA6BCF" w:rsidP="00CA6BCF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 w:rsidRPr="002510B7">
              <w:rPr>
                <w:rFonts w:ascii="微软雅黑" w:eastAsia="微软雅黑" w:hAnsi="微软雅黑" w:hint="eastAsia"/>
                <w:b w:val="0"/>
                <w:color w:val="000000" w:themeColor="text1"/>
                <w:sz w:val="16"/>
                <w:szCs w:val="16"/>
                <w:lang w:eastAsia="zh-CN"/>
              </w:rPr>
              <w:t>IN(</w:t>
            </w:r>
            <w:r w:rsidRPr="002510B7">
              <w:rPr>
                <w:rFonts w:ascii="微软雅黑" w:eastAsia="微软雅黑" w:hAnsi="微软雅黑"/>
                <w:b w:val="0"/>
                <w:color w:val="000000" w:themeColor="text1"/>
                <w:sz w:val="16"/>
                <w:szCs w:val="16"/>
                <w:lang w:eastAsia="zh-CN"/>
              </w:rPr>
              <w:t>*</w:t>
            </w:r>
            <w:r w:rsidRPr="002510B7">
              <w:rPr>
                <w:rFonts w:ascii="微软雅黑" w:eastAsia="微软雅黑" w:hAnsi="微软雅黑" w:hint="eastAsia"/>
                <w:b w:val="0"/>
                <w:color w:val="000000" w:themeColor="text1"/>
                <w:sz w:val="16"/>
                <w:szCs w:val="16"/>
                <w:lang w:eastAsia="zh-CN"/>
              </w:rPr>
              <w:t>)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4D26E1" w14:textId="77777777" w:rsidR="00CA6BCF" w:rsidRPr="00023280" w:rsidRDefault="00CA6BCF" w:rsidP="00CA6BCF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CA6BCF" w:rsidRPr="00023280" w14:paraId="1EB89CBE" w14:textId="77777777" w:rsidTr="0049353B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1C3E4F3" w14:textId="0AAD3C02" w:rsidR="00CA6BCF" w:rsidRPr="006844AD" w:rsidRDefault="00CA6BCF" w:rsidP="00CA6BCF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日租价格(元)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3332B25" w14:textId="20056968" w:rsidR="00CA6BCF" w:rsidRPr="006844AD" w:rsidRDefault="00DA5E33" w:rsidP="00CA6BCF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80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D0B27B9" w14:textId="77777777" w:rsidR="00CA6BCF" w:rsidRPr="006844AD" w:rsidRDefault="00CA6BCF" w:rsidP="00CA6BCF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N</w:t>
            </w: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um（.2）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FFB2A8" w14:textId="77777777" w:rsidR="00CA6BCF" w:rsidRPr="006844AD" w:rsidRDefault="00CA6BCF" w:rsidP="00CA6BCF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75B7B0" w14:textId="77777777" w:rsidR="00CA6BCF" w:rsidRPr="006844AD" w:rsidRDefault="00CA6BCF" w:rsidP="00CA6BCF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14C111" w14:textId="77777777" w:rsidR="00CA6BCF" w:rsidRPr="006844AD" w:rsidRDefault="00CA6BCF" w:rsidP="00CA6BCF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color w:val="000000" w:themeColor="text1"/>
                <w:sz w:val="16"/>
                <w:szCs w:val="16"/>
                <w:lang w:eastAsia="zh-CN"/>
              </w:rPr>
              <w:t>IN(</w:t>
            </w:r>
            <w:r>
              <w:rPr>
                <w:rFonts w:ascii="微软雅黑" w:eastAsia="微软雅黑" w:hAnsi="微软雅黑"/>
                <w:b w:val="0"/>
                <w:color w:val="000000" w:themeColor="text1"/>
                <w:sz w:val="16"/>
                <w:szCs w:val="16"/>
                <w:lang w:eastAsia="zh-CN"/>
              </w:rPr>
              <w:t>*</w:t>
            </w:r>
            <w:r>
              <w:rPr>
                <w:rFonts w:ascii="微软雅黑" w:eastAsia="微软雅黑" w:hAnsi="微软雅黑" w:hint="eastAsia"/>
                <w:b w:val="0"/>
                <w:color w:val="000000" w:themeColor="text1"/>
                <w:sz w:val="16"/>
                <w:szCs w:val="16"/>
                <w:lang w:eastAsia="zh-CN"/>
              </w:rPr>
              <w:t>)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3F72C2" w14:textId="7696321B" w:rsidR="00CA6BCF" w:rsidRPr="006844AD" w:rsidRDefault="00CA6BCF" w:rsidP="00CA6BCF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color w:val="000000" w:themeColor="text1"/>
                <w:sz w:val="16"/>
                <w:szCs w:val="16"/>
                <w:lang w:eastAsia="zh-CN"/>
              </w:rPr>
              <w:t>IN(</w:t>
            </w:r>
            <w:r>
              <w:rPr>
                <w:rFonts w:ascii="微软雅黑" w:eastAsia="微软雅黑" w:hAnsi="微软雅黑"/>
                <w:b w:val="0"/>
                <w:color w:val="000000" w:themeColor="text1"/>
                <w:sz w:val="16"/>
                <w:szCs w:val="16"/>
                <w:lang w:eastAsia="zh-CN"/>
              </w:rPr>
              <w:t>*</w:t>
            </w:r>
            <w:r>
              <w:rPr>
                <w:rFonts w:ascii="微软雅黑" w:eastAsia="微软雅黑" w:hAnsi="微软雅黑" w:hint="eastAsia"/>
                <w:b w:val="0"/>
                <w:color w:val="000000" w:themeColor="text1"/>
                <w:sz w:val="16"/>
                <w:szCs w:val="16"/>
                <w:lang w:eastAsia="zh-CN"/>
              </w:rPr>
              <w:t>)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223E30" w14:textId="77777777" w:rsidR="00CA6BCF" w:rsidRPr="00023280" w:rsidRDefault="00CA6BCF" w:rsidP="00CA6BCF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CA6BCF" w:rsidRPr="00023280" w14:paraId="3529A115" w14:textId="77777777" w:rsidTr="00B32B2E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B61EEAE" w14:textId="2C8380F0" w:rsidR="00CA6BCF" w:rsidRPr="006844AD" w:rsidRDefault="00CA6BCF" w:rsidP="00CA6BCF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允许地区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70E51E4" w14:textId="21C24220" w:rsidR="00CA6BCF" w:rsidRPr="006844AD" w:rsidRDefault="00DA5E33" w:rsidP="00CA6BCF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80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B687903" w14:textId="42522102" w:rsidR="00CA6BCF" w:rsidRPr="006844AD" w:rsidRDefault="00B32B2E" w:rsidP="00CA6BCF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 w:rsidRPr="00B32B2E">
              <w:rPr>
                <w:rFonts w:ascii="微软雅黑" w:eastAsia="微软雅黑" w:hAnsi="微软雅黑"/>
                <w:b w:val="0"/>
                <w:color w:val="FFFFFF" w:themeColor="background1"/>
                <w:sz w:val="16"/>
                <w:szCs w:val="16"/>
                <w:lang w:eastAsia="zh-CN"/>
              </w:rPr>
              <w:t>Img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F7321E" w14:textId="77777777" w:rsidR="00CA6BCF" w:rsidRPr="006844AD" w:rsidRDefault="00CA6BCF" w:rsidP="00CA6BCF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4A946B" w14:textId="77777777" w:rsidR="00CA6BCF" w:rsidRPr="006844AD" w:rsidRDefault="00CA6BCF" w:rsidP="00CA6BCF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2CBFD0" w14:textId="2EFD6BA1" w:rsidR="00CA6BCF" w:rsidRPr="006844AD" w:rsidRDefault="00CA6BCF" w:rsidP="00CA6BCF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color w:val="000000" w:themeColor="text1"/>
                <w:sz w:val="16"/>
                <w:szCs w:val="16"/>
                <w:lang w:eastAsia="zh-CN"/>
              </w:rPr>
              <w:t>SEL(</w:t>
            </w:r>
            <w:r>
              <w:rPr>
                <w:rFonts w:ascii="微软雅黑" w:eastAsia="微软雅黑" w:hAnsi="微软雅黑"/>
                <w:b w:val="0"/>
                <w:color w:val="000000" w:themeColor="text1"/>
                <w:sz w:val="16"/>
                <w:szCs w:val="16"/>
                <w:lang w:eastAsia="zh-CN"/>
              </w:rPr>
              <w:t>*</w:t>
            </w:r>
            <w:r>
              <w:rPr>
                <w:rFonts w:ascii="微软雅黑" w:eastAsia="微软雅黑" w:hAnsi="微软雅黑" w:hint="eastAsia"/>
                <w:b w:val="0"/>
                <w:color w:val="000000" w:themeColor="text1"/>
                <w:sz w:val="16"/>
                <w:szCs w:val="16"/>
                <w:lang w:eastAsia="zh-CN"/>
              </w:rPr>
              <w:t>)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C75A77" w14:textId="4345B533" w:rsidR="00CA6BCF" w:rsidRPr="006844AD" w:rsidRDefault="00CA6BCF" w:rsidP="00CA6BCF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color w:val="000000" w:themeColor="text1"/>
                <w:sz w:val="16"/>
                <w:szCs w:val="16"/>
                <w:lang w:eastAsia="zh-CN"/>
              </w:rPr>
              <w:t>SEL(</w:t>
            </w:r>
            <w:r>
              <w:rPr>
                <w:rFonts w:ascii="微软雅黑" w:eastAsia="微软雅黑" w:hAnsi="微软雅黑"/>
                <w:b w:val="0"/>
                <w:color w:val="000000" w:themeColor="text1"/>
                <w:sz w:val="16"/>
                <w:szCs w:val="16"/>
                <w:lang w:eastAsia="zh-CN"/>
              </w:rPr>
              <w:t>*</w:t>
            </w:r>
            <w:r>
              <w:rPr>
                <w:rFonts w:ascii="微软雅黑" w:eastAsia="微软雅黑" w:hAnsi="微软雅黑" w:hint="eastAsia"/>
                <w:b w:val="0"/>
                <w:color w:val="000000" w:themeColor="text1"/>
                <w:sz w:val="16"/>
                <w:szCs w:val="16"/>
                <w:lang w:eastAsia="zh-CN"/>
              </w:rPr>
              <w:t>)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E66125" w14:textId="4539413F" w:rsidR="00CA6BCF" w:rsidRPr="00B32B2E" w:rsidRDefault="00B32B2E" w:rsidP="00CA6BCF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color w:val="FFFFFF" w:themeColor="background1"/>
                <w:sz w:val="16"/>
                <w:szCs w:val="16"/>
                <w:lang w:eastAsia="zh-CN"/>
              </w:rPr>
            </w:pPr>
            <w:r w:rsidRPr="00737CEC">
              <w:rPr>
                <w:rFonts w:ascii="微软雅黑" w:eastAsia="微软雅黑" w:hAnsi="微软雅黑" w:hint="eastAsia"/>
                <w:b w:val="0"/>
                <w:bCs w:val="0"/>
                <w:color w:val="FFFFFF" w:themeColor="background1"/>
                <w:sz w:val="16"/>
                <w:szCs w:val="16"/>
                <w:highlight w:val="red"/>
                <w:lang w:eastAsia="zh-CN"/>
              </w:rPr>
              <w:t>地区</w:t>
            </w:r>
          </w:p>
        </w:tc>
      </w:tr>
      <w:tr w:rsidR="00CA6BCF" w:rsidRPr="00023280" w14:paraId="55288A39" w14:textId="77777777" w:rsidTr="0049353B">
        <w:trPr>
          <w:cantSplit/>
          <w:trHeight w:val="64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91577E6" w14:textId="7786DAF6" w:rsidR="00CA6BCF" w:rsidRPr="006844AD" w:rsidRDefault="00CA6BCF" w:rsidP="00CA6BCF">
            <w:pPr>
              <w:pStyle w:val="a5"/>
              <w:tabs>
                <w:tab w:val="left" w:pos="739"/>
              </w:tabs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今日流量(</w:t>
            </w:r>
            <w:r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  <w:t>M</w:t>
            </w: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)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7A58127" w14:textId="25A1F500" w:rsidR="00CA6BCF" w:rsidRPr="006844AD" w:rsidRDefault="00DA5E33" w:rsidP="00CA6BCF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80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358A3C3" w14:textId="7A6DCE03" w:rsidR="00CA6BCF" w:rsidRPr="006844AD" w:rsidRDefault="00CA6BCF" w:rsidP="00CA6BCF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N</w:t>
            </w: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um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8F4D94" w14:textId="77777777" w:rsidR="00CA6BCF" w:rsidRPr="006844AD" w:rsidRDefault="00CA6BCF" w:rsidP="00CA6BCF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9FE329" w14:textId="77777777" w:rsidR="00CA6BCF" w:rsidRPr="006844AD" w:rsidRDefault="00CA6BCF" w:rsidP="00CA6BCF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DA5ECF" w14:textId="77777777" w:rsidR="00CA6BCF" w:rsidRPr="006844AD" w:rsidRDefault="00CA6BCF" w:rsidP="00CA6BCF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color w:val="000000" w:themeColor="text1"/>
                <w:sz w:val="16"/>
                <w:szCs w:val="16"/>
                <w:lang w:eastAsia="zh-CN"/>
              </w:rPr>
              <w:t>IN(</w:t>
            </w:r>
            <w:r>
              <w:rPr>
                <w:rFonts w:ascii="微软雅黑" w:eastAsia="微软雅黑" w:hAnsi="微软雅黑"/>
                <w:b w:val="0"/>
                <w:color w:val="000000" w:themeColor="text1"/>
                <w:sz w:val="16"/>
                <w:szCs w:val="16"/>
                <w:lang w:eastAsia="zh-CN"/>
              </w:rPr>
              <w:t>*</w:t>
            </w:r>
            <w:r>
              <w:rPr>
                <w:rFonts w:ascii="微软雅黑" w:eastAsia="微软雅黑" w:hAnsi="微软雅黑" w:hint="eastAsia"/>
                <w:b w:val="0"/>
                <w:color w:val="000000" w:themeColor="text1"/>
                <w:sz w:val="16"/>
                <w:szCs w:val="16"/>
                <w:lang w:eastAsia="zh-CN"/>
              </w:rPr>
              <w:t>)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73E68C" w14:textId="520F6EA0" w:rsidR="00CA6BCF" w:rsidRPr="006844AD" w:rsidRDefault="00CA6BCF" w:rsidP="00CA6BCF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color w:val="000000" w:themeColor="text1"/>
                <w:sz w:val="16"/>
                <w:szCs w:val="16"/>
                <w:lang w:eastAsia="zh-CN"/>
              </w:rPr>
              <w:t>IN(</w:t>
            </w:r>
            <w:r>
              <w:rPr>
                <w:rFonts w:ascii="微软雅黑" w:eastAsia="微软雅黑" w:hAnsi="微软雅黑"/>
                <w:b w:val="0"/>
                <w:color w:val="000000" w:themeColor="text1"/>
                <w:sz w:val="16"/>
                <w:szCs w:val="16"/>
                <w:lang w:eastAsia="zh-CN"/>
              </w:rPr>
              <w:t>*</w:t>
            </w:r>
            <w:r>
              <w:rPr>
                <w:rFonts w:ascii="微软雅黑" w:eastAsia="微软雅黑" w:hAnsi="微软雅黑" w:hint="eastAsia"/>
                <w:b w:val="0"/>
                <w:color w:val="000000" w:themeColor="text1"/>
                <w:sz w:val="16"/>
                <w:szCs w:val="16"/>
                <w:lang w:eastAsia="zh-CN"/>
              </w:rPr>
              <w:t>)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6036F1" w14:textId="77777777" w:rsidR="00CA6BCF" w:rsidRPr="00023280" w:rsidRDefault="00CA6BCF" w:rsidP="00CA6BCF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CA6BCF" w:rsidRPr="00023280" w14:paraId="13CD0EE4" w14:textId="77777777" w:rsidTr="0049353B">
        <w:trPr>
          <w:cantSplit/>
          <w:trHeight w:val="64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45ABC44" w14:textId="77777777" w:rsidR="00CA6BCF" w:rsidRPr="00B02EB2" w:rsidRDefault="00CA6BCF" w:rsidP="00CA6BCF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8"/>
                <w:szCs w:val="18"/>
                <w:lang w:eastAsia="zh-CN"/>
              </w:rPr>
            </w:pPr>
            <w:r w:rsidRPr="00B02EB2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8"/>
                <w:szCs w:val="18"/>
                <w:lang w:eastAsia="zh-CN"/>
              </w:rPr>
              <w:t>备注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7F5586B" w14:textId="54A80D89" w:rsidR="00CA6BCF" w:rsidRPr="00B02EB2" w:rsidRDefault="00DA5E33" w:rsidP="00CA6BCF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B02EB2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80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A4DC0EF" w14:textId="77777777" w:rsidR="00CA6BCF" w:rsidRPr="00B02EB2" w:rsidRDefault="00CA6BCF" w:rsidP="00CA6BCF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B02EB2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Str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EF7647" w14:textId="77777777" w:rsidR="00CA6BCF" w:rsidRDefault="00CA6BCF" w:rsidP="00CA6BCF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995962" w14:textId="77777777" w:rsidR="00CA6BCF" w:rsidRDefault="00CA6BCF" w:rsidP="00CA6BCF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06EB68" w14:textId="77777777" w:rsidR="00CA6BCF" w:rsidRDefault="00CA6BCF" w:rsidP="00CA6BCF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IN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81B05A" w14:textId="567F34A3" w:rsidR="00CA6BCF" w:rsidRPr="006844AD" w:rsidRDefault="00CA6BCF" w:rsidP="00CA6BCF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IN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572FAF" w14:textId="77777777" w:rsidR="00CA6BCF" w:rsidRPr="00023280" w:rsidRDefault="00CA6BCF" w:rsidP="00CA6BCF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CA6BCF" w:rsidRPr="00023280" w14:paraId="3C8E3928" w14:textId="77777777" w:rsidTr="0049353B">
        <w:trPr>
          <w:cantSplit/>
          <w:trHeight w:val="64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CC0EACA" w14:textId="77777777" w:rsidR="00CA6BCF" w:rsidRDefault="00CA6BCF" w:rsidP="00CA6BCF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修改时间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FFC166E" w14:textId="3F74B114" w:rsidR="00CA6BCF" w:rsidRPr="006844AD" w:rsidRDefault="00DA5E33" w:rsidP="00CA6BCF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140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4F56C01" w14:textId="77777777" w:rsidR="00CA6BCF" w:rsidRDefault="00CA6BCF" w:rsidP="00CA6BCF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Date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3D2760" w14:textId="77777777" w:rsidR="00CA6BCF" w:rsidRDefault="00CA6BCF" w:rsidP="00CA6BCF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1C4C85" w14:textId="77777777" w:rsidR="00CA6BCF" w:rsidRDefault="00CA6BCF" w:rsidP="00CA6BCF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B03819" w14:textId="77777777" w:rsidR="00CA6BCF" w:rsidRDefault="00CA6BCF" w:rsidP="00CA6BCF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64F03F" w14:textId="77777777" w:rsidR="00CA6BCF" w:rsidRPr="006844AD" w:rsidRDefault="00CA6BCF" w:rsidP="00CA6BCF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618092" w14:textId="77777777" w:rsidR="00CA6BCF" w:rsidRPr="00023280" w:rsidRDefault="00CA6BCF" w:rsidP="00CA6BCF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CA6BCF" w:rsidRPr="00023280" w14:paraId="43352D8D" w14:textId="77777777" w:rsidTr="0049353B">
        <w:trPr>
          <w:cantSplit/>
          <w:trHeight w:val="64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7337E63" w14:textId="77777777" w:rsidR="00CA6BCF" w:rsidRPr="00B02EB2" w:rsidRDefault="00CA6BCF" w:rsidP="00CA6BCF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8"/>
                <w:szCs w:val="18"/>
                <w:lang w:eastAsia="zh-CN"/>
              </w:rPr>
            </w:pPr>
            <w:r w:rsidRPr="00B02EB2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8"/>
                <w:szCs w:val="18"/>
                <w:lang w:eastAsia="zh-CN"/>
              </w:rPr>
              <w:t>修改人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D84610C" w14:textId="33A980A2" w:rsidR="00CA6BCF" w:rsidRPr="00B02EB2" w:rsidRDefault="00DA5E33" w:rsidP="00CA6BCF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B02EB2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80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A8BF554" w14:textId="77777777" w:rsidR="00CA6BCF" w:rsidRPr="00B02EB2" w:rsidRDefault="00CA6BCF" w:rsidP="00CA6BCF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B02EB2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Str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4F8DE8" w14:textId="77777777" w:rsidR="00CA6BCF" w:rsidRDefault="00CA6BCF" w:rsidP="00CA6BCF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03B076" w14:textId="77777777" w:rsidR="00CA6BCF" w:rsidRDefault="00CA6BCF" w:rsidP="00CA6BCF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9554AA" w14:textId="77777777" w:rsidR="00CA6BCF" w:rsidRDefault="00CA6BCF" w:rsidP="00CA6BCF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DDE7A1" w14:textId="77777777" w:rsidR="00CA6BCF" w:rsidRDefault="00CA6BCF" w:rsidP="00CA6BCF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0BFEA8" w14:textId="77777777" w:rsidR="00CA6BCF" w:rsidRPr="00023280" w:rsidRDefault="00CA6BCF" w:rsidP="00CA6BCF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CA6BCF" w:rsidRPr="00023280" w14:paraId="33BA66D8" w14:textId="77777777" w:rsidTr="0049353B">
        <w:trPr>
          <w:cantSplit/>
          <w:trHeight w:val="64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A214EBD" w14:textId="77777777" w:rsidR="00CA6BCF" w:rsidRPr="00B02EB2" w:rsidRDefault="00CA6BCF" w:rsidP="00CA6BCF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8"/>
                <w:szCs w:val="18"/>
                <w:lang w:eastAsia="zh-CN"/>
              </w:rPr>
            </w:pPr>
            <w:r w:rsidRPr="00B02EB2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8"/>
                <w:szCs w:val="18"/>
                <w:lang w:eastAsia="zh-CN"/>
              </w:rPr>
              <w:t>创建时间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AD6A4AB" w14:textId="4DAEDAF8" w:rsidR="00CA6BCF" w:rsidRPr="00B02EB2" w:rsidRDefault="00DA5E33" w:rsidP="00CA6BCF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B02EB2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140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777FF33" w14:textId="77777777" w:rsidR="00CA6BCF" w:rsidRPr="00B02EB2" w:rsidRDefault="00CA6BCF" w:rsidP="00CA6BCF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B02EB2"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Date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862185" w14:textId="77777777" w:rsidR="00CA6BCF" w:rsidRDefault="00CA6BCF" w:rsidP="00CA6BCF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C0A48F" w14:textId="77777777" w:rsidR="00CA6BCF" w:rsidRDefault="00CA6BCF" w:rsidP="00CA6BCF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75F976" w14:textId="77777777" w:rsidR="00CA6BCF" w:rsidRDefault="00CA6BCF" w:rsidP="00CA6BCF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EFF2D7" w14:textId="77777777" w:rsidR="00CA6BCF" w:rsidRDefault="00CA6BCF" w:rsidP="00CA6BCF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440D2E" w14:textId="77777777" w:rsidR="00CA6BCF" w:rsidRPr="00023280" w:rsidRDefault="00CA6BCF" w:rsidP="00CA6BCF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CA6BCF" w:rsidRPr="00023280" w14:paraId="12A4C5B5" w14:textId="77777777" w:rsidTr="0049353B">
        <w:trPr>
          <w:cantSplit/>
          <w:trHeight w:val="64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1082ABD" w14:textId="77777777" w:rsidR="00CA6BCF" w:rsidRPr="00B02EB2" w:rsidRDefault="00CA6BCF" w:rsidP="00CA6BCF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8"/>
                <w:szCs w:val="18"/>
                <w:lang w:eastAsia="zh-CN"/>
              </w:rPr>
            </w:pPr>
            <w:r w:rsidRPr="00B02EB2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8"/>
                <w:szCs w:val="18"/>
                <w:lang w:eastAsia="zh-CN"/>
              </w:rPr>
              <w:t>创建人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15C45F8" w14:textId="1AAC375A" w:rsidR="00CA6BCF" w:rsidRPr="00B02EB2" w:rsidRDefault="00DA5E33" w:rsidP="00CA6BCF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B02EB2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80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BF4DC23" w14:textId="77777777" w:rsidR="00CA6BCF" w:rsidRPr="00B02EB2" w:rsidRDefault="00CA6BCF" w:rsidP="00CA6BCF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B02EB2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Str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AE0888" w14:textId="77777777" w:rsidR="00CA6BCF" w:rsidRDefault="00CA6BCF" w:rsidP="00CA6BCF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89F1DE" w14:textId="77777777" w:rsidR="00CA6BCF" w:rsidRDefault="00CA6BCF" w:rsidP="00CA6BCF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10AEC8" w14:textId="77777777" w:rsidR="00CA6BCF" w:rsidRDefault="00CA6BCF" w:rsidP="00CA6BCF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0E2665" w14:textId="77777777" w:rsidR="00CA6BCF" w:rsidRDefault="00CA6BCF" w:rsidP="00CA6BCF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E3AE5C" w14:textId="77777777" w:rsidR="00CA6BCF" w:rsidRPr="00023280" w:rsidRDefault="00CA6BCF" w:rsidP="00CA6BCF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</w:tbl>
    <w:p w14:paraId="5EF45428" w14:textId="11AD04FA" w:rsidR="00CA6BCF" w:rsidRDefault="00CA6BCF" w:rsidP="00CA6BCF">
      <w:pPr>
        <w:rPr>
          <w:rFonts w:eastAsiaTheme="minorEastAsia"/>
          <w:lang w:eastAsia="zh-CN"/>
        </w:rPr>
      </w:pPr>
    </w:p>
    <w:p w14:paraId="35A4A2B8" w14:textId="4CFF4FEC" w:rsidR="00FF4AC7" w:rsidRDefault="00FF4AC7" w:rsidP="00CA6BCF">
      <w:pPr>
        <w:rPr>
          <w:rFonts w:eastAsiaTheme="minorEastAsia"/>
          <w:lang w:eastAsia="zh-CN"/>
        </w:rPr>
      </w:pPr>
    </w:p>
    <w:p w14:paraId="79A9F283" w14:textId="052FC72E" w:rsidR="00FF4AC7" w:rsidRDefault="00FF4AC7" w:rsidP="00CA6BCF">
      <w:pPr>
        <w:rPr>
          <w:rFonts w:eastAsiaTheme="minorEastAsia"/>
          <w:lang w:eastAsia="zh-CN"/>
        </w:rPr>
      </w:pPr>
    </w:p>
    <w:p w14:paraId="14F8F0FA" w14:textId="6A58304F" w:rsidR="00FF4AC7" w:rsidRDefault="00FF4AC7" w:rsidP="00CA6BCF">
      <w:pPr>
        <w:rPr>
          <w:rFonts w:eastAsiaTheme="minorEastAsia"/>
          <w:lang w:eastAsia="zh-CN"/>
        </w:rPr>
      </w:pPr>
    </w:p>
    <w:p w14:paraId="54423D4F" w14:textId="2FA9C8D6" w:rsidR="00FF4AC7" w:rsidRDefault="00FF4AC7" w:rsidP="00CA6BCF">
      <w:pPr>
        <w:rPr>
          <w:rFonts w:eastAsiaTheme="minorEastAsia"/>
          <w:lang w:eastAsia="zh-CN"/>
        </w:rPr>
      </w:pPr>
    </w:p>
    <w:p w14:paraId="1F8A9109" w14:textId="77777777" w:rsidR="00FF4AC7" w:rsidRPr="00CA6BCF" w:rsidRDefault="00FF4AC7" w:rsidP="00CA6BCF">
      <w:pPr>
        <w:rPr>
          <w:rFonts w:eastAsiaTheme="minorEastAsia"/>
          <w:lang w:eastAsia="zh-CN"/>
        </w:rPr>
      </w:pPr>
    </w:p>
    <w:p w14:paraId="23DF913C" w14:textId="7BE6F7B2" w:rsidR="00C973E6" w:rsidRDefault="00C973E6" w:rsidP="00C973E6">
      <w:pPr>
        <w:pStyle w:val="Heading2"/>
        <w:ind w:left="0" w:firstLine="0"/>
        <w:rPr>
          <w:rFonts w:ascii="微软雅黑" w:eastAsia="微软雅黑" w:hAnsi="微软雅黑" w:cs="微软雅黑"/>
          <w:bCs/>
          <w:i w:val="0"/>
          <w:iCs/>
          <w:lang w:eastAsia="zh-CN"/>
        </w:rPr>
      </w:pPr>
      <w:bookmarkStart w:id="123" w:name="_Toc478575278"/>
      <w:r>
        <w:rPr>
          <w:rFonts w:ascii="微软雅黑" w:eastAsia="微软雅黑" w:hAnsi="微软雅黑" w:cs="微软雅黑" w:hint="eastAsia"/>
          <w:bCs/>
          <w:i w:val="0"/>
          <w:iCs/>
          <w:lang w:eastAsia="zh-CN"/>
        </w:rPr>
        <w:t>流量套餐</w:t>
      </w:r>
      <w:bookmarkEnd w:id="123"/>
    </w:p>
    <w:p w14:paraId="52D37619" w14:textId="699E746B" w:rsidR="00C973E6" w:rsidRDefault="00C973E6" w:rsidP="00C973E6">
      <w:pPr>
        <w:pStyle w:val="Heading3"/>
        <w:rPr>
          <w:rFonts w:ascii="微软雅黑" w:eastAsia="微软雅黑" w:hAnsi="微软雅黑" w:cs="微软雅黑"/>
          <w:i w:val="0"/>
          <w:lang w:eastAsia="zh-CN"/>
        </w:rPr>
      </w:pPr>
      <w:bookmarkStart w:id="124" w:name="_Toc478575279"/>
      <w:r>
        <w:rPr>
          <w:rFonts w:ascii="微软雅黑" w:eastAsia="微软雅黑" w:hAnsi="微软雅黑" w:cs="微软雅黑" w:hint="eastAsia"/>
          <w:i w:val="0"/>
          <w:lang w:eastAsia="zh-CN"/>
        </w:rPr>
        <w:t>套餐列表</w:t>
      </w:r>
      <w:bookmarkEnd w:id="124"/>
    </w:p>
    <w:tbl>
      <w:tblPr>
        <w:tblW w:w="8615" w:type="dxa"/>
        <w:tblInd w:w="565" w:type="dxa"/>
        <w:tblLayout w:type="fixed"/>
        <w:tblLook w:val="0000" w:firstRow="0" w:lastRow="0" w:firstColumn="0" w:lastColumn="0" w:noHBand="0" w:noVBand="0"/>
      </w:tblPr>
      <w:tblGrid>
        <w:gridCol w:w="1276"/>
        <w:gridCol w:w="709"/>
        <w:gridCol w:w="709"/>
        <w:gridCol w:w="49"/>
        <w:gridCol w:w="659"/>
        <w:gridCol w:w="75"/>
        <w:gridCol w:w="634"/>
        <w:gridCol w:w="100"/>
        <w:gridCol w:w="609"/>
        <w:gridCol w:w="125"/>
        <w:gridCol w:w="584"/>
        <w:gridCol w:w="150"/>
        <w:gridCol w:w="734"/>
        <w:gridCol w:w="734"/>
        <w:gridCol w:w="734"/>
        <w:gridCol w:w="734"/>
      </w:tblGrid>
      <w:tr w:rsidR="00FF4AC7" w:rsidRPr="00BE0919" w14:paraId="0AD6C98E" w14:textId="77777777" w:rsidTr="0049353B">
        <w:trPr>
          <w:cantSplit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14:paraId="4AF2DC3F" w14:textId="77777777" w:rsidR="00FF4AC7" w:rsidRPr="00CD346B" w:rsidRDefault="00FF4AC7" w:rsidP="0049353B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微软雅黑" w:eastAsia="微软雅黑" w:hAnsi="微软雅黑" w:cs="微软雅黑" w:hint="eastAsia"/>
              </w:rPr>
              <w:t>页</w:t>
            </w:r>
            <w:r>
              <w:rPr>
                <w:rFonts w:ascii="Arial Unicode MS" w:eastAsia="Arial Unicode MS" w:hAnsi="Arial Unicode MS" w:cs="Arial Unicode MS" w:hint="eastAsia"/>
              </w:rPr>
              <w:t>面名称</w:t>
            </w:r>
          </w:p>
        </w:tc>
        <w:tc>
          <w:tcPr>
            <w:tcW w:w="7339" w:type="dxa"/>
            <w:gridSpan w:val="1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F83A05" w14:textId="0E6E0178" w:rsidR="00FF4AC7" w:rsidRPr="00BE0919" w:rsidRDefault="00A7776A" w:rsidP="0049353B">
            <w:pPr>
              <w:pStyle w:val="a4"/>
              <w:snapToGrid w:val="0"/>
              <w:spacing w:after="120"/>
              <w:ind w:right="200"/>
              <w:jc w:val="left"/>
              <w:rPr>
                <w:rFonts w:ascii="微软雅黑" w:eastAsia="微软雅黑" w:hAnsi="微软雅黑"/>
                <w:sz w:val="20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0"/>
                <w:lang w:eastAsia="zh-CN"/>
              </w:rPr>
              <w:t>流量套餐</w:t>
            </w:r>
            <w:r w:rsidR="00FF4AC7">
              <w:rPr>
                <w:rFonts w:ascii="微软雅黑" w:eastAsia="微软雅黑" w:hAnsi="微软雅黑" w:hint="eastAsia"/>
                <w:sz w:val="20"/>
                <w:lang w:eastAsia="zh-CN"/>
              </w:rPr>
              <w:t>列表</w:t>
            </w:r>
          </w:p>
        </w:tc>
      </w:tr>
      <w:tr w:rsidR="00FF4AC7" w14:paraId="41E2D6C9" w14:textId="77777777" w:rsidTr="0049353B">
        <w:trPr>
          <w:cantSplit/>
          <w:trHeight w:val="381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14:paraId="6CFF0A1A" w14:textId="77777777" w:rsidR="00FF4AC7" w:rsidRDefault="00FF4AC7" w:rsidP="0049353B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 w:hint="eastAsia"/>
              </w:rPr>
              <w:t>描述</w:t>
            </w:r>
          </w:p>
        </w:tc>
        <w:tc>
          <w:tcPr>
            <w:tcW w:w="7339" w:type="dxa"/>
            <w:gridSpan w:val="1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F336628" w14:textId="03E59B8E" w:rsidR="00FF4AC7" w:rsidRDefault="00FF4AC7" w:rsidP="0049353B">
            <w:pPr>
              <w:pStyle w:val="a4"/>
              <w:snapToGrid w:val="0"/>
              <w:spacing w:after="120"/>
              <w:ind w:right="200"/>
              <w:jc w:val="left"/>
              <w:rPr>
                <w:rFonts w:ascii="微软雅黑" w:eastAsia="微软雅黑" w:hAnsi="微软雅黑"/>
                <w:sz w:val="20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0"/>
                <w:lang w:eastAsia="zh-CN"/>
              </w:rPr>
              <w:t>显示所有</w:t>
            </w:r>
            <w:r w:rsidR="00A7776A">
              <w:rPr>
                <w:rFonts w:ascii="微软雅黑" w:eastAsia="微软雅黑" w:hAnsi="微软雅黑" w:hint="eastAsia"/>
                <w:sz w:val="20"/>
                <w:lang w:eastAsia="zh-CN"/>
              </w:rPr>
              <w:t>套餐</w:t>
            </w:r>
            <w:r>
              <w:rPr>
                <w:rFonts w:ascii="微软雅黑" w:eastAsia="微软雅黑" w:hAnsi="微软雅黑" w:hint="eastAsia"/>
                <w:sz w:val="20"/>
                <w:lang w:eastAsia="zh-CN"/>
              </w:rPr>
              <w:t>信息</w:t>
            </w:r>
          </w:p>
        </w:tc>
      </w:tr>
      <w:tr w:rsidR="00FF4AC7" w:rsidRPr="00BE0919" w14:paraId="09E1C949" w14:textId="77777777" w:rsidTr="0049353B">
        <w:trPr>
          <w:cantSplit/>
          <w:trHeight w:val="381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14:paraId="3656B716" w14:textId="77777777" w:rsidR="00FF4AC7" w:rsidRPr="00CD346B" w:rsidRDefault="00FF4AC7" w:rsidP="0049353B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 w:hint="eastAsia"/>
              </w:rPr>
              <w:t>页面类型</w:t>
            </w:r>
          </w:p>
        </w:tc>
        <w:tc>
          <w:tcPr>
            <w:tcW w:w="7339" w:type="dxa"/>
            <w:gridSpan w:val="1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BA8735" w14:textId="77777777" w:rsidR="00FF4AC7" w:rsidRPr="00BE0919" w:rsidRDefault="00FF4AC7" w:rsidP="0049353B">
            <w:pPr>
              <w:pStyle w:val="a4"/>
              <w:snapToGrid w:val="0"/>
              <w:spacing w:after="120"/>
              <w:ind w:right="200"/>
              <w:jc w:val="left"/>
              <w:rPr>
                <w:rFonts w:ascii="微软雅黑" w:eastAsia="微软雅黑" w:hAnsi="微软雅黑"/>
                <w:sz w:val="20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0"/>
                <w:lang w:eastAsia="zh-CN"/>
              </w:rPr>
              <w:t>列表</w:t>
            </w:r>
          </w:p>
        </w:tc>
      </w:tr>
      <w:tr w:rsidR="00FF4AC7" w:rsidRPr="004D026E" w14:paraId="78CFC4C9" w14:textId="77777777" w:rsidTr="0049353B">
        <w:trPr>
          <w:cantSplit/>
          <w:trHeight w:val="353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14:paraId="35F39E82" w14:textId="77777777" w:rsidR="00FF4AC7" w:rsidRPr="00CD346B" w:rsidRDefault="00FF4AC7" w:rsidP="0049353B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lang w:eastAsia="zh-HK"/>
              </w:rPr>
            </w:pPr>
            <w:r>
              <w:rPr>
                <w:rFonts w:ascii="Arial Unicode MS" w:eastAsia="Arial Unicode MS" w:hAnsi="Arial Unicode MS" w:cs="Arial Unicode MS" w:hint="eastAsia"/>
                <w:lang w:eastAsia="zh-HK"/>
              </w:rPr>
              <w:t>工具栏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E14A26A" w14:textId="77777777" w:rsidR="00FF4AC7" w:rsidRPr="004D026E" w:rsidRDefault="00FF4AC7" w:rsidP="0049353B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</w:p>
        </w:tc>
        <w:tc>
          <w:tcPr>
            <w:tcW w:w="75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8A79765" w14:textId="77777777" w:rsidR="00FF4AC7" w:rsidRPr="004D026E" w:rsidRDefault="00FF4AC7" w:rsidP="0049353B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</w:p>
        </w:tc>
        <w:tc>
          <w:tcPr>
            <w:tcW w:w="7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67E432" w14:textId="77777777" w:rsidR="00FF4AC7" w:rsidRPr="004D026E" w:rsidRDefault="00FF4AC7" w:rsidP="0049353B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</w:p>
        </w:tc>
        <w:tc>
          <w:tcPr>
            <w:tcW w:w="7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CAA1839" w14:textId="77777777" w:rsidR="00FF4AC7" w:rsidRPr="004D026E" w:rsidRDefault="00FF4AC7" w:rsidP="0049353B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</w:p>
        </w:tc>
        <w:tc>
          <w:tcPr>
            <w:tcW w:w="7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470162D" w14:textId="77777777" w:rsidR="00FF4AC7" w:rsidRPr="004D026E" w:rsidRDefault="00FF4AC7" w:rsidP="0049353B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  <w:lang w:eastAsia="zh-CN"/>
              </w:rPr>
              <w:t>详</w:t>
            </w:r>
          </w:p>
        </w:tc>
        <w:tc>
          <w:tcPr>
            <w:tcW w:w="7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B0FA387" w14:textId="77777777" w:rsidR="00FF4AC7" w:rsidRPr="008E2E07" w:rsidRDefault="00FF4AC7" w:rsidP="0049353B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  <w:r w:rsidRPr="008E2E07">
              <w:rPr>
                <w:rFonts w:ascii="微软雅黑" w:eastAsia="微软雅黑" w:hAnsi="微软雅黑" w:hint="eastAsia"/>
                <w:sz w:val="16"/>
                <w:szCs w:val="16"/>
                <w:lang w:eastAsia="zh-CN"/>
              </w:rPr>
              <w:t>增</w:t>
            </w:r>
          </w:p>
        </w:tc>
        <w:tc>
          <w:tcPr>
            <w:tcW w:w="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2012A17" w14:textId="77777777" w:rsidR="00FF4AC7" w:rsidRPr="008E2E07" w:rsidRDefault="00FF4AC7" w:rsidP="0049353B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  <w:r w:rsidRPr="008E2E07">
              <w:rPr>
                <w:rFonts w:ascii="微软雅黑" w:eastAsia="微软雅黑" w:hAnsi="微软雅黑" w:hint="eastAsia"/>
                <w:sz w:val="16"/>
                <w:szCs w:val="16"/>
                <w:lang w:eastAsia="zh-CN"/>
              </w:rPr>
              <w:t>改</w:t>
            </w:r>
          </w:p>
        </w:tc>
        <w:tc>
          <w:tcPr>
            <w:tcW w:w="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B88919" w14:textId="77777777" w:rsidR="00FF4AC7" w:rsidRPr="008E2E07" w:rsidRDefault="00FF4AC7" w:rsidP="0049353B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  <w:r w:rsidRPr="008E2E07">
              <w:rPr>
                <w:rFonts w:ascii="微软雅黑" w:eastAsia="微软雅黑" w:hAnsi="微软雅黑" w:hint="eastAsia"/>
                <w:sz w:val="16"/>
                <w:szCs w:val="16"/>
                <w:lang w:eastAsia="zh-CN"/>
              </w:rPr>
              <w:t>删</w:t>
            </w:r>
          </w:p>
        </w:tc>
        <w:tc>
          <w:tcPr>
            <w:tcW w:w="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F706EA1" w14:textId="77777777" w:rsidR="00FF4AC7" w:rsidRPr="004D026E" w:rsidRDefault="00FF4AC7" w:rsidP="0049353B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  <w:lang w:eastAsia="zh-CN"/>
              </w:rPr>
              <w:t>设</w:t>
            </w:r>
          </w:p>
        </w:tc>
        <w:tc>
          <w:tcPr>
            <w:tcW w:w="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750FB90" w14:textId="77777777" w:rsidR="00FF4AC7" w:rsidRPr="004D026E" w:rsidRDefault="00FF4AC7" w:rsidP="0049353B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  <w:lang w:eastAsia="zh-CN"/>
              </w:rPr>
              <w:t>查</w:t>
            </w:r>
          </w:p>
        </w:tc>
      </w:tr>
      <w:tr w:rsidR="00FF4AC7" w:rsidRPr="003C5BB6" w14:paraId="10DB6080" w14:textId="77777777" w:rsidTr="0049353B">
        <w:trPr>
          <w:cantSplit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 w:themeFill="background1" w:themeFillShade="F2"/>
            <w:vAlign w:val="center"/>
          </w:tcPr>
          <w:p w14:paraId="55BD4E6D" w14:textId="77777777" w:rsidR="00FF4AC7" w:rsidRDefault="00FF4AC7" w:rsidP="0049353B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Cs w:val="0"/>
                <w:iCs/>
                <w:sz w:val="20"/>
                <w:lang w:eastAsia="zh-CN"/>
              </w:rPr>
            </w:pPr>
            <w:r>
              <w:rPr>
                <w:rFonts w:ascii="Arial Unicode MS" w:eastAsia="Arial Unicode MS" w:hAnsi="Arial Unicode MS" w:cs="Arial Unicode MS" w:hint="eastAsia"/>
                <w:bCs w:val="0"/>
                <w:iCs/>
                <w:sz w:val="20"/>
                <w:lang w:eastAsia="zh-CN"/>
              </w:rPr>
              <w:t>其它要求</w:t>
            </w:r>
          </w:p>
        </w:tc>
        <w:tc>
          <w:tcPr>
            <w:tcW w:w="7339" w:type="dxa"/>
            <w:gridSpan w:val="1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A768BBB" w14:textId="77777777" w:rsidR="00FF4AC7" w:rsidRPr="003C5BB6" w:rsidRDefault="00FF4AC7" w:rsidP="0049353B">
            <w:pPr>
              <w:pStyle w:val="a4"/>
              <w:snapToGrid w:val="0"/>
              <w:spacing w:after="120"/>
              <w:ind w:right="200"/>
              <w:jc w:val="left"/>
              <w:rPr>
                <w:rFonts w:ascii="微软雅黑" w:eastAsia="微软雅黑" w:hAnsi="微软雅黑"/>
                <w:iCs/>
                <w:kern w:val="0"/>
                <w:sz w:val="20"/>
                <w:lang w:eastAsia="zh-CN"/>
              </w:rPr>
            </w:pPr>
          </w:p>
        </w:tc>
      </w:tr>
      <w:tr w:rsidR="00FF4AC7" w:rsidRPr="0057535E" w14:paraId="1224D093" w14:textId="77777777" w:rsidTr="0049353B">
        <w:trPr>
          <w:cantSplit/>
          <w:trHeight w:val="450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14:paraId="4B11C0A0" w14:textId="77777777" w:rsidR="00FF4AC7" w:rsidRPr="0057535E" w:rsidRDefault="00FF4AC7" w:rsidP="0049353B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列名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14:paraId="0317A7D3" w14:textId="77777777" w:rsidR="00FF4AC7" w:rsidRPr="0057535E" w:rsidRDefault="00FF4AC7" w:rsidP="0049353B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宽度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14:paraId="3D8DFA22" w14:textId="77777777" w:rsidR="00FF4AC7" w:rsidRPr="0057535E" w:rsidRDefault="00FF4AC7" w:rsidP="0049353B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显示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0AC1B1D7" w14:textId="77777777" w:rsidR="00FF4AC7" w:rsidRPr="0057535E" w:rsidRDefault="00FF4AC7" w:rsidP="0049353B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排序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43D03429" w14:textId="77777777" w:rsidR="00FF4AC7" w:rsidRPr="0057535E" w:rsidRDefault="00FF4AC7" w:rsidP="0049353B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搜索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256DE56F" w14:textId="77777777" w:rsidR="00FF4AC7" w:rsidRPr="0057535E" w:rsidRDefault="00FF4AC7" w:rsidP="0049353B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新增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04079351" w14:textId="77777777" w:rsidR="00FF4AC7" w:rsidRPr="0057535E" w:rsidRDefault="00FF4AC7" w:rsidP="0049353B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编辑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31AB428C" w14:textId="77777777" w:rsidR="00FF4AC7" w:rsidRPr="0057535E" w:rsidRDefault="00FF4AC7" w:rsidP="0049353B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约束</w:t>
            </w:r>
            <w:r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备注</w:t>
            </w:r>
          </w:p>
        </w:tc>
      </w:tr>
      <w:tr w:rsidR="00FF4AC7" w:rsidRPr="0068506A" w14:paraId="283981F7" w14:textId="77777777" w:rsidTr="0049353B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9625778" w14:textId="72983FFD" w:rsidR="00FF4AC7" w:rsidRPr="004D026E" w:rsidRDefault="00FF4AC7" w:rsidP="0049353B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套餐ID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CC255AF" w14:textId="661C6F76" w:rsidR="00FF4AC7" w:rsidRPr="0068506A" w:rsidRDefault="00DA5E33" w:rsidP="0049353B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140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65DF22B" w14:textId="77777777" w:rsidR="00FF4AC7" w:rsidRPr="0068506A" w:rsidRDefault="00FF4AC7" w:rsidP="0049353B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Num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201C0F" w14:textId="77777777" w:rsidR="00FF4AC7" w:rsidRPr="0068506A" w:rsidRDefault="00FF4AC7" w:rsidP="0049353B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&lt;&gt;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E14D62" w14:textId="5E2AEAAC" w:rsidR="00FF4AC7" w:rsidRPr="0068506A" w:rsidRDefault="005C1688" w:rsidP="0049353B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IN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626B96" w14:textId="77777777" w:rsidR="00FF4AC7" w:rsidRPr="00F50738" w:rsidRDefault="00FF4AC7" w:rsidP="0049353B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A6A6A6" w:themeColor="background1" w:themeShade="A6"/>
                <w:sz w:val="16"/>
                <w:szCs w:val="16"/>
                <w:lang w:eastAsia="zh-CN"/>
              </w:rPr>
            </w:pPr>
            <w:r w:rsidRPr="00687BAD"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IN(</w:t>
            </w:r>
            <w:r w:rsidRPr="00687BAD"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*</w:t>
            </w:r>
            <w:r w:rsidRPr="00687BAD"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)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C6422C" w14:textId="77777777" w:rsidR="00FF4AC7" w:rsidRPr="00AF735B" w:rsidRDefault="00FF4AC7" w:rsidP="0049353B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A6A6A6" w:themeColor="background1" w:themeShade="A6"/>
                <w:sz w:val="16"/>
                <w:szCs w:val="16"/>
                <w:lang w:eastAsia="zh-CN"/>
              </w:rPr>
            </w:pPr>
            <w:r w:rsidRPr="00AF735B">
              <w:rPr>
                <w:rFonts w:ascii="微软雅黑" w:eastAsia="微软雅黑" w:hAnsi="微软雅黑" w:hint="eastAsia"/>
                <w:b w:val="0"/>
                <w:color w:val="A6A6A6" w:themeColor="background1" w:themeShade="A6"/>
                <w:sz w:val="16"/>
                <w:szCs w:val="16"/>
                <w:lang w:eastAsia="zh-CN"/>
              </w:rPr>
              <w:t>IN(</w:t>
            </w:r>
            <w:r w:rsidRPr="00AF735B">
              <w:rPr>
                <w:rFonts w:ascii="微软雅黑" w:eastAsia="微软雅黑" w:hAnsi="微软雅黑"/>
                <w:b w:val="0"/>
                <w:color w:val="A6A6A6" w:themeColor="background1" w:themeShade="A6"/>
                <w:sz w:val="16"/>
                <w:szCs w:val="16"/>
                <w:lang w:eastAsia="zh-CN"/>
              </w:rPr>
              <w:t>*</w:t>
            </w:r>
            <w:r w:rsidRPr="00AF735B">
              <w:rPr>
                <w:rFonts w:ascii="微软雅黑" w:eastAsia="微软雅黑" w:hAnsi="微软雅黑" w:hint="eastAsia"/>
                <w:b w:val="0"/>
                <w:color w:val="A6A6A6" w:themeColor="background1" w:themeShade="A6"/>
                <w:sz w:val="16"/>
                <w:szCs w:val="16"/>
                <w:lang w:eastAsia="zh-CN"/>
              </w:rPr>
              <w:t>)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E53BF2" w14:textId="77777777" w:rsidR="00FF4AC7" w:rsidRPr="0068506A" w:rsidRDefault="00FF4AC7" w:rsidP="0049353B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</w:p>
        </w:tc>
      </w:tr>
      <w:tr w:rsidR="00687BAD" w:rsidRPr="0068506A" w14:paraId="6ECB42EF" w14:textId="77777777" w:rsidTr="0049353B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13BAC69" w14:textId="4CBF3EC1" w:rsidR="00687BAD" w:rsidRPr="004D026E" w:rsidRDefault="00687BAD" w:rsidP="00687BAD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代理商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951FD28" w14:textId="165CAAFA" w:rsidR="00687BAD" w:rsidRPr="0068506A" w:rsidRDefault="00DA5E33" w:rsidP="00687BAD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110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969A62C" w14:textId="77777777" w:rsidR="00687BAD" w:rsidRPr="0068506A" w:rsidRDefault="00687BAD" w:rsidP="00687BAD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Str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18BA20" w14:textId="77777777" w:rsidR="00687BAD" w:rsidRPr="0068506A" w:rsidRDefault="00687BAD" w:rsidP="00687BAD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A95D27" w14:textId="77777777" w:rsidR="00687BAD" w:rsidRPr="0068506A" w:rsidRDefault="00687BAD" w:rsidP="00687BAD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SEL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678101" w14:textId="77777777" w:rsidR="00687BAD" w:rsidRPr="0068506A" w:rsidRDefault="00687BAD" w:rsidP="00687BAD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SEL(</w:t>
            </w: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*</w:t>
            </w: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)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CCC30D" w14:textId="7029DF47" w:rsidR="00687BAD" w:rsidRPr="0068506A" w:rsidRDefault="00687BAD" w:rsidP="00687BAD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SEL(</w:t>
            </w: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*</w:t>
            </w: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)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63B2B3" w14:textId="77777777" w:rsidR="00687BAD" w:rsidRPr="0068506A" w:rsidRDefault="00687BAD" w:rsidP="00687BAD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</w:p>
        </w:tc>
      </w:tr>
      <w:tr w:rsidR="00687BAD" w:rsidRPr="0068506A" w14:paraId="601232D4" w14:textId="77777777" w:rsidTr="00607A72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6D3B6BA" w14:textId="7174138E" w:rsidR="00687BAD" w:rsidRDefault="00687BAD" w:rsidP="00687BAD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所在地区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315A044" w14:textId="6DABFEDE" w:rsidR="00687BAD" w:rsidRPr="0068506A" w:rsidRDefault="00DA5E33" w:rsidP="00687BAD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80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FB207FF" w14:textId="429E1155" w:rsidR="00687BAD" w:rsidRPr="0068506A" w:rsidRDefault="00607A72" w:rsidP="00687BAD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 w:rsidRPr="00607A72">
              <w:rPr>
                <w:rFonts w:ascii="微软雅黑" w:eastAsia="微软雅黑" w:hAnsi="微软雅黑"/>
                <w:b w:val="0"/>
                <w:color w:val="FFFFFF" w:themeColor="background1"/>
                <w:sz w:val="16"/>
                <w:szCs w:val="16"/>
                <w:lang w:eastAsia="zh-CN"/>
              </w:rPr>
              <w:t>I</w:t>
            </w:r>
            <w:r w:rsidRPr="00607A72">
              <w:rPr>
                <w:rFonts w:ascii="微软雅黑" w:eastAsia="微软雅黑" w:hAnsi="微软雅黑" w:hint="eastAsia"/>
                <w:b w:val="0"/>
                <w:color w:val="FFFFFF" w:themeColor="background1"/>
                <w:sz w:val="16"/>
                <w:szCs w:val="16"/>
                <w:lang w:eastAsia="zh-CN"/>
              </w:rPr>
              <w:t>mg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E9C3CB" w14:textId="77777777" w:rsidR="00687BAD" w:rsidRPr="0068506A" w:rsidRDefault="00687BAD" w:rsidP="00687BAD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08FA6A" w14:textId="629FE413" w:rsidR="00687BAD" w:rsidRPr="0068506A" w:rsidRDefault="00687BAD" w:rsidP="00687BAD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SEL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7BB323" w14:textId="2EEC7288" w:rsidR="00687BAD" w:rsidRPr="0068506A" w:rsidRDefault="00687BAD" w:rsidP="00687BAD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SEL</w:t>
            </w: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(</w:t>
            </w: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*</w:t>
            </w: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)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941EA7" w14:textId="4FFFDC13" w:rsidR="00687BAD" w:rsidRPr="0068506A" w:rsidRDefault="00687BAD" w:rsidP="00687BAD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SEL</w:t>
            </w: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(</w:t>
            </w: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*</w:t>
            </w: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)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68DDCF" w14:textId="1438A74D" w:rsidR="00687BAD" w:rsidRPr="0068506A" w:rsidRDefault="00607A72" w:rsidP="00687BAD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 w:rsidRPr="00737CEC">
              <w:rPr>
                <w:rFonts w:ascii="微软雅黑" w:eastAsia="微软雅黑" w:hAnsi="微软雅黑" w:hint="eastAsia"/>
                <w:b w:val="0"/>
                <w:bCs w:val="0"/>
                <w:color w:val="FFFFFF" w:themeColor="background1"/>
                <w:sz w:val="16"/>
                <w:szCs w:val="16"/>
                <w:highlight w:val="red"/>
                <w:lang w:eastAsia="zh-CN"/>
              </w:rPr>
              <w:t>地区</w:t>
            </w:r>
          </w:p>
        </w:tc>
      </w:tr>
      <w:tr w:rsidR="00687BAD" w:rsidRPr="0068506A" w14:paraId="0452D606" w14:textId="77777777" w:rsidTr="0049353B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534C6AF" w14:textId="2392B898" w:rsidR="00687BAD" w:rsidRDefault="00687BAD" w:rsidP="00687BAD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套餐名称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4B6EEFB" w14:textId="627F80C7" w:rsidR="00687BAD" w:rsidRPr="0068506A" w:rsidRDefault="00DA5E33" w:rsidP="00687BAD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80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8FAF0FF" w14:textId="10C96151" w:rsidR="00687BAD" w:rsidRPr="00833BD5" w:rsidRDefault="00687BAD" w:rsidP="00687BAD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FFFFFF" w:themeColor="background1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Str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FC2A00" w14:textId="77777777" w:rsidR="00687BAD" w:rsidRPr="0068506A" w:rsidRDefault="00687BAD" w:rsidP="00687BAD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E400CB" w14:textId="18E9D5BB" w:rsidR="00687BAD" w:rsidRPr="0068506A" w:rsidRDefault="00687BAD" w:rsidP="00687BAD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FF2777" w14:textId="3362F9A1" w:rsidR="00687BAD" w:rsidRPr="0068506A" w:rsidRDefault="00687BAD" w:rsidP="00687BAD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IN(</w:t>
            </w: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*</w:t>
            </w: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)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99D128" w14:textId="1D00578D" w:rsidR="00687BAD" w:rsidRPr="0068506A" w:rsidRDefault="00687BAD" w:rsidP="00687BAD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IN(</w:t>
            </w: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*</w:t>
            </w: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)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F9A59B" w14:textId="77777777" w:rsidR="00687BAD" w:rsidRPr="0068506A" w:rsidRDefault="00687BAD" w:rsidP="00687BAD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</w:p>
        </w:tc>
      </w:tr>
      <w:tr w:rsidR="00687BAD" w:rsidRPr="0068506A" w14:paraId="5176B222" w14:textId="77777777" w:rsidTr="0049353B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8E945D2" w14:textId="367230AC" w:rsidR="00687BAD" w:rsidRDefault="00687BAD" w:rsidP="00687BAD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套餐关联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82883FB" w14:textId="49FD860B" w:rsidR="00687BAD" w:rsidRPr="0068506A" w:rsidRDefault="00DA5E33" w:rsidP="00687BAD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80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55C03FC" w14:textId="7CC59C23" w:rsidR="00687BAD" w:rsidRPr="0068506A" w:rsidRDefault="00687BAD" w:rsidP="00687BAD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Str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119F2F" w14:textId="77777777" w:rsidR="00687BAD" w:rsidRPr="0068506A" w:rsidRDefault="00687BAD" w:rsidP="00687BAD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14903D" w14:textId="32839BF6" w:rsidR="00687BAD" w:rsidRPr="0068506A" w:rsidRDefault="00687BAD" w:rsidP="00687BAD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SEL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EE368B" w14:textId="77777777" w:rsidR="00687BAD" w:rsidRPr="0068506A" w:rsidRDefault="00687BAD" w:rsidP="00687BAD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SEL(</w:t>
            </w: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*</w:t>
            </w: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)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AF7027" w14:textId="6E542A90" w:rsidR="00687BAD" w:rsidRPr="0068506A" w:rsidRDefault="00687BAD" w:rsidP="00687BAD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SEL(</w:t>
            </w: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*</w:t>
            </w: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)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6E531A" w14:textId="7006D4C3" w:rsidR="00687BAD" w:rsidRPr="0068506A" w:rsidRDefault="00687BAD" w:rsidP="00687BAD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关联设备 / 关联账号</w:t>
            </w:r>
          </w:p>
        </w:tc>
      </w:tr>
      <w:tr w:rsidR="00687BAD" w:rsidRPr="00023280" w14:paraId="601C5996" w14:textId="77777777" w:rsidTr="0049353B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19CAA34" w14:textId="421B7260" w:rsidR="00687BAD" w:rsidRDefault="00687BAD" w:rsidP="00687BAD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套餐描述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23A5D4B" w14:textId="3530D764" w:rsidR="00687BAD" w:rsidRPr="0068506A" w:rsidRDefault="00DA5E33" w:rsidP="00687BAD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80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419B5E7" w14:textId="682FF49E" w:rsidR="00687BAD" w:rsidRPr="0068506A" w:rsidRDefault="00687BAD" w:rsidP="00687BAD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Str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64267A" w14:textId="77777777" w:rsidR="00687BAD" w:rsidRPr="0068506A" w:rsidRDefault="00687BAD" w:rsidP="00687BAD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24F2B5" w14:textId="77777777" w:rsidR="00687BAD" w:rsidRPr="0068506A" w:rsidRDefault="00687BAD" w:rsidP="00687BAD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7FE22B" w14:textId="26979BCF" w:rsidR="00687BAD" w:rsidRPr="0068506A" w:rsidRDefault="00687BAD" w:rsidP="00687BAD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IN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147259" w14:textId="2EDC9903" w:rsidR="00687BAD" w:rsidRPr="00E61082" w:rsidRDefault="00687BAD" w:rsidP="00687BAD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color w:val="A6A6A6" w:themeColor="background1" w:themeShade="A6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IN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739B5F" w14:textId="77777777" w:rsidR="00687BAD" w:rsidRPr="00023280" w:rsidRDefault="00687BAD" w:rsidP="00687BAD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687BAD" w:rsidRPr="00023280" w14:paraId="559D2143" w14:textId="77777777" w:rsidTr="0049353B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AA5B3AC" w14:textId="63DBBEC4" w:rsidR="00687BAD" w:rsidRPr="00B02EB2" w:rsidRDefault="00687BAD" w:rsidP="00687BAD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8"/>
                <w:szCs w:val="18"/>
                <w:lang w:eastAsia="zh-CN"/>
              </w:rPr>
            </w:pPr>
            <w:r w:rsidRPr="00B02EB2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8"/>
                <w:szCs w:val="18"/>
                <w:lang w:eastAsia="zh-CN"/>
              </w:rPr>
              <w:t>套餐数值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1EAA1B5" w14:textId="6F0A4E65" w:rsidR="00687BAD" w:rsidRPr="00B02EB2" w:rsidRDefault="00DA5E33" w:rsidP="00687BAD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B02EB2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80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14A5687" w14:textId="77777777" w:rsidR="00687BAD" w:rsidRPr="00B02EB2" w:rsidRDefault="00687BAD" w:rsidP="00687BAD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B02EB2"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N</w:t>
            </w:r>
            <w:r w:rsidRPr="00B02EB2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um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E62E3F" w14:textId="77777777" w:rsidR="00687BAD" w:rsidRPr="0068506A" w:rsidRDefault="00687BAD" w:rsidP="00687BAD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88F005" w14:textId="77777777" w:rsidR="00687BAD" w:rsidRPr="0068506A" w:rsidRDefault="00687BAD" w:rsidP="00687BAD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6CAE16" w14:textId="2B24EF41" w:rsidR="00687BAD" w:rsidRPr="0068506A" w:rsidRDefault="00687BAD" w:rsidP="00687BAD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color w:val="000000" w:themeColor="text1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5F334B" w14:textId="3739DBD9" w:rsidR="00687BAD" w:rsidRPr="0068506A" w:rsidRDefault="00687BAD" w:rsidP="00687BAD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color w:val="000000" w:themeColor="text1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3FB203" w14:textId="77777777" w:rsidR="00687BAD" w:rsidRPr="00023280" w:rsidRDefault="00687BAD" w:rsidP="00687BAD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687BAD" w:rsidRPr="00023280" w14:paraId="10C73997" w14:textId="77777777" w:rsidTr="0049353B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811F111" w14:textId="0130F925" w:rsidR="00687BAD" w:rsidRPr="00B02EB2" w:rsidRDefault="00687BAD" w:rsidP="00687BAD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8"/>
                <w:szCs w:val="18"/>
                <w:lang w:eastAsia="zh-CN"/>
              </w:rPr>
            </w:pPr>
            <w:r w:rsidRPr="00B02EB2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8"/>
                <w:szCs w:val="18"/>
                <w:lang w:eastAsia="zh-CN"/>
              </w:rPr>
              <w:t>限值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359D7F7" w14:textId="7EC36748" w:rsidR="00687BAD" w:rsidRPr="00B02EB2" w:rsidRDefault="00DA5E33" w:rsidP="00687BAD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B02EB2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80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8BF00D0" w14:textId="71C9A6F9" w:rsidR="00687BAD" w:rsidRPr="00B02EB2" w:rsidRDefault="00687BAD" w:rsidP="00687BAD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B02EB2"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N</w:t>
            </w:r>
            <w:r w:rsidRPr="00B02EB2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um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8EFC7B" w14:textId="77777777" w:rsidR="00687BAD" w:rsidRPr="006844AD" w:rsidRDefault="00687BAD" w:rsidP="00687BAD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79017A" w14:textId="77777777" w:rsidR="00687BAD" w:rsidRPr="006844AD" w:rsidRDefault="00687BAD" w:rsidP="00687BAD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3A9CD5" w14:textId="5A198CAE" w:rsidR="00687BAD" w:rsidRPr="006844AD" w:rsidRDefault="00687BAD" w:rsidP="00687BAD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/>
                <w:b w:val="0"/>
                <w:color w:val="000000" w:themeColor="text1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9F666E" w14:textId="301900FE" w:rsidR="00687BAD" w:rsidRPr="006844AD" w:rsidRDefault="00687BAD" w:rsidP="00687BAD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/>
                <w:b w:val="0"/>
                <w:color w:val="000000" w:themeColor="text1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2955A4" w14:textId="77777777" w:rsidR="00687BAD" w:rsidRPr="00023280" w:rsidRDefault="00687BAD" w:rsidP="00687BAD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687BAD" w:rsidRPr="00023280" w14:paraId="5E9857CF" w14:textId="77777777" w:rsidTr="0049353B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5F9147F" w14:textId="24DA28DE" w:rsidR="00687BAD" w:rsidRPr="006844AD" w:rsidRDefault="00687BAD" w:rsidP="00687BAD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价格(元)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F942047" w14:textId="3FD3F48F" w:rsidR="00687BAD" w:rsidRPr="006844AD" w:rsidRDefault="00DA5E33" w:rsidP="00687BAD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80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0A74351" w14:textId="65BB5CD9" w:rsidR="00687BAD" w:rsidRPr="006844AD" w:rsidRDefault="00687BAD" w:rsidP="00687BAD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N</w:t>
            </w: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um</w:t>
            </w: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(.2)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CE809F" w14:textId="77777777" w:rsidR="00687BAD" w:rsidRPr="006844AD" w:rsidRDefault="00687BAD" w:rsidP="00687BAD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2939E4" w14:textId="77777777" w:rsidR="00687BAD" w:rsidRPr="006844AD" w:rsidRDefault="00687BAD" w:rsidP="00687BAD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9EA968" w14:textId="43713A3D" w:rsidR="00687BAD" w:rsidRPr="006844AD" w:rsidRDefault="00687BAD" w:rsidP="00687BAD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/>
                <w:b w:val="0"/>
                <w:color w:val="000000" w:themeColor="text1"/>
                <w:sz w:val="16"/>
                <w:szCs w:val="16"/>
                <w:lang w:eastAsia="zh-CN"/>
              </w:rPr>
              <w:t>IN</w:t>
            </w:r>
            <w:r>
              <w:rPr>
                <w:rFonts w:ascii="微软雅黑" w:eastAsia="微软雅黑" w:hAnsi="微软雅黑" w:hint="eastAsia"/>
                <w:b w:val="0"/>
                <w:color w:val="000000" w:themeColor="text1"/>
                <w:sz w:val="16"/>
                <w:szCs w:val="16"/>
                <w:lang w:eastAsia="zh-CN"/>
              </w:rPr>
              <w:t>(</w:t>
            </w:r>
            <w:r>
              <w:rPr>
                <w:rFonts w:ascii="微软雅黑" w:eastAsia="微软雅黑" w:hAnsi="微软雅黑"/>
                <w:b w:val="0"/>
                <w:color w:val="000000" w:themeColor="text1"/>
                <w:sz w:val="16"/>
                <w:szCs w:val="16"/>
                <w:lang w:eastAsia="zh-CN"/>
              </w:rPr>
              <w:t>*</w:t>
            </w:r>
            <w:r>
              <w:rPr>
                <w:rFonts w:ascii="微软雅黑" w:eastAsia="微软雅黑" w:hAnsi="微软雅黑" w:hint="eastAsia"/>
                <w:b w:val="0"/>
                <w:color w:val="000000" w:themeColor="text1"/>
                <w:sz w:val="16"/>
                <w:szCs w:val="16"/>
                <w:lang w:eastAsia="zh-CN"/>
              </w:rPr>
              <w:t>)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D5E2DC" w14:textId="4166694E" w:rsidR="00687BAD" w:rsidRPr="006844AD" w:rsidRDefault="00687BAD" w:rsidP="00687BAD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/>
                <w:b w:val="0"/>
                <w:color w:val="000000" w:themeColor="text1"/>
                <w:sz w:val="16"/>
                <w:szCs w:val="16"/>
                <w:lang w:eastAsia="zh-CN"/>
              </w:rPr>
              <w:t>IN</w:t>
            </w:r>
            <w:r>
              <w:rPr>
                <w:rFonts w:ascii="微软雅黑" w:eastAsia="微软雅黑" w:hAnsi="微软雅黑" w:hint="eastAsia"/>
                <w:b w:val="0"/>
                <w:color w:val="000000" w:themeColor="text1"/>
                <w:sz w:val="16"/>
                <w:szCs w:val="16"/>
                <w:lang w:eastAsia="zh-CN"/>
              </w:rPr>
              <w:t>(</w:t>
            </w:r>
            <w:r>
              <w:rPr>
                <w:rFonts w:ascii="微软雅黑" w:eastAsia="微软雅黑" w:hAnsi="微软雅黑"/>
                <w:b w:val="0"/>
                <w:color w:val="000000" w:themeColor="text1"/>
                <w:sz w:val="16"/>
                <w:szCs w:val="16"/>
                <w:lang w:eastAsia="zh-CN"/>
              </w:rPr>
              <w:t>*</w:t>
            </w:r>
            <w:r>
              <w:rPr>
                <w:rFonts w:ascii="微软雅黑" w:eastAsia="微软雅黑" w:hAnsi="微软雅黑" w:hint="eastAsia"/>
                <w:b w:val="0"/>
                <w:color w:val="000000" w:themeColor="text1"/>
                <w:sz w:val="16"/>
                <w:szCs w:val="16"/>
                <w:lang w:eastAsia="zh-CN"/>
              </w:rPr>
              <w:t>)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6CD0EF" w14:textId="77777777" w:rsidR="00687BAD" w:rsidRPr="00023280" w:rsidRDefault="00687BAD" w:rsidP="00687BAD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687BAD" w:rsidRPr="00023280" w14:paraId="1CC2EF94" w14:textId="77777777" w:rsidTr="0049353B">
        <w:trPr>
          <w:cantSplit/>
          <w:trHeight w:val="64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3B32B67" w14:textId="10C72A93" w:rsidR="00687BAD" w:rsidRPr="006844AD" w:rsidRDefault="00687BAD" w:rsidP="00687BAD">
            <w:pPr>
              <w:pStyle w:val="a5"/>
              <w:tabs>
                <w:tab w:val="left" w:pos="739"/>
              </w:tabs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货币单位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B94C378" w14:textId="3088938F" w:rsidR="00687BAD" w:rsidRPr="006844AD" w:rsidRDefault="00DA5E33" w:rsidP="00687BAD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80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51B9D27" w14:textId="613D4B5B" w:rsidR="00687BAD" w:rsidRDefault="00687BAD" w:rsidP="00687BAD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Str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688A62" w14:textId="4571738B" w:rsidR="00687BAD" w:rsidRDefault="00687BAD" w:rsidP="00687BAD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918155" w14:textId="16A9F27D" w:rsidR="00687BAD" w:rsidRDefault="00687BAD" w:rsidP="00687BAD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1B6867" w14:textId="79BA392A" w:rsidR="00687BAD" w:rsidRDefault="00687BAD" w:rsidP="00687BAD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000000" w:themeColor="text1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color w:val="000000" w:themeColor="text1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811F0B" w14:textId="10E2B53F" w:rsidR="00687BAD" w:rsidRDefault="00687BAD" w:rsidP="00687BAD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000000" w:themeColor="text1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color w:val="000000" w:themeColor="text1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90CADB" w14:textId="77777777" w:rsidR="00687BAD" w:rsidRPr="00023280" w:rsidRDefault="00687BAD" w:rsidP="00687BAD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687BAD" w:rsidRPr="00023280" w14:paraId="1D139E9F" w14:textId="77777777" w:rsidTr="0049353B">
        <w:trPr>
          <w:cantSplit/>
          <w:trHeight w:val="64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56D8B20" w14:textId="26A66D26" w:rsidR="00687BAD" w:rsidRPr="00B02EB2" w:rsidRDefault="00687BAD" w:rsidP="00687BAD">
            <w:pPr>
              <w:pStyle w:val="a5"/>
              <w:tabs>
                <w:tab w:val="left" w:pos="739"/>
              </w:tabs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8"/>
                <w:szCs w:val="18"/>
                <w:lang w:eastAsia="zh-CN"/>
              </w:rPr>
            </w:pPr>
            <w:r w:rsidRPr="00B02EB2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8"/>
                <w:szCs w:val="18"/>
                <w:lang w:eastAsia="zh-CN"/>
              </w:rPr>
              <w:t>有效期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67F05D2" w14:textId="1A6A91EC" w:rsidR="00687BAD" w:rsidRPr="00B02EB2" w:rsidRDefault="00DA5E33" w:rsidP="00687BAD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B02EB2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140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20F0FCB" w14:textId="7847F12A" w:rsidR="00687BAD" w:rsidRPr="00B02EB2" w:rsidRDefault="00687BAD" w:rsidP="00687BAD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B02EB2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Date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DDDC07" w14:textId="77777777" w:rsidR="00687BAD" w:rsidRPr="006844AD" w:rsidRDefault="00687BAD" w:rsidP="00687BAD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4EC6FE" w14:textId="77777777" w:rsidR="00687BAD" w:rsidRPr="006844AD" w:rsidRDefault="00687BAD" w:rsidP="00687BAD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34DEEF" w14:textId="0580AF5D" w:rsidR="00687BAD" w:rsidRPr="006844AD" w:rsidRDefault="00687BAD" w:rsidP="00687BAD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/>
                <w:b w:val="0"/>
                <w:color w:val="000000" w:themeColor="text1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593670" w14:textId="6AFED159" w:rsidR="00687BAD" w:rsidRPr="006844AD" w:rsidRDefault="00687BAD" w:rsidP="00687BAD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/>
                <w:b w:val="0"/>
                <w:color w:val="000000" w:themeColor="text1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8A48B1" w14:textId="77777777" w:rsidR="00687BAD" w:rsidRPr="00023280" w:rsidRDefault="00687BAD" w:rsidP="00687BAD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687BAD" w:rsidRPr="00023280" w14:paraId="0189F487" w14:textId="77777777" w:rsidTr="0049353B">
        <w:trPr>
          <w:cantSplit/>
          <w:trHeight w:val="64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4B8F7F5" w14:textId="77777777" w:rsidR="00687BAD" w:rsidRDefault="00687BAD" w:rsidP="00687BAD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备注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70D1C57" w14:textId="77AB2D95" w:rsidR="00687BAD" w:rsidRPr="006844AD" w:rsidRDefault="00DA5E33" w:rsidP="00687BAD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80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D050121" w14:textId="77777777" w:rsidR="00687BAD" w:rsidRDefault="00687BAD" w:rsidP="00687BAD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Str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0952C9" w14:textId="77777777" w:rsidR="00687BAD" w:rsidRDefault="00687BAD" w:rsidP="00687BAD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B9D658" w14:textId="77777777" w:rsidR="00687BAD" w:rsidRDefault="00687BAD" w:rsidP="00687BAD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60A20C" w14:textId="77777777" w:rsidR="00687BAD" w:rsidRDefault="00687BAD" w:rsidP="00687BAD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IN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35630C" w14:textId="6AE49266" w:rsidR="00687BAD" w:rsidRPr="006844AD" w:rsidRDefault="00687BAD" w:rsidP="00687BAD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IN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25C881" w14:textId="77777777" w:rsidR="00687BAD" w:rsidRPr="00023280" w:rsidRDefault="00687BAD" w:rsidP="00687BAD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687BAD" w:rsidRPr="00023280" w14:paraId="4B7F48F1" w14:textId="77777777" w:rsidTr="0049353B">
        <w:trPr>
          <w:cantSplit/>
          <w:trHeight w:val="64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4769598" w14:textId="77777777" w:rsidR="00687BAD" w:rsidRDefault="00687BAD" w:rsidP="00687BAD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修改时间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455A4AF" w14:textId="1FBAF212" w:rsidR="00687BAD" w:rsidRPr="006844AD" w:rsidRDefault="00DA5E33" w:rsidP="00687BAD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140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49BC952" w14:textId="77777777" w:rsidR="00687BAD" w:rsidRDefault="00687BAD" w:rsidP="00687BAD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Date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8714B3" w14:textId="77777777" w:rsidR="00687BAD" w:rsidRDefault="00687BAD" w:rsidP="00687BAD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31DC8F" w14:textId="77777777" w:rsidR="00687BAD" w:rsidRDefault="00687BAD" w:rsidP="00687BAD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E7495F" w14:textId="77777777" w:rsidR="00687BAD" w:rsidRDefault="00687BAD" w:rsidP="00687BAD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F678D0" w14:textId="77777777" w:rsidR="00687BAD" w:rsidRPr="006844AD" w:rsidRDefault="00687BAD" w:rsidP="00687BAD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8578FC" w14:textId="77777777" w:rsidR="00687BAD" w:rsidRPr="00023280" w:rsidRDefault="00687BAD" w:rsidP="00687BAD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687BAD" w:rsidRPr="00023280" w14:paraId="78B0268E" w14:textId="77777777" w:rsidTr="0049353B">
        <w:trPr>
          <w:cantSplit/>
          <w:trHeight w:val="64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D1E26E1" w14:textId="77777777" w:rsidR="00687BAD" w:rsidRPr="00B02EB2" w:rsidRDefault="00687BAD" w:rsidP="00687BAD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8"/>
                <w:szCs w:val="18"/>
                <w:lang w:eastAsia="zh-CN"/>
              </w:rPr>
            </w:pPr>
            <w:r w:rsidRPr="00B02EB2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8"/>
                <w:szCs w:val="18"/>
                <w:lang w:eastAsia="zh-CN"/>
              </w:rPr>
              <w:t>修改人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8C68411" w14:textId="0A5759C2" w:rsidR="00687BAD" w:rsidRPr="00B02EB2" w:rsidRDefault="00DA5E33" w:rsidP="00687BAD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B02EB2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80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2C5639B" w14:textId="77777777" w:rsidR="00687BAD" w:rsidRPr="00B02EB2" w:rsidRDefault="00687BAD" w:rsidP="00687BAD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B02EB2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Str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8B0C92" w14:textId="77777777" w:rsidR="00687BAD" w:rsidRDefault="00687BAD" w:rsidP="00687BAD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6E2005" w14:textId="77777777" w:rsidR="00687BAD" w:rsidRDefault="00687BAD" w:rsidP="00687BAD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CF37A3" w14:textId="77777777" w:rsidR="00687BAD" w:rsidRDefault="00687BAD" w:rsidP="00687BAD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961731" w14:textId="77777777" w:rsidR="00687BAD" w:rsidRDefault="00687BAD" w:rsidP="00687BAD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04AEBC" w14:textId="77777777" w:rsidR="00687BAD" w:rsidRPr="00023280" w:rsidRDefault="00687BAD" w:rsidP="00687BAD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687BAD" w:rsidRPr="00023280" w14:paraId="797ACAC4" w14:textId="77777777" w:rsidTr="0049353B">
        <w:trPr>
          <w:cantSplit/>
          <w:trHeight w:val="64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8C401A3" w14:textId="77777777" w:rsidR="00687BAD" w:rsidRPr="00B02EB2" w:rsidRDefault="00687BAD" w:rsidP="00687BAD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8"/>
                <w:szCs w:val="18"/>
                <w:lang w:eastAsia="zh-CN"/>
              </w:rPr>
            </w:pPr>
            <w:r w:rsidRPr="00B02EB2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8"/>
                <w:szCs w:val="18"/>
                <w:lang w:eastAsia="zh-CN"/>
              </w:rPr>
              <w:t>创建时间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27F7AFF" w14:textId="59F0645A" w:rsidR="00687BAD" w:rsidRPr="00B02EB2" w:rsidRDefault="00DA5E33" w:rsidP="00687BAD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B02EB2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140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F9E45A0" w14:textId="77777777" w:rsidR="00687BAD" w:rsidRPr="00B02EB2" w:rsidRDefault="00687BAD" w:rsidP="00687BAD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B02EB2"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Date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E205C8" w14:textId="77777777" w:rsidR="00687BAD" w:rsidRDefault="00687BAD" w:rsidP="00687BAD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04B0C2" w14:textId="77777777" w:rsidR="00687BAD" w:rsidRDefault="00687BAD" w:rsidP="00687BAD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FDD9EB" w14:textId="77777777" w:rsidR="00687BAD" w:rsidRDefault="00687BAD" w:rsidP="00687BAD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9DE53C" w14:textId="77777777" w:rsidR="00687BAD" w:rsidRDefault="00687BAD" w:rsidP="00687BAD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7018F9" w14:textId="77777777" w:rsidR="00687BAD" w:rsidRPr="00023280" w:rsidRDefault="00687BAD" w:rsidP="00687BAD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687BAD" w:rsidRPr="00023280" w14:paraId="495C9E31" w14:textId="77777777" w:rsidTr="00F172FE">
        <w:trPr>
          <w:cantSplit/>
          <w:trHeight w:val="334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6C1B7E3" w14:textId="77777777" w:rsidR="00687BAD" w:rsidRPr="00B02EB2" w:rsidRDefault="00687BAD" w:rsidP="00687BAD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8"/>
                <w:szCs w:val="18"/>
                <w:lang w:eastAsia="zh-CN"/>
              </w:rPr>
            </w:pPr>
            <w:r w:rsidRPr="00B02EB2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8"/>
                <w:szCs w:val="18"/>
                <w:lang w:eastAsia="zh-CN"/>
              </w:rPr>
              <w:t>创建人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0B874E2" w14:textId="44702B90" w:rsidR="00687BAD" w:rsidRPr="00B02EB2" w:rsidRDefault="00DA5E33" w:rsidP="00687BAD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B02EB2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80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F68A77E" w14:textId="77777777" w:rsidR="00687BAD" w:rsidRPr="00B02EB2" w:rsidRDefault="00687BAD" w:rsidP="00687BAD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B02EB2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Str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EE58C1" w14:textId="77777777" w:rsidR="00687BAD" w:rsidRDefault="00687BAD" w:rsidP="00687BAD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CFAA19" w14:textId="77777777" w:rsidR="00687BAD" w:rsidRDefault="00687BAD" w:rsidP="00687BAD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BD4D96" w14:textId="77777777" w:rsidR="00687BAD" w:rsidRDefault="00687BAD" w:rsidP="00687BAD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56386D" w14:textId="77777777" w:rsidR="00687BAD" w:rsidRDefault="00687BAD" w:rsidP="00687BAD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BF8BA2" w14:textId="77777777" w:rsidR="00687BAD" w:rsidRPr="00023280" w:rsidRDefault="00687BAD" w:rsidP="00687BAD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</w:tbl>
    <w:p w14:paraId="7EE5194A" w14:textId="77777777" w:rsidR="00FF4AC7" w:rsidRPr="00FF4AC7" w:rsidRDefault="00FF4AC7" w:rsidP="00FF4AC7">
      <w:pPr>
        <w:rPr>
          <w:rFonts w:eastAsiaTheme="minorEastAsia"/>
          <w:lang w:eastAsia="zh-CN"/>
        </w:rPr>
      </w:pPr>
    </w:p>
    <w:p w14:paraId="46898DB1" w14:textId="77777777" w:rsidR="00D82294" w:rsidRPr="00D82294" w:rsidRDefault="00D82294" w:rsidP="00D82294">
      <w:pPr>
        <w:rPr>
          <w:rFonts w:eastAsiaTheme="minorEastAsia"/>
          <w:lang w:eastAsia="zh-CN"/>
        </w:rPr>
      </w:pPr>
    </w:p>
    <w:p w14:paraId="50D9E648" w14:textId="2C7A6473" w:rsidR="000623AC" w:rsidRDefault="000623AC" w:rsidP="000623AC">
      <w:pPr>
        <w:rPr>
          <w:rFonts w:eastAsiaTheme="minorEastAsia"/>
          <w:lang w:eastAsia="zh-CN"/>
        </w:rPr>
      </w:pPr>
    </w:p>
    <w:p w14:paraId="15B8396E" w14:textId="6B1CB9EB" w:rsidR="00C973E6" w:rsidRDefault="00C973E6" w:rsidP="00C973E6">
      <w:pPr>
        <w:pStyle w:val="Heading1"/>
        <w:pageBreakBefore/>
        <w:ind w:left="431" w:hanging="431"/>
        <w:rPr>
          <w:rFonts w:ascii="Arial Unicode MS" w:eastAsia="Arial Unicode MS" w:hAnsi="Arial Unicode MS" w:cs="Arial Unicode MS"/>
          <w:iCs/>
          <w:lang w:val="en-US" w:eastAsia="zh-CN"/>
        </w:rPr>
      </w:pPr>
      <w:bookmarkStart w:id="125" w:name="_Toc478575280"/>
      <w:r>
        <w:rPr>
          <w:rFonts w:ascii="微软雅黑" w:eastAsia="微软雅黑" w:hAnsi="微软雅黑" w:cs="微软雅黑" w:hint="eastAsia"/>
          <w:iCs/>
          <w:lang w:val="en-US" w:eastAsia="zh-CN"/>
        </w:rPr>
        <w:t>统计报表</w:t>
      </w:r>
      <w:bookmarkEnd w:id="125"/>
    </w:p>
    <w:p w14:paraId="577FDEAB" w14:textId="77777777" w:rsidR="00C973E6" w:rsidRDefault="00C973E6" w:rsidP="00C973E6">
      <w:pPr>
        <w:rPr>
          <w:rFonts w:eastAsiaTheme="minorEastAsia"/>
          <w:lang w:eastAsia="zh-CN"/>
        </w:rPr>
      </w:pPr>
    </w:p>
    <w:p w14:paraId="5F8E1851" w14:textId="77777777" w:rsidR="00C973E6" w:rsidRDefault="00C973E6" w:rsidP="00C973E6">
      <w:pPr>
        <w:rPr>
          <w:rFonts w:eastAsiaTheme="minorEastAsia"/>
          <w:lang w:eastAsia="zh-CN"/>
        </w:rPr>
      </w:pPr>
    </w:p>
    <w:p w14:paraId="6947BF3A" w14:textId="2556FD2A" w:rsidR="00C973E6" w:rsidRDefault="00C973E6" w:rsidP="00C973E6">
      <w:pPr>
        <w:pStyle w:val="Heading2"/>
        <w:ind w:left="0" w:firstLine="0"/>
        <w:rPr>
          <w:rFonts w:ascii="微软雅黑" w:eastAsia="微软雅黑" w:hAnsi="微软雅黑" w:cs="微软雅黑"/>
          <w:bCs/>
          <w:i w:val="0"/>
          <w:iCs/>
          <w:lang w:eastAsia="zh-CN"/>
        </w:rPr>
      </w:pPr>
      <w:bookmarkStart w:id="126" w:name="_Toc478575281"/>
      <w:r>
        <w:rPr>
          <w:rFonts w:ascii="微软雅黑" w:eastAsia="微软雅黑" w:hAnsi="微软雅黑" w:cs="微软雅黑" w:hint="eastAsia"/>
          <w:bCs/>
          <w:i w:val="0"/>
          <w:iCs/>
          <w:lang w:eastAsia="zh-CN"/>
        </w:rPr>
        <w:t>每日统计</w:t>
      </w:r>
      <w:bookmarkEnd w:id="126"/>
    </w:p>
    <w:p w14:paraId="0080122E" w14:textId="279FD4BF" w:rsidR="00C973E6" w:rsidRDefault="00C973E6" w:rsidP="00C973E6">
      <w:pPr>
        <w:pStyle w:val="Heading3"/>
        <w:rPr>
          <w:rFonts w:ascii="微软雅黑" w:eastAsia="微软雅黑" w:hAnsi="微软雅黑" w:cs="微软雅黑"/>
          <w:i w:val="0"/>
          <w:lang w:eastAsia="zh-CN"/>
        </w:rPr>
      </w:pPr>
      <w:bookmarkStart w:id="127" w:name="_Toc478575282"/>
      <w:r>
        <w:rPr>
          <w:rFonts w:ascii="微软雅黑" w:eastAsia="微软雅黑" w:hAnsi="微软雅黑" w:cs="微软雅黑" w:hint="eastAsia"/>
          <w:i w:val="0"/>
          <w:lang w:eastAsia="zh-CN"/>
        </w:rPr>
        <w:t>统计列表</w:t>
      </w:r>
      <w:bookmarkEnd w:id="127"/>
    </w:p>
    <w:tbl>
      <w:tblPr>
        <w:tblW w:w="8615" w:type="dxa"/>
        <w:tblInd w:w="565" w:type="dxa"/>
        <w:tblLayout w:type="fixed"/>
        <w:tblLook w:val="0000" w:firstRow="0" w:lastRow="0" w:firstColumn="0" w:lastColumn="0" w:noHBand="0" w:noVBand="0"/>
      </w:tblPr>
      <w:tblGrid>
        <w:gridCol w:w="1276"/>
        <w:gridCol w:w="709"/>
        <w:gridCol w:w="709"/>
        <w:gridCol w:w="49"/>
        <w:gridCol w:w="659"/>
        <w:gridCol w:w="75"/>
        <w:gridCol w:w="634"/>
        <w:gridCol w:w="100"/>
        <w:gridCol w:w="609"/>
        <w:gridCol w:w="125"/>
        <w:gridCol w:w="584"/>
        <w:gridCol w:w="150"/>
        <w:gridCol w:w="734"/>
        <w:gridCol w:w="734"/>
        <w:gridCol w:w="734"/>
        <w:gridCol w:w="734"/>
      </w:tblGrid>
      <w:tr w:rsidR="0049353B" w:rsidRPr="00BE0919" w14:paraId="3FC1ECBB" w14:textId="77777777" w:rsidTr="0049353B">
        <w:trPr>
          <w:cantSplit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14:paraId="663144CB" w14:textId="77777777" w:rsidR="0049353B" w:rsidRPr="00CD346B" w:rsidRDefault="0049353B" w:rsidP="0049353B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微软雅黑" w:eastAsia="微软雅黑" w:hAnsi="微软雅黑" w:cs="微软雅黑" w:hint="eastAsia"/>
              </w:rPr>
              <w:t>页</w:t>
            </w:r>
            <w:r>
              <w:rPr>
                <w:rFonts w:ascii="Arial Unicode MS" w:eastAsia="Arial Unicode MS" w:hAnsi="Arial Unicode MS" w:cs="Arial Unicode MS" w:hint="eastAsia"/>
              </w:rPr>
              <w:t>面名称</w:t>
            </w:r>
          </w:p>
        </w:tc>
        <w:tc>
          <w:tcPr>
            <w:tcW w:w="7339" w:type="dxa"/>
            <w:gridSpan w:val="1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29056D" w14:textId="737FF563" w:rsidR="0049353B" w:rsidRPr="00BE0919" w:rsidRDefault="00EE08B9" w:rsidP="0049353B">
            <w:pPr>
              <w:pStyle w:val="a4"/>
              <w:snapToGrid w:val="0"/>
              <w:spacing w:after="120"/>
              <w:ind w:right="200"/>
              <w:jc w:val="left"/>
              <w:rPr>
                <w:rFonts w:ascii="微软雅黑" w:eastAsia="微软雅黑" w:hAnsi="微软雅黑"/>
                <w:sz w:val="20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0"/>
                <w:lang w:eastAsia="zh-CN"/>
              </w:rPr>
              <w:t>每日</w:t>
            </w:r>
            <w:r w:rsidR="0049353B">
              <w:rPr>
                <w:rFonts w:ascii="微软雅黑" w:eastAsia="微软雅黑" w:hAnsi="微软雅黑" w:hint="eastAsia"/>
                <w:sz w:val="20"/>
                <w:lang w:eastAsia="zh-CN"/>
              </w:rPr>
              <w:t>统计列表</w:t>
            </w:r>
          </w:p>
        </w:tc>
      </w:tr>
      <w:tr w:rsidR="0049353B" w14:paraId="5E385875" w14:textId="77777777" w:rsidTr="0049353B">
        <w:trPr>
          <w:cantSplit/>
          <w:trHeight w:val="381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14:paraId="0DA39C60" w14:textId="77777777" w:rsidR="0049353B" w:rsidRDefault="0049353B" w:rsidP="0049353B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 w:hint="eastAsia"/>
              </w:rPr>
              <w:t>描述</w:t>
            </w:r>
          </w:p>
        </w:tc>
        <w:tc>
          <w:tcPr>
            <w:tcW w:w="7339" w:type="dxa"/>
            <w:gridSpan w:val="1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8B2CB91" w14:textId="2243A107" w:rsidR="0049353B" w:rsidRDefault="00EE08B9" w:rsidP="0049353B">
            <w:pPr>
              <w:pStyle w:val="a4"/>
              <w:snapToGrid w:val="0"/>
              <w:spacing w:after="120"/>
              <w:ind w:right="200"/>
              <w:jc w:val="left"/>
              <w:rPr>
                <w:rFonts w:ascii="微软雅黑" w:eastAsia="微软雅黑" w:hAnsi="微软雅黑"/>
                <w:sz w:val="20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0"/>
                <w:lang w:eastAsia="zh-CN"/>
              </w:rPr>
              <w:t>显示所有每日</w:t>
            </w:r>
            <w:r w:rsidR="0049353B">
              <w:rPr>
                <w:rFonts w:ascii="微软雅黑" w:eastAsia="微软雅黑" w:hAnsi="微软雅黑" w:hint="eastAsia"/>
                <w:sz w:val="20"/>
                <w:lang w:eastAsia="zh-CN"/>
              </w:rPr>
              <w:t>统计信息</w:t>
            </w:r>
          </w:p>
        </w:tc>
      </w:tr>
      <w:tr w:rsidR="0049353B" w:rsidRPr="00BE0919" w14:paraId="0DFEAA90" w14:textId="77777777" w:rsidTr="0049353B">
        <w:trPr>
          <w:cantSplit/>
          <w:trHeight w:val="381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14:paraId="32A67817" w14:textId="77777777" w:rsidR="0049353B" w:rsidRPr="00CD346B" w:rsidRDefault="0049353B" w:rsidP="0049353B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 w:hint="eastAsia"/>
              </w:rPr>
              <w:t>页面类型</w:t>
            </w:r>
          </w:p>
        </w:tc>
        <w:tc>
          <w:tcPr>
            <w:tcW w:w="7339" w:type="dxa"/>
            <w:gridSpan w:val="1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59E04D" w14:textId="77777777" w:rsidR="0049353B" w:rsidRPr="00BE0919" w:rsidRDefault="0049353B" w:rsidP="0049353B">
            <w:pPr>
              <w:pStyle w:val="a4"/>
              <w:snapToGrid w:val="0"/>
              <w:spacing w:after="120"/>
              <w:ind w:right="200"/>
              <w:jc w:val="left"/>
              <w:rPr>
                <w:rFonts w:ascii="微软雅黑" w:eastAsia="微软雅黑" w:hAnsi="微软雅黑"/>
                <w:sz w:val="20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0"/>
                <w:lang w:eastAsia="zh-CN"/>
              </w:rPr>
              <w:t>列表</w:t>
            </w:r>
          </w:p>
        </w:tc>
      </w:tr>
      <w:tr w:rsidR="0049353B" w:rsidRPr="004D026E" w14:paraId="512E1EF3" w14:textId="77777777" w:rsidTr="0049353B">
        <w:trPr>
          <w:cantSplit/>
          <w:trHeight w:val="353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14:paraId="7DE21FD0" w14:textId="77777777" w:rsidR="0049353B" w:rsidRPr="00CD346B" w:rsidRDefault="0049353B" w:rsidP="0049353B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lang w:eastAsia="zh-HK"/>
              </w:rPr>
            </w:pPr>
            <w:r>
              <w:rPr>
                <w:rFonts w:ascii="Arial Unicode MS" w:eastAsia="Arial Unicode MS" w:hAnsi="Arial Unicode MS" w:cs="Arial Unicode MS" w:hint="eastAsia"/>
                <w:lang w:eastAsia="zh-HK"/>
              </w:rPr>
              <w:t>工具栏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6EB7608" w14:textId="77777777" w:rsidR="0049353B" w:rsidRPr="004D026E" w:rsidRDefault="0049353B" w:rsidP="0049353B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</w:p>
        </w:tc>
        <w:tc>
          <w:tcPr>
            <w:tcW w:w="75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21BFA54" w14:textId="77777777" w:rsidR="0049353B" w:rsidRPr="004D026E" w:rsidRDefault="0049353B" w:rsidP="0049353B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</w:p>
        </w:tc>
        <w:tc>
          <w:tcPr>
            <w:tcW w:w="7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65F5829" w14:textId="77777777" w:rsidR="0049353B" w:rsidRPr="004D026E" w:rsidRDefault="0049353B" w:rsidP="0049353B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</w:p>
        </w:tc>
        <w:tc>
          <w:tcPr>
            <w:tcW w:w="7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2C5E940" w14:textId="77777777" w:rsidR="0049353B" w:rsidRPr="004D026E" w:rsidRDefault="0049353B" w:rsidP="0049353B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</w:p>
        </w:tc>
        <w:tc>
          <w:tcPr>
            <w:tcW w:w="7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D91F33E" w14:textId="77777777" w:rsidR="0049353B" w:rsidRPr="004D026E" w:rsidRDefault="0049353B" w:rsidP="0049353B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  <w:lang w:eastAsia="zh-CN"/>
              </w:rPr>
              <w:t>详</w:t>
            </w:r>
          </w:p>
        </w:tc>
        <w:tc>
          <w:tcPr>
            <w:tcW w:w="7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32D9E2A" w14:textId="77777777" w:rsidR="0049353B" w:rsidRPr="00AC2956" w:rsidRDefault="0049353B" w:rsidP="0049353B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color w:val="A6A6A6" w:themeColor="background1" w:themeShade="A6"/>
                <w:sz w:val="16"/>
                <w:szCs w:val="16"/>
                <w:lang w:eastAsia="zh-CN"/>
              </w:rPr>
            </w:pPr>
            <w:r w:rsidRPr="00AC2956">
              <w:rPr>
                <w:rFonts w:ascii="微软雅黑" w:eastAsia="微软雅黑" w:hAnsi="微软雅黑" w:hint="eastAsia"/>
                <w:color w:val="A6A6A6" w:themeColor="background1" w:themeShade="A6"/>
                <w:sz w:val="16"/>
                <w:szCs w:val="16"/>
                <w:lang w:eastAsia="zh-CN"/>
              </w:rPr>
              <w:t>增</w:t>
            </w:r>
          </w:p>
        </w:tc>
        <w:tc>
          <w:tcPr>
            <w:tcW w:w="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8199FC6" w14:textId="77777777" w:rsidR="0049353B" w:rsidRPr="00AC2956" w:rsidRDefault="0049353B" w:rsidP="0049353B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color w:val="A6A6A6" w:themeColor="background1" w:themeShade="A6"/>
                <w:sz w:val="16"/>
                <w:szCs w:val="16"/>
                <w:lang w:eastAsia="zh-CN"/>
              </w:rPr>
            </w:pPr>
            <w:r w:rsidRPr="00AC2956">
              <w:rPr>
                <w:rFonts w:ascii="微软雅黑" w:eastAsia="微软雅黑" w:hAnsi="微软雅黑" w:hint="eastAsia"/>
                <w:color w:val="A6A6A6" w:themeColor="background1" w:themeShade="A6"/>
                <w:sz w:val="16"/>
                <w:szCs w:val="16"/>
                <w:lang w:eastAsia="zh-CN"/>
              </w:rPr>
              <w:t>改</w:t>
            </w:r>
          </w:p>
        </w:tc>
        <w:tc>
          <w:tcPr>
            <w:tcW w:w="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A136C10" w14:textId="77777777" w:rsidR="0049353B" w:rsidRPr="00AC2956" w:rsidRDefault="0049353B" w:rsidP="0049353B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color w:val="A6A6A6" w:themeColor="background1" w:themeShade="A6"/>
                <w:sz w:val="16"/>
                <w:szCs w:val="16"/>
                <w:lang w:eastAsia="zh-CN"/>
              </w:rPr>
            </w:pPr>
            <w:r w:rsidRPr="00AC2956">
              <w:rPr>
                <w:rFonts w:ascii="微软雅黑" w:eastAsia="微软雅黑" w:hAnsi="微软雅黑" w:hint="eastAsia"/>
                <w:color w:val="A6A6A6" w:themeColor="background1" w:themeShade="A6"/>
                <w:sz w:val="16"/>
                <w:szCs w:val="16"/>
                <w:lang w:eastAsia="zh-CN"/>
              </w:rPr>
              <w:t>删</w:t>
            </w:r>
          </w:p>
        </w:tc>
        <w:tc>
          <w:tcPr>
            <w:tcW w:w="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6256254" w14:textId="77777777" w:rsidR="0049353B" w:rsidRPr="004D026E" w:rsidRDefault="0049353B" w:rsidP="0049353B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  <w:lang w:eastAsia="zh-CN"/>
              </w:rPr>
              <w:t>设</w:t>
            </w:r>
          </w:p>
        </w:tc>
        <w:tc>
          <w:tcPr>
            <w:tcW w:w="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339F30E" w14:textId="77777777" w:rsidR="0049353B" w:rsidRPr="004D026E" w:rsidRDefault="0049353B" w:rsidP="0049353B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  <w:r w:rsidRPr="007031A6">
              <w:rPr>
                <w:rFonts w:ascii="微软雅黑" w:eastAsia="微软雅黑" w:hAnsi="微软雅黑" w:hint="eastAsia"/>
                <w:color w:val="A6A6A6" w:themeColor="background1" w:themeShade="A6"/>
                <w:sz w:val="16"/>
                <w:szCs w:val="16"/>
                <w:lang w:eastAsia="zh-CN"/>
              </w:rPr>
              <w:t>查</w:t>
            </w:r>
          </w:p>
        </w:tc>
      </w:tr>
      <w:tr w:rsidR="0049353B" w:rsidRPr="003C5BB6" w14:paraId="405BBC4F" w14:textId="77777777" w:rsidTr="0049353B">
        <w:trPr>
          <w:cantSplit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 w:themeFill="background1" w:themeFillShade="F2"/>
            <w:vAlign w:val="center"/>
          </w:tcPr>
          <w:p w14:paraId="71663953" w14:textId="77777777" w:rsidR="0049353B" w:rsidRDefault="0049353B" w:rsidP="0049353B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Cs w:val="0"/>
                <w:iCs/>
                <w:sz w:val="20"/>
                <w:lang w:eastAsia="zh-CN"/>
              </w:rPr>
            </w:pPr>
            <w:r>
              <w:rPr>
                <w:rFonts w:ascii="Arial Unicode MS" w:eastAsia="Arial Unicode MS" w:hAnsi="Arial Unicode MS" w:cs="Arial Unicode MS" w:hint="eastAsia"/>
                <w:bCs w:val="0"/>
                <w:iCs/>
                <w:sz w:val="20"/>
                <w:lang w:eastAsia="zh-CN"/>
              </w:rPr>
              <w:t>其它要求</w:t>
            </w:r>
          </w:p>
        </w:tc>
        <w:tc>
          <w:tcPr>
            <w:tcW w:w="7339" w:type="dxa"/>
            <w:gridSpan w:val="1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B21850" w14:textId="77777777" w:rsidR="0049353B" w:rsidRPr="003C5BB6" w:rsidRDefault="0049353B" w:rsidP="0049353B">
            <w:pPr>
              <w:pStyle w:val="a4"/>
              <w:snapToGrid w:val="0"/>
              <w:spacing w:after="120"/>
              <w:ind w:right="200"/>
              <w:jc w:val="left"/>
              <w:rPr>
                <w:rFonts w:ascii="微软雅黑" w:eastAsia="微软雅黑" w:hAnsi="微软雅黑"/>
                <w:iCs/>
                <w:kern w:val="0"/>
                <w:sz w:val="20"/>
                <w:lang w:eastAsia="zh-CN"/>
              </w:rPr>
            </w:pPr>
          </w:p>
        </w:tc>
      </w:tr>
      <w:tr w:rsidR="0049353B" w:rsidRPr="0057535E" w14:paraId="3FC5E01B" w14:textId="77777777" w:rsidTr="0049353B">
        <w:trPr>
          <w:cantSplit/>
          <w:trHeight w:val="450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14:paraId="1A53F74C" w14:textId="77777777" w:rsidR="0049353B" w:rsidRPr="0057535E" w:rsidRDefault="0049353B" w:rsidP="0049353B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列名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14:paraId="2242D4DC" w14:textId="77777777" w:rsidR="0049353B" w:rsidRPr="0057535E" w:rsidRDefault="0049353B" w:rsidP="0049353B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宽度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14:paraId="78ECC2E0" w14:textId="77777777" w:rsidR="0049353B" w:rsidRPr="0057535E" w:rsidRDefault="0049353B" w:rsidP="0049353B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显示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2DFD0C1A" w14:textId="77777777" w:rsidR="0049353B" w:rsidRPr="0057535E" w:rsidRDefault="0049353B" w:rsidP="0049353B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排序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5FC61DAE" w14:textId="77777777" w:rsidR="0049353B" w:rsidRPr="0057535E" w:rsidRDefault="0049353B" w:rsidP="0049353B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搜索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4E6D8D0D" w14:textId="77777777" w:rsidR="0049353B" w:rsidRPr="0057535E" w:rsidRDefault="0049353B" w:rsidP="0049353B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新增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5BC91AB1" w14:textId="77777777" w:rsidR="0049353B" w:rsidRPr="0057535E" w:rsidRDefault="0049353B" w:rsidP="0049353B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编辑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4D11D284" w14:textId="77777777" w:rsidR="0049353B" w:rsidRPr="0057535E" w:rsidRDefault="0049353B" w:rsidP="0049353B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约束</w:t>
            </w:r>
            <w:r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备注</w:t>
            </w:r>
          </w:p>
        </w:tc>
      </w:tr>
      <w:tr w:rsidR="0049353B" w:rsidRPr="0068506A" w14:paraId="1714AE66" w14:textId="77777777" w:rsidTr="0049353B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5333098" w14:textId="7536C46D" w:rsidR="0049353B" w:rsidRPr="004D026E" w:rsidRDefault="0049353B" w:rsidP="0049353B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统计日期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7DC0751" w14:textId="1160B829" w:rsidR="0049353B" w:rsidRPr="0068506A" w:rsidRDefault="00DA5E33" w:rsidP="0049353B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140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F118EF0" w14:textId="48438AC3" w:rsidR="0049353B" w:rsidRPr="0068506A" w:rsidRDefault="00F172FE" w:rsidP="0049353B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D</w:t>
            </w: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ate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A53EDE" w14:textId="3517C3B7" w:rsidR="0049353B" w:rsidRPr="0068506A" w:rsidRDefault="007031A6" w:rsidP="0049353B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&lt;&gt;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698E88" w14:textId="77777777" w:rsidR="0049353B" w:rsidRPr="0068506A" w:rsidRDefault="0049353B" w:rsidP="0049353B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8DE6F9" w14:textId="77777777" w:rsidR="0049353B" w:rsidRPr="00F50738" w:rsidRDefault="0049353B" w:rsidP="0049353B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A6A6A6" w:themeColor="background1" w:themeShade="A6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E2CA21" w14:textId="77777777" w:rsidR="0049353B" w:rsidRPr="00AF735B" w:rsidRDefault="0049353B" w:rsidP="0049353B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A6A6A6" w:themeColor="background1" w:themeShade="A6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712E94" w14:textId="77777777" w:rsidR="0049353B" w:rsidRPr="0068506A" w:rsidRDefault="0049353B" w:rsidP="0049353B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</w:p>
        </w:tc>
      </w:tr>
      <w:tr w:rsidR="0049353B" w:rsidRPr="0068506A" w14:paraId="542ED031" w14:textId="77777777" w:rsidTr="0049353B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F2A05EC" w14:textId="3DE27D0D" w:rsidR="0049353B" w:rsidRDefault="0049353B" w:rsidP="0049353B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在线入呼数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A322AD0" w14:textId="6979973F" w:rsidR="0049353B" w:rsidRPr="0068506A" w:rsidRDefault="00AA613E" w:rsidP="0049353B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60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1A165F9" w14:textId="45CB16FD" w:rsidR="0049353B" w:rsidRPr="0068506A" w:rsidRDefault="00F172FE" w:rsidP="0049353B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Num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D1D753" w14:textId="45730F6C" w:rsidR="0049353B" w:rsidRDefault="007031A6" w:rsidP="0049353B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&lt;&gt;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3E6B22" w14:textId="77777777" w:rsidR="0049353B" w:rsidRDefault="0049353B" w:rsidP="0049353B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A0EB57" w14:textId="77777777" w:rsidR="0049353B" w:rsidRDefault="0049353B" w:rsidP="0049353B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714956" w14:textId="77777777" w:rsidR="0049353B" w:rsidRDefault="0049353B" w:rsidP="0049353B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175544" w14:textId="77777777" w:rsidR="0049353B" w:rsidRPr="0068506A" w:rsidRDefault="0049353B" w:rsidP="0049353B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</w:p>
        </w:tc>
      </w:tr>
      <w:tr w:rsidR="0049353B" w:rsidRPr="0068506A" w14:paraId="7D4A2197" w14:textId="77777777" w:rsidTr="0049353B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F6F9C2A" w14:textId="53FE5580" w:rsidR="0049353B" w:rsidRDefault="0049353B" w:rsidP="0049353B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在线外呼数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7C6D05A" w14:textId="26DCA342" w:rsidR="0049353B" w:rsidRPr="0068506A" w:rsidRDefault="00AA613E" w:rsidP="0049353B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60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133BF0B" w14:textId="51723D9E" w:rsidR="0049353B" w:rsidRPr="0068506A" w:rsidRDefault="00F172FE" w:rsidP="0049353B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Num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350B98" w14:textId="10177CFD" w:rsidR="0049353B" w:rsidRPr="0068506A" w:rsidRDefault="007031A6" w:rsidP="0049353B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&lt;&gt;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0AB723" w14:textId="77777777" w:rsidR="0049353B" w:rsidRPr="0068506A" w:rsidRDefault="0049353B" w:rsidP="0049353B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20894A" w14:textId="77777777" w:rsidR="0049353B" w:rsidRPr="0068506A" w:rsidRDefault="0049353B" w:rsidP="0049353B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3FB1FA" w14:textId="77777777" w:rsidR="0049353B" w:rsidRPr="0068506A" w:rsidRDefault="0049353B" w:rsidP="0049353B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9B9259" w14:textId="77777777" w:rsidR="0049353B" w:rsidRPr="0068506A" w:rsidRDefault="0049353B" w:rsidP="0049353B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</w:p>
        </w:tc>
      </w:tr>
      <w:tr w:rsidR="00AA613E" w:rsidRPr="0068506A" w14:paraId="1018BFE3" w14:textId="77777777" w:rsidTr="0049353B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FF7A614" w14:textId="5F845D51" w:rsidR="00AA613E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落地外呼数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AAB096E" w14:textId="5CDDE838" w:rsidR="00AA613E" w:rsidRPr="0068506A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60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E95BBB2" w14:textId="1F18E59B" w:rsidR="00AA613E" w:rsidRPr="00833BD5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FFFFFF" w:themeColor="background1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Num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4E6386" w14:textId="6FF13BBC" w:rsidR="00AA613E" w:rsidRPr="0068506A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&lt;&gt;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4CC692" w14:textId="77777777" w:rsidR="00AA613E" w:rsidRPr="0068506A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6AC667" w14:textId="77777777" w:rsidR="00AA613E" w:rsidRPr="0068506A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4A1E75" w14:textId="77777777" w:rsidR="00AA613E" w:rsidRPr="0068506A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7F3B75" w14:textId="77777777" w:rsidR="00AA613E" w:rsidRPr="0068506A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</w:p>
        </w:tc>
      </w:tr>
      <w:tr w:rsidR="00AA613E" w:rsidRPr="0068506A" w14:paraId="3C43B1E0" w14:textId="77777777" w:rsidTr="0049353B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0862CC7" w14:textId="0970C0C4" w:rsidR="00AA613E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落地回拨数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6708271" w14:textId="747631B6" w:rsidR="00AA613E" w:rsidRPr="0068506A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60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5491313" w14:textId="5616F2D0" w:rsidR="00AA613E" w:rsidRPr="0068506A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Num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6D9A91" w14:textId="54A23637" w:rsidR="00AA613E" w:rsidRPr="0068506A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&lt;&gt;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CF7E46" w14:textId="77777777" w:rsidR="00AA613E" w:rsidRPr="0068506A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2C15DA" w14:textId="77777777" w:rsidR="00AA613E" w:rsidRPr="0068506A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4F1E8B" w14:textId="77777777" w:rsidR="00AA613E" w:rsidRPr="0068506A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5385E0" w14:textId="77777777" w:rsidR="00AA613E" w:rsidRPr="0068506A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</w:p>
        </w:tc>
      </w:tr>
      <w:tr w:rsidR="00AA613E" w:rsidRPr="00023280" w14:paraId="7D12A9EC" w14:textId="77777777" w:rsidTr="0049353B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C0BAD81" w14:textId="3BA2E5E3" w:rsidR="00AA613E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Goip入呼数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70BDA26" w14:textId="2BB62BC3" w:rsidR="00AA613E" w:rsidRPr="0068506A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60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CBCA4B1" w14:textId="15029C0A" w:rsidR="00AA613E" w:rsidRPr="0068506A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Num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06FFAE" w14:textId="4F7EA601" w:rsidR="00AA613E" w:rsidRPr="0068506A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&lt;&gt;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8B86D5" w14:textId="77777777" w:rsidR="00AA613E" w:rsidRPr="0068506A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C0844D" w14:textId="77777777" w:rsidR="00AA613E" w:rsidRPr="0068506A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A05F88" w14:textId="77777777" w:rsidR="00AA613E" w:rsidRPr="00E61082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color w:val="A6A6A6" w:themeColor="background1" w:themeShade="A6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7DAAE9" w14:textId="77777777" w:rsidR="00AA613E" w:rsidRPr="00023280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AA613E" w:rsidRPr="00023280" w14:paraId="6C2FCEF9" w14:textId="77777777" w:rsidTr="0049353B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00DB78C" w14:textId="6A7CC21B" w:rsidR="00AA613E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Goip外呼数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9475698" w14:textId="1B21C60F" w:rsidR="00AA613E" w:rsidRPr="0068506A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60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0D1CBCE" w14:textId="2028D60B" w:rsidR="00AA613E" w:rsidRPr="0068506A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Num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84555D" w14:textId="50D3DC2E" w:rsidR="00AA613E" w:rsidRPr="0068506A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&lt;&gt;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CB74C0" w14:textId="77777777" w:rsidR="00AA613E" w:rsidRPr="0068506A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4AD649" w14:textId="77777777" w:rsidR="00AA613E" w:rsidRPr="0068506A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0B795F" w14:textId="77777777" w:rsidR="00AA613E" w:rsidRPr="0068506A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3C1CF6" w14:textId="77777777" w:rsidR="00AA613E" w:rsidRPr="00023280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AA613E" w:rsidRPr="00023280" w14:paraId="5BBB11E1" w14:textId="77777777" w:rsidTr="0049353B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1241CD9" w14:textId="440FB1F9" w:rsidR="00AA613E" w:rsidRPr="006844AD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Goip回拨数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1736402" w14:textId="248ED88C" w:rsidR="00AA613E" w:rsidRPr="006844AD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60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2D07CE4" w14:textId="59A8367E" w:rsidR="00AA613E" w:rsidRPr="006844AD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Num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5405CE" w14:textId="620F42DC" w:rsidR="00AA613E" w:rsidRPr="006844AD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&lt;&gt;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6F748C" w14:textId="77777777" w:rsidR="00AA613E" w:rsidRPr="006844AD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D6E7FE" w14:textId="77777777" w:rsidR="00AA613E" w:rsidRPr="006844AD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8EB989" w14:textId="77777777" w:rsidR="00AA613E" w:rsidRPr="006844AD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70BACD" w14:textId="77777777" w:rsidR="00AA613E" w:rsidRPr="00023280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AA613E" w:rsidRPr="00023280" w14:paraId="3C4812DD" w14:textId="77777777" w:rsidTr="0049353B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2A9C28D" w14:textId="3CCE48C4" w:rsidR="00AA613E" w:rsidRPr="006844AD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在线失败入呼数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5995E96" w14:textId="5A3B9615" w:rsidR="00AA613E" w:rsidRPr="006844AD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80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7CE5F48" w14:textId="253F5917" w:rsidR="00AA613E" w:rsidRPr="006844AD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Num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2A2F3D" w14:textId="4AEDE274" w:rsidR="00AA613E" w:rsidRPr="006844AD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&lt;&gt;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630816" w14:textId="77777777" w:rsidR="00AA613E" w:rsidRPr="006844AD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39EE11" w14:textId="77777777" w:rsidR="00AA613E" w:rsidRPr="006844AD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6EACE2" w14:textId="77777777" w:rsidR="00AA613E" w:rsidRPr="006844AD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EB4878" w14:textId="77777777" w:rsidR="00AA613E" w:rsidRPr="00023280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AA613E" w:rsidRPr="00023280" w14:paraId="3EF3E040" w14:textId="77777777" w:rsidTr="0049353B">
        <w:trPr>
          <w:cantSplit/>
          <w:trHeight w:val="64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4087816" w14:textId="02BD7361" w:rsidR="00AA613E" w:rsidRPr="006844AD" w:rsidRDefault="00AA613E" w:rsidP="00AA613E">
            <w:pPr>
              <w:pStyle w:val="a5"/>
              <w:tabs>
                <w:tab w:val="left" w:pos="739"/>
              </w:tabs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在线失败外呼数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3F3A8A0" w14:textId="6B8C711D" w:rsidR="00AA613E" w:rsidRPr="006844AD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8</w:t>
            </w: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598EAA6" w14:textId="0A498E9E" w:rsidR="00AA613E" w:rsidRPr="006844AD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Num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6ECB0F" w14:textId="07B52BA6" w:rsidR="00AA613E" w:rsidRPr="006844AD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&lt;&gt;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70AF87" w14:textId="77777777" w:rsidR="00AA613E" w:rsidRPr="006844AD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0AA6E8" w14:textId="77777777" w:rsidR="00AA613E" w:rsidRPr="006844AD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B1FC75" w14:textId="77777777" w:rsidR="00AA613E" w:rsidRPr="006844AD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2ED6D1" w14:textId="77777777" w:rsidR="00AA613E" w:rsidRPr="00023280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AA613E" w:rsidRPr="00023280" w14:paraId="781EA51C" w14:textId="77777777" w:rsidTr="0049353B">
        <w:trPr>
          <w:cantSplit/>
          <w:trHeight w:val="64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CEEC64D" w14:textId="652865D6" w:rsidR="00AA613E" w:rsidRPr="006844AD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落地失败外呼数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F3A43A6" w14:textId="17B71E33" w:rsidR="00AA613E" w:rsidRPr="006844AD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80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94222AD" w14:textId="6681F7C0" w:rsidR="00AA613E" w:rsidRPr="006844AD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Num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392BDA" w14:textId="6E1CBA46" w:rsidR="00AA613E" w:rsidRPr="006844AD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&lt;&gt;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541E58" w14:textId="77777777" w:rsidR="00AA613E" w:rsidRPr="006844AD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1CC8C6" w14:textId="77777777" w:rsidR="00AA613E" w:rsidRPr="006844AD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4F0D40" w14:textId="77777777" w:rsidR="00AA613E" w:rsidRPr="006844AD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BC33DE" w14:textId="77777777" w:rsidR="00AA613E" w:rsidRPr="00023280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AA613E" w:rsidRPr="00023280" w14:paraId="34D3C0AB" w14:textId="77777777" w:rsidTr="0049353B">
        <w:trPr>
          <w:cantSplit/>
          <w:trHeight w:val="64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AB11EBA" w14:textId="6A5CED32" w:rsidR="00AA613E" w:rsidRPr="006844AD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落地失败回拨数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7F4B3A5" w14:textId="2A6D2704" w:rsidR="00AA613E" w:rsidRPr="006844AD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8</w:t>
            </w: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19C6DE6" w14:textId="230A6AA0" w:rsidR="00AA613E" w:rsidRPr="006844AD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Num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30E9CB" w14:textId="5EB41041" w:rsidR="00AA613E" w:rsidRPr="006844AD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&lt;&gt;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85F765" w14:textId="77777777" w:rsidR="00AA613E" w:rsidRPr="006844AD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70D834" w14:textId="77777777" w:rsidR="00AA613E" w:rsidRPr="006844AD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22F5B1" w14:textId="77777777" w:rsidR="00AA613E" w:rsidRPr="006844AD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3866FC" w14:textId="77777777" w:rsidR="00AA613E" w:rsidRPr="00023280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AA613E" w:rsidRPr="00023280" w14:paraId="6193A308" w14:textId="77777777" w:rsidTr="0049353B">
        <w:trPr>
          <w:cantSplit/>
          <w:trHeight w:val="64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A9321E9" w14:textId="5BEF37D6" w:rsidR="00AA613E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Goip失败入呼数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988AD8E" w14:textId="13BC310A" w:rsidR="00AA613E" w:rsidRPr="006844AD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80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B76E61E" w14:textId="61A948DA" w:rsidR="00AA613E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Num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66FC52" w14:textId="54FE1C48" w:rsidR="00AA613E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&lt;&gt;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EA8D16" w14:textId="77777777" w:rsidR="00AA613E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3360C7" w14:textId="77777777" w:rsidR="00AA613E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149FB0" w14:textId="77777777" w:rsidR="00AA613E" w:rsidRPr="006844AD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3F0445" w14:textId="77777777" w:rsidR="00AA613E" w:rsidRPr="00023280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AA613E" w:rsidRPr="00023280" w14:paraId="68A0A212" w14:textId="77777777" w:rsidTr="0049353B">
        <w:trPr>
          <w:cantSplit/>
          <w:trHeight w:val="64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7E24D2F" w14:textId="33E662C6" w:rsidR="00AA613E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Goip失败外呼数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FB7F7C4" w14:textId="08538881" w:rsidR="00AA613E" w:rsidRPr="006844AD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8</w:t>
            </w: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FA8DF11" w14:textId="365CAD09" w:rsidR="00AA613E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Num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823FE1" w14:textId="313943A5" w:rsidR="00AA613E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&lt;&gt;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D97721" w14:textId="77777777" w:rsidR="00AA613E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BBDF0B" w14:textId="77777777" w:rsidR="00AA613E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68695C" w14:textId="77777777" w:rsidR="00AA613E" w:rsidRPr="006844AD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9EC962" w14:textId="77777777" w:rsidR="00AA613E" w:rsidRPr="00023280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AA613E" w:rsidRPr="00023280" w14:paraId="63B9FE90" w14:textId="77777777" w:rsidTr="0049353B">
        <w:trPr>
          <w:cantSplit/>
          <w:trHeight w:val="64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57674D6" w14:textId="1D77C220" w:rsidR="00AA613E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Goip失败回拨数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C6D2FF3" w14:textId="2CE7CE7E" w:rsidR="00AA613E" w:rsidRPr="006844AD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80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3D56101" w14:textId="1C6703F2" w:rsidR="00AA613E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Num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F75A81" w14:textId="7135D8AF" w:rsidR="00AA613E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&lt;&gt;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57B2FF" w14:textId="77777777" w:rsidR="00AA613E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7AB9F3" w14:textId="77777777" w:rsidR="00AA613E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3C8CE6" w14:textId="77777777" w:rsidR="00AA613E" w:rsidRPr="006844AD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F6236E" w14:textId="77777777" w:rsidR="00AA613E" w:rsidRPr="00023280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AA613E" w:rsidRPr="00023280" w14:paraId="01124AC1" w14:textId="77777777" w:rsidTr="0049353B">
        <w:trPr>
          <w:cantSplit/>
          <w:trHeight w:val="64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167BEB7" w14:textId="3DF51F47" w:rsidR="00AA613E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在线短入呼数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40C5B9B" w14:textId="405C1E8A" w:rsidR="00AA613E" w:rsidRPr="006844AD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8</w:t>
            </w: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9231D27" w14:textId="41CB02E4" w:rsidR="00AA613E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Num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2244D3" w14:textId="15AD7BE8" w:rsidR="00AA613E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&lt;&gt;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B71C75" w14:textId="77777777" w:rsidR="00AA613E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CB8B1F" w14:textId="77777777" w:rsidR="00AA613E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A4FD33" w14:textId="77777777" w:rsidR="00AA613E" w:rsidRPr="006844AD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927EAC" w14:textId="77777777" w:rsidR="00AA613E" w:rsidRPr="00023280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AA613E" w:rsidRPr="00023280" w14:paraId="431D7BE2" w14:textId="77777777" w:rsidTr="0049353B">
        <w:trPr>
          <w:cantSplit/>
          <w:trHeight w:val="64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5CA7F6B" w14:textId="1C9CEEE5" w:rsidR="00AA613E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在线短外呼数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486F348" w14:textId="3E652E2E" w:rsidR="00AA613E" w:rsidRPr="006844AD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80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82FD411" w14:textId="243AC3EA" w:rsidR="00AA613E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Num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E771E2" w14:textId="66334558" w:rsidR="00AA613E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&lt;&gt;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08BF8B" w14:textId="77777777" w:rsidR="00AA613E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A92C8A" w14:textId="77777777" w:rsidR="00AA613E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1E52F9" w14:textId="77777777" w:rsidR="00AA613E" w:rsidRPr="006844AD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61CDB6" w14:textId="77777777" w:rsidR="00AA613E" w:rsidRPr="00023280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AA613E" w:rsidRPr="00023280" w14:paraId="504A4515" w14:textId="77777777" w:rsidTr="0049353B">
        <w:trPr>
          <w:cantSplit/>
          <w:trHeight w:val="64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D2672DB" w14:textId="7A3F5C76" w:rsidR="00AA613E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落地外呼数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711170C" w14:textId="61CC6F30" w:rsidR="00AA613E" w:rsidRPr="006844AD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8</w:t>
            </w: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5ADF8E1" w14:textId="7D7AAEBD" w:rsidR="00AA613E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Num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31C18F" w14:textId="66319176" w:rsidR="00AA613E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&lt;&gt;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DB3B0E" w14:textId="77777777" w:rsidR="00AA613E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755316" w14:textId="77777777" w:rsidR="00AA613E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016C60" w14:textId="77777777" w:rsidR="00AA613E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A7829A" w14:textId="77777777" w:rsidR="00AA613E" w:rsidRPr="00023280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AA613E" w:rsidRPr="00023280" w14:paraId="7C0B67B4" w14:textId="77777777" w:rsidTr="0049353B">
        <w:trPr>
          <w:cantSplit/>
          <w:trHeight w:val="64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C490920" w14:textId="210293C4" w:rsidR="00AA613E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落地回拨数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8EFE9F1" w14:textId="2241A779" w:rsidR="00AA613E" w:rsidRPr="006844AD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80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6EE89CF" w14:textId="668E747B" w:rsidR="00AA613E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Num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299A12" w14:textId="1D4960BD" w:rsidR="00AA613E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&lt;&gt;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089681" w14:textId="77777777" w:rsidR="00AA613E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82B745" w14:textId="77777777" w:rsidR="00AA613E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BD94D5" w14:textId="77777777" w:rsidR="00AA613E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035CC9" w14:textId="77777777" w:rsidR="00AA613E" w:rsidRPr="00023280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AA613E" w:rsidRPr="00023280" w14:paraId="4CA58E2A" w14:textId="77777777" w:rsidTr="0049353B">
        <w:trPr>
          <w:cantSplit/>
          <w:trHeight w:val="64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C9658AE" w14:textId="19714E1A" w:rsidR="00AA613E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Goip短入呼数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ED4E175" w14:textId="5891208E" w:rsidR="00AA613E" w:rsidRPr="006844AD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80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7D9FB9B" w14:textId="02177B36" w:rsidR="00AA613E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Num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962255" w14:textId="5E5050BC" w:rsidR="00AA613E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&lt;&gt;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AFD31F" w14:textId="77777777" w:rsidR="00AA613E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43279A" w14:textId="77777777" w:rsidR="00AA613E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530288" w14:textId="77777777" w:rsidR="00AA613E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94EF19" w14:textId="77777777" w:rsidR="00AA613E" w:rsidRPr="00023280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AA613E" w:rsidRPr="00023280" w14:paraId="767C2C2B" w14:textId="77777777" w:rsidTr="0049353B">
        <w:trPr>
          <w:cantSplit/>
          <w:trHeight w:val="64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64BB34F" w14:textId="54E8CB5D" w:rsidR="00AA613E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Goip短外呼数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12A8D35" w14:textId="169F1CE7" w:rsidR="00AA613E" w:rsidRPr="006844AD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8</w:t>
            </w: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877E3DF" w14:textId="2CE20259" w:rsidR="00AA613E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Num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6DD601" w14:textId="1860A9DD" w:rsidR="00AA613E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&lt;&gt;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B79EBB" w14:textId="77777777" w:rsidR="00AA613E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5158E1" w14:textId="77777777" w:rsidR="00AA613E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CB8D9F" w14:textId="77777777" w:rsidR="00AA613E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04FD74" w14:textId="77777777" w:rsidR="00AA613E" w:rsidRPr="00023280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AA613E" w:rsidRPr="00023280" w14:paraId="7D4672B7" w14:textId="77777777" w:rsidTr="0049353B">
        <w:trPr>
          <w:cantSplit/>
          <w:trHeight w:val="64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4B77671" w14:textId="3F64E850" w:rsidR="00AA613E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Goip短回拨数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D479A9A" w14:textId="3673BC62" w:rsidR="00AA613E" w:rsidRPr="006844AD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80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F02DFB6" w14:textId="7580E885" w:rsidR="00AA613E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Num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4D13D2" w14:textId="60CEF961" w:rsidR="00AA613E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&lt;&gt;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FE3CCD" w14:textId="77777777" w:rsidR="00AA613E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6F5254" w14:textId="77777777" w:rsidR="00AA613E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B6096D" w14:textId="77777777" w:rsidR="00AA613E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947B2F" w14:textId="77777777" w:rsidR="00AA613E" w:rsidRPr="00023280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AA613E" w:rsidRPr="00023280" w14:paraId="448AA903" w14:textId="77777777" w:rsidTr="0049353B">
        <w:trPr>
          <w:cantSplit/>
          <w:trHeight w:val="64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D414D44" w14:textId="6B99136E" w:rsidR="00AA613E" w:rsidRPr="00B02EB2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8"/>
                <w:szCs w:val="18"/>
                <w:lang w:eastAsia="zh-CN"/>
              </w:rPr>
            </w:pPr>
            <w:r w:rsidRPr="00B02EB2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8"/>
                <w:szCs w:val="18"/>
                <w:lang w:eastAsia="zh-CN"/>
              </w:rPr>
              <w:t>Goip接收短信数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D3DF2D5" w14:textId="011C41DB" w:rsidR="00AA613E" w:rsidRPr="00B02EB2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B02EB2"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8</w:t>
            </w:r>
            <w:r w:rsidRPr="00B02EB2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C99BA01" w14:textId="6D652E80" w:rsidR="00AA613E" w:rsidRPr="00B02EB2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B02EB2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Num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81B678" w14:textId="4C5E65FE" w:rsidR="00AA613E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&lt;&gt;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41E80A" w14:textId="77777777" w:rsidR="00AA613E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6FCEA8" w14:textId="77777777" w:rsidR="00AA613E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57C2CC" w14:textId="77777777" w:rsidR="00AA613E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D8D5B1" w14:textId="77777777" w:rsidR="00AA613E" w:rsidRPr="00023280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AA613E" w:rsidRPr="00023280" w14:paraId="19A0D22D" w14:textId="77777777" w:rsidTr="0049353B">
        <w:trPr>
          <w:cantSplit/>
          <w:trHeight w:val="64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682BD65" w14:textId="450ACDB1" w:rsidR="00AA613E" w:rsidRPr="00B02EB2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8"/>
                <w:szCs w:val="18"/>
                <w:lang w:eastAsia="zh-CN"/>
              </w:rPr>
            </w:pPr>
            <w:r w:rsidRPr="00B02EB2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8"/>
                <w:szCs w:val="18"/>
                <w:lang w:eastAsia="zh-CN"/>
              </w:rPr>
              <w:t>Goip发送短信数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0A89559" w14:textId="498A9338" w:rsidR="00AA613E" w:rsidRPr="00B02EB2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B02EB2"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80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E764003" w14:textId="5DB5CBD3" w:rsidR="00AA613E" w:rsidRPr="00B02EB2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B02EB2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Num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829446" w14:textId="66E4D663" w:rsidR="00AA613E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&lt;&gt;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7F0B76" w14:textId="77777777" w:rsidR="00AA613E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E77306" w14:textId="77777777" w:rsidR="00AA613E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34A01F" w14:textId="77777777" w:rsidR="00AA613E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EF9129" w14:textId="77777777" w:rsidR="00AA613E" w:rsidRPr="00023280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AA613E" w:rsidRPr="00023280" w14:paraId="50E1E2DA" w14:textId="77777777" w:rsidTr="0049353B">
        <w:trPr>
          <w:cantSplit/>
          <w:trHeight w:val="64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B37EA92" w14:textId="6A07E0CF" w:rsidR="00AA613E" w:rsidRPr="00B02EB2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8"/>
                <w:szCs w:val="18"/>
                <w:lang w:eastAsia="zh-CN"/>
              </w:rPr>
            </w:pPr>
            <w:r w:rsidRPr="00B02EB2">
              <w:rPr>
                <w:rFonts w:ascii="微软雅黑" w:eastAsia="微软雅黑" w:hAnsi="微软雅黑"/>
                <w:b w:val="0"/>
                <w:color w:val="BFBFBF" w:themeColor="background1" w:themeShade="BF"/>
                <w:sz w:val="18"/>
                <w:szCs w:val="18"/>
                <w:lang w:eastAsia="zh-CN"/>
              </w:rPr>
              <w:t>V</w:t>
            </w:r>
            <w:r w:rsidRPr="00B02EB2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8"/>
                <w:szCs w:val="18"/>
                <w:lang w:eastAsia="zh-CN"/>
              </w:rPr>
              <w:t>iFi下行流量(</w:t>
            </w:r>
            <w:r w:rsidRPr="00B02EB2">
              <w:rPr>
                <w:rFonts w:ascii="微软雅黑" w:eastAsia="微软雅黑" w:hAnsi="微软雅黑"/>
                <w:b w:val="0"/>
                <w:color w:val="BFBFBF" w:themeColor="background1" w:themeShade="BF"/>
                <w:sz w:val="18"/>
                <w:szCs w:val="18"/>
                <w:lang w:eastAsia="zh-CN"/>
              </w:rPr>
              <w:t>M</w:t>
            </w:r>
            <w:r w:rsidRPr="00B02EB2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8"/>
                <w:szCs w:val="18"/>
                <w:lang w:eastAsia="zh-CN"/>
              </w:rPr>
              <w:t>)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B2E9EAF" w14:textId="53BDFD73" w:rsidR="00AA613E" w:rsidRPr="00B02EB2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B02EB2"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8</w:t>
            </w:r>
            <w:r w:rsidRPr="00B02EB2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68A6987" w14:textId="22594A13" w:rsidR="00AA613E" w:rsidRPr="00B02EB2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B02EB2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Num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FF4498" w14:textId="76F23D17" w:rsidR="00AA613E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&lt;&gt;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F77247" w14:textId="0A9800E6" w:rsidR="00AA613E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E7FFAF" w14:textId="57564ED2" w:rsidR="00AA613E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48BA02" w14:textId="7612CC6D" w:rsidR="00AA613E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14CBF8" w14:textId="77777777" w:rsidR="00AA613E" w:rsidRPr="00023280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AA613E" w:rsidRPr="00023280" w14:paraId="005EDFA4" w14:textId="77777777" w:rsidTr="0049353B">
        <w:trPr>
          <w:cantSplit/>
          <w:trHeight w:val="64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9ABBAA0" w14:textId="31CA0295" w:rsidR="00AA613E" w:rsidRPr="00B02EB2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8"/>
                <w:szCs w:val="18"/>
                <w:lang w:eastAsia="zh-CN"/>
              </w:rPr>
            </w:pPr>
            <w:r w:rsidRPr="00B02EB2">
              <w:rPr>
                <w:rFonts w:ascii="微软雅黑" w:eastAsia="微软雅黑" w:hAnsi="微软雅黑"/>
                <w:b w:val="0"/>
                <w:color w:val="BFBFBF" w:themeColor="background1" w:themeShade="BF"/>
                <w:sz w:val="18"/>
                <w:szCs w:val="18"/>
                <w:lang w:eastAsia="zh-CN"/>
              </w:rPr>
              <w:t>V</w:t>
            </w:r>
            <w:r w:rsidRPr="00B02EB2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8"/>
                <w:szCs w:val="18"/>
                <w:lang w:eastAsia="zh-CN"/>
              </w:rPr>
              <w:t>iFi上行流量(</w:t>
            </w:r>
            <w:r w:rsidRPr="00B02EB2">
              <w:rPr>
                <w:rFonts w:ascii="微软雅黑" w:eastAsia="微软雅黑" w:hAnsi="微软雅黑"/>
                <w:b w:val="0"/>
                <w:color w:val="BFBFBF" w:themeColor="background1" w:themeShade="BF"/>
                <w:sz w:val="18"/>
                <w:szCs w:val="18"/>
                <w:lang w:eastAsia="zh-CN"/>
              </w:rPr>
              <w:t>M</w:t>
            </w:r>
            <w:r w:rsidRPr="00B02EB2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8"/>
                <w:szCs w:val="18"/>
                <w:lang w:eastAsia="zh-CN"/>
              </w:rPr>
              <w:t>)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C236164" w14:textId="372741CE" w:rsidR="00AA613E" w:rsidRPr="00B02EB2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B02EB2"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80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45C2E4A" w14:textId="37A4196E" w:rsidR="00AA613E" w:rsidRPr="00B02EB2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B02EB2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Num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68BB79" w14:textId="1D6B23E8" w:rsidR="00AA613E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&lt;&gt;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ED150F" w14:textId="77777777" w:rsidR="00AA613E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4D9CEA" w14:textId="77777777" w:rsidR="00AA613E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89AD3F" w14:textId="77777777" w:rsidR="00AA613E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C84DD6" w14:textId="77777777" w:rsidR="00AA613E" w:rsidRPr="00023280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AA613E" w:rsidRPr="00023280" w14:paraId="3438CFC9" w14:textId="77777777" w:rsidTr="0049353B">
        <w:trPr>
          <w:cantSplit/>
          <w:trHeight w:val="64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2B64256" w14:textId="762761F5" w:rsidR="00AA613E" w:rsidRPr="00B02EB2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8"/>
                <w:szCs w:val="18"/>
                <w:lang w:eastAsia="zh-CN"/>
              </w:rPr>
            </w:pPr>
            <w:r w:rsidRPr="00B02EB2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8"/>
                <w:szCs w:val="18"/>
                <w:lang w:eastAsia="zh-CN"/>
              </w:rPr>
              <w:t>修改时间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51BBA15" w14:textId="438BE4F2" w:rsidR="00AA613E" w:rsidRPr="00B02EB2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B02EB2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140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3BE7B85" w14:textId="12103B70" w:rsidR="00AA613E" w:rsidRPr="00B02EB2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B02EB2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Date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954029" w14:textId="5A8E0607" w:rsidR="00AA613E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&lt;&gt;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CB2A21" w14:textId="4D1F8239" w:rsidR="00AA613E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1C0789" w14:textId="6D1476ED" w:rsidR="00AA613E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59DA8C" w14:textId="776E0D83" w:rsidR="00AA613E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222D83" w14:textId="77777777" w:rsidR="00AA613E" w:rsidRPr="00023280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AA613E" w:rsidRPr="00023280" w14:paraId="00A01531" w14:textId="77777777" w:rsidTr="0049353B">
        <w:trPr>
          <w:cantSplit/>
          <w:trHeight w:val="64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28819A8" w14:textId="058E13D7" w:rsidR="00AA613E" w:rsidRPr="00B02EB2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8"/>
                <w:szCs w:val="18"/>
                <w:lang w:eastAsia="zh-CN"/>
              </w:rPr>
            </w:pPr>
            <w:r w:rsidRPr="00B02EB2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8"/>
                <w:szCs w:val="18"/>
                <w:lang w:eastAsia="zh-CN"/>
              </w:rPr>
              <w:t>修改人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A4CE805" w14:textId="0F6F83EA" w:rsidR="00AA613E" w:rsidRPr="00B02EB2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B02EB2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80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36DE52E" w14:textId="125216A8" w:rsidR="00AA613E" w:rsidRPr="00B02EB2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B02EB2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Str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FDECA1" w14:textId="713EF71A" w:rsidR="00AA613E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&lt;&gt;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6BAAF0" w14:textId="53605AC7" w:rsidR="00AA613E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8999D8" w14:textId="0EB46A35" w:rsidR="00AA613E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DFD972" w14:textId="56CCBB63" w:rsidR="00AA613E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A5CC6B" w14:textId="77777777" w:rsidR="00AA613E" w:rsidRPr="00023280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AA613E" w:rsidRPr="00023280" w14:paraId="7AD48FC7" w14:textId="77777777" w:rsidTr="0049353B">
        <w:trPr>
          <w:cantSplit/>
          <w:trHeight w:val="64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6AA2606" w14:textId="479CB3AA" w:rsidR="00AA613E" w:rsidRPr="00B02EB2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8"/>
                <w:szCs w:val="18"/>
                <w:lang w:eastAsia="zh-CN"/>
              </w:rPr>
            </w:pPr>
            <w:r w:rsidRPr="00B02EB2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8"/>
                <w:szCs w:val="18"/>
                <w:lang w:eastAsia="zh-CN"/>
              </w:rPr>
              <w:t>创建时间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8817572" w14:textId="65ADB932" w:rsidR="00AA613E" w:rsidRPr="00B02EB2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B02EB2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140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98351E8" w14:textId="61A549A9" w:rsidR="00AA613E" w:rsidRPr="00B02EB2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B02EB2"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Date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EA13A9" w14:textId="1FFE0A0E" w:rsidR="00AA613E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&lt;&gt;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012731" w14:textId="4F8928B6" w:rsidR="00AA613E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4952BF" w14:textId="5BEBBAC3" w:rsidR="00AA613E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F86252" w14:textId="7D68B336" w:rsidR="00AA613E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E0C438" w14:textId="77777777" w:rsidR="00AA613E" w:rsidRPr="00023280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AA613E" w:rsidRPr="00023280" w14:paraId="194E7922" w14:textId="77777777" w:rsidTr="0049353B">
        <w:trPr>
          <w:cantSplit/>
          <w:trHeight w:val="64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32CB92F" w14:textId="7289D056" w:rsidR="00AA613E" w:rsidRPr="00B02EB2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8"/>
                <w:szCs w:val="18"/>
                <w:lang w:eastAsia="zh-CN"/>
              </w:rPr>
            </w:pPr>
            <w:r w:rsidRPr="00B02EB2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8"/>
                <w:szCs w:val="18"/>
                <w:lang w:eastAsia="zh-CN"/>
              </w:rPr>
              <w:t>创建人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5C90010" w14:textId="664D5C03" w:rsidR="00AA613E" w:rsidRPr="00B02EB2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B02EB2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80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B14444B" w14:textId="2C0A5BEB" w:rsidR="00AA613E" w:rsidRPr="00B02EB2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B02EB2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Str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8CF352" w14:textId="5E01F818" w:rsidR="00AA613E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&lt;&gt;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5F7737" w14:textId="3AF75996" w:rsidR="00AA613E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6D5E6F" w14:textId="3E34970D" w:rsidR="00AA613E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CC9FEA" w14:textId="0293931C" w:rsidR="00AA613E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1FBACF" w14:textId="77777777" w:rsidR="00AA613E" w:rsidRPr="00023280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</w:tbl>
    <w:p w14:paraId="6E6C65F1" w14:textId="77777777" w:rsidR="000623AC" w:rsidRPr="000623AC" w:rsidRDefault="000623AC" w:rsidP="000623AC">
      <w:pPr>
        <w:rPr>
          <w:rFonts w:eastAsiaTheme="minorEastAsia"/>
          <w:lang w:eastAsia="zh-CN"/>
        </w:rPr>
      </w:pPr>
    </w:p>
    <w:p w14:paraId="0CA6B43A" w14:textId="33E2CDE1" w:rsidR="00C973E6" w:rsidRDefault="00C973E6" w:rsidP="00C973E6">
      <w:pPr>
        <w:pStyle w:val="Heading2"/>
        <w:ind w:left="0" w:firstLine="0"/>
        <w:rPr>
          <w:rFonts w:ascii="微软雅黑" w:eastAsia="微软雅黑" w:hAnsi="微软雅黑" w:cs="微软雅黑"/>
          <w:bCs/>
          <w:i w:val="0"/>
          <w:iCs/>
          <w:lang w:eastAsia="zh-CN"/>
        </w:rPr>
      </w:pPr>
      <w:bookmarkStart w:id="128" w:name="_Toc478575283"/>
      <w:r>
        <w:rPr>
          <w:rFonts w:ascii="微软雅黑" w:eastAsia="微软雅黑" w:hAnsi="微软雅黑" w:cs="微软雅黑" w:hint="eastAsia"/>
          <w:bCs/>
          <w:i w:val="0"/>
          <w:iCs/>
          <w:lang w:eastAsia="zh-CN"/>
        </w:rPr>
        <w:t>月度统计</w:t>
      </w:r>
      <w:bookmarkEnd w:id="128"/>
    </w:p>
    <w:p w14:paraId="725CDCC6" w14:textId="18EA3F8E" w:rsidR="00C973E6" w:rsidRDefault="00C973E6" w:rsidP="00C973E6">
      <w:pPr>
        <w:pStyle w:val="Heading3"/>
        <w:rPr>
          <w:rFonts w:ascii="微软雅黑" w:eastAsia="微软雅黑" w:hAnsi="微软雅黑" w:cs="微软雅黑"/>
          <w:i w:val="0"/>
          <w:lang w:eastAsia="zh-CN"/>
        </w:rPr>
      </w:pPr>
      <w:bookmarkStart w:id="129" w:name="_Toc478575284"/>
      <w:r>
        <w:rPr>
          <w:rFonts w:ascii="微软雅黑" w:eastAsia="微软雅黑" w:hAnsi="微软雅黑" w:cs="微软雅黑" w:hint="eastAsia"/>
          <w:i w:val="0"/>
          <w:lang w:eastAsia="zh-CN"/>
        </w:rPr>
        <w:t>统计列表</w:t>
      </w:r>
      <w:bookmarkEnd w:id="129"/>
    </w:p>
    <w:tbl>
      <w:tblPr>
        <w:tblW w:w="8615" w:type="dxa"/>
        <w:tblInd w:w="565" w:type="dxa"/>
        <w:tblLayout w:type="fixed"/>
        <w:tblLook w:val="0000" w:firstRow="0" w:lastRow="0" w:firstColumn="0" w:lastColumn="0" w:noHBand="0" w:noVBand="0"/>
      </w:tblPr>
      <w:tblGrid>
        <w:gridCol w:w="1276"/>
        <w:gridCol w:w="709"/>
        <w:gridCol w:w="709"/>
        <w:gridCol w:w="49"/>
        <w:gridCol w:w="659"/>
        <w:gridCol w:w="75"/>
        <w:gridCol w:w="634"/>
        <w:gridCol w:w="100"/>
        <w:gridCol w:w="609"/>
        <w:gridCol w:w="125"/>
        <w:gridCol w:w="584"/>
        <w:gridCol w:w="150"/>
        <w:gridCol w:w="734"/>
        <w:gridCol w:w="734"/>
        <w:gridCol w:w="734"/>
        <w:gridCol w:w="734"/>
      </w:tblGrid>
      <w:tr w:rsidR="00EE08B9" w:rsidRPr="00BE0919" w14:paraId="505F7684" w14:textId="77777777" w:rsidTr="009F2D2D">
        <w:trPr>
          <w:cantSplit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14:paraId="6C3381D3" w14:textId="77777777" w:rsidR="00EE08B9" w:rsidRPr="00CD346B" w:rsidRDefault="00EE08B9" w:rsidP="009F2D2D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微软雅黑" w:eastAsia="微软雅黑" w:hAnsi="微软雅黑" w:cs="微软雅黑" w:hint="eastAsia"/>
              </w:rPr>
              <w:t>页</w:t>
            </w:r>
            <w:r>
              <w:rPr>
                <w:rFonts w:ascii="Arial Unicode MS" w:eastAsia="Arial Unicode MS" w:hAnsi="Arial Unicode MS" w:cs="Arial Unicode MS" w:hint="eastAsia"/>
              </w:rPr>
              <w:t>面名称</w:t>
            </w:r>
          </w:p>
        </w:tc>
        <w:tc>
          <w:tcPr>
            <w:tcW w:w="7339" w:type="dxa"/>
            <w:gridSpan w:val="1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F0866E1" w14:textId="77777777" w:rsidR="00EE08B9" w:rsidRPr="00BE0919" w:rsidRDefault="00EE08B9" w:rsidP="009F2D2D">
            <w:pPr>
              <w:pStyle w:val="a4"/>
              <w:snapToGrid w:val="0"/>
              <w:spacing w:after="120"/>
              <w:ind w:right="200"/>
              <w:jc w:val="left"/>
              <w:rPr>
                <w:rFonts w:ascii="微软雅黑" w:eastAsia="微软雅黑" w:hAnsi="微软雅黑"/>
                <w:sz w:val="20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0"/>
                <w:lang w:eastAsia="zh-CN"/>
              </w:rPr>
              <w:t>每日统计列表</w:t>
            </w:r>
          </w:p>
        </w:tc>
      </w:tr>
      <w:tr w:rsidR="00EE08B9" w14:paraId="04574A74" w14:textId="77777777" w:rsidTr="009F2D2D">
        <w:trPr>
          <w:cantSplit/>
          <w:trHeight w:val="381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14:paraId="7952894E" w14:textId="77777777" w:rsidR="00EE08B9" w:rsidRDefault="00EE08B9" w:rsidP="009F2D2D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 w:hint="eastAsia"/>
              </w:rPr>
              <w:t>描述</w:t>
            </w:r>
          </w:p>
        </w:tc>
        <w:tc>
          <w:tcPr>
            <w:tcW w:w="7339" w:type="dxa"/>
            <w:gridSpan w:val="1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6A6FFE" w14:textId="77777777" w:rsidR="00EE08B9" w:rsidRDefault="00EE08B9" w:rsidP="009F2D2D">
            <w:pPr>
              <w:pStyle w:val="a4"/>
              <w:snapToGrid w:val="0"/>
              <w:spacing w:after="120"/>
              <w:ind w:right="200"/>
              <w:jc w:val="left"/>
              <w:rPr>
                <w:rFonts w:ascii="微软雅黑" w:eastAsia="微软雅黑" w:hAnsi="微软雅黑"/>
                <w:sz w:val="20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0"/>
                <w:lang w:eastAsia="zh-CN"/>
              </w:rPr>
              <w:t>显示所有每日统计信息</w:t>
            </w:r>
          </w:p>
        </w:tc>
      </w:tr>
      <w:tr w:rsidR="00EE08B9" w:rsidRPr="00BE0919" w14:paraId="07DD4327" w14:textId="77777777" w:rsidTr="009F2D2D">
        <w:trPr>
          <w:cantSplit/>
          <w:trHeight w:val="381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14:paraId="23CFFC44" w14:textId="77777777" w:rsidR="00EE08B9" w:rsidRPr="00CD346B" w:rsidRDefault="00EE08B9" w:rsidP="009F2D2D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 w:hint="eastAsia"/>
              </w:rPr>
              <w:t>页面类型</w:t>
            </w:r>
          </w:p>
        </w:tc>
        <w:tc>
          <w:tcPr>
            <w:tcW w:w="7339" w:type="dxa"/>
            <w:gridSpan w:val="1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D0D720C" w14:textId="77777777" w:rsidR="00EE08B9" w:rsidRPr="00BE0919" w:rsidRDefault="00EE08B9" w:rsidP="009F2D2D">
            <w:pPr>
              <w:pStyle w:val="a4"/>
              <w:snapToGrid w:val="0"/>
              <w:spacing w:after="120"/>
              <w:ind w:right="200"/>
              <w:jc w:val="left"/>
              <w:rPr>
                <w:rFonts w:ascii="微软雅黑" w:eastAsia="微软雅黑" w:hAnsi="微软雅黑"/>
                <w:sz w:val="20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0"/>
                <w:lang w:eastAsia="zh-CN"/>
              </w:rPr>
              <w:t>列表</w:t>
            </w:r>
          </w:p>
        </w:tc>
      </w:tr>
      <w:tr w:rsidR="00EE08B9" w:rsidRPr="004D026E" w14:paraId="719B11B1" w14:textId="77777777" w:rsidTr="009F2D2D">
        <w:trPr>
          <w:cantSplit/>
          <w:trHeight w:val="353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14:paraId="4E65EE55" w14:textId="77777777" w:rsidR="00EE08B9" w:rsidRPr="00CD346B" w:rsidRDefault="00EE08B9" w:rsidP="009F2D2D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lang w:eastAsia="zh-HK"/>
              </w:rPr>
            </w:pPr>
            <w:r>
              <w:rPr>
                <w:rFonts w:ascii="Arial Unicode MS" w:eastAsia="Arial Unicode MS" w:hAnsi="Arial Unicode MS" w:cs="Arial Unicode MS" w:hint="eastAsia"/>
                <w:lang w:eastAsia="zh-HK"/>
              </w:rPr>
              <w:t>工具栏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751170" w14:textId="77777777" w:rsidR="00EE08B9" w:rsidRPr="004D026E" w:rsidRDefault="00EE08B9" w:rsidP="009F2D2D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</w:p>
        </w:tc>
        <w:tc>
          <w:tcPr>
            <w:tcW w:w="75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12AD85F" w14:textId="77777777" w:rsidR="00EE08B9" w:rsidRPr="004D026E" w:rsidRDefault="00EE08B9" w:rsidP="009F2D2D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</w:p>
        </w:tc>
        <w:tc>
          <w:tcPr>
            <w:tcW w:w="7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3BB7075" w14:textId="77777777" w:rsidR="00EE08B9" w:rsidRPr="004D026E" w:rsidRDefault="00EE08B9" w:rsidP="009F2D2D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</w:p>
        </w:tc>
        <w:tc>
          <w:tcPr>
            <w:tcW w:w="7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8D5F7F8" w14:textId="77777777" w:rsidR="00EE08B9" w:rsidRPr="004D026E" w:rsidRDefault="00EE08B9" w:rsidP="009F2D2D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</w:p>
        </w:tc>
        <w:tc>
          <w:tcPr>
            <w:tcW w:w="7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396B92A" w14:textId="77777777" w:rsidR="00EE08B9" w:rsidRPr="004D026E" w:rsidRDefault="00EE08B9" w:rsidP="009F2D2D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  <w:lang w:eastAsia="zh-CN"/>
              </w:rPr>
              <w:t>详</w:t>
            </w:r>
          </w:p>
        </w:tc>
        <w:tc>
          <w:tcPr>
            <w:tcW w:w="7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84A5274" w14:textId="77777777" w:rsidR="00EE08B9" w:rsidRPr="00AC2956" w:rsidRDefault="00EE08B9" w:rsidP="009F2D2D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color w:val="A6A6A6" w:themeColor="background1" w:themeShade="A6"/>
                <w:sz w:val="16"/>
                <w:szCs w:val="16"/>
                <w:lang w:eastAsia="zh-CN"/>
              </w:rPr>
            </w:pPr>
            <w:r w:rsidRPr="00AC2956">
              <w:rPr>
                <w:rFonts w:ascii="微软雅黑" w:eastAsia="微软雅黑" w:hAnsi="微软雅黑" w:hint="eastAsia"/>
                <w:color w:val="A6A6A6" w:themeColor="background1" w:themeShade="A6"/>
                <w:sz w:val="16"/>
                <w:szCs w:val="16"/>
                <w:lang w:eastAsia="zh-CN"/>
              </w:rPr>
              <w:t>增</w:t>
            </w:r>
          </w:p>
        </w:tc>
        <w:tc>
          <w:tcPr>
            <w:tcW w:w="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64A0FF2" w14:textId="77777777" w:rsidR="00EE08B9" w:rsidRPr="00AC2956" w:rsidRDefault="00EE08B9" w:rsidP="009F2D2D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color w:val="A6A6A6" w:themeColor="background1" w:themeShade="A6"/>
                <w:sz w:val="16"/>
                <w:szCs w:val="16"/>
                <w:lang w:eastAsia="zh-CN"/>
              </w:rPr>
            </w:pPr>
            <w:r w:rsidRPr="00AC2956">
              <w:rPr>
                <w:rFonts w:ascii="微软雅黑" w:eastAsia="微软雅黑" w:hAnsi="微软雅黑" w:hint="eastAsia"/>
                <w:color w:val="A6A6A6" w:themeColor="background1" w:themeShade="A6"/>
                <w:sz w:val="16"/>
                <w:szCs w:val="16"/>
                <w:lang w:eastAsia="zh-CN"/>
              </w:rPr>
              <w:t>改</w:t>
            </w:r>
          </w:p>
        </w:tc>
        <w:tc>
          <w:tcPr>
            <w:tcW w:w="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528EA8" w14:textId="77777777" w:rsidR="00EE08B9" w:rsidRPr="00AC2956" w:rsidRDefault="00EE08B9" w:rsidP="009F2D2D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color w:val="A6A6A6" w:themeColor="background1" w:themeShade="A6"/>
                <w:sz w:val="16"/>
                <w:szCs w:val="16"/>
                <w:lang w:eastAsia="zh-CN"/>
              </w:rPr>
            </w:pPr>
            <w:r w:rsidRPr="00AC2956">
              <w:rPr>
                <w:rFonts w:ascii="微软雅黑" w:eastAsia="微软雅黑" w:hAnsi="微软雅黑" w:hint="eastAsia"/>
                <w:color w:val="A6A6A6" w:themeColor="background1" w:themeShade="A6"/>
                <w:sz w:val="16"/>
                <w:szCs w:val="16"/>
                <w:lang w:eastAsia="zh-CN"/>
              </w:rPr>
              <w:t>删</w:t>
            </w:r>
          </w:p>
        </w:tc>
        <w:tc>
          <w:tcPr>
            <w:tcW w:w="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4379168" w14:textId="77777777" w:rsidR="00EE08B9" w:rsidRPr="004D026E" w:rsidRDefault="00EE08B9" w:rsidP="009F2D2D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  <w:lang w:eastAsia="zh-CN"/>
              </w:rPr>
              <w:t>设</w:t>
            </w:r>
          </w:p>
        </w:tc>
        <w:tc>
          <w:tcPr>
            <w:tcW w:w="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2D21C79" w14:textId="77777777" w:rsidR="00EE08B9" w:rsidRPr="004D026E" w:rsidRDefault="00EE08B9" w:rsidP="009F2D2D">
            <w:pPr>
              <w:pStyle w:val="a4"/>
              <w:snapToGrid w:val="0"/>
              <w:spacing w:after="120"/>
              <w:ind w:right="200"/>
              <w:jc w:val="center"/>
              <w:rPr>
                <w:rFonts w:ascii="微软雅黑" w:eastAsia="微软雅黑" w:hAnsi="微软雅黑"/>
                <w:sz w:val="16"/>
                <w:szCs w:val="16"/>
                <w:lang w:eastAsia="zh-CN"/>
              </w:rPr>
            </w:pPr>
            <w:r w:rsidRPr="007031A6">
              <w:rPr>
                <w:rFonts w:ascii="微软雅黑" w:eastAsia="微软雅黑" w:hAnsi="微软雅黑" w:hint="eastAsia"/>
                <w:color w:val="A6A6A6" w:themeColor="background1" w:themeShade="A6"/>
                <w:sz w:val="16"/>
                <w:szCs w:val="16"/>
                <w:lang w:eastAsia="zh-CN"/>
              </w:rPr>
              <w:t>查</w:t>
            </w:r>
          </w:p>
        </w:tc>
      </w:tr>
      <w:tr w:rsidR="00EE08B9" w:rsidRPr="003C5BB6" w14:paraId="5582D6A3" w14:textId="77777777" w:rsidTr="009F2D2D">
        <w:trPr>
          <w:cantSplit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 w:themeFill="background1" w:themeFillShade="F2"/>
            <w:vAlign w:val="center"/>
          </w:tcPr>
          <w:p w14:paraId="650294EE" w14:textId="77777777" w:rsidR="00EE08B9" w:rsidRDefault="00EE08B9" w:rsidP="009F2D2D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Cs w:val="0"/>
                <w:iCs/>
                <w:sz w:val="20"/>
                <w:lang w:eastAsia="zh-CN"/>
              </w:rPr>
            </w:pPr>
            <w:r>
              <w:rPr>
                <w:rFonts w:ascii="Arial Unicode MS" w:eastAsia="Arial Unicode MS" w:hAnsi="Arial Unicode MS" w:cs="Arial Unicode MS" w:hint="eastAsia"/>
                <w:bCs w:val="0"/>
                <w:iCs/>
                <w:sz w:val="20"/>
                <w:lang w:eastAsia="zh-CN"/>
              </w:rPr>
              <w:t>其它要求</w:t>
            </w:r>
          </w:p>
        </w:tc>
        <w:tc>
          <w:tcPr>
            <w:tcW w:w="7339" w:type="dxa"/>
            <w:gridSpan w:val="1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F186260" w14:textId="77777777" w:rsidR="00EE08B9" w:rsidRPr="003C5BB6" w:rsidRDefault="00EE08B9" w:rsidP="009F2D2D">
            <w:pPr>
              <w:pStyle w:val="a4"/>
              <w:snapToGrid w:val="0"/>
              <w:spacing w:after="120"/>
              <w:ind w:right="200"/>
              <w:jc w:val="left"/>
              <w:rPr>
                <w:rFonts w:ascii="微软雅黑" w:eastAsia="微软雅黑" w:hAnsi="微软雅黑"/>
                <w:iCs/>
                <w:kern w:val="0"/>
                <w:sz w:val="20"/>
                <w:lang w:eastAsia="zh-CN"/>
              </w:rPr>
            </w:pPr>
          </w:p>
        </w:tc>
      </w:tr>
      <w:tr w:rsidR="00EE08B9" w:rsidRPr="0057535E" w14:paraId="7CBF078D" w14:textId="77777777" w:rsidTr="009F2D2D">
        <w:trPr>
          <w:cantSplit/>
          <w:trHeight w:val="450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14:paraId="17711C49" w14:textId="77777777" w:rsidR="00EE08B9" w:rsidRPr="0057535E" w:rsidRDefault="00EE08B9" w:rsidP="009F2D2D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列名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14:paraId="6956D3AA" w14:textId="77777777" w:rsidR="00EE08B9" w:rsidRPr="0057535E" w:rsidRDefault="00EE08B9" w:rsidP="009F2D2D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宽度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14:paraId="430314F9" w14:textId="77777777" w:rsidR="00EE08B9" w:rsidRPr="0057535E" w:rsidRDefault="00EE08B9" w:rsidP="009F2D2D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显示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684863BB" w14:textId="77777777" w:rsidR="00EE08B9" w:rsidRPr="0057535E" w:rsidRDefault="00EE08B9" w:rsidP="009F2D2D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排序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3C26DD84" w14:textId="77777777" w:rsidR="00EE08B9" w:rsidRPr="0057535E" w:rsidRDefault="00EE08B9" w:rsidP="009F2D2D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搜索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3A0CEFF6" w14:textId="77777777" w:rsidR="00EE08B9" w:rsidRPr="0057535E" w:rsidRDefault="00EE08B9" w:rsidP="009F2D2D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新增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1D5E967F" w14:textId="77777777" w:rsidR="00EE08B9" w:rsidRPr="0057535E" w:rsidRDefault="00EE08B9" w:rsidP="009F2D2D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编辑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50C04FB7" w14:textId="77777777" w:rsidR="00EE08B9" w:rsidRPr="0057535E" w:rsidRDefault="00EE08B9" w:rsidP="009F2D2D">
            <w:pPr>
              <w:pStyle w:val="a5"/>
              <w:snapToGrid w:val="0"/>
              <w:jc w:val="left"/>
              <w:rPr>
                <w:rFonts w:ascii="Arial Unicode MS" w:eastAsia="Arial Unicode MS" w:hAnsi="Arial Unicode MS" w:cs="Arial Unicode MS"/>
                <w:b w:val="0"/>
                <w:sz w:val="18"/>
                <w:szCs w:val="18"/>
              </w:rPr>
            </w:pPr>
            <w:r w:rsidRPr="0057535E"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约束</w:t>
            </w:r>
            <w:r>
              <w:rPr>
                <w:rFonts w:ascii="Arial Unicode MS" w:eastAsia="Arial Unicode MS" w:hAnsi="Arial Unicode MS" w:cs="Arial Unicode MS" w:hint="eastAsia"/>
                <w:b w:val="0"/>
                <w:sz w:val="18"/>
                <w:szCs w:val="18"/>
              </w:rPr>
              <w:t>备注</w:t>
            </w:r>
          </w:p>
        </w:tc>
      </w:tr>
      <w:tr w:rsidR="00A32751" w:rsidRPr="0068506A" w14:paraId="0E8E840C" w14:textId="77777777" w:rsidTr="009F2D2D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791B7E4" w14:textId="0F753404" w:rsidR="00A32751" w:rsidRPr="004D026E" w:rsidRDefault="00A32751" w:rsidP="00A32751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统计月+用户账号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C486F7C" w14:textId="1F39CE7B" w:rsidR="00A32751" w:rsidRPr="0068506A" w:rsidRDefault="00DA5E33" w:rsidP="00A32751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200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1E9B0BA" w14:textId="5593F749" w:rsidR="00A32751" w:rsidRPr="0068506A" w:rsidRDefault="00A32751" w:rsidP="00A32751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N</w:t>
            </w: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um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2DB0C1" w14:textId="348A71D7" w:rsidR="00A32751" w:rsidRPr="0068506A" w:rsidRDefault="00A32751" w:rsidP="00A32751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&lt;&gt;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E2A625" w14:textId="71414F8E" w:rsidR="00A32751" w:rsidRPr="0068506A" w:rsidRDefault="00A32751" w:rsidP="00A32751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0C9E9A" w14:textId="21C00956" w:rsidR="00A32751" w:rsidRPr="00F50738" w:rsidRDefault="00A32751" w:rsidP="00A32751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A6A6A6" w:themeColor="background1" w:themeShade="A6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2D4687" w14:textId="3FCA54FF" w:rsidR="00A32751" w:rsidRPr="00AF735B" w:rsidRDefault="00A32751" w:rsidP="00A32751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A6A6A6" w:themeColor="background1" w:themeShade="A6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F74E95" w14:textId="77777777" w:rsidR="00A32751" w:rsidRPr="0068506A" w:rsidRDefault="00A32751" w:rsidP="00A32751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</w:p>
        </w:tc>
      </w:tr>
      <w:tr w:rsidR="00A32751" w:rsidRPr="0068506A" w14:paraId="3F2121C5" w14:textId="77777777" w:rsidTr="009F2D2D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8C7EF68" w14:textId="54405668" w:rsidR="00A32751" w:rsidRDefault="00A32751" w:rsidP="00A32751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用户账号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93873C6" w14:textId="7320346A" w:rsidR="00A32751" w:rsidRPr="0068506A" w:rsidRDefault="00DA5E33" w:rsidP="00A32751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110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5BE4AAB" w14:textId="4F8AE591" w:rsidR="00A32751" w:rsidRDefault="00A32751" w:rsidP="00A32751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N</w:t>
            </w: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um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4376DD" w14:textId="1E95BE79" w:rsidR="00A32751" w:rsidRDefault="00A32751" w:rsidP="00A32751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&lt;&gt;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33AFC3" w14:textId="71B8F6C7" w:rsidR="00A32751" w:rsidRDefault="00A32751" w:rsidP="00A32751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EA9D82" w14:textId="5FE033CA" w:rsidR="00A32751" w:rsidRDefault="00A32751" w:rsidP="00A32751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A983FA" w14:textId="372FC432" w:rsidR="00A32751" w:rsidRDefault="00A32751" w:rsidP="00A32751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39027B" w14:textId="77777777" w:rsidR="00A32751" w:rsidRPr="0068506A" w:rsidRDefault="00A32751" w:rsidP="00A32751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</w:p>
        </w:tc>
      </w:tr>
      <w:tr w:rsidR="00A32751" w:rsidRPr="0068506A" w14:paraId="2963D209" w14:textId="77777777" w:rsidTr="009F2D2D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54A2E10" w14:textId="4D369644" w:rsidR="00A32751" w:rsidRDefault="00A32751" w:rsidP="00A32751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统计月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9D6064A" w14:textId="2840BA91" w:rsidR="00A32751" w:rsidRPr="0068506A" w:rsidRDefault="00DA5E33" w:rsidP="00A32751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80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2BBFCA1" w14:textId="012BF398" w:rsidR="00A32751" w:rsidRDefault="00A32751" w:rsidP="00A32751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N</w:t>
            </w: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um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D78BB9" w14:textId="0E2CBEB3" w:rsidR="00A32751" w:rsidRDefault="00A32751" w:rsidP="00A32751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&lt;&gt;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180CE1" w14:textId="659CA082" w:rsidR="00A32751" w:rsidRDefault="00A32751" w:rsidP="00A32751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B2D0F5" w14:textId="44C68B82" w:rsidR="00A32751" w:rsidRDefault="00A32751" w:rsidP="00A32751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0709D8" w14:textId="0FE2C828" w:rsidR="00A32751" w:rsidRDefault="00A32751" w:rsidP="00A32751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1157D7" w14:textId="77777777" w:rsidR="00A32751" w:rsidRPr="0068506A" w:rsidRDefault="00A32751" w:rsidP="00A32751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</w:p>
        </w:tc>
      </w:tr>
      <w:tr w:rsidR="00A32751" w:rsidRPr="0068506A" w14:paraId="4620A507" w14:textId="77777777" w:rsidTr="009F2D2D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C6C72A4" w14:textId="77777777" w:rsidR="00A32751" w:rsidRDefault="00A32751" w:rsidP="00A32751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在线入呼数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776AC7C" w14:textId="3C9DAB61" w:rsidR="00A32751" w:rsidRPr="0068506A" w:rsidRDefault="00AA613E" w:rsidP="00A32751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60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EC3DFA5" w14:textId="77777777" w:rsidR="00A32751" w:rsidRPr="0068506A" w:rsidRDefault="00A32751" w:rsidP="00A32751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Num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67AB8A" w14:textId="77777777" w:rsidR="00A32751" w:rsidRDefault="00A32751" w:rsidP="00A32751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&lt;&gt;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2C8481" w14:textId="77777777" w:rsidR="00A32751" w:rsidRDefault="00A32751" w:rsidP="00A32751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E42B9F" w14:textId="77777777" w:rsidR="00A32751" w:rsidRDefault="00A32751" w:rsidP="00A32751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6A35D4" w14:textId="77777777" w:rsidR="00A32751" w:rsidRDefault="00A32751" w:rsidP="00A32751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9FA8EE" w14:textId="77777777" w:rsidR="00A32751" w:rsidRPr="0068506A" w:rsidRDefault="00A32751" w:rsidP="00A32751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</w:p>
        </w:tc>
      </w:tr>
      <w:tr w:rsidR="00A32751" w:rsidRPr="0068506A" w14:paraId="5D163384" w14:textId="77777777" w:rsidTr="009F2D2D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D67CCF7" w14:textId="77777777" w:rsidR="00A32751" w:rsidRDefault="00A32751" w:rsidP="00A32751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在线外呼数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22F0E40" w14:textId="2FAA9776" w:rsidR="00A32751" w:rsidRPr="0068506A" w:rsidRDefault="00AA613E" w:rsidP="00A32751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60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2428418" w14:textId="77777777" w:rsidR="00A32751" w:rsidRPr="0068506A" w:rsidRDefault="00A32751" w:rsidP="00A32751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Num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D25433" w14:textId="77777777" w:rsidR="00A32751" w:rsidRPr="0068506A" w:rsidRDefault="00A32751" w:rsidP="00A32751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&lt;&gt;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F50D4E" w14:textId="77777777" w:rsidR="00A32751" w:rsidRPr="0068506A" w:rsidRDefault="00A32751" w:rsidP="00A32751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0C4F03" w14:textId="77777777" w:rsidR="00A32751" w:rsidRPr="0068506A" w:rsidRDefault="00A32751" w:rsidP="00A32751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401295" w14:textId="77777777" w:rsidR="00A32751" w:rsidRPr="0068506A" w:rsidRDefault="00A32751" w:rsidP="00A32751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15DEEE" w14:textId="77777777" w:rsidR="00A32751" w:rsidRPr="0068506A" w:rsidRDefault="00A32751" w:rsidP="00A32751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</w:p>
        </w:tc>
      </w:tr>
      <w:tr w:rsidR="00A32751" w:rsidRPr="0068506A" w14:paraId="35B8F2C0" w14:textId="77777777" w:rsidTr="009F2D2D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7C32DBD" w14:textId="77777777" w:rsidR="00A32751" w:rsidRDefault="00A32751" w:rsidP="00A32751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落地外呼数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5BE7CE2" w14:textId="487FE399" w:rsidR="00A32751" w:rsidRPr="0068506A" w:rsidRDefault="00AA613E" w:rsidP="00A32751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60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7C9C00C" w14:textId="77777777" w:rsidR="00A32751" w:rsidRPr="00833BD5" w:rsidRDefault="00A32751" w:rsidP="00A32751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FFFFFF" w:themeColor="background1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Num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D94CF2" w14:textId="77777777" w:rsidR="00A32751" w:rsidRPr="0068506A" w:rsidRDefault="00A32751" w:rsidP="00A32751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&lt;&gt;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69CFC8" w14:textId="77777777" w:rsidR="00A32751" w:rsidRPr="0068506A" w:rsidRDefault="00A32751" w:rsidP="00A32751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550CC4" w14:textId="77777777" w:rsidR="00A32751" w:rsidRPr="0068506A" w:rsidRDefault="00A32751" w:rsidP="00A32751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D77E43" w14:textId="77777777" w:rsidR="00A32751" w:rsidRPr="0068506A" w:rsidRDefault="00A32751" w:rsidP="00A32751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13BFFB" w14:textId="77777777" w:rsidR="00A32751" w:rsidRPr="0068506A" w:rsidRDefault="00A32751" w:rsidP="00A32751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</w:p>
        </w:tc>
      </w:tr>
      <w:tr w:rsidR="00AA613E" w:rsidRPr="0068506A" w14:paraId="2DB8744E" w14:textId="77777777" w:rsidTr="009F2D2D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3457F2D" w14:textId="77777777" w:rsidR="00AA613E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落地回拨数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C2CA980" w14:textId="7558312E" w:rsidR="00AA613E" w:rsidRPr="0068506A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60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86F90A2" w14:textId="77777777" w:rsidR="00AA613E" w:rsidRPr="0068506A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Num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0C5784" w14:textId="77777777" w:rsidR="00AA613E" w:rsidRPr="0068506A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&lt;&gt;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86336D" w14:textId="77777777" w:rsidR="00AA613E" w:rsidRPr="0068506A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6FB996" w14:textId="77777777" w:rsidR="00AA613E" w:rsidRPr="0068506A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2F72EE" w14:textId="77777777" w:rsidR="00AA613E" w:rsidRPr="0068506A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58DA39" w14:textId="77777777" w:rsidR="00AA613E" w:rsidRPr="0068506A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</w:p>
        </w:tc>
      </w:tr>
      <w:tr w:rsidR="00AA613E" w:rsidRPr="00023280" w14:paraId="2446F1C6" w14:textId="77777777" w:rsidTr="009F2D2D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852A5A3" w14:textId="77777777" w:rsidR="00AA613E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Goip入呼数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5A914C3" w14:textId="336247AF" w:rsidR="00AA613E" w:rsidRPr="0068506A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60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28E5FAC" w14:textId="77777777" w:rsidR="00AA613E" w:rsidRPr="0068506A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Num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F9135E" w14:textId="77777777" w:rsidR="00AA613E" w:rsidRPr="0068506A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&lt;&gt;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68B45E" w14:textId="77777777" w:rsidR="00AA613E" w:rsidRPr="0068506A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DC7555" w14:textId="77777777" w:rsidR="00AA613E" w:rsidRPr="0068506A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8E0908" w14:textId="77777777" w:rsidR="00AA613E" w:rsidRPr="00E61082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color w:val="A6A6A6" w:themeColor="background1" w:themeShade="A6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FD58DD" w14:textId="77777777" w:rsidR="00AA613E" w:rsidRPr="00023280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AA613E" w:rsidRPr="00023280" w14:paraId="38FD4CFB" w14:textId="77777777" w:rsidTr="009F2D2D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0B60A73" w14:textId="77777777" w:rsidR="00AA613E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Goip外呼数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2BBCF97" w14:textId="225115BA" w:rsidR="00AA613E" w:rsidRPr="0068506A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60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A17D0B0" w14:textId="77777777" w:rsidR="00AA613E" w:rsidRPr="0068506A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Num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ADBB17" w14:textId="77777777" w:rsidR="00AA613E" w:rsidRPr="0068506A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&lt;&gt;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EF4251" w14:textId="77777777" w:rsidR="00AA613E" w:rsidRPr="0068506A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CFD2B4" w14:textId="77777777" w:rsidR="00AA613E" w:rsidRPr="0068506A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D2FC7C" w14:textId="77777777" w:rsidR="00AA613E" w:rsidRPr="0068506A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2D0A9E" w14:textId="77777777" w:rsidR="00AA613E" w:rsidRPr="00023280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AA613E" w:rsidRPr="00023280" w14:paraId="47AF8203" w14:textId="77777777" w:rsidTr="009F2D2D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87EFD24" w14:textId="77777777" w:rsidR="00AA613E" w:rsidRPr="006844AD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Goip回拨数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AC2449D" w14:textId="0564D1F9" w:rsidR="00AA613E" w:rsidRPr="006844AD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60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9CF2283" w14:textId="77777777" w:rsidR="00AA613E" w:rsidRPr="006844AD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Num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6BCF82" w14:textId="77777777" w:rsidR="00AA613E" w:rsidRPr="006844AD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&lt;&gt;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0498D9" w14:textId="77777777" w:rsidR="00AA613E" w:rsidRPr="006844AD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68A8E1" w14:textId="77777777" w:rsidR="00AA613E" w:rsidRPr="006844AD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2396E1" w14:textId="77777777" w:rsidR="00AA613E" w:rsidRPr="006844AD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601917" w14:textId="77777777" w:rsidR="00AA613E" w:rsidRPr="00023280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AA613E" w:rsidRPr="00023280" w14:paraId="2C58A320" w14:textId="77777777" w:rsidTr="009F2D2D">
        <w:trPr>
          <w:cantSplit/>
          <w:trHeight w:val="21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31B9444" w14:textId="77777777" w:rsidR="00AA613E" w:rsidRPr="006844AD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在线失败入呼数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413D31D" w14:textId="3B66E435" w:rsidR="00AA613E" w:rsidRPr="006844AD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80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796D447" w14:textId="77777777" w:rsidR="00AA613E" w:rsidRPr="006844AD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Num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5A9258" w14:textId="77777777" w:rsidR="00AA613E" w:rsidRPr="006844AD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&lt;&gt;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ACF8AF" w14:textId="77777777" w:rsidR="00AA613E" w:rsidRPr="006844AD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CD2CB0" w14:textId="77777777" w:rsidR="00AA613E" w:rsidRPr="006844AD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383F5E" w14:textId="77777777" w:rsidR="00AA613E" w:rsidRPr="006844AD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E3D469" w14:textId="77777777" w:rsidR="00AA613E" w:rsidRPr="00023280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AA613E" w:rsidRPr="00023280" w14:paraId="6E662AF7" w14:textId="77777777" w:rsidTr="009F2D2D">
        <w:trPr>
          <w:cantSplit/>
          <w:trHeight w:val="64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F76DA70" w14:textId="77777777" w:rsidR="00AA613E" w:rsidRPr="006844AD" w:rsidRDefault="00AA613E" w:rsidP="00AA613E">
            <w:pPr>
              <w:pStyle w:val="a5"/>
              <w:tabs>
                <w:tab w:val="left" w:pos="739"/>
              </w:tabs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在线失败外呼数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DA6F664" w14:textId="06A83F84" w:rsidR="00AA613E" w:rsidRPr="006844AD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8</w:t>
            </w: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9475643" w14:textId="77777777" w:rsidR="00AA613E" w:rsidRPr="006844AD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Num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C50C9B" w14:textId="77777777" w:rsidR="00AA613E" w:rsidRPr="006844AD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&lt;&gt;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8135A1" w14:textId="77777777" w:rsidR="00AA613E" w:rsidRPr="006844AD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F3387B" w14:textId="77777777" w:rsidR="00AA613E" w:rsidRPr="006844AD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CAA79A" w14:textId="77777777" w:rsidR="00AA613E" w:rsidRPr="006844AD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8CAA18" w14:textId="77777777" w:rsidR="00AA613E" w:rsidRPr="00023280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AA613E" w:rsidRPr="00023280" w14:paraId="601F6D62" w14:textId="77777777" w:rsidTr="009F2D2D">
        <w:trPr>
          <w:cantSplit/>
          <w:trHeight w:val="64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08B342C" w14:textId="77777777" w:rsidR="00AA613E" w:rsidRPr="006844AD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落地失败外呼数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75D724C" w14:textId="43FE18D8" w:rsidR="00AA613E" w:rsidRPr="006844AD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80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6F6A02E" w14:textId="77777777" w:rsidR="00AA613E" w:rsidRPr="006844AD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Num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6BE4FF" w14:textId="77777777" w:rsidR="00AA613E" w:rsidRPr="006844AD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&lt;&gt;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3CCDC5" w14:textId="77777777" w:rsidR="00AA613E" w:rsidRPr="006844AD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AEF52E" w14:textId="77777777" w:rsidR="00AA613E" w:rsidRPr="006844AD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00ADDE" w14:textId="77777777" w:rsidR="00AA613E" w:rsidRPr="006844AD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1AF46A" w14:textId="77777777" w:rsidR="00AA613E" w:rsidRPr="00023280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AA613E" w:rsidRPr="00023280" w14:paraId="7B3EA742" w14:textId="77777777" w:rsidTr="009F2D2D">
        <w:trPr>
          <w:cantSplit/>
          <w:trHeight w:val="64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0B43194" w14:textId="77777777" w:rsidR="00AA613E" w:rsidRPr="006844AD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落地失败回拨数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BDEC09A" w14:textId="10CA3280" w:rsidR="00AA613E" w:rsidRPr="006844AD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8</w:t>
            </w: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B8F9282" w14:textId="77777777" w:rsidR="00AA613E" w:rsidRPr="006844AD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Num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F478C4" w14:textId="77777777" w:rsidR="00AA613E" w:rsidRPr="006844AD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&lt;&gt;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C9D4A4" w14:textId="77777777" w:rsidR="00AA613E" w:rsidRPr="006844AD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EF5E75" w14:textId="77777777" w:rsidR="00AA613E" w:rsidRPr="006844AD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07A843" w14:textId="77777777" w:rsidR="00AA613E" w:rsidRPr="006844AD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CEF2A0" w14:textId="77777777" w:rsidR="00AA613E" w:rsidRPr="00023280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AA613E" w:rsidRPr="00023280" w14:paraId="510E19A0" w14:textId="77777777" w:rsidTr="009F2D2D">
        <w:trPr>
          <w:cantSplit/>
          <w:trHeight w:val="64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DA38598" w14:textId="77777777" w:rsidR="00AA613E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Goip失败入呼数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548D0F0" w14:textId="6BB921D3" w:rsidR="00AA613E" w:rsidRPr="006844AD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80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5847449" w14:textId="77777777" w:rsidR="00AA613E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Num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6DD9FA" w14:textId="77777777" w:rsidR="00AA613E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&lt;&gt;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503446" w14:textId="77777777" w:rsidR="00AA613E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F21CD8" w14:textId="77777777" w:rsidR="00AA613E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498C3E" w14:textId="77777777" w:rsidR="00AA613E" w:rsidRPr="006844AD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961771" w14:textId="77777777" w:rsidR="00AA613E" w:rsidRPr="00023280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AA613E" w:rsidRPr="00023280" w14:paraId="3DC27C9C" w14:textId="77777777" w:rsidTr="009F2D2D">
        <w:trPr>
          <w:cantSplit/>
          <w:trHeight w:val="64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4F9E538" w14:textId="77777777" w:rsidR="00AA613E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Goip失败外呼数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1DB63DF" w14:textId="79D9DA60" w:rsidR="00AA613E" w:rsidRPr="006844AD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8</w:t>
            </w: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8932345" w14:textId="77777777" w:rsidR="00AA613E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Num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BD1649" w14:textId="77777777" w:rsidR="00AA613E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&lt;&gt;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0CD10D" w14:textId="77777777" w:rsidR="00AA613E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BCB418" w14:textId="77777777" w:rsidR="00AA613E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55C46E" w14:textId="77777777" w:rsidR="00AA613E" w:rsidRPr="006844AD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5D5CEA" w14:textId="77777777" w:rsidR="00AA613E" w:rsidRPr="00023280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AA613E" w:rsidRPr="00023280" w14:paraId="6FAA6E00" w14:textId="77777777" w:rsidTr="009F2D2D">
        <w:trPr>
          <w:cantSplit/>
          <w:trHeight w:val="64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9335352" w14:textId="77777777" w:rsidR="00AA613E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Goip失败回拨数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1106B25" w14:textId="43F42B49" w:rsidR="00AA613E" w:rsidRPr="006844AD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80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DEB5C09" w14:textId="77777777" w:rsidR="00AA613E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Num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3686D4" w14:textId="77777777" w:rsidR="00AA613E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&lt;&gt;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DF70BE" w14:textId="77777777" w:rsidR="00AA613E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F52148" w14:textId="77777777" w:rsidR="00AA613E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0AB586" w14:textId="77777777" w:rsidR="00AA613E" w:rsidRPr="006844AD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E2C4F3" w14:textId="77777777" w:rsidR="00AA613E" w:rsidRPr="00023280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AA613E" w:rsidRPr="00023280" w14:paraId="36B26439" w14:textId="77777777" w:rsidTr="009F2D2D">
        <w:trPr>
          <w:cantSplit/>
          <w:trHeight w:val="64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84ADA07" w14:textId="77777777" w:rsidR="00AA613E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在线短入呼数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A9B2B43" w14:textId="2B4461B8" w:rsidR="00AA613E" w:rsidRPr="006844AD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8</w:t>
            </w: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DD798C2" w14:textId="77777777" w:rsidR="00AA613E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Num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0C2823" w14:textId="77777777" w:rsidR="00AA613E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&lt;&gt;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6CA280" w14:textId="77777777" w:rsidR="00AA613E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A2F5E6" w14:textId="77777777" w:rsidR="00AA613E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C03386" w14:textId="77777777" w:rsidR="00AA613E" w:rsidRPr="006844AD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8573A5" w14:textId="77777777" w:rsidR="00AA613E" w:rsidRPr="00023280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AA613E" w:rsidRPr="00023280" w14:paraId="6EF6CC63" w14:textId="77777777" w:rsidTr="009F2D2D">
        <w:trPr>
          <w:cantSplit/>
          <w:trHeight w:val="64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4BBAC08" w14:textId="77777777" w:rsidR="00AA613E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在线短外呼数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EC39A21" w14:textId="74E2CBD4" w:rsidR="00AA613E" w:rsidRPr="006844AD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80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0FCBB22" w14:textId="77777777" w:rsidR="00AA613E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Num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A3C458" w14:textId="77777777" w:rsidR="00AA613E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&lt;&gt;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B03844" w14:textId="77777777" w:rsidR="00AA613E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6B4972" w14:textId="77777777" w:rsidR="00AA613E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ED4B7E" w14:textId="77777777" w:rsidR="00AA613E" w:rsidRPr="006844AD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75F9A3" w14:textId="77777777" w:rsidR="00AA613E" w:rsidRPr="00023280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AA613E" w:rsidRPr="00023280" w14:paraId="22869727" w14:textId="77777777" w:rsidTr="009F2D2D">
        <w:trPr>
          <w:cantSplit/>
          <w:trHeight w:val="64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D0BDA91" w14:textId="77777777" w:rsidR="00AA613E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落地外呼数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ACCB608" w14:textId="62F52EAF" w:rsidR="00AA613E" w:rsidRPr="006844AD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60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A702414" w14:textId="77777777" w:rsidR="00AA613E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Num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24DE91" w14:textId="77777777" w:rsidR="00AA613E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&lt;&gt;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7B4F92" w14:textId="77777777" w:rsidR="00AA613E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A86749" w14:textId="77777777" w:rsidR="00AA613E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8F2DCA" w14:textId="77777777" w:rsidR="00AA613E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DC8928" w14:textId="77777777" w:rsidR="00AA613E" w:rsidRPr="00023280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AA613E" w:rsidRPr="00023280" w14:paraId="485E2879" w14:textId="77777777" w:rsidTr="009F2D2D">
        <w:trPr>
          <w:cantSplit/>
          <w:trHeight w:val="64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06181EB" w14:textId="77777777" w:rsidR="00AA613E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落地回拨数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7C1EA8A" w14:textId="28135226" w:rsidR="00AA613E" w:rsidRPr="006844AD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60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54F85A0" w14:textId="77777777" w:rsidR="00AA613E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Num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C62EA2" w14:textId="77777777" w:rsidR="00AA613E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&lt;&gt;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F7B8B8" w14:textId="77777777" w:rsidR="00AA613E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7649B3" w14:textId="77777777" w:rsidR="00AA613E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F65695" w14:textId="77777777" w:rsidR="00AA613E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646407" w14:textId="77777777" w:rsidR="00AA613E" w:rsidRPr="00023280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AA613E" w:rsidRPr="00023280" w14:paraId="138947D7" w14:textId="77777777" w:rsidTr="009F2D2D">
        <w:trPr>
          <w:cantSplit/>
          <w:trHeight w:val="64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F43922E" w14:textId="77777777" w:rsidR="00AA613E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Goip短入呼数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E4BE1F3" w14:textId="4DCF2576" w:rsidR="00AA613E" w:rsidRPr="006844AD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80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0280F0F" w14:textId="77777777" w:rsidR="00AA613E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Num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D65585" w14:textId="77777777" w:rsidR="00AA613E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&lt;&gt;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9B8319" w14:textId="77777777" w:rsidR="00AA613E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010549" w14:textId="77777777" w:rsidR="00AA613E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34ABFE" w14:textId="77777777" w:rsidR="00AA613E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B70D63" w14:textId="77777777" w:rsidR="00AA613E" w:rsidRPr="00023280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AA613E" w:rsidRPr="00023280" w14:paraId="09310B3C" w14:textId="77777777" w:rsidTr="009F2D2D">
        <w:trPr>
          <w:cantSplit/>
          <w:trHeight w:val="64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495B16A" w14:textId="77777777" w:rsidR="00AA613E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Goip短外呼数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DC3ECB9" w14:textId="2E70AA19" w:rsidR="00AA613E" w:rsidRPr="006844AD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80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05D5E67" w14:textId="77777777" w:rsidR="00AA613E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Num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FB9685" w14:textId="77777777" w:rsidR="00AA613E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&lt;&gt;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CA44F4" w14:textId="77777777" w:rsidR="00AA613E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C44046" w14:textId="77777777" w:rsidR="00AA613E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E28C2E" w14:textId="77777777" w:rsidR="00AA613E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2896E1" w14:textId="77777777" w:rsidR="00AA613E" w:rsidRPr="00023280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AA613E" w:rsidRPr="00023280" w14:paraId="7AE27C5D" w14:textId="77777777" w:rsidTr="009F2D2D">
        <w:trPr>
          <w:cantSplit/>
          <w:trHeight w:val="64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988B9F0" w14:textId="77777777" w:rsidR="00AA613E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8"/>
                <w:szCs w:val="18"/>
                <w:lang w:eastAsia="zh-CN"/>
              </w:rPr>
              <w:t>Goip短回拨数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D520E6B" w14:textId="7D59D92D" w:rsidR="00AA613E" w:rsidRPr="006844AD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80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FFFFDBB" w14:textId="77777777" w:rsidR="00AA613E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Num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B5C71F" w14:textId="77777777" w:rsidR="00AA613E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&lt;&gt;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A4E873" w14:textId="77777777" w:rsidR="00AA613E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7644BE" w14:textId="77777777" w:rsidR="00AA613E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37F302" w14:textId="77777777" w:rsidR="00AA613E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72603A" w14:textId="77777777" w:rsidR="00AA613E" w:rsidRPr="00023280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AA613E" w:rsidRPr="00023280" w14:paraId="5865A202" w14:textId="77777777" w:rsidTr="009F2D2D">
        <w:trPr>
          <w:cantSplit/>
          <w:trHeight w:val="64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38A2EDD" w14:textId="77777777" w:rsidR="00AA613E" w:rsidRPr="00B02EB2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8"/>
                <w:szCs w:val="18"/>
                <w:lang w:eastAsia="zh-CN"/>
              </w:rPr>
            </w:pPr>
            <w:r w:rsidRPr="00B02EB2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8"/>
                <w:szCs w:val="18"/>
                <w:lang w:eastAsia="zh-CN"/>
              </w:rPr>
              <w:t>修改时间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7349327" w14:textId="1D795DC2" w:rsidR="00AA613E" w:rsidRPr="00B02EB2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B02EB2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140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6FE01DC" w14:textId="77777777" w:rsidR="00AA613E" w:rsidRPr="00B02EB2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B02EB2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Date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99FB5C" w14:textId="77777777" w:rsidR="00AA613E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&lt;&gt;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4CD93C" w14:textId="77777777" w:rsidR="00AA613E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3679FC" w14:textId="77777777" w:rsidR="00AA613E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F29250" w14:textId="77777777" w:rsidR="00AA613E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E3E8C6" w14:textId="77777777" w:rsidR="00AA613E" w:rsidRPr="00023280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AA613E" w:rsidRPr="00023280" w14:paraId="04CD503B" w14:textId="77777777" w:rsidTr="009F2D2D">
        <w:trPr>
          <w:cantSplit/>
          <w:trHeight w:val="64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E051BC4" w14:textId="77777777" w:rsidR="00AA613E" w:rsidRPr="00B02EB2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8"/>
                <w:szCs w:val="18"/>
                <w:lang w:eastAsia="zh-CN"/>
              </w:rPr>
            </w:pPr>
            <w:r w:rsidRPr="00B02EB2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8"/>
                <w:szCs w:val="18"/>
                <w:lang w:eastAsia="zh-CN"/>
              </w:rPr>
              <w:t>修改人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506FD67" w14:textId="48AE5034" w:rsidR="00AA613E" w:rsidRPr="00B02EB2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B02EB2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80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8343208" w14:textId="77777777" w:rsidR="00AA613E" w:rsidRPr="00B02EB2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B02EB2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Str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70400A" w14:textId="77777777" w:rsidR="00AA613E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&lt;&gt;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557F06" w14:textId="77777777" w:rsidR="00AA613E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F6D648" w14:textId="77777777" w:rsidR="00AA613E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875E79" w14:textId="77777777" w:rsidR="00AA613E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402B63" w14:textId="77777777" w:rsidR="00AA613E" w:rsidRPr="00023280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AA613E" w:rsidRPr="00023280" w14:paraId="71D24C4B" w14:textId="77777777" w:rsidTr="009F2D2D">
        <w:trPr>
          <w:cantSplit/>
          <w:trHeight w:val="64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38BA40D" w14:textId="77777777" w:rsidR="00AA613E" w:rsidRPr="00B02EB2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8"/>
                <w:szCs w:val="18"/>
                <w:lang w:eastAsia="zh-CN"/>
              </w:rPr>
            </w:pPr>
            <w:r w:rsidRPr="00B02EB2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8"/>
                <w:szCs w:val="18"/>
                <w:lang w:eastAsia="zh-CN"/>
              </w:rPr>
              <w:t>创建时间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F215E8A" w14:textId="104BFE99" w:rsidR="00AA613E" w:rsidRPr="00B02EB2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B02EB2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140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E34A97A" w14:textId="77777777" w:rsidR="00AA613E" w:rsidRPr="00B02EB2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B02EB2"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Date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5682E4" w14:textId="77777777" w:rsidR="00AA613E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&lt;&gt;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E828F0" w14:textId="77777777" w:rsidR="00AA613E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775D4C" w14:textId="77777777" w:rsidR="00AA613E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430BD9" w14:textId="77777777" w:rsidR="00AA613E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2A3223" w14:textId="77777777" w:rsidR="00AA613E" w:rsidRPr="00023280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  <w:tr w:rsidR="00AA613E" w:rsidRPr="00023280" w14:paraId="2B557845" w14:textId="77777777" w:rsidTr="009F2D2D">
        <w:trPr>
          <w:cantSplit/>
          <w:trHeight w:val="64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BC5C272" w14:textId="77777777" w:rsidR="00AA613E" w:rsidRPr="00B02EB2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8"/>
                <w:szCs w:val="18"/>
                <w:lang w:eastAsia="zh-CN"/>
              </w:rPr>
            </w:pPr>
            <w:r w:rsidRPr="00B02EB2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8"/>
                <w:szCs w:val="18"/>
                <w:lang w:eastAsia="zh-CN"/>
              </w:rPr>
              <w:t>创建人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CC16A27" w14:textId="5045A9D8" w:rsidR="00AA613E" w:rsidRPr="00B02EB2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B02EB2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80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31232BD" w14:textId="77777777" w:rsidR="00AA613E" w:rsidRPr="00B02EB2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color w:val="BFBFBF" w:themeColor="background1" w:themeShade="BF"/>
                <w:sz w:val="16"/>
                <w:szCs w:val="16"/>
                <w:lang w:eastAsia="zh-CN"/>
              </w:rPr>
            </w:pPr>
            <w:r w:rsidRPr="00B02EB2">
              <w:rPr>
                <w:rFonts w:ascii="微软雅黑" w:eastAsia="微软雅黑" w:hAnsi="微软雅黑" w:hint="eastAsia"/>
                <w:b w:val="0"/>
                <w:color w:val="BFBFBF" w:themeColor="background1" w:themeShade="BF"/>
                <w:sz w:val="16"/>
                <w:szCs w:val="16"/>
                <w:lang w:eastAsia="zh-CN"/>
              </w:rPr>
              <w:t>Str</w:t>
            </w:r>
          </w:p>
        </w:tc>
        <w:tc>
          <w:tcPr>
            <w:tcW w:w="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312498" w14:textId="77777777" w:rsidR="00AA613E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&lt;&gt;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55D44E" w14:textId="77777777" w:rsidR="00AA613E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BE9345" w14:textId="77777777" w:rsidR="00AA613E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249D3A" w14:textId="77777777" w:rsidR="00AA613E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hint="eastAsia"/>
                <w:b w:val="0"/>
                <w:sz w:val="16"/>
                <w:szCs w:val="16"/>
                <w:lang w:eastAsia="zh-CN"/>
              </w:rPr>
              <w:t>-</w:t>
            </w:r>
          </w:p>
        </w:tc>
        <w:tc>
          <w:tcPr>
            <w:tcW w:w="308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B087C5" w14:textId="77777777" w:rsidR="00AA613E" w:rsidRPr="00023280" w:rsidRDefault="00AA613E" w:rsidP="00AA613E">
            <w:pPr>
              <w:pStyle w:val="a5"/>
              <w:snapToGrid w:val="0"/>
              <w:rPr>
                <w:rFonts w:ascii="微软雅黑" w:eastAsia="微软雅黑" w:hAnsi="微软雅黑"/>
                <w:b w:val="0"/>
                <w:bCs w:val="0"/>
                <w:sz w:val="16"/>
                <w:szCs w:val="16"/>
                <w:lang w:eastAsia="zh-CN"/>
              </w:rPr>
            </w:pPr>
          </w:p>
        </w:tc>
      </w:tr>
    </w:tbl>
    <w:p w14:paraId="6D94F297" w14:textId="77777777" w:rsidR="00EE08B9" w:rsidRPr="00EE08B9" w:rsidRDefault="00EE08B9" w:rsidP="00EE08B9">
      <w:pPr>
        <w:rPr>
          <w:rFonts w:eastAsiaTheme="minorEastAsia"/>
          <w:lang w:eastAsia="zh-CN"/>
        </w:rPr>
      </w:pPr>
    </w:p>
    <w:p w14:paraId="08B89F27" w14:textId="190EA2FE" w:rsidR="00C973E6" w:rsidRDefault="00C973E6" w:rsidP="00C973E6">
      <w:pPr>
        <w:pStyle w:val="Heading1"/>
        <w:pageBreakBefore/>
        <w:ind w:left="431" w:hanging="431"/>
        <w:rPr>
          <w:rFonts w:ascii="Arial Unicode MS" w:eastAsia="Arial Unicode MS" w:hAnsi="Arial Unicode MS" w:cs="Arial Unicode MS"/>
          <w:iCs/>
          <w:lang w:val="en-US" w:eastAsia="zh-CN"/>
        </w:rPr>
      </w:pPr>
      <w:bookmarkStart w:id="130" w:name="_Toc478575285"/>
      <w:r>
        <w:rPr>
          <w:rFonts w:ascii="微软雅黑" w:eastAsia="微软雅黑" w:hAnsi="微软雅黑" w:cs="微软雅黑" w:hint="eastAsia"/>
          <w:iCs/>
          <w:lang w:val="en-US" w:eastAsia="zh-CN"/>
        </w:rPr>
        <w:t>系统日志</w:t>
      </w:r>
      <w:bookmarkEnd w:id="130"/>
    </w:p>
    <w:p w14:paraId="2DBE62E0" w14:textId="77777777" w:rsidR="00C973E6" w:rsidRDefault="00C973E6" w:rsidP="00C973E6">
      <w:pPr>
        <w:rPr>
          <w:rFonts w:eastAsiaTheme="minorEastAsia"/>
          <w:lang w:eastAsia="zh-CN"/>
        </w:rPr>
      </w:pPr>
    </w:p>
    <w:p w14:paraId="7BE3FEB1" w14:textId="77777777" w:rsidR="00C973E6" w:rsidRDefault="00C973E6" w:rsidP="00C973E6">
      <w:pPr>
        <w:rPr>
          <w:rFonts w:eastAsiaTheme="minorEastAsia"/>
          <w:lang w:eastAsia="zh-CN"/>
        </w:rPr>
      </w:pPr>
    </w:p>
    <w:p w14:paraId="74AECBE7" w14:textId="033FC89E" w:rsidR="00C973E6" w:rsidRDefault="00C973E6" w:rsidP="00C973E6">
      <w:pPr>
        <w:pStyle w:val="Heading2"/>
        <w:ind w:left="0" w:firstLine="0"/>
        <w:rPr>
          <w:rFonts w:ascii="微软雅黑" w:eastAsia="微软雅黑" w:hAnsi="微软雅黑" w:cs="微软雅黑"/>
          <w:bCs/>
          <w:i w:val="0"/>
          <w:iCs/>
          <w:lang w:eastAsia="zh-CN"/>
        </w:rPr>
      </w:pPr>
      <w:bookmarkStart w:id="131" w:name="_Toc478575286"/>
      <w:r>
        <w:rPr>
          <w:rFonts w:ascii="微软雅黑" w:eastAsia="微软雅黑" w:hAnsi="微软雅黑" w:cs="微软雅黑" w:hint="eastAsia"/>
          <w:bCs/>
          <w:i w:val="0"/>
          <w:iCs/>
          <w:lang w:eastAsia="zh-CN"/>
        </w:rPr>
        <w:t>管理系统日志</w:t>
      </w:r>
      <w:bookmarkEnd w:id="131"/>
    </w:p>
    <w:p w14:paraId="70D143A4" w14:textId="1B12666C" w:rsidR="00C973E6" w:rsidRDefault="00C973E6" w:rsidP="00C973E6">
      <w:pPr>
        <w:pStyle w:val="Heading3"/>
        <w:rPr>
          <w:rFonts w:ascii="微软雅黑" w:eastAsia="微软雅黑" w:hAnsi="微软雅黑" w:cs="微软雅黑"/>
          <w:i w:val="0"/>
          <w:lang w:eastAsia="zh-CN"/>
        </w:rPr>
      </w:pPr>
      <w:bookmarkStart w:id="132" w:name="_Toc478575287"/>
      <w:r>
        <w:rPr>
          <w:rFonts w:ascii="微软雅黑" w:eastAsia="微软雅黑" w:hAnsi="微软雅黑" w:cs="微软雅黑" w:hint="eastAsia"/>
          <w:i w:val="0"/>
          <w:lang w:eastAsia="zh-CN"/>
        </w:rPr>
        <w:t>日志列表</w:t>
      </w:r>
      <w:bookmarkEnd w:id="132"/>
    </w:p>
    <w:p w14:paraId="271CEBFB" w14:textId="77777777" w:rsidR="00C973E6" w:rsidRPr="000623AC" w:rsidRDefault="00C973E6" w:rsidP="00C973E6">
      <w:pPr>
        <w:rPr>
          <w:rFonts w:eastAsiaTheme="minorEastAsia"/>
          <w:lang w:eastAsia="zh-CN"/>
        </w:rPr>
      </w:pPr>
    </w:p>
    <w:p w14:paraId="077ED5F4" w14:textId="30DD47BE" w:rsidR="00C973E6" w:rsidRDefault="00C9171B" w:rsidP="00C973E6">
      <w:pPr>
        <w:pStyle w:val="Heading2"/>
        <w:ind w:left="0" w:firstLine="0"/>
        <w:rPr>
          <w:rFonts w:ascii="微软雅黑" w:eastAsia="微软雅黑" w:hAnsi="微软雅黑" w:cs="微软雅黑"/>
          <w:bCs/>
          <w:i w:val="0"/>
          <w:iCs/>
          <w:lang w:eastAsia="zh-CN"/>
        </w:rPr>
      </w:pPr>
      <w:bookmarkStart w:id="133" w:name="_Toc478575288"/>
      <w:r>
        <w:rPr>
          <w:rFonts w:ascii="微软雅黑" w:eastAsia="微软雅黑" w:hAnsi="微软雅黑" w:cs="微软雅黑" w:hint="eastAsia"/>
          <w:bCs/>
          <w:i w:val="0"/>
          <w:iCs/>
          <w:lang w:eastAsia="zh-CN"/>
        </w:rPr>
        <w:t>服务接口</w:t>
      </w:r>
      <w:r w:rsidR="00C973E6">
        <w:rPr>
          <w:rFonts w:ascii="微软雅黑" w:eastAsia="微软雅黑" w:hAnsi="微软雅黑" w:cs="微软雅黑" w:hint="eastAsia"/>
          <w:bCs/>
          <w:i w:val="0"/>
          <w:iCs/>
          <w:lang w:eastAsia="zh-CN"/>
        </w:rPr>
        <w:t>日志</w:t>
      </w:r>
      <w:bookmarkEnd w:id="133"/>
    </w:p>
    <w:p w14:paraId="27E2A93D" w14:textId="77777777" w:rsidR="00C973E6" w:rsidRDefault="00C973E6" w:rsidP="00C973E6">
      <w:pPr>
        <w:pStyle w:val="Heading3"/>
        <w:rPr>
          <w:rFonts w:ascii="微软雅黑" w:eastAsia="微软雅黑" w:hAnsi="微软雅黑" w:cs="微软雅黑"/>
          <w:i w:val="0"/>
          <w:lang w:eastAsia="zh-CN"/>
        </w:rPr>
      </w:pPr>
      <w:bookmarkStart w:id="134" w:name="_Toc478575289"/>
      <w:r>
        <w:rPr>
          <w:rFonts w:ascii="微软雅黑" w:eastAsia="微软雅黑" w:hAnsi="微软雅黑" w:cs="微软雅黑" w:hint="eastAsia"/>
          <w:i w:val="0"/>
          <w:lang w:eastAsia="zh-CN"/>
        </w:rPr>
        <w:t>日志列表</w:t>
      </w:r>
      <w:bookmarkEnd w:id="134"/>
    </w:p>
    <w:p w14:paraId="70CC6D2A" w14:textId="1F09928D" w:rsidR="00C973E6" w:rsidRDefault="00C9171B" w:rsidP="00C973E6">
      <w:pPr>
        <w:pStyle w:val="Heading2"/>
        <w:ind w:left="0" w:firstLine="0"/>
        <w:rPr>
          <w:rFonts w:ascii="微软雅黑" w:eastAsia="微软雅黑" w:hAnsi="微软雅黑" w:cs="微软雅黑"/>
          <w:bCs/>
          <w:i w:val="0"/>
          <w:iCs/>
          <w:lang w:eastAsia="zh-CN"/>
        </w:rPr>
      </w:pPr>
      <w:bookmarkStart w:id="135" w:name="_Toc478575290"/>
      <w:r>
        <w:rPr>
          <w:rFonts w:ascii="微软雅黑" w:eastAsia="微软雅黑" w:hAnsi="微软雅黑" w:cs="微软雅黑" w:hint="eastAsia"/>
          <w:bCs/>
          <w:i w:val="0"/>
          <w:iCs/>
          <w:lang w:eastAsia="zh-CN"/>
        </w:rPr>
        <w:t>计费</w:t>
      </w:r>
      <w:r w:rsidR="00C973E6">
        <w:rPr>
          <w:rFonts w:ascii="微软雅黑" w:eastAsia="微软雅黑" w:hAnsi="微软雅黑" w:cs="微软雅黑" w:hint="eastAsia"/>
          <w:bCs/>
          <w:i w:val="0"/>
          <w:iCs/>
          <w:lang w:eastAsia="zh-CN"/>
        </w:rPr>
        <w:t>系统日志</w:t>
      </w:r>
      <w:bookmarkEnd w:id="135"/>
    </w:p>
    <w:p w14:paraId="6D84E9C7" w14:textId="77777777" w:rsidR="00C973E6" w:rsidRDefault="00C973E6" w:rsidP="00C973E6">
      <w:pPr>
        <w:pStyle w:val="Heading3"/>
        <w:rPr>
          <w:rFonts w:ascii="微软雅黑" w:eastAsia="微软雅黑" w:hAnsi="微软雅黑" w:cs="微软雅黑"/>
          <w:i w:val="0"/>
          <w:lang w:eastAsia="zh-CN"/>
        </w:rPr>
      </w:pPr>
      <w:bookmarkStart w:id="136" w:name="_Toc478575291"/>
      <w:r>
        <w:rPr>
          <w:rFonts w:ascii="微软雅黑" w:eastAsia="微软雅黑" w:hAnsi="微软雅黑" w:cs="微软雅黑" w:hint="eastAsia"/>
          <w:i w:val="0"/>
          <w:lang w:eastAsia="zh-CN"/>
        </w:rPr>
        <w:t>日志列表</w:t>
      </w:r>
      <w:bookmarkEnd w:id="136"/>
    </w:p>
    <w:p w14:paraId="580384B0" w14:textId="25EC500F" w:rsidR="00C973E6" w:rsidRDefault="00C9171B" w:rsidP="00C973E6">
      <w:pPr>
        <w:pStyle w:val="Heading2"/>
        <w:ind w:left="0" w:firstLine="0"/>
        <w:rPr>
          <w:rFonts w:ascii="微软雅黑" w:eastAsia="微软雅黑" w:hAnsi="微软雅黑" w:cs="微软雅黑"/>
          <w:bCs/>
          <w:i w:val="0"/>
          <w:iCs/>
          <w:lang w:eastAsia="zh-CN"/>
        </w:rPr>
      </w:pPr>
      <w:bookmarkStart w:id="137" w:name="_Toc478575292"/>
      <w:r>
        <w:rPr>
          <w:rFonts w:ascii="微软雅黑" w:eastAsia="微软雅黑" w:hAnsi="微软雅黑" w:cs="微软雅黑" w:hint="eastAsia"/>
          <w:bCs/>
          <w:i w:val="0"/>
          <w:iCs/>
          <w:lang w:eastAsia="zh-CN"/>
        </w:rPr>
        <w:t>卡调度服务</w:t>
      </w:r>
      <w:r w:rsidR="00C973E6">
        <w:rPr>
          <w:rFonts w:ascii="微软雅黑" w:eastAsia="微软雅黑" w:hAnsi="微软雅黑" w:cs="微软雅黑" w:hint="eastAsia"/>
          <w:bCs/>
          <w:i w:val="0"/>
          <w:iCs/>
          <w:lang w:eastAsia="zh-CN"/>
        </w:rPr>
        <w:t>日志</w:t>
      </w:r>
      <w:bookmarkEnd w:id="137"/>
    </w:p>
    <w:p w14:paraId="1A0639B1" w14:textId="77777777" w:rsidR="00C973E6" w:rsidRDefault="00C973E6" w:rsidP="00C973E6">
      <w:pPr>
        <w:pStyle w:val="Heading3"/>
        <w:rPr>
          <w:rFonts w:ascii="微软雅黑" w:eastAsia="微软雅黑" w:hAnsi="微软雅黑" w:cs="微软雅黑"/>
          <w:i w:val="0"/>
          <w:lang w:eastAsia="zh-CN"/>
        </w:rPr>
      </w:pPr>
      <w:bookmarkStart w:id="138" w:name="_Toc478575293"/>
      <w:r>
        <w:rPr>
          <w:rFonts w:ascii="微软雅黑" w:eastAsia="微软雅黑" w:hAnsi="微软雅黑" w:cs="微软雅黑" w:hint="eastAsia"/>
          <w:i w:val="0"/>
          <w:lang w:eastAsia="zh-CN"/>
        </w:rPr>
        <w:t>日志列表</w:t>
      </w:r>
      <w:bookmarkEnd w:id="138"/>
    </w:p>
    <w:p w14:paraId="6F7D41C4" w14:textId="4BB8CBC3" w:rsidR="00C973E6" w:rsidRDefault="00C9171B" w:rsidP="00C973E6">
      <w:pPr>
        <w:pStyle w:val="Heading2"/>
        <w:ind w:left="0" w:firstLine="0"/>
        <w:rPr>
          <w:rFonts w:ascii="微软雅黑" w:eastAsia="微软雅黑" w:hAnsi="微软雅黑" w:cs="微软雅黑"/>
          <w:bCs/>
          <w:i w:val="0"/>
          <w:iCs/>
          <w:lang w:eastAsia="zh-CN"/>
        </w:rPr>
      </w:pPr>
      <w:bookmarkStart w:id="139" w:name="_Toc478575294"/>
      <w:r>
        <w:rPr>
          <w:rFonts w:ascii="微软雅黑" w:eastAsia="微软雅黑" w:hAnsi="微软雅黑" w:cs="微软雅黑" w:hint="eastAsia"/>
          <w:bCs/>
          <w:i w:val="0"/>
          <w:iCs/>
          <w:lang w:eastAsia="zh-CN"/>
        </w:rPr>
        <w:t>卡交换</w:t>
      </w:r>
      <w:r w:rsidR="00C973E6">
        <w:rPr>
          <w:rFonts w:ascii="微软雅黑" w:eastAsia="微软雅黑" w:hAnsi="微软雅黑" w:cs="微软雅黑" w:hint="eastAsia"/>
          <w:bCs/>
          <w:i w:val="0"/>
          <w:iCs/>
          <w:lang w:eastAsia="zh-CN"/>
        </w:rPr>
        <w:t>系统日志</w:t>
      </w:r>
      <w:bookmarkEnd w:id="139"/>
    </w:p>
    <w:p w14:paraId="3350FE94" w14:textId="77777777" w:rsidR="00C973E6" w:rsidRDefault="00C973E6" w:rsidP="00C973E6">
      <w:pPr>
        <w:pStyle w:val="Heading3"/>
        <w:rPr>
          <w:rFonts w:ascii="微软雅黑" w:eastAsia="微软雅黑" w:hAnsi="微软雅黑" w:cs="微软雅黑"/>
          <w:i w:val="0"/>
          <w:lang w:eastAsia="zh-CN"/>
        </w:rPr>
      </w:pPr>
      <w:bookmarkStart w:id="140" w:name="_Toc478575295"/>
      <w:r>
        <w:rPr>
          <w:rFonts w:ascii="微软雅黑" w:eastAsia="微软雅黑" w:hAnsi="微软雅黑" w:cs="微软雅黑" w:hint="eastAsia"/>
          <w:i w:val="0"/>
          <w:lang w:eastAsia="zh-CN"/>
        </w:rPr>
        <w:t>日志列表</w:t>
      </w:r>
      <w:bookmarkEnd w:id="140"/>
    </w:p>
    <w:p w14:paraId="53D1984E" w14:textId="6139224C" w:rsidR="00C973E6" w:rsidRDefault="00C9171B" w:rsidP="00C973E6">
      <w:pPr>
        <w:pStyle w:val="Heading2"/>
        <w:ind w:left="0" w:firstLine="0"/>
        <w:rPr>
          <w:rFonts w:ascii="微软雅黑" w:eastAsia="微软雅黑" w:hAnsi="微软雅黑" w:cs="微软雅黑"/>
          <w:bCs/>
          <w:i w:val="0"/>
          <w:iCs/>
          <w:lang w:eastAsia="zh-CN"/>
        </w:rPr>
      </w:pPr>
      <w:bookmarkStart w:id="141" w:name="_Toc478575296"/>
      <w:r>
        <w:rPr>
          <w:rFonts w:ascii="微软雅黑" w:eastAsia="微软雅黑" w:hAnsi="微软雅黑" w:cs="微软雅黑" w:hint="eastAsia"/>
          <w:bCs/>
          <w:i w:val="0"/>
          <w:iCs/>
          <w:lang w:eastAsia="zh-CN"/>
        </w:rPr>
        <w:t>软交换</w:t>
      </w:r>
      <w:r w:rsidR="00C973E6">
        <w:rPr>
          <w:rFonts w:ascii="微软雅黑" w:eastAsia="微软雅黑" w:hAnsi="微软雅黑" w:cs="微软雅黑" w:hint="eastAsia"/>
          <w:bCs/>
          <w:i w:val="0"/>
          <w:iCs/>
          <w:lang w:eastAsia="zh-CN"/>
        </w:rPr>
        <w:t>系统日志</w:t>
      </w:r>
      <w:bookmarkEnd w:id="141"/>
    </w:p>
    <w:p w14:paraId="2ACCCFF7" w14:textId="77777777" w:rsidR="00C973E6" w:rsidRDefault="00C973E6" w:rsidP="00C973E6">
      <w:pPr>
        <w:pStyle w:val="Heading3"/>
        <w:rPr>
          <w:rFonts w:ascii="微软雅黑" w:eastAsia="微软雅黑" w:hAnsi="微软雅黑" w:cs="微软雅黑"/>
          <w:i w:val="0"/>
          <w:lang w:eastAsia="zh-CN"/>
        </w:rPr>
      </w:pPr>
      <w:bookmarkStart w:id="142" w:name="_Toc478575297"/>
      <w:r>
        <w:rPr>
          <w:rFonts w:ascii="微软雅黑" w:eastAsia="微软雅黑" w:hAnsi="微软雅黑" w:cs="微软雅黑" w:hint="eastAsia"/>
          <w:i w:val="0"/>
          <w:lang w:eastAsia="zh-CN"/>
        </w:rPr>
        <w:t>日志列表</w:t>
      </w:r>
      <w:bookmarkEnd w:id="142"/>
    </w:p>
    <w:p w14:paraId="1AED1D69" w14:textId="4E28EE54" w:rsidR="00C973E6" w:rsidRDefault="00C9171B" w:rsidP="00C973E6">
      <w:pPr>
        <w:pStyle w:val="Heading2"/>
        <w:ind w:left="0" w:firstLine="0"/>
        <w:rPr>
          <w:rFonts w:ascii="微软雅黑" w:eastAsia="微软雅黑" w:hAnsi="微软雅黑" w:cs="微软雅黑"/>
          <w:bCs/>
          <w:i w:val="0"/>
          <w:iCs/>
          <w:lang w:eastAsia="zh-CN"/>
        </w:rPr>
      </w:pPr>
      <w:bookmarkStart w:id="143" w:name="_Toc478575298"/>
      <w:r>
        <w:rPr>
          <w:rFonts w:ascii="微软雅黑" w:eastAsia="微软雅黑" w:hAnsi="微软雅黑" w:cs="微软雅黑" w:hint="eastAsia"/>
          <w:bCs/>
          <w:i w:val="0"/>
          <w:iCs/>
          <w:lang w:eastAsia="zh-CN"/>
        </w:rPr>
        <w:t>消息</w:t>
      </w:r>
      <w:r w:rsidR="00C973E6">
        <w:rPr>
          <w:rFonts w:ascii="微软雅黑" w:eastAsia="微软雅黑" w:hAnsi="微软雅黑" w:cs="微软雅黑" w:hint="eastAsia"/>
          <w:bCs/>
          <w:i w:val="0"/>
          <w:iCs/>
          <w:lang w:eastAsia="zh-CN"/>
        </w:rPr>
        <w:t>日志</w:t>
      </w:r>
      <w:bookmarkEnd w:id="143"/>
    </w:p>
    <w:p w14:paraId="158DF3AE" w14:textId="77777777" w:rsidR="00C973E6" w:rsidRDefault="00C973E6" w:rsidP="00C973E6">
      <w:pPr>
        <w:pStyle w:val="Heading3"/>
        <w:rPr>
          <w:rFonts w:ascii="微软雅黑" w:eastAsia="微软雅黑" w:hAnsi="微软雅黑" w:cs="微软雅黑"/>
          <w:i w:val="0"/>
          <w:lang w:eastAsia="zh-CN"/>
        </w:rPr>
      </w:pPr>
      <w:bookmarkStart w:id="144" w:name="_Toc478575299"/>
      <w:r>
        <w:rPr>
          <w:rFonts w:ascii="微软雅黑" w:eastAsia="微软雅黑" w:hAnsi="微软雅黑" w:cs="微软雅黑" w:hint="eastAsia"/>
          <w:i w:val="0"/>
          <w:lang w:eastAsia="zh-CN"/>
        </w:rPr>
        <w:t>日志列表</w:t>
      </w:r>
      <w:bookmarkEnd w:id="144"/>
    </w:p>
    <w:p w14:paraId="6229D5C2" w14:textId="77777777" w:rsidR="00C973E6" w:rsidRPr="00C973E6" w:rsidRDefault="00C973E6" w:rsidP="00C973E6">
      <w:pPr>
        <w:rPr>
          <w:rFonts w:eastAsiaTheme="minorEastAsia"/>
          <w:lang w:eastAsia="zh-CN"/>
        </w:rPr>
      </w:pPr>
    </w:p>
    <w:p w14:paraId="4330DEA5" w14:textId="37FB8FCC" w:rsidR="00C9171B" w:rsidRDefault="00C9171B" w:rsidP="00C9171B">
      <w:pPr>
        <w:pStyle w:val="Heading2"/>
        <w:ind w:left="0" w:firstLine="0"/>
        <w:rPr>
          <w:rFonts w:ascii="微软雅黑" w:eastAsia="微软雅黑" w:hAnsi="微软雅黑" w:cs="微软雅黑"/>
          <w:bCs/>
          <w:i w:val="0"/>
          <w:iCs/>
          <w:lang w:eastAsia="zh-CN"/>
        </w:rPr>
      </w:pPr>
      <w:bookmarkStart w:id="145" w:name="_Toc478575300"/>
      <w:r>
        <w:rPr>
          <w:rFonts w:ascii="微软雅黑" w:eastAsia="微软雅黑" w:hAnsi="微软雅黑" w:cs="微软雅黑" w:hint="eastAsia"/>
          <w:bCs/>
          <w:i w:val="0"/>
          <w:iCs/>
          <w:lang w:eastAsia="zh-CN"/>
        </w:rPr>
        <w:t>APP日志</w:t>
      </w:r>
      <w:bookmarkEnd w:id="145"/>
    </w:p>
    <w:p w14:paraId="44DA361C" w14:textId="77777777" w:rsidR="00C9171B" w:rsidRDefault="00C9171B" w:rsidP="00C9171B">
      <w:pPr>
        <w:pStyle w:val="Heading3"/>
        <w:rPr>
          <w:rFonts w:ascii="微软雅黑" w:eastAsia="微软雅黑" w:hAnsi="微软雅黑" w:cs="微软雅黑"/>
          <w:i w:val="0"/>
          <w:lang w:eastAsia="zh-CN"/>
        </w:rPr>
      </w:pPr>
      <w:bookmarkStart w:id="146" w:name="_Toc478575301"/>
      <w:r>
        <w:rPr>
          <w:rFonts w:ascii="微软雅黑" w:eastAsia="微软雅黑" w:hAnsi="微软雅黑" w:cs="微软雅黑" w:hint="eastAsia"/>
          <w:i w:val="0"/>
          <w:lang w:eastAsia="zh-CN"/>
        </w:rPr>
        <w:t>日志列表</w:t>
      </w:r>
      <w:bookmarkEnd w:id="146"/>
    </w:p>
    <w:p w14:paraId="51E573D9" w14:textId="77777777" w:rsidR="00CE19AF" w:rsidRDefault="00CE19AF" w:rsidP="00E67C25">
      <w:pPr>
        <w:ind w:left="720"/>
      </w:pPr>
    </w:p>
    <w:p w14:paraId="6A9A3EEB" w14:textId="77777777" w:rsidR="00CE19AF" w:rsidRPr="00E67C25" w:rsidRDefault="00CE19AF" w:rsidP="00E67C25">
      <w:pPr>
        <w:ind w:left="720"/>
      </w:pPr>
    </w:p>
    <w:sectPr w:rsidR="00CE19AF" w:rsidRPr="00E67C25">
      <w:pgSz w:w="11907" w:h="16840"/>
      <w:pgMar w:top="1440" w:right="1418" w:bottom="1440" w:left="1418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29DC6E5" w14:textId="77777777" w:rsidR="005E26F4" w:rsidRDefault="005E26F4">
      <w:r>
        <w:separator/>
      </w:r>
    </w:p>
  </w:endnote>
  <w:endnote w:type="continuationSeparator" w:id="0">
    <w:p w14:paraId="5BD570C8" w14:textId="77777777" w:rsidR="005E26F4" w:rsidRDefault="005E26F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Garamond">
    <w:panose1 w:val="02020404030301010803"/>
    <w:charset w:val="00"/>
    <w:family w:val="auto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微软雅黑">
    <w:charset w:val="86"/>
    <w:family w:val="auto"/>
    <w:pitch w:val="variable"/>
    <w:sig w:usb0="80000287" w:usb1="28CF3C52" w:usb2="00000016" w:usb3="00000000" w:csb0="0004001F" w:csb1="00000000"/>
  </w:font>
  <w:font w:name="PMingLiU">
    <w:panose1 w:val="02020500000000000000"/>
    <w:charset w:val="88"/>
    <w:family w:val="auto"/>
    <w:pitch w:val="variable"/>
    <w:sig w:usb0="A00002FF" w:usb1="28CFFCFA" w:usb2="00000016" w:usb3="00000000" w:csb0="00100001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Arial Unicode MS">
    <w:panose1 w:val="020B0604020202020204"/>
    <w:charset w:val="00"/>
    <w:family w:val="auto"/>
    <w:pitch w:val="variable"/>
    <w:sig w:usb0="F7FFAFFF" w:usb1="E9DFFFFF" w:usb2="0000003F" w:usb3="00000000" w:csb0="003F01F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AKGGDL+Arial">
    <w:altName w:val="Arial Unicode MS"/>
    <w:charset w:val="86"/>
    <w:family w:val="swiss"/>
    <w:pitch w:val="default"/>
    <w:sig w:usb0="00000001" w:usb1="080E0000" w:usb2="00000010" w:usb3="00000000" w:csb0="00040000" w:csb1="00000000"/>
  </w:font>
  <w:font w:name="Verdana">
    <w:panose1 w:val="020B0604030504040204"/>
    <w:charset w:val="00"/>
    <w:family w:val="auto"/>
    <w:pitch w:val="variable"/>
    <w:sig w:usb0="A10006FF" w:usb1="4000205B" w:usb2="00000010" w:usb3="00000000" w:csb0="0000019F" w:csb1="00000000"/>
  </w:font>
  <w:font w:name="Microsoft YaHei Light">
    <w:panose1 w:val="020B0502040204020203"/>
    <w:charset w:val="86"/>
    <w:family w:val="auto"/>
    <w:pitch w:val="variable"/>
    <w:sig w:usb0="A00002BF" w:usb1="28CF0010" w:usb2="00000016" w:usb3="00000000" w:csb0="0004000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Microsoft YaHei">
    <w:panose1 w:val="020B0503020204020204"/>
    <w:charset w:val="86"/>
    <w:family w:val="auto"/>
    <w:pitch w:val="variable"/>
    <w:sig w:usb0="80000287" w:usb1="28CF3C52" w:usb2="00000016" w:usb3="00000000" w:csb0="0004001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A616180" w14:textId="77777777" w:rsidR="003C2960" w:rsidRDefault="003C2960">
    <w:pPr>
      <w:pStyle w:val="Footer"/>
    </w:pPr>
    <w:r>
      <w:rPr>
        <w:rFonts w:hint="eastAsia"/>
      </w:rPr>
      <w:t xml:space="preserve"> </w:t>
    </w: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059428C" w14:textId="26372FE6" w:rsidR="003C2960" w:rsidRPr="00612898" w:rsidRDefault="003C2960">
    <w:pPr>
      <w:pStyle w:val="Footer"/>
      <w:pBdr>
        <w:top w:val="single" w:sz="4" w:space="1" w:color="auto"/>
      </w:pBdr>
      <w:tabs>
        <w:tab w:val="clear" w:pos="8640"/>
        <w:tab w:val="left" w:pos="5220"/>
        <w:tab w:val="left" w:pos="8010"/>
        <w:tab w:val="center" w:pos="8100"/>
        <w:tab w:val="right" w:pos="9000"/>
        <w:tab w:val="right" w:pos="11880"/>
      </w:tabs>
      <w:spacing w:line="160" w:lineRule="atLeast"/>
      <w:rPr>
        <w:lang w:val="fr-FR"/>
      </w:rPr>
    </w:pPr>
    <w:r w:rsidRPr="00612898">
      <w:rPr>
        <w:lang w:val="fr-FR"/>
      </w:rPr>
      <w:tab/>
    </w:r>
    <w:r w:rsidRPr="00612898">
      <w:rPr>
        <w:rFonts w:hint="eastAsia"/>
        <w:lang w:val="fr-FR"/>
      </w:rPr>
      <w:tab/>
    </w:r>
    <w:r>
      <w:rPr>
        <w:lang w:val="fr-FR"/>
      </w:rPr>
      <w:tab/>
    </w:r>
    <w:r>
      <w:rPr>
        <w:lang w:val="fr-FR"/>
      </w:rPr>
      <w:tab/>
    </w:r>
    <w:r w:rsidRPr="00612898">
      <w:rPr>
        <w:lang w:val="fr-FR"/>
      </w:rPr>
      <w:tab/>
    </w:r>
    <w:r>
      <w:rPr>
        <w:rStyle w:val="PageNumber"/>
      </w:rPr>
      <w:fldChar w:fldCharType="begin"/>
    </w:r>
    <w:r w:rsidRPr="00612898">
      <w:rPr>
        <w:rStyle w:val="PageNumber"/>
        <w:lang w:val="fr-FR"/>
      </w:rPr>
      <w:instrText xml:space="preserve">page </w:instrText>
    </w:r>
    <w:r>
      <w:rPr>
        <w:rStyle w:val="PageNumber"/>
      </w:rPr>
      <w:fldChar w:fldCharType="separate"/>
    </w:r>
    <w:r w:rsidR="008F6F10">
      <w:rPr>
        <w:rStyle w:val="PageNumber"/>
        <w:noProof/>
        <w:lang w:val="fr-FR"/>
      </w:rPr>
      <w:t>35</w:t>
    </w:r>
    <w:r>
      <w:rPr>
        <w:rStyle w:val="PageNumber"/>
      </w:rPr>
      <w:fldChar w:fldCharType="end"/>
    </w:r>
  </w:p>
  <w:p w14:paraId="7B5A9D51" w14:textId="77777777" w:rsidR="003C2960" w:rsidRPr="00612898" w:rsidRDefault="003C2960">
    <w:pPr>
      <w:pStyle w:val="Footer"/>
      <w:pBdr>
        <w:top w:val="single" w:sz="4" w:space="1" w:color="auto"/>
      </w:pBdr>
      <w:tabs>
        <w:tab w:val="clear" w:pos="8640"/>
        <w:tab w:val="left" w:pos="5220"/>
        <w:tab w:val="center" w:pos="8100"/>
        <w:tab w:val="right" w:pos="9000"/>
        <w:tab w:val="right" w:pos="11880"/>
      </w:tabs>
      <w:spacing w:line="160" w:lineRule="atLeast"/>
      <w:rPr>
        <w:sz w:val="16"/>
        <w:lang w:val="fr-FR"/>
      </w:rPr>
    </w:pPr>
    <w:r w:rsidRPr="00612898">
      <w:rPr>
        <w:sz w:val="16"/>
        <w:lang w:val="fr-FR"/>
      </w:rPr>
      <w:tab/>
    </w:r>
    <w:r w:rsidRPr="00612898">
      <w:rPr>
        <w:rFonts w:hint="eastAsia"/>
        <w:sz w:val="16"/>
        <w:lang w:val="fr-FR"/>
      </w:rPr>
      <w:tab/>
    </w:r>
  </w:p>
  <w:p w14:paraId="5E522FED" w14:textId="77777777" w:rsidR="003C2960" w:rsidRPr="00612898" w:rsidRDefault="003C2960">
    <w:pPr>
      <w:pStyle w:val="Footer"/>
      <w:pBdr>
        <w:top w:val="single" w:sz="4" w:space="1" w:color="auto"/>
      </w:pBdr>
      <w:tabs>
        <w:tab w:val="center" w:pos="6480"/>
        <w:tab w:val="right" w:pos="9000"/>
      </w:tabs>
      <w:rPr>
        <w:lang w:val="fr-FR"/>
      </w:rPr>
    </w:pPr>
    <w:r>
      <w:fldChar w:fldCharType="begin"/>
    </w:r>
    <w:r w:rsidRPr="00612898">
      <w:rPr>
        <w:lang w:val="fr-FR"/>
      </w:rPr>
      <w:instrText xml:space="preserve">comments  \* Mergeformat </w:instrText>
    </w:r>
    <w:r>
      <w:fldChar w:fldCharType="end"/>
    </w:r>
    <w:r w:rsidRPr="00612898">
      <w:rPr>
        <w:rFonts w:hint="eastAsia"/>
        <w:lang w:val="fr-FR"/>
      </w:rPr>
      <w:t xml:space="preserve"> </w: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B9F488A" w14:textId="77777777" w:rsidR="005E26F4" w:rsidRDefault="005E26F4">
      <w:r>
        <w:separator/>
      </w:r>
    </w:p>
  </w:footnote>
  <w:footnote w:type="continuationSeparator" w:id="0">
    <w:p w14:paraId="7C632603" w14:textId="77777777" w:rsidR="005E26F4" w:rsidRDefault="005E26F4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8E1C6A9" w14:textId="77777777" w:rsidR="003C2960" w:rsidRDefault="003C2960">
    <w:pPr>
      <w:pStyle w:val="Header"/>
      <w:rPr>
        <w:sz w:val="16"/>
      </w:rPr>
    </w:pPr>
    <w:r>
      <w:rPr>
        <w:rFonts w:hint="eastAsia"/>
        <w:sz w:val="16"/>
      </w:rPr>
      <w:t xml:space="preserve"> </w:t>
    </w: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3ADED85" w14:textId="250B24FD" w:rsidR="003C2960" w:rsidRPr="000A646C" w:rsidRDefault="003C2960">
    <w:pPr>
      <w:pStyle w:val="Header"/>
      <w:pBdr>
        <w:bottom w:val="single" w:sz="4" w:space="1" w:color="auto"/>
      </w:pBdr>
      <w:tabs>
        <w:tab w:val="left" w:pos="90"/>
        <w:tab w:val="right" w:pos="9072"/>
      </w:tabs>
      <w:spacing w:line="160" w:lineRule="atLeast"/>
      <w:rPr>
        <w:rFonts w:ascii="Arial Unicode MS" w:eastAsia="Arial Unicode MS" w:hAnsi="Arial Unicode MS"/>
        <w:lang w:eastAsia="zh-CN"/>
      </w:rPr>
    </w:pPr>
    <w:r>
      <w:rPr>
        <w:rFonts w:ascii="Arial Unicode MS" w:eastAsia="Arial Unicode MS" w:hAnsi="Arial Unicode MS"/>
        <w:lang w:eastAsia="zh-CN"/>
      </w:rPr>
      <w:t>UUWiFi</w:t>
    </w:r>
    <w:r>
      <w:rPr>
        <w:rFonts w:ascii="Arial Unicode MS" w:eastAsia="Arial Unicode MS" w:hAnsi="Arial Unicode MS" w:hint="eastAsia"/>
        <w:lang w:eastAsia="zh-HK"/>
      </w:rPr>
      <w:t xml:space="preserve"> S</w:t>
    </w:r>
    <w:r>
      <w:rPr>
        <w:rFonts w:ascii="Arial Unicode MS" w:eastAsia="Arial Unicode MS" w:hAnsi="Arial Unicode MS" w:hint="eastAsia"/>
      </w:rPr>
      <w:t>ystem</w:t>
    </w:r>
    <w:r>
      <w:rPr>
        <w:rFonts w:ascii="Arial Unicode MS" w:eastAsia="Arial Unicode MS" w:hAnsi="Arial Unicode MS"/>
        <w:lang w:eastAsia="zh-CN"/>
      </w:rPr>
      <w:t xml:space="preserve"> Webmin Specification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EB1E9400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134E113A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A869C18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7AB878AE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0"/>
    <w:multiLevelType w:val="singleLevel"/>
    <w:tmpl w:val="E2CEBC76"/>
    <w:lvl w:ilvl="0">
      <w:start w:val="1"/>
      <w:numFmt w:val="bullet"/>
      <w:pStyle w:val="ListBullet5"/>
      <w:lvlText w:val=""/>
      <w:lvlJc w:val="left"/>
      <w:pPr>
        <w:tabs>
          <w:tab w:val="num" w:pos="2040"/>
        </w:tabs>
        <w:ind w:leftChars="800" w:left="2040" w:hangingChars="200" w:hanging="360"/>
      </w:pPr>
      <w:rPr>
        <w:rFonts w:ascii="Wingdings" w:hAnsi="Wingdings" w:hint="default"/>
      </w:rPr>
    </w:lvl>
  </w:abstractNum>
  <w:abstractNum w:abstractNumId="5">
    <w:nsid w:val="FFFFFF81"/>
    <w:multiLevelType w:val="singleLevel"/>
    <w:tmpl w:val="E6644388"/>
    <w:lvl w:ilvl="0">
      <w:start w:val="1"/>
      <w:numFmt w:val="bullet"/>
      <w:pStyle w:val="ListBullet4"/>
      <w:lvlText w:val=""/>
      <w:lvlJc w:val="left"/>
      <w:pPr>
        <w:tabs>
          <w:tab w:val="num" w:pos="1620"/>
        </w:tabs>
        <w:ind w:leftChars="600" w:left="1620" w:hangingChars="200" w:hanging="360"/>
      </w:pPr>
      <w:rPr>
        <w:rFonts w:ascii="Wingdings" w:hAnsi="Wingdings" w:hint="default"/>
      </w:rPr>
    </w:lvl>
  </w:abstractNum>
  <w:abstractNum w:abstractNumId="6">
    <w:nsid w:val="FFFFFF82"/>
    <w:multiLevelType w:val="singleLevel"/>
    <w:tmpl w:val="95205B50"/>
    <w:lvl w:ilvl="0">
      <w:start w:val="1"/>
      <w:numFmt w:val="bullet"/>
      <w:pStyle w:val="ListBullet3"/>
      <w:lvlText w:val=""/>
      <w:lvlJc w:val="left"/>
      <w:pPr>
        <w:tabs>
          <w:tab w:val="num" w:pos="1200"/>
        </w:tabs>
        <w:ind w:leftChars="400" w:left="1200" w:hangingChars="200" w:hanging="360"/>
      </w:pPr>
      <w:rPr>
        <w:rFonts w:ascii="Wingdings" w:hAnsi="Wingdings" w:hint="default"/>
      </w:rPr>
    </w:lvl>
  </w:abstractNum>
  <w:abstractNum w:abstractNumId="7">
    <w:nsid w:val="FFFFFF83"/>
    <w:multiLevelType w:val="singleLevel"/>
    <w:tmpl w:val="E3A6154A"/>
    <w:lvl w:ilvl="0">
      <w:start w:val="1"/>
      <w:numFmt w:val="bullet"/>
      <w:pStyle w:val="ListBullet2"/>
      <w:lvlText w:val=""/>
      <w:lvlJc w:val="left"/>
      <w:pPr>
        <w:tabs>
          <w:tab w:val="num" w:pos="780"/>
        </w:tabs>
        <w:ind w:leftChars="200" w:left="780" w:hangingChars="200" w:hanging="360"/>
      </w:pPr>
      <w:rPr>
        <w:rFonts w:ascii="Wingdings" w:hAnsi="Wingdings" w:hint="default"/>
      </w:rPr>
    </w:lvl>
  </w:abstractNum>
  <w:abstractNum w:abstractNumId="8">
    <w:nsid w:val="FFFFFF88"/>
    <w:multiLevelType w:val="singleLevel"/>
    <w:tmpl w:val="C6FAEE0A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7452CA62"/>
    <w:lvl w:ilvl="0">
      <w:start w:val="1"/>
      <w:numFmt w:val="bullet"/>
      <w:pStyle w:val="ListBullet"/>
      <w:lvlText w:val=""/>
      <w:lvlJc w:val="left"/>
      <w:pPr>
        <w:tabs>
          <w:tab w:val="num" w:pos="360"/>
        </w:tabs>
        <w:ind w:left="360" w:hangingChars="200" w:hanging="360"/>
      </w:pPr>
      <w:rPr>
        <w:rFonts w:ascii="Wingdings" w:hAnsi="Wingdings" w:hint="default"/>
      </w:rPr>
    </w:lvl>
  </w:abstractNum>
  <w:abstractNum w:abstractNumId="10">
    <w:nsid w:val="02F05E18"/>
    <w:multiLevelType w:val="hybridMultilevel"/>
    <w:tmpl w:val="D2D020C2"/>
    <w:lvl w:ilvl="0" w:tplc="0DDCF926">
      <w:start w:val="1"/>
      <w:numFmt w:val="decimal"/>
      <w:lvlText w:val="%1."/>
      <w:lvlJc w:val="left"/>
      <w:pPr>
        <w:ind w:left="1080" w:hanging="360"/>
      </w:pPr>
      <w:rPr>
        <w:rFonts w:hint="eastAsia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07376EFB"/>
    <w:multiLevelType w:val="hybridMultilevel"/>
    <w:tmpl w:val="CE2E70BE"/>
    <w:lvl w:ilvl="0" w:tplc="285CDD8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>
    <w:nsid w:val="07A028DB"/>
    <w:multiLevelType w:val="hybridMultilevel"/>
    <w:tmpl w:val="99C2585A"/>
    <w:lvl w:ilvl="0" w:tplc="95A8D81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>
    <w:nsid w:val="07C7114A"/>
    <w:multiLevelType w:val="hybridMultilevel"/>
    <w:tmpl w:val="88D83AA2"/>
    <w:lvl w:ilvl="0" w:tplc="6594731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>
    <w:nsid w:val="0B9B5F7B"/>
    <w:multiLevelType w:val="hybridMultilevel"/>
    <w:tmpl w:val="58EE2F42"/>
    <w:lvl w:ilvl="0" w:tplc="134A841A">
      <w:start w:val="1"/>
      <w:numFmt w:val="decimal"/>
      <w:lvlText w:val="%1．"/>
      <w:lvlJc w:val="left"/>
      <w:pPr>
        <w:ind w:left="1080" w:hanging="360"/>
      </w:pPr>
      <w:rPr>
        <w:rFonts w:hint="eastAsia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>
    <w:nsid w:val="0D053582"/>
    <w:multiLevelType w:val="hybridMultilevel"/>
    <w:tmpl w:val="8C701C2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0F712346"/>
    <w:multiLevelType w:val="hybridMultilevel"/>
    <w:tmpl w:val="A418B9EC"/>
    <w:lvl w:ilvl="0" w:tplc="0DC2232C">
      <w:start w:val="1"/>
      <w:numFmt w:val="lowerLetter"/>
      <w:lvlText w:val="%1)"/>
      <w:lvlJc w:val="left"/>
      <w:pPr>
        <w:ind w:left="14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20" w:hanging="360"/>
      </w:pPr>
    </w:lvl>
    <w:lvl w:ilvl="2" w:tplc="0409001B" w:tentative="1">
      <w:start w:val="1"/>
      <w:numFmt w:val="lowerRoman"/>
      <w:lvlText w:val="%3."/>
      <w:lvlJc w:val="right"/>
      <w:pPr>
        <w:ind w:left="2840" w:hanging="180"/>
      </w:pPr>
    </w:lvl>
    <w:lvl w:ilvl="3" w:tplc="0409000F" w:tentative="1">
      <w:start w:val="1"/>
      <w:numFmt w:val="decimal"/>
      <w:lvlText w:val="%4."/>
      <w:lvlJc w:val="left"/>
      <w:pPr>
        <w:ind w:left="3560" w:hanging="360"/>
      </w:pPr>
    </w:lvl>
    <w:lvl w:ilvl="4" w:tplc="04090019" w:tentative="1">
      <w:start w:val="1"/>
      <w:numFmt w:val="lowerLetter"/>
      <w:lvlText w:val="%5."/>
      <w:lvlJc w:val="left"/>
      <w:pPr>
        <w:ind w:left="4280" w:hanging="360"/>
      </w:pPr>
    </w:lvl>
    <w:lvl w:ilvl="5" w:tplc="0409001B" w:tentative="1">
      <w:start w:val="1"/>
      <w:numFmt w:val="lowerRoman"/>
      <w:lvlText w:val="%6."/>
      <w:lvlJc w:val="right"/>
      <w:pPr>
        <w:ind w:left="5000" w:hanging="180"/>
      </w:pPr>
    </w:lvl>
    <w:lvl w:ilvl="6" w:tplc="0409000F" w:tentative="1">
      <w:start w:val="1"/>
      <w:numFmt w:val="decimal"/>
      <w:lvlText w:val="%7."/>
      <w:lvlJc w:val="left"/>
      <w:pPr>
        <w:ind w:left="5720" w:hanging="360"/>
      </w:pPr>
    </w:lvl>
    <w:lvl w:ilvl="7" w:tplc="04090019" w:tentative="1">
      <w:start w:val="1"/>
      <w:numFmt w:val="lowerLetter"/>
      <w:lvlText w:val="%8."/>
      <w:lvlJc w:val="left"/>
      <w:pPr>
        <w:ind w:left="6440" w:hanging="360"/>
      </w:pPr>
    </w:lvl>
    <w:lvl w:ilvl="8" w:tplc="0409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17">
    <w:nsid w:val="0FA71EC0"/>
    <w:multiLevelType w:val="hybridMultilevel"/>
    <w:tmpl w:val="95F0A19C"/>
    <w:lvl w:ilvl="0" w:tplc="686EB12C">
      <w:start w:val="1"/>
      <w:numFmt w:val="decimal"/>
      <w:pStyle w:val="CosHeader2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14483F39"/>
    <w:multiLevelType w:val="hybridMultilevel"/>
    <w:tmpl w:val="99C2585A"/>
    <w:lvl w:ilvl="0" w:tplc="95A8D81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>
    <w:nsid w:val="152F73B6"/>
    <w:multiLevelType w:val="hybridMultilevel"/>
    <w:tmpl w:val="4F2E0C3C"/>
    <w:lvl w:ilvl="0" w:tplc="95A8D81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>
    <w:nsid w:val="18A12055"/>
    <w:multiLevelType w:val="multilevel"/>
    <w:tmpl w:val="DF8CBB64"/>
    <w:styleLink w:val="StyleNumbered"/>
    <w:lvl w:ilvl="0">
      <w:start w:val="1"/>
      <w:numFmt w:val="decimal"/>
      <w:lvlText w:val="%1."/>
      <w:lvlJc w:val="left"/>
      <w:pPr>
        <w:tabs>
          <w:tab w:val="num" w:pos="2460"/>
        </w:tabs>
        <w:ind w:left="2460" w:hanging="420"/>
      </w:pPr>
      <w:rPr>
        <w:rFonts w:ascii="Garamond" w:eastAsia="Arial" w:hAnsi="Garamond"/>
        <w:spacing w:val="-2"/>
        <w:sz w:val="24"/>
      </w:rPr>
    </w:lvl>
    <w:lvl w:ilvl="1">
      <w:start w:val="1"/>
      <w:numFmt w:val="lowerLetter"/>
      <w:lvlText w:val="%2)"/>
      <w:lvlJc w:val="left"/>
      <w:pPr>
        <w:tabs>
          <w:tab w:val="num" w:pos="2880"/>
        </w:tabs>
        <w:ind w:left="2880" w:hanging="420"/>
      </w:pPr>
    </w:lvl>
    <w:lvl w:ilvl="2">
      <w:start w:val="1"/>
      <w:numFmt w:val="lowerRoman"/>
      <w:lvlText w:val="%3."/>
      <w:lvlJc w:val="right"/>
      <w:pPr>
        <w:tabs>
          <w:tab w:val="num" w:pos="3300"/>
        </w:tabs>
        <w:ind w:left="3300" w:hanging="420"/>
      </w:pPr>
    </w:lvl>
    <w:lvl w:ilvl="3">
      <w:start w:val="1"/>
      <w:numFmt w:val="decimal"/>
      <w:lvlText w:val="%4."/>
      <w:lvlJc w:val="left"/>
      <w:pPr>
        <w:tabs>
          <w:tab w:val="num" w:pos="3720"/>
        </w:tabs>
        <w:ind w:left="3720" w:hanging="420"/>
      </w:pPr>
    </w:lvl>
    <w:lvl w:ilvl="4">
      <w:start w:val="1"/>
      <w:numFmt w:val="lowerLetter"/>
      <w:lvlText w:val="%5)"/>
      <w:lvlJc w:val="left"/>
      <w:pPr>
        <w:tabs>
          <w:tab w:val="num" w:pos="4140"/>
        </w:tabs>
        <w:ind w:left="4140" w:hanging="420"/>
      </w:pPr>
    </w:lvl>
    <w:lvl w:ilvl="5">
      <w:start w:val="1"/>
      <w:numFmt w:val="lowerRoman"/>
      <w:lvlText w:val="%6."/>
      <w:lvlJc w:val="right"/>
      <w:pPr>
        <w:tabs>
          <w:tab w:val="num" w:pos="4560"/>
        </w:tabs>
        <w:ind w:left="4560" w:hanging="420"/>
      </w:pPr>
    </w:lvl>
    <w:lvl w:ilvl="6">
      <w:start w:val="1"/>
      <w:numFmt w:val="decimal"/>
      <w:lvlText w:val="%7."/>
      <w:lvlJc w:val="left"/>
      <w:pPr>
        <w:tabs>
          <w:tab w:val="num" w:pos="4980"/>
        </w:tabs>
        <w:ind w:left="4980" w:hanging="420"/>
      </w:pPr>
    </w:lvl>
    <w:lvl w:ilvl="7">
      <w:start w:val="1"/>
      <w:numFmt w:val="lowerLetter"/>
      <w:lvlText w:val="%8)"/>
      <w:lvlJc w:val="left"/>
      <w:pPr>
        <w:tabs>
          <w:tab w:val="num" w:pos="5400"/>
        </w:tabs>
        <w:ind w:left="5400" w:hanging="420"/>
      </w:pPr>
    </w:lvl>
    <w:lvl w:ilvl="8">
      <w:start w:val="1"/>
      <w:numFmt w:val="lowerRoman"/>
      <w:lvlText w:val="%9."/>
      <w:lvlJc w:val="right"/>
      <w:pPr>
        <w:tabs>
          <w:tab w:val="num" w:pos="5820"/>
        </w:tabs>
        <w:ind w:left="5820" w:hanging="420"/>
      </w:pPr>
    </w:lvl>
  </w:abstractNum>
  <w:abstractNum w:abstractNumId="21">
    <w:nsid w:val="18D60053"/>
    <w:multiLevelType w:val="hybridMultilevel"/>
    <w:tmpl w:val="3D14AF22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2">
    <w:nsid w:val="19686410"/>
    <w:multiLevelType w:val="hybridMultilevel"/>
    <w:tmpl w:val="55CCF45E"/>
    <w:lvl w:ilvl="0" w:tplc="B1AA4368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>
    <w:nsid w:val="228E6985"/>
    <w:multiLevelType w:val="hybridMultilevel"/>
    <w:tmpl w:val="0CEAE342"/>
    <w:lvl w:ilvl="0" w:tplc="7DA8F2E6">
      <w:start w:val="1"/>
      <w:numFmt w:val="decimal"/>
      <w:lvlText w:val="%1."/>
      <w:lvlJc w:val="left"/>
      <w:pPr>
        <w:ind w:left="108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>
    <w:nsid w:val="25C53F05"/>
    <w:multiLevelType w:val="hybridMultilevel"/>
    <w:tmpl w:val="A4B410DA"/>
    <w:lvl w:ilvl="0" w:tplc="18D0404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>
    <w:nsid w:val="2858029A"/>
    <w:multiLevelType w:val="hybridMultilevel"/>
    <w:tmpl w:val="1FCC3C3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6">
    <w:nsid w:val="2CCE1004"/>
    <w:multiLevelType w:val="hybridMultilevel"/>
    <w:tmpl w:val="2A5435E0"/>
    <w:lvl w:ilvl="0" w:tplc="9972386E">
      <w:start w:val="2"/>
      <w:numFmt w:val="decimal"/>
      <w:lvlText w:val="%1．"/>
      <w:lvlJc w:val="left"/>
      <w:pPr>
        <w:ind w:left="1800" w:hanging="720"/>
      </w:pPr>
      <w:rPr>
        <w:rFonts w:hint="eastAsia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>
    <w:nsid w:val="2D2932AA"/>
    <w:multiLevelType w:val="hybridMultilevel"/>
    <w:tmpl w:val="A448FD08"/>
    <w:lvl w:ilvl="0" w:tplc="47F0419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>
    <w:nsid w:val="395C38B7"/>
    <w:multiLevelType w:val="hybridMultilevel"/>
    <w:tmpl w:val="390E1CB6"/>
    <w:lvl w:ilvl="0" w:tplc="6AFE0BDC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9">
    <w:nsid w:val="3E0E5685"/>
    <w:multiLevelType w:val="hybridMultilevel"/>
    <w:tmpl w:val="E52692A4"/>
    <w:lvl w:ilvl="0" w:tplc="08090001">
      <w:start w:val="1"/>
      <w:numFmt w:val="bullet"/>
      <w:lvlText w:val=""/>
      <w:lvlJc w:val="left"/>
      <w:pPr>
        <w:ind w:left="1151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71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91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311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031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751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71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91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911" w:hanging="360"/>
      </w:pPr>
      <w:rPr>
        <w:rFonts w:ascii="Wingdings" w:hAnsi="Wingdings" w:hint="default"/>
      </w:rPr>
    </w:lvl>
  </w:abstractNum>
  <w:abstractNum w:abstractNumId="30">
    <w:nsid w:val="3FE33524"/>
    <w:multiLevelType w:val="hybridMultilevel"/>
    <w:tmpl w:val="C12C3E0E"/>
    <w:lvl w:ilvl="0" w:tplc="95A8D81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>
    <w:nsid w:val="409A02D4"/>
    <w:multiLevelType w:val="hybridMultilevel"/>
    <w:tmpl w:val="25C418A6"/>
    <w:lvl w:ilvl="0" w:tplc="D05E5354">
      <w:start w:val="1"/>
      <w:numFmt w:val="decimal"/>
      <w:lvlText w:val="%1."/>
      <w:lvlJc w:val="left"/>
      <w:pPr>
        <w:ind w:left="108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>
    <w:nsid w:val="4EA26F02"/>
    <w:multiLevelType w:val="hybridMultilevel"/>
    <w:tmpl w:val="50A2C3F4"/>
    <w:lvl w:ilvl="0" w:tplc="169CAA0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>
    <w:nsid w:val="56B073D0"/>
    <w:multiLevelType w:val="hybridMultilevel"/>
    <w:tmpl w:val="1EBC90EE"/>
    <w:lvl w:ilvl="0" w:tplc="44002FEE">
      <w:start w:val="1"/>
      <w:numFmt w:val="decimal"/>
      <w:lvlText w:val="%1)"/>
      <w:lvlJc w:val="left"/>
      <w:pPr>
        <w:ind w:left="108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>
    <w:nsid w:val="5B6D3A42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</w:lvl>
  </w:abstractNum>
  <w:abstractNum w:abstractNumId="35">
    <w:nsid w:val="5C736FB4"/>
    <w:multiLevelType w:val="hybridMultilevel"/>
    <w:tmpl w:val="4B0EBE22"/>
    <w:lvl w:ilvl="0" w:tplc="526ED894">
      <w:start w:val="1"/>
      <w:numFmt w:val="decimal"/>
      <w:lvlText w:val="%1."/>
      <w:lvlJc w:val="left"/>
      <w:pPr>
        <w:ind w:left="108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>
    <w:nsid w:val="5D217B23"/>
    <w:multiLevelType w:val="hybridMultilevel"/>
    <w:tmpl w:val="96ACF1D0"/>
    <w:lvl w:ilvl="0" w:tplc="6DE6A29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7">
    <w:nsid w:val="5E2320AF"/>
    <w:multiLevelType w:val="hybridMultilevel"/>
    <w:tmpl w:val="7CE61F9C"/>
    <w:lvl w:ilvl="0" w:tplc="E5DE1BDE">
      <w:start w:val="1"/>
      <w:numFmt w:val="decimal"/>
      <w:lvlText w:val="%1."/>
      <w:lvlJc w:val="left"/>
      <w:pPr>
        <w:ind w:left="108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>
    <w:nsid w:val="5FC83E6A"/>
    <w:multiLevelType w:val="hybridMultilevel"/>
    <w:tmpl w:val="A6547492"/>
    <w:lvl w:ilvl="0" w:tplc="B2BEA36A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9">
    <w:nsid w:val="6271532E"/>
    <w:multiLevelType w:val="hybridMultilevel"/>
    <w:tmpl w:val="3072E342"/>
    <w:lvl w:ilvl="0" w:tplc="B698763A">
      <w:start w:val="1"/>
      <w:numFmt w:val="decimal"/>
      <w:lvlText w:val="%1."/>
      <w:lvlJc w:val="left"/>
      <w:pPr>
        <w:ind w:left="108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0">
    <w:nsid w:val="65C622D6"/>
    <w:multiLevelType w:val="hybridMultilevel"/>
    <w:tmpl w:val="46348782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1">
    <w:nsid w:val="687A4B55"/>
    <w:multiLevelType w:val="multilevel"/>
    <w:tmpl w:val="0409001D"/>
    <w:styleLink w:val="1ai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571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2356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78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566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991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776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562"/>
        </w:tabs>
        <w:ind w:left="5102" w:hanging="1700"/>
      </w:pPr>
    </w:lvl>
  </w:abstractNum>
  <w:abstractNum w:abstractNumId="42">
    <w:nsid w:val="70331546"/>
    <w:multiLevelType w:val="hybridMultilevel"/>
    <w:tmpl w:val="EFA07108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3">
    <w:nsid w:val="75353CEE"/>
    <w:multiLevelType w:val="multilevel"/>
    <w:tmpl w:val="B4CEC158"/>
    <w:lvl w:ilvl="0">
      <w:start w:val="1"/>
      <w:numFmt w:val="decimal"/>
      <w:pStyle w:val="CosHeading1"/>
      <w:lvlText w:val="%1"/>
      <w:lvlJc w:val="left"/>
      <w:pPr>
        <w:tabs>
          <w:tab w:val="num" w:pos="1418"/>
        </w:tabs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1418"/>
        </w:tabs>
        <w:ind w:left="964" w:hanging="964"/>
      </w:pPr>
      <w:rPr>
        <w:rFonts w:ascii="Times New Roman" w:hAnsi="Times New Roman" w:cs="Times New Roman"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cosheader3"/>
      <w:lvlText w:val="%1.%2.%3"/>
      <w:lvlJc w:val="left"/>
      <w:pPr>
        <w:tabs>
          <w:tab w:val="num" w:pos="1418"/>
        </w:tabs>
        <w:ind w:left="1361" w:hanging="1361"/>
      </w:pPr>
      <w:rPr>
        <w:rFonts w:hint="eastAsia"/>
      </w:rPr>
    </w:lvl>
    <w:lvl w:ilvl="3">
      <w:start w:val="1"/>
      <w:numFmt w:val="decimal"/>
      <w:pStyle w:val="CosHeader4"/>
      <w:lvlText w:val="%1.%2.%3.%4"/>
      <w:lvlJc w:val="left"/>
      <w:pPr>
        <w:tabs>
          <w:tab w:val="num" w:pos="1418"/>
        </w:tabs>
        <w:ind w:left="1984" w:hanging="198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422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5006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5791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6936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7722"/>
        </w:tabs>
        <w:ind w:left="5102" w:hanging="1700"/>
      </w:pPr>
      <w:rPr>
        <w:rFonts w:hint="eastAsia"/>
      </w:rPr>
    </w:lvl>
  </w:abstractNum>
  <w:abstractNum w:abstractNumId="44">
    <w:nsid w:val="7689454D"/>
    <w:multiLevelType w:val="hybridMultilevel"/>
    <w:tmpl w:val="C79EA568"/>
    <w:lvl w:ilvl="0" w:tplc="CFE061E4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5">
    <w:nsid w:val="77A8401D"/>
    <w:multiLevelType w:val="hybridMultilevel"/>
    <w:tmpl w:val="8C701C2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>
    <w:nsid w:val="78244D17"/>
    <w:multiLevelType w:val="hybridMultilevel"/>
    <w:tmpl w:val="78222B8A"/>
    <w:lvl w:ilvl="0" w:tplc="B10E1A18">
      <w:start w:val="1"/>
      <w:numFmt w:val="bullet"/>
      <w:lvlText w:val="＊"/>
      <w:lvlJc w:val="left"/>
      <w:pPr>
        <w:ind w:left="2880" w:hanging="360"/>
      </w:pPr>
      <w:rPr>
        <w:rFonts w:ascii="微软雅黑" w:eastAsia="微软雅黑" w:hAnsi="微软雅黑" w:cs="Times New Roman" w:hint="eastAsia"/>
      </w:rPr>
    </w:lvl>
    <w:lvl w:ilvl="1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7">
    <w:nsid w:val="7ED91993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tabs>
          <w:tab w:val="num" w:pos="1855"/>
        </w:tabs>
        <w:ind w:left="1855" w:hanging="720"/>
      </w:p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48">
    <w:nsid w:val="7FE26568"/>
    <w:multiLevelType w:val="multilevel"/>
    <w:tmpl w:val="3D6000AA"/>
    <w:styleLink w:val="CurrentList1"/>
    <w:lvl w:ilvl="0">
      <w:start w:val="1"/>
      <w:numFmt w:val="decimal"/>
      <w:lvlText w:val="%1"/>
      <w:lvlJc w:val="left"/>
      <w:pPr>
        <w:tabs>
          <w:tab w:val="num" w:pos="851"/>
        </w:tabs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num w:numId="1">
    <w:abstractNumId w:val="47"/>
  </w:num>
  <w:num w:numId="2">
    <w:abstractNumId w:val="43"/>
  </w:num>
  <w:num w:numId="3">
    <w:abstractNumId w:val="17"/>
  </w:num>
  <w:num w:numId="4">
    <w:abstractNumId w:val="34"/>
  </w:num>
  <w:num w:numId="5">
    <w:abstractNumId w:val="41"/>
  </w:num>
  <w:num w:numId="6">
    <w:abstractNumId w:val="48"/>
  </w:num>
  <w:num w:numId="7">
    <w:abstractNumId w:val="9"/>
  </w:num>
  <w:num w:numId="8">
    <w:abstractNumId w:val="7"/>
  </w:num>
  <w:num w:numId="9">
    <w:abstractNumId w:val="6"/>
  </w:num>
  <w:num w:numId="10">
    <w:abstractNumId w:val="5"/>
  </w:num>
  <w:num w:numId="11">
    <w:abstractNumId w:val="4"/>
  </w:num>
  <w:num w:numId="12">
    <w:abstractNumId w:val="8"/>
  </w:num>
  <w:num w:numId="13">
    <w:abstractNumId w:val="3"/>
  </w:num>
  <w:num w:numId="14">
    <w:abstractNumId w:val="2"/>
  </w:num>
  <w:num w:numId="15">
    <w:abstractNumId w:val="1"/>
  </w:num>
  <w:num w:numId="16">
    <w:abstractNumId w:val="0"/>
  </w:num>
  <w:num w:numId="17">
    <w:abstractNumId w:val="20"/>
  </w:num>
  <w:num w:numId="18">
    <w:abstractNumId w:val="33"/>
  </w:num>
  <w:num w:numId="19">
    <w:abstractNumId w:val="21"/>
  </w:num>
  <w:num w:numId="20">
    <w:abstractNumId w:val="46"/>
  </w:num>
  <w:num w:numId="21">
    <w:abstractNumId w:val="25"/>
  </w:num>
  <w:num w:numId="22">
    <w:abstractNumId w:val="27"/>
  </w:num>
  <w:num w:numId="23">
    <w:abstractNumId w:val="39"/>
  </w:num>
  <w:num w:numId="24">
    <w:abstractNumId w:val="22"/>
  </w:num>
  <w:num w:numId="25">
    <w:abstractNumId w:val="40"/>
  </w:num>
  <w:num w:numId="26">
    <w:abstractNumId w:val="28"/>
  </w:num>
  <w:num w:numId="27">
    <w:abstractNumId w:val="42"/>
  </w:num>
  <w:num w:numId="28">
    <w:abstractNumId w:val="37"/>
  </w:num>
  <w:num w:numId="29">
    <w:abstractNumId w:val="24"/>
  </w:num>
  <w:num w:numId="30">
    <w:abstractNumId w:val="11"/>
  </w:num>
  <w:num w:numId="31">
    <w:abstractNumId w:val="35"/>
  </w:num>
  <w:num w:numId="32">
    <w:abstractNumId w:val="23"/>
  </w:num>
  <w:num w:numId="33">
    <w:abstractNumId w:val="13"/>
  </w:num>
  <w:num w:numId="34">
    <w:abstractNumId w:val="44"/>
  </w:num>
  <w:num w:numId="35">
    <w:abstractNumId w:val="16"/>
  </w:num>
  <w:num w:numId="36">
    <w:abstractNumId w:val="31"/>
  </w:num>
  <w:num w:numId="37">
    <w:abstractNumId w:val="38"/>
  </w:num>
  <w:num w:numId="38">
    <w:abstractNumId w:val="29"/>
  </w:num>
  <w:num w:numId="39">
    <w:abstractNumId w:val="32"/>
  </w:num>
  <w:num w:numId="40">
    <w:abstractNumId w:val="36"/>
  </w:num>
  <w:num w:numId="41">
    <w:abstractNumId w:val="10"/>
  </w:num>
  <w:num w:numId="42">
    <w:abstractNumId w:val="12"/>
  </w:num>
  <w:num w:numId="43">
    <w:abstractNumId w:val="18"/>
  </w:num>
  <w:num w:numId="44">
    <w:abstractNumId w:val="26"/>
  </w:num>
  <w:num w:numId="45">
    <w:abstractNumId w:val="30"/>
  </w:num>
  <w:num w:numId="46">
    <w:abstractNumId w:val="14"/>
  </w:num>
  <w:num w:numId="47">
    <w:abstractNumId w:val="19"/>
  </w:num>
  <w:num w:numId="48">
    <w:abstractNumId w:val="45"/>
  </w:num>
  <w:num w:numId="49">
    <w:abstractNumId w:val="15"/>
  </w:num>
  <w:numIdMacAtCleanup w:val="4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embedSystemFonts/>
  <w:bordersDoNotSurroundHeader/>
  <w:bordersDoNotSurroundFooter/>
  <w:hideSpellingErrors/>
  <w:hideGrammaticalErrors/>
  <w:activeWritingStyle w:appName="MSWord" w:lang="en-US" w:vendorID="64" w:dllVersion="131078" w:nlCheck="1" w:checkStyle="0"/>
  <w:activeWritingStyle w:appName="MSWord" w:lang="fr-FR" w:vendorID="64" w:dllVersion="131078" w:nlCheck="1" w:checkStyle="0"/>
  <w:activeWritingStyle w:appName="MSWord" w:lang="ar-SA" w:vendorID="64" w:dllVersion="131078" w:nlCheck="1" w:checkStyle="0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oNotHyphenateCaps/>
  <w:displayHorizontalDrawingGridEvery w:val="0"/>
  <w:displayVerticalDrawingGridEvery w:val="0"/>
  <w:doNotUseMarginsForDrawingGridOrigin/>
  <w:noPunctuationKerning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F6EA0"/>
    <w:rsid w:val="00000F24"/>
    <w:rsid w:val="00003187"/>
    <w:rsid w:val="00004EC6"/>
    <w:rsid w:val="0000615E"/>
    <w:rsid w:val="00006FCF"/>
    <w:rsid w:val="0001076A"/>
    <w:rsid w:val="00011416"/>
    <w:rsid w:val="00011E36"/>
    <w:rsid w:val="000122CE"/>
    <w:rsid w:val="00012620"/>
    <w:rsid w:val="000133E8"/>
    <w:rsid w:val="000150F9"/>
    <w:rsid w:val="000151B8"/>
    <w:rsid w:val="000167B0"/>
    <w:rsid w:val="00016D71"/>
    <w:rsid w:val="000203F2"/>
    <w:rsid w:val="00020643"/>
    <w:rsid w:val="000213CA"/>
    <w:rsid w:val="000225D5"/>
    <w:rsid w:val="00022A80"/>
    <w:rsid w:val="000230C6"/>
    <w:rsid w:val="00023280"/>
    <w:rsid w:val="0002399B"/>
    <w:rsid w:val="000253DA"/>
    <w:rsid w:val="00025F56"/>
    <w:rsid w:val="00026A98"/>
    <w:rsid w:val="00026D2D"/>
    <w:rsid w:val="00027177"/>
    <w:rsid w:val="0002749D"/>
    <w:rsid w:val="000275C6"/>
    <w:rsid w:val="00032723"/>
    <w:rsid w:val="000329FA"/>
    <w:rsid w:val="0003394F"/>
    <w:rsid w:val="000372F7"/>
    <w:rsid w:val="000376A9"/>
    <w:rsid w:val="00037A39"/>
    <w:rsid w:val="000413A5"/>
    <w:rsid w:val="0004178F"/>
    <w:rsid w:val="000419DE"/>
    <w:rsid w:val="00043FC3"/>
    <w:rsid w:val="0004466E"/>
    <w:rsid w:val="00045DCB"/>
    <w:rsid w:val="0004680B"/>
    <w:rsid w:val="00047DDF"/>
    <w:rsid w:val="00050FC2"/>
    <w:rsid w:val="000533DD"/>
    <w:rsid w:val="00053BD2"/>
    <w:rsid w:val="00055C64"/>
    <w:rsid w:val="000568B5"/>
    <w:rsid w:val="00057C18"/>
    <w:rsid w:val="000623AC"/>
    <w:rsid w:val="00062553"/>
    <w:rsid w:val="00062F98"/>
    <w:rsid w:val="00063379"/>
    <w:rsid w:val="0006355B"/>
    <w:rsid w:val="00065A96"/>
    <w:rsid w:val="00066CB1"/>
    <w:rsid w:val="00066FC6"/>
    <w:rsid w:val="00067949"/>
    <w:rsid w:val="00067DFC"/>
    <w:rsid w:val="000703C8"/>
    <w:rsid w:val="00071021"/>
    <w:rsid w:val="00074AF6"/>
    <w:rsid w:val="00074E23"/>
    <w:rsid w:val="000759DC"/>
    <w:rsid w:val="00075B12"/>
    <w:rsid w:val="0008000A"/>
    <w:rsid w:val="000818AD"/>
    <w:rsid w:val="0008220A"/>
    <w:rsid w:val="0008241A"/>
    <w:rsid w:val="00082A28"/>
    <w:rsid w:val="0008324B"/>
    <w:rsid w:val="00084075"/>
    <w:rsid w:val="00085905"/>
    <w:rsid w:val="00086D63"/>
    <w:rsid w:val="00087952"/>
    <w:rsid w:val="00092B3C"/>
    <w:rsid w:val="00093D74"/>
    <w:rsid w:val="0009476E"/>
    <w:rsid w:val="00094DA6"/>
    <w:rsid w:val="00094EF2"/>
    <w:rsid w:val="000A646C"/>
    <w:rsid w:val="000B0A4F"/>
    <w:rsid w:val="000B0B1F"/>
    <w:rsid w:val="000B0E5D"/>
    <w:rsid w:val="000B0EAE"/>
    <w:rsid w:val="000B28E1"/>
    <w:rsid w:val="000B2A0E"/>
    <w:rsid w:val="000B4CA7"/>
    <w:rsid w:val="000C05D5"/>
    <w:rsid w:val="000C0D7E"/>
    <w:rsid w:val="000C0F1F"/>
    <w:rsid w:val="000C1B6C"/>
    <w:rsid w:val="000C3C06"/>
    <w:rsid w:val="000C5090"/>
    <w:rsid w:val="000D09F4"/>
    <w:rsid w:val="000D1685"/>
    <w:rsid w:val="000D2252"/>
    <w:rsid w:val="000D25D0"/>
    <w:rsid w:val="000D284D"/>
    <w:rsid w:val="000D2E1E"/>
    <w:rsid w:val="000D44AD"/>
    <w:rsid w:val="000D549D"/>
    <w:rsid w:val="000D5B47"/>
    <w:rsid w:val="000E0965"/>
    <w:rsid w:val="000E09C4"/>
    <w:rsid w:val="000E2917"/>
    <w:rsid w:val="000E2BD1"/>
    <w:rsid w:val="000E41CF"/>
    <w:rsid w:val="000E43BE"/>
    <w:rsid w:val="000E4988"/>
    <w:rsid w:val="000E559F"/>
    <w:rsid w:val="000E7C0E"/>
    <w:rsid w:val="000F056D"/>
    <w:rsid w:val="000F134D"/>
    <w:rsid w:val="000F1DBB"/>
    <w:rsid w:val="000F4292"/>
    <w:rsid w:val="000F71CC"/>
    <w:rsid w:val="001002E3"/>
    <w:rsid w:val="00102BEF"/>
    <w:rsid w:val="00102F6F"/>
    <w:rsid w:val="001031AF"/>
    <w:rsid w:val="00103365"/>
    <w:rsid w:val="00104773"/>
    <w:rsid w:val="00104B0F"/>
    <w:rsid w:val="00106302"/>
    <w:rsid w:val="0010715F"/>
    <w:rsid w:val="00107FE3"/>
    <w:rsid w:val="00112664"/>
    <w:rsid w:val="00113760"/>
    <w:rsid w:val="001145E1"/>
    <w:rsid w:val="001163E8"/>
    <w:rsid w:val="00117A47"/>
    <w:rsid w:val="00121804"/>
    <w:rsid w:val="00121888"/>
    <w:rsid w:val="00126712"/>
    <w:rsid w:val="001310A8"/>
    <w:rsid w:val="00131BBF"/>
    <w:rsid w:val="00131D47"/>
    <w:rsid w:val="001322F3"/>
    <w:rsid w:val="00133512"/>
    <w:rsid w:val="001352D8"/>
    <w:rsid w:val="001367DC"/>
    <w:rsid w:val="00136E24"/>
    <w:rsid w:val="00137159"/>
    <w:rsid w:val="001377F9"/>
    <w:rsid w:val="00137B88"/>
    <w:rsid w:val="00137D4C"/>
    <w:rsid w:val="00142038"/>
    <w:rsid w:val="001450E3"/>
    <w:rsid w:val="00145CCE"/>
    <w:rsid w:val="0014651D"/>
    <w:rsid w:val="00147569"/>
    <w:rsid w:val="00147BBF"/>
    <w:rsid w:val="00147EDC"/>
    <w:rsid w:val="00150403"/>
    <w:rsid w:val="001507B8"/>
    <w:rsid w:val="0015548D"/>
    <w:rsid w:val="001567CD"/>
    <w:rsid w:val="001603B1"/>
    <w:rsid w:val="00160B67"/>
    <w:rsid w:val="00167281"/>
    <w:rsid w:val="00167F68"/>
    <w:rsid w:val="00172402"/>
    <w:rsid w:val="00174EC0"/>
    <w:rsid w:val="00175569"/>
    <w:rsid w:val="001758BA"/>
    <w:rsid w:val="00175E6A"/>
    <w:rsid w:val="00175F6C"/>
    <w:rsid w:val="00176AAA"/>
    <w:rsid w:val="00176F27"/>
    <w:rsid w:val="001801BC"/>
    <w:rsid w:val="001804C2"/>
    <w:rsid w:val="001810DF"/>
    <w:rsid w:val="00181919"/>
    <w:rsid w:val="001839A1"/>
    <w:rsid w:val="00183D90"/>
    <w:rsid w:val="00184CEC"/>
    <w:rsid w:val="00185EC1"/>
    <w:rsid w:val="001860A5"/>
    <w:rsid w:val="0019121B"/>
    <w:rsid w:val="00193252"/>
    <w:rsid w:val="001A2841"/>
    <w:rsid w:val="001A2938"/>
    <w:rsid w:val="001A296A"/>
    <w:rsid w:val="001A6915"/>
    <w:rsid w:val="001A767E"/>
    <w:rsid w:val="001A783F"/>
    <w:rsid w:val="001A7953"/>
    <w:rsid w:val="001B02A7"/>
    <w:rsid w:val="001B1688"/>
    <w:rsid w:val="001B37DB"/>
    <w:rsid w:val="001B3FAF"/>
    <w:rsid w:val="001B5425"/>
    <w:rsid w:val="001B6944"/>
    <w:rsid w:val="001B7F8E"/>
    <w:rsid w:val="001C011D"/>
    <w:rsid w:val="001C0575"/>
    <w:rsid w:val="001C1B7A"/>
    <w:rsid w:val="001C2036"/>
    <w:rsid w:val="001C20E2"/>
    <w:rsid w:val="001C26B4"/>
    <w:rsid w:val="001C4483"/>
    <w:rsid w:val="001C5CCF"/>
    <w:rsid w:val="001C5E30"/>
    <w:rsid w:val="001C7388"/>
    <w:rsid w:val="001C7698"/>
    <w:rsid w:val="001D2431"/>
    <w:rsid w:val="001D2659"/>
    <w:rsid w:val="001D2CDD"/>
    <w:rsid w:val="001D64F8"/>
    <w:rsid w:val="001E03CB"/>
    <w:rsid w:val="001E079A"/>
    <w:rsid w:val="001E4CFD"/>
    <w:rsid w:val="001E6789"/>
    <w:rsid w:val="001E6C49"/>
    <w:rsid w:val="001E6FFD"/>
    <w:rsid w:val="001E708E"/>
    <w:rsid w:val="001F1D9B"/>
    <w:rsid w:val="001F565B"/>
    <w:rsid w:val="001F5BAC"/>
    <w:rsid w:val="001F5DAC"/>
    <w:rsid w:val="00203A4C"/>
    <w:rsid w:val="00203AE6"/>
    <w:rsid w:val="0020475C"/>
    <w:rsid w:val="002049B7"/>
    <w:rsid w:val="00205275"/>
    <w:rsid w:val="00206393"/>
    <w:rsid w:val="002067EC"/>
    <w:rsid w:val="00206886"/>
    <w:rsid w:val="00210151"/>
    <w:rsid w:val="00210393"/>
    <w:rsid w:val="00213BE8"/>
    <w:rsid w:val="002140EC"/>
    <w:rsid w:val="0021548A"/>
    <w:rsid w:val="00216AA0"/>
    <w:rsid w:val="0021760C"/>
    <w:rsid w:val="00217628"/>
    <w:rsid w:val="00217850"/>
    <w:rsid w:val="00217EC1"/>
    <w:rsid w:val="0022030B"/>
    <w:rsid w:val="00222326"/>
    <w:rsid w:val="00222594"/>
    <w:rsid w:val="00222D2C"/>
    <w:rsid w:val="00223E05"/>
    <w:rsid w:val="002242DA"/>
    <w:rsid w:val="002253FA"/>
    <w:rsid w:val="002266A6"/>
    <w:rsid w:val="0022756B"/>
    <w:rsid w:val="00233C09"/>
    <w:rsid w:val="00234385"/>
    <w:rsid w:val="00237304"/>
    <w:rsid w:val="00240C73"/>
    <w:rsid w:val="00240DBC"/>
    <w:rsid w:val="00244113"/>
    <w:rsid w:val="002449FC"/>
    <w:rsid w:val="002501FA"/>
    <w:rsid w:val="002510B7"/>
    <w:rsid w:val="002511CA"/>
    <w:rsid w:val="00252B20"/>
    <w:rsid w:val="0025328C"/>
    <w:rsid w:val="00254CEE"/>
    <w:rsid w:val="002562D0"/>
    <w:rsid w:val="00257A15"/>
    <w:rsid w:val="00257D0E"/>
    <w:rsid w:val="00262038"/>
    <w:rsid w:val="00262928"/>
    <w:rsid w:val="00265D08"/>
    <w:rsid w:val="00265F58"/>
    <w:rsid w:val="00271385"/>
    <w:rsid w:val="00271B75"/>
    <w:rsid w:val="00272B49"/>
    <w:rsid w:val="00272E3B"/>
    <w:rsid w:val="002734CA"/>
    <w:rsid w:val="0027579C"/>
    <w:rsid w:val="002773D9"/>
    <w:rsid w:val="00277487"/>
    <w:rsid w:val="00277620"/>
    <w:rsid w:val="00277DF3"/>
    <w:rsid w:val="00281621"/>
    <w:rsid w:val="002821D8"/>
    <w:rsid w:val="00286ED2"/>
    <w:rsid w:val="00287553"/>
    <w:rsid w:val="0029037F"/>
    <w:rsid w:val="00291C57"/>
    <w:rsid w:val="0029339A"/>
    <w:rsid w:val="0029351B"/>
    <w:rsid w:val="00293826"/>
    <w:rsid w:val="00293DEE"/>
    <w:rsid w:val="0029525F"/>
    <w:rsid w:val="00296EF6"/>
    <w:rsid w:val="0029789B"/>
    <w:rsid w:val="002A099B"/>
    <w:rsid w:val="002A0B69"/>
    <w:rsid w:val="002A1731"/>
    <w:rsid w:val="002A1A66"/>
    <w:rsid w:val="002A42AF"/>
    <w:rsid w:val="002A53C5"/>
    <w:rsid w:val="002A5778"/>
    <w:rsid w:val="002B0078"/>
    <w:rsid w:val="002B0BD9"/>
    <w:rsid w:val="002B1DA8"/>
    <w:rsid w:val="002B2EB2"/>
    <w:rsid w:val="002B3062"/>
    <w:rsid w:val="002B3346"/>
    <w:rsid w:val="002B3BAE"/>
    <w:rsid w:val="002B51DD"/>
    <w:rsid w:val="002B5738"/>
    <w:rsid w:val="002B6A35"/>
    <w:rsid w:val="002B6A5D"/>
    <w:rsid w:val="002C01B5"/>
    <w:rsid w:val="002C1F8C"/>
    <w:rsid w:val="002C3EF5"/>
    <w:rsid w:val="002C5E0D"/>
    <w:rsid w:val="002D11F5"/>
    <w:rsid w:val="002D22D2"/>
    <w:rsid w:val="002D40BD"/>
    <w:rsid w:val="002D47B3"/>
    <w:rsid w:val="002D4C4B"/>
    <w:rsid w:val="002D67DF"/>
    <w:rsid w:val="002D7EB9"/>
    <w:rsid w:val="002E1A9D"/>
    <w:rsid w:val="002E61C4"/>
    <w:rsid w:val="002E6A7F"/>
    <w:rsid w:val="002F138B"/>
    <w:rsid w:val="002F17CE"/>
    <w:rsid w:val="002F1A6D"/>
    <w:rsid w:val="002F236D"/>
    <w:rsid w:val="002F2983"/>
    <w:rsid w:val="002F45B1"/>
    <w:rsid w:val="002F5537"/>
    <w:rsid w:val="002F5FDE"/>
    <w:rsid w:val="002F6EA0"/>
    <w:rsid w:val="0030020F"/>
    <w:rsid w:val="0030196F"/>
    <w:rsid w:val="00301A71"/>
    <w:rsid w:val="00302E42"/>
    <w:rsid w:val="00304709"/>
    <w:rsid w:val="0030523F"/>
    <w:rsid w:val="003076A3"/>
    <w:rsid w:val="003108BC"/>
    <w:rsid w:val="00310F60"/>
    <w:rsid w:val="003111D6"/>
    <w:rsid w:val="00312596"/>
    <w:rsid w:val="00312D58"/>
    <w:rsid w:val="0031328E"/>
    <w:rsid w:val="0031465D"/>
    <w:rsid w:val="003152A4"/>
    <w:rsid w:val="00315D08"/>
    <w:rsid w:val="00316CBC"/>
    <w:rsid w:val="0032130A"/>
    <w:rsid w:val="00321B88"/>
    <w:rsid w:val="00321F27"/>
    <w:rsid w:val="00322C95"/>
    <w:rsid w:val="00331B8B"/>
    <w:rsid w:val="003321C3"/>
    <w:rsid w:val="00335579"/>
    <w:rsid w:val="00335B29"/>
    <w:rsid w:val="00337049"/>
    <w:rsid w:val="003370C6"/>
    <w:rsid w:val="00340DC3"/>
    <w:rsid w:val="003414EC"/>
    <w:rsid w:val="00341774"/>
    <w:rsid w:val="00341D04"/>
    <w:rsid w:val="0034412E"/>
    <w:rsid w:val="00346A02"/>
    <w:rsid w:val="00346ACF"/>
    <w:rsid w:val="003506C4"/>
    <w:rsid w:val="00352421"/>
    <w:rsid w:val="003545F5"/>
    <w:rsid w:val="00355475"/>
    <w:rsid w:val="00356584"/>
    <w:rsid w:val="00356AFF"/>
    <w:rsid w:val="00357E44"/>
    <w:rsid w:val="00360D7D"/>
    <w:rsid w:val="00361009"/>
    <w:rsid w:val="003615A1"/>
    <w:rsid w:val="00362400"/>
    <w:rsid w:val="00362DA8"/>
    <w:rsid w:val="003641FE"/>
    <w:rsid w:val="00367B30"/>
    <w:rsid w:val="00367E3D"/>
    <w:rsid w:val="00371079"/>
    <w:rsid w:val="00371FB1"/>
    <w:rsid w:val="003721ED"/>
    <w:rsid w:val="00373959"/>
    <w:rsid w:val="00374515"/>
    <w:rsid w:val="003763FC"/>
    <w:rsid w:val="003765DC"/>
    <w:rsid w:val="0038120E"/>
    <w:rsid w:val="003819C3"/>
    <w:rsid w:val="00386735"/>
    <w:rsid w:val="00386CC7"/>
    <w:rsid w:val="00387434"/>
    <w:rsid w:val="0039065D"/>
    <w:rsid w:val="00390EC8"/>
    <w:rsid w:val="0039140F"/>
    <w:rsid w:val="003918BA"/>
    <w:rsid w:val="00391A75"/>
    <w:rsid w:val="003937FF"/>
    <w:rsid w:val="0039416D"/>
    <w:rsid w:val="00394962"/>
    <w:rsid w:val="003951C6"/>
    <w:rsid w:val="003961D3"/>
    <w:rsid w:val="00397C46"/>
    <w:rsid w:val="003A461C"/>
    <w:rsid w:val="003A49C3"/>
    <w:rsid w:val="003A5EFD"/>
    <w:rsid w:val="003A602F"/>
    <w:rsid w:val="003A688C"/>
    <w:rsid w:val="003B05BA"/>
    <w:rsid w:val="003B0ED8"/>
    <w:rsid w:val="003B2A07"/>
    <w:rsid w:val="003B2EA9"/>
    <w:rsid w:val="003B3476"/>
    <w:rsid w:val="003B382B"/>
    <w:rsid w:val="003B5193"/>
    <w:rsid w:val="003B5E1B"/>
    <w:rsid w:val="003B6F4B"/>
    <w:rsid w:val="003B79AD"/>
    <w:rsid w:val="003B7C34"/>
    <w:rsid w:val="003C00EF"/>
    <w:rsid w:val="003C0441"/>
    <w:rsid w:val="003C0A00"/>
    <w:rsid w:val="003C2960"/>
    <w:rsid w:val="003C4290"/>
    <w:rsid w:val="003C4D0F"/>
    <w:rsid w:val="003C508F"/>
    <w:rsid w:val="003C5530"/>
    <w:rsid w:val="003C5AB5"/>
    <w:rsid w:val="003C6449"/>
    <w:rsid w:val="003C66BA"/>
    <w:rsid w:val="003D0312"/>
    <w:rsid w:val="003D0D04"/>
    <w:rsid w:val="003D0D60"/>
    <w:rsid w:val="003D1761"/>
    <w:rsid w:val="003D2C99"/>
    <w:rsid w:val="003D4172"/>
    <w:rsid w:val="003D4327"/>
    <w:rsid w:val="003D46A9"/>
    <w:rsid w:val="003D4A15"/>
    <w:rsid w:val="003D5755"/>
    <w:rsid w:val="003D7B1A"/>
    <w:rsid w:val="003E1582"/>
    <w:rsid w:val="003E1C39"/>
    <w:rsid w:val="003E22B4"/>
    <w:rsid w:val="003E4DCC"/>
    <w:rsid w:val="003E5093"/>
    <w:rsid w:val="003E677A"/>
    <w:rsid w:val="003E70A5"/>
    <w:rsid w:val="003E7465"/>
    <w:rsid w:val="003E7BF1"/>
    <w:rsid w:val="003F0A83"/>
    <w:rsid w:val="003F0AF7"/>
    <w:rsid w:val="003F106A"/>
    <w:rsid w:val="003F2747"/>
    <w:rsid w:val="003F6FFA"/>
    <w:rsid w:val="003F7762"/>
    <w:rsid w:val="0040149F"/>
    <w:rsid w:val="0040289B"/>
    <w:rsid w:val="004029CB"/>
    <w:rsid w:val="004037A1"/>
    <w:rsid w:val="00404BC0"/>
    <w:rsid w:val="00404DFE"/>
    <w:rsid w:val="0040613D"/>
    <w:rsid w:val="00412951"/>
    <w:rsid w:val="00414BBC"/>
    <w:rsid w:val="00415E3B"/>
    <w:rsid w:val="00421589"/>
    <w:rsid w:val="00422437"/>
    <w:rsid w:val="00423CB5"/>
    <w:rsid w:val="00426FA4"/>
    <w:rsid w:val="0043062C"/>
    <w:rsid w:val="00430719"/>
    <w:rsid w:val="00431FBD"/>
    <w:rsid w:val="00432B12"/>
    <w:rsid w:val="0043342E"/>
    <w:rsid w:val="004334F6"/>
    <w:rsid w:val="00435F1F"/>
    <w:rsid w:val="004424EE"/>
    <w:rsid w:val="00452269"/>
    <w:rsid w:val="00452BA5"/>
    <w:rsid w:val="00452C66"/>
    <w:rsid w:val="004548A1"/>
    <w:rsid w:val="00454966"/>
    <w:rsid w:val="00456040"/>
    <w:rsid w:val="004568C1"/>
    <w:rsid w:val="00460951"/>
    <w:rsid w:val="0046121D"/>
    <w:rsid w:val="004619C4"/>
    <w:rsid w:val="00462686"/>
    <w:rsid w:val="00463E7A"/>
    <w:rsid w:val="00466B35"/>
    <w:rsid w:val="00467BFF"/>
    <w:rsid w:val="0047232C"/>
    <w:rsid w:val="00472F39"/>
    <w:rsid w:val="00475A03"/>
    <w:rsid w:val="0047658B"/>
    <w:rsid w:val="0048116B"/>
    <w:rsid w:val="004842A9"/>
    <w:rsid w:val="004868FA"/>
    <w:rsid w:val="00486DC7"/>
    <w:rsid w:val="00490054"/>
    <w:rsid w:val="004924A3"/>
    <w:rsid w:val="00492C90"/>
    <w:rsid w:val="0049353B"/>
    <w:rsid w:val="00493574"/>
    <w:rsid w:val="00494691"/>
    <w:rsid w:val="0049501D"/>
    <w:rsid w:val="004A198E"/>
    <w:rsid w:val="004A59EA"/>
    <w:rsid w:val="004A7802"/>
    <w:rsid w:val="004A7D1F"/>
    <w:rsid w:val="004B14C5"/>
    <w:rsid w:val="004B1DB2"/>
    <w:rsid w:val="004B2178"/>
    <w:rsid w:val="004B4919"/>
    <w:rsid w:val="004B4A6B"/>
    <w:rsid w:val="004B51A6"/>
    <w:rsid w:val="004B6164"/>
    <w:rsid w:val="004B6D5E"/>
    <w:rsid w:val="004B76E6"/>
    <w:rsid w:val="004B7F47"/>
    <w:rsid w:val="004C08F5"/>
    <w:rsid w:val="004C23A2"/>
    <w:rsid w:val="004C2CAC"/>
    <w:rsid w:val="004C3D21"/>
    <w:rsid w:val="004C49A6"/>
    <w:rsid w:val="004C4E71"/>
    <w:rsid w:val="004C63BA"/>
    <w:rsid w:val="004C69EE"/>
    <w:rsid w:val="004C6FB2"/>
    <w:rsid w:val="004D026E"/>
    <w:rsid w:val="004D2231"/>
    <w:rsid w:val="004D2E6B"/>
    <w:rsid w:val="004D3AF9"/>
    <w:rsid w:val="004D4A5F"/>
    <w:rsid w:val="004D60D7"/>
    <w:rsid w:val="004D638A"/>
    <w:rsid w:val="004E25DE"/>
    <w:rsid w:val="004E2B81"/>
    <w:rsid w:val="004E3279"/>
    <w:rsid w:val="004E395C"/>
    <w:rsid w:val="004E58C8"/>
    <w:rsid w:val="004E5E1A"/>
    <w:rsid w:val="004E684B"/>
    <w:rsid w:val="004E691D"/>
    <w:rsid w:val="004E6B2B"/>
    <w:rsid w:val="004E6E51"/>
    <w:rsid w:val="004E7F00"/>
    <w:rsid w:val="004F2E5E"/>
    <w:rsid w:val="004F3015"/>
    <w:rsid w:val="004F46FA"/>
    <w:rsid w:val="004F6931"/>
    <w:rsid w:val="004F7BD3"/>
    <w:rsid w:val="005001A0"/>
    <w:rsid w:val="0050024A"/>
    <w:rsid w:val="0050040E"/>
    <w:rsid w:val="005020FD"/>
    <w:rsid w:val="00505349"/>
    <w:rsid w:val="005061F1"/>
    <w:rsid w:val="00506E3E"/>
    <w:rsid w:val="00507612"/>
    <w:rsid w:val="00507736"/>
    <w:rsid w:val="00507789"/>
    <w:rsid w:val="005101A5"/>
    <w:rsid w:val="0051131F"/>
    <w:rsid w:val="00511FD2"/>
    <w:rsid w:val="0051395C"/>
    <w:rsid w:val="00513A92"/>
    <w:rsid w:val="00515718"/>
    <w:rsid w:val="00517049"/>
    <w:rsid w:val="0051728E"/>
    <w:rsid w:val="00520B72"/>
    <w:rsid w:val="005216F0"/>
    <w:rsid w:val="00524EA9"/>
    <w:rsid w:val="00524F46"/>
    <w:rsid w:val="00526980"/>
    <w:rsid w:val="00526ADB"/>
    <w:rsid w:val="005272AB"/>
    <w:rsid w:val="00527CFE"/>
    <w:rsid w:val="00530AD2"/>
    <w:rsid w:val="00532E82"/>
    <w:rsid w:val="00535D5F"/>
    <w:rsid w:val="00542613"/>
    <w:rsid w:val="00542A24"/>
    <w:rsid w:val="005441F6"/>
    <w:rsid w:val="00544A65"/>
    <w:rsid w:val="00545131"/>
    <w:rsid w:val="005474E0"/>
    <w:rsid w:val="00552CFC"/>
    <w:rsid w:val="005531F9"/>
    <w:rsid w:val="0055383D"/>
    <w:rsid w:val="00555EB4"/>
    <w:rsid w:val="00556132"/>
    <w:rsid w:val="00560E0F"/>
    <w:rsid w:val="00563226"/>
    <w:rsid w:val="005644BE"/>
    <w:rsid w:val="00565CFC"/>
    <w:rsid w:val="0056611D"/>
    <w:rsid w:val="00566653"/>
    <w:rsid w:val="005707F3"/>
    <w:rsid w:val="005723F6"/>
    <w:rsid w:val="00572747"/>
    <w:rsid w:val="00572979"/>
    <w:rsid w:val="0057386D"/>
    <w:rsid w:val="0057535E"/>
    <w:rsid w:val="005766AF"/>
    <w:rsid w:val="005766B6"/>
    <w:rsid w:val="0057678D"/>
    <w:rsid w:val="005809AA"/>
    <w:rsid w:val="005812E2"/>
    <w:rsid w:val="00581595"/>
    <w:rsid w:val="00581CFB"/>
    <w:rsid w:val="00581F76"/>
    <w:rsid w:val="0058257D"/>
    <w:rsid w:val="00582673"/>
    <w:rsid w:val="00583995"/>
    <w:rsid w:val="005875F6"/>
    <w:rsid w:val="00590648"/>
    <w:rsid w:val="00590C6D"/>
    <w:rsid w:val="005914EA"/>
    <w:rsid w:val="00592B21"/>
    <w:rsid w:val="005930F9"/>
    <w:rsid w:val="00593F10"/>
    <w:rsid w:val="005961C0"/>
    <w:rsid w:val="00597A37"/>
    <w:rsid w:val="005A1069"/>
    <w:rsid w:val="005A5463"/>
    <w:rsid w:val="005A626C"/>
    <w:rsid w:val="005A6E5B"/>
    <w:rsid w:val="005A7CBA"/>
    <w:rsid w:val="005A7CCB"/>
    <w:rsid w:val="005B0076"/>
    <w:rsid w:val="005B188F"/>
    <w:rsid w:val="005B4921"/>
    <w:rsid w:val="005B49D4"/>
    <w:rsid w:val="005B572C"/>
    <w:rsid w:val="005B6AB6"/>
    <w:rsid w:val="005B6C4F"/>
    <w:rsid w:val="005B713D"/>
    <w:rsid w:val="005B75A8"/>
    <w:rsid w:val="005C0472"/>
    <w:rsid w:val="005C0A05"/>
    <w:rsid w:val="005C1688"/>
    <w:rsid w:val="005C1E68"/>
    <w:rsid w:val="005C2189"/>
    <w:rsid w:val="005C33C9"/>
    <w:rsid w:val="005C3B40"/>
    <w:rsid w:val="005C3CB8"/>
    <w:rsid w:val="005C47AD"/>
    <w:rsid w:val="005C74A0"/>
    <w:rsid w:val="005D0020"/>
    <w:rsid w:val="005D24A0"/>
    <w:rsid w:val="005D291B"/>
    <w:rsid w:val="005D2E13"/>
    <w:rsid w:val="005D405F"/>
    <w:rsid w:val="005D5503"/>
    <w:rsid w:val="005D592D"/>
    <w:rsid w:val="005D5E94"/>
    <w:rsid w:val="005E009C"/>
    <w:rsid w:val="005E1BE6"/>
    <w:rsid w:val="005E26F4"/>
    <w:rsid w:val="005E28C8"/>
    <w:rsid w:val="005E58CA"/>
    <w:rsid w:val="005E6441"/>
    <w:rsid w:val="005E658C"/>
    <w:rsid w:val="005E7CE1"/>
    <w:rsid w:val="005F15C7"/>
    <w:rsid w:val="005F261B"/>
    <w:rsid w:val="005F2B50"/>
    <w:rsid w:val="005F5C35"/>
    <w:rsid w:val="00600770"/>
    <w:rsid w:val="00602360"/>
    <w:rsid w:val="00604472"/>
    <w:rsid w:val="006056F2"/>
    <w:rsid w:val="00605ADF"/>
    <w:rsid w:val="00605B51"/>
    <w:rsid w:val="00607A72"/>
    <w:rsid w:val="00612898"/>
    <w:rsid w:val="0061623F"/>
    <w:rsid w:val="006210E4"/>
    <w:rsid w:val="006221B4"/>
    <w:rsid w:val="006242DC"/>
    <w:rsid w:val="00626FDC"/>
    <w:rsid w:val="00627B3F"/>
    <w:rsid w:val="00630204"/>
    <w:rsid w:val="00631B62"/>
    <w:rsid w:val="00631F36"/>
    <w:rsid w:val="00634CD4"/>
    <w:rsid w:val="00634FA6"/>
    <w:rsid w:val="00636DB5"/>
    <w:rsid w:val="00637375"/>
    <w:rsid w:val="00642C11"/>
    <w:rsid w:val="006449A2"/>
    <w:rsid w:val="00644CAC"/>
    <w:rsid w:val="00645053"/>
    <w:rsid w:val="0064529C"/>
    <w:rsid w:val="00645BD2"/>
    <w:rsid w:val="006519E4"/>
    <w:rsid w:val="00652B6D"/>
    <w:rsid w:val="00654384"/>
    <w:rsid w:val="006561B9"/>
    <w:rsid w:val="00657461"/>
    <w:rsid w:val="00662707"/>
    <w:rsid w:val="006650E2"/>
    <w:rsid w:val="00666A83"/>
    <w:rsid w:val="00666BAA"/>
    <w:rsid w:val="00670C23"/>
    <w:rsid w:val="00671176"/>
    <w:rsid w:val="00671A5F"/>
    <w:rsid w:val="00672681"/>
    <w:rsid w:val="00673D53"/>
    <w:rsid w:val="006749EF"/>
    <w:rsid w:val="00674A60"/>
    <w:rsid w:val="00676B4A"/>
    <w:rsid w:val="00676EFB"/>
    <w:rsid w:val="00680273"/>
    <w:rsid w:val="00680A67"/>
    <w:rsid w:val="00680FD0"/>
    <w:rsid w:val="00682BDD"/>
    <w:rsid w:val="00682F3B"/>
    <w:rsid w:val="0068333C"/>
    <w:rsid w:val="006844AD"/>
    <w:rsid w:val="0068506A"/>
    <w:rsid w:val="00686120"/>
    <w:rsid w:val="00686B1E"/>
    <w:rsid w:val="006875B4"/>
    <w:rsid w:val="00687BAD"/>
    <w:rsid w:val="0069012A"/>
    <w:rsid w:val="00690F45"/>
    <w:rsid w:val="00691009"/>
    <w:rsid w:val="00696B6C"/>
    <w:rsid w:val="00697C32"/>
    <w:rsid w:val="006A12A2"/>
    <w:rsid w:val="006A1534"/>
    <w:rsid w:val="006A323B"/>
    <w:rsid w:val="006A3A26"/>
    <w:rsid w:val="006A423A"/>
    <w:rsid w:val="006A4A8B"/>
    <w:rsid w:val="006A5380"/>
    <w:rsid w:val="006A785F"/>
    <w:rsid w:val="006B01A8"/>
    <w:rsid w:val="006B13B2"/>
    <w:rsid w:val="006B2FB6"/>
    <w:rsid w:val="006B34F6"/>
    <w:rsid w:val="006B4464"/>
    <w:rsid w:val="006B58B5"/>
    <w:rsid w:val="006B5E27"/>
    <w:rsid w:val="006B6CA5"/>
    <w:rsid w:val="006B6F77"/>
    <w:rsid w:val="006B7503"/>
    <w:rsid w:val="006B7F61"/>
    <w:rsid w:val="006C05DC"/>
    <w:rsid w:val="006C31DE"/>
    <w:rsid w:val="006C4396"/>
    <w:rsid w:val="006C4A7B"/>
    <w:rsid w:val="006C5398"/>
    <w:rsid w:val="006C5F9D"/>
    <w:rsid w:val="006C6061"/>
    <w:rsid w:val="006D12EB"/>
    <w:rsid w:val="006D1B60"/>
    <w:rsid w:val="006D22C8"/>
    <w:rsid w:val="006D2D14"/>
    <w:rsid w:val="006D2F91"/>
    <w:rsid w:val="006D4005"/>
    <w:rsid w:val="006D4277"/>
    <w:rsid w:val="006D4614"/>
    <w:rsid w:val="006D4D23"/>
    <w:rsid w:val="006D655B"/>
    <w:rsid w:val="006D6F80"/>
    <w:rsid w:val="006D796A"/>
    <w:rsid w:val="006D799F"/>
    <w:rsid w:val="006D7DFD"/>
    <w:rsid w:val="006E029C"/>
    <w:rsid w:val="006E2F93"/>
    <w:rsid w:val="006E3F53"/>
    <w:rsid w:val="006E633C"/>
    <w:rsid w:val="006E6AB6"/>
    <w:rsid w:val="006E6D36"/>
    <w:rsid w:val="006E7E6D"/>
    <w:rsid w:val="006F0365"/>
    <w:rsid w:val="006F08FB"/>
    <w:rsid w:val="006F0C65"/>
    <w:rsid w:val="006F2226"/>
    <w:rsid w:val="006F3CCA"/>
    <w:rsid w:val="006F478B"/>
    <w:rsid w:val="006F5017"/>
    <w:rsid w:val="006F5BC7"/>
    <w:rsid w:val="006F6065"/>
    <w:rsid w:val="00700D4A"/>
    <w:rsid w:val="00701D53"/>
    <w:rsid w:val="007031A6"/>
    <w:rsid w:val="007056F5"/>
    <w:rsid w:val="0070666D"/>
    <w:rsid w:val="00710886"/>
    <w:rsid w:val="007110EC"/>
    <w:rsid w:val="0071380D"/>
    <w:rsid w:val="0071471C"/>
    <w:rsid w:val="00714BDA"/>
    <w:rsid w:val="00720735"/>
    <w:rsid w:val="007212D4"/>
    <w:rsid w:val="00721B10"/>
    <w:rsid w:val="00721DAF"/>
    <w:rsid w:val="007226F2"/>
    <w:rsid w:val="0072569E"/>
    <w:rsid w:val="00726538"/>
    <w:rsid w:val="00726EA4"/>
    <w:rsid w:val="00727EA9"/>
    <w:rsid w:val="00730B84"/>
    <w:rsid w:val="00731BF5"/>
    <w:rsid w:val="007323E3"/>
    <w:rsid w:val="007355D3"/>
    <w:rsid w:val="00735E1C"/>
    <w:rsid w:val="007366B4"/>
    <w:rsid w:val="00737161"/>
    <w:rsid w:val="00737CEC"/>
    <w:rsid w:val="007406C6"/>
    <w:rsid w:val="00740E68"/>
    <w:rsid w:val="0074210E"/>
    <w:rsid w:val="00743C8C"/>
    <w:rsid w:val="00743D1C"/>
    <w:rsid w:val="007447D2"/>
    <w:rsid w:val="007466E0"/>
    <w:rsid w:val="00747630"/>
    <w:rsid w:val="00750B0E"/>
    <w:rsid w:val="00754E33"/>
    <w:rsid w:val="00757A9E"/>
    <w:rsid w:val="007610AC"/>
    <w:rsid w:val="00761142"/>
    <w:rsid w:val="00762495"/>
    <w:rsid w:val="00763CFD"/>
    <w:rsid w:val="007648F0"/>
    <w:rsid w:val="00764F83"/>
    <w:rsid w:val="0076523D"/>
    <w:rsid w:val="007667F1"/>
    <w:rsid w:val="00770C5E"/>
    <w:rsid w:val="00771411"/>
    <w:rsid w:val="00772DAE"/>
    <w:rsid w:val="00772F2F"/>
    <w:rsid w:val="007766FF"/>
    <w:rsid w:val="00780513"/>
    <w:rsid w:val="007808A2"/>
    <w:rsid w:val="00781B6E"/>
    <w:rsid w:val="007822FE"/>
    <w:rsid w:val="007823BC"/>
    <w:rsid w:val="00783C8D"/>
    <w:rsid w:val="00784FDF"/>
    <w:rsid w:val="00785ED9"/>
    <w:rsid w:val="00792609"/>
    <w:rsid w:val="0079477D"/>
    <w:rsid w:val="00794E28"/>
    <w:rsid w:val="007A194F"/>
    <w:rsid w:val="007A2F49"/>
    <w:rsid w:val="007A323B"/>
    <w:rsid w:val="007A4A12"/>
    <w:rsid w:val="007A4B19"/>
    <w:rsid w:val="007A65C8"/>
    <w:rsid w:val="007B2790"/>
    <w:rsid w:val="007B2BB4"/>
    <w:rsid w:val="007B3952"/>
    <w:rsid w:val="007B60EB"/>
    <w:rsid w:val="007B6275"/>
    <w:rsid w:val="007B7522"/>
    <w:rsid w:val="007C1088"/>
    <w:rsid w:val="007C1835"/>
    <w:rsid w:val="007C1C6C"/>
    <w:rsid w:val="007C316F"/>
    <w:rsid w:val="007C4CE3"/>
    <w:rsid w:val="007D0C2E"/>
    <w:rsid w:val="007D10CC"/>
    <w:rsid w:val="007D1C15"/>
    <w:rsid w:val="007D319F"/>
    <w:rsid w:val="007D4E9F"/>
    <w:rsid w:val="007D632B"/>
    <w:rsid w:val="007D7348"/>
    <w:rsid w:val="007E19B6"/>
    <w:rsid w:val="007E2DDD"/>
    <w:rsid w:val="007E5332"/>
    <w:rsid w:val="007E55AE"/>
    <w:rsid w:val="007E55D6"/>
    <w:rsid w:val="007E5653"/>
    <w:rsid w:val="007E62F4"/>
    <w:rsid w:val="007E650F"/>
    <w:rsid w:val="007E6F70"/>
    <w:rsid w:val="007F0334"/>
    <w:rsid w:val="007F0C2B"/>
    <w:rsid w:val="007F0E75"/>
    <w:rsid w:val="007F5060"/>
    <w:rsid w:val="00801327"/>
    <w:rsid w:val="008033DE"/>
    <w:rsid w:val="008079A0"/>
    <w:rsid w:val="00807F34"/>
    <w:rsid w:val="00807F7F"/>
    <w:rsid w:val="00812130"/>
    <w:rsid w:val="00816019"/>
    <w:rsid w:val="0081701D"/>
    <w:rsid w:val="00820104"/>
    <w:rsid w:val="008218BA"/>
    <w:rsid w:val="00821F97"/>
    <w:rsid w:val="00822544"/>
    <w:rsid w:val="00822951"/>
    <w:rsid w:val="00822D40"/>
    <w:rsid w:val="00827DA0"/>
    <w:rsid w:val="00833BD5"/>
    <w:rsid w:val="00834EBF"/>
    <w:rsid w:val="00836AFE"/>
    <w:rsid w:val="0083799D"/>
    <w:rsid w:val="00837FD8"/>
    <w:rsid w:val="00840C19"/>
    <w:rsid w:val="00841C8C"/>
    <w:rsid w:val="00842E0B"/>
    <w:rsid w:val="00843BFB"/>
    <w:rsid w:val="00845B1A"/>
    <w:rsid w:val="008470A5"/>
    <w:rsid w:val="00851401"/>
    <w:rsid w:val="00851997"/>
    <w:rsid w:val="008530B3"/>
    <w:rsid w:val="00853A5C"/>
    <w:rsid w:val="008553BF"/>
    <w:rsid w:val="00856AA8"/>
    <w:rsid w:val="00856D24"/>
    <w:rsid w:val="00857842"/>
    <w:rsid w:val="00860EA6"/>
    <w:rsid w:val="00861E01"/>
    <w:rsid w:val="00862D86"/>
    <w:rsid w:val="0086315A"/>
    <w:rsid w:val="0086396F"/>
    <w:rsid w:val="00863CBF"/>
    <w:rsid w:val="0086451A"/>
    <w:rsid w:val="008646AA"/>
    <w:rsid w:val="00865A97"/>
    <w:rsid w:val="008706CE"/>
    <w:rsid w:val="00870716"/>
    <w:rsid w:val="0087364C"/>
    <w:rsid w:val="00875AED"/>
    <w:rsid w:val="00875D41"/>
    <w:rsid w:val="00877DE1"/>
    <w:rsid w:val="00882C34"/>
    <w:rsid w:val="00882C9E"/>
    <w:rsid w:val="0088337C"/>
    <w:rsid w:val="0088362E"/>
    <w:rsid w:val="0088371F"/>
    <w:rsid w:val="00883CB7"/>
    <w:rsid w:val="0088648D"/>
    <w:rsid w:val="00887BEA"/>
    <w:rsid w:val="00891233"/>
    <w:rsid w:val="00891349"/>
    <w:rsid w:val="00891F01"/>
    <w:rsid w:val="008948E8"/>
    <w:rsid w:val="008960F4"/>
    <w:rsid w:val="0089713C"/>
    <w:rsid w:val="008A15BE"/>
    <w:rsid w:val="008A1805"/>
    <w:rsid w:val="008A4A69"/>
    <w:rsid w:val="008A536C"/>
    <w:rsid w:val="008A56F7"/>
    <w:rsid w:val="008A692D"/>
    <w:rsid w:val="008B43ED"/>
    <w:rsid w:val="008B66A8"/>
    <w:rsid w:val="008B76AE"/>
    <w:rsid w:val="008B7F95"/>
    <w:rsid w:val="008C046E"/>
    <w:rsid w:val="008C46F5"/>
    <w:rsid w:val="008C55DB"/>
    <w:rsid w:val="008D0600"/>
    <w:rsid w:val="008D149E"/>
    <w:rsid w:val="008D197A"/>
    <w:rsid w:val="008D22FC"/>
    <w:rsid w:val="008D2AA5"/>
    <w:rsid w:val="008D2EB1"/>
    <w:rsid w:val="008D425A"/>
    <w:rsid w:val="008D5171"/>
    <w:rsid w:val="008D774C"/>
    <w:rsid w:val="008D7BE4"/>
    <w:rsid w:val="008E05F9"/>
    <w:rsid w:val="008E107F"/>
    <w:rsid w:val="008E11FA"/>
    <w:rsid w:val="008E1F6D"/>
    <w:rsid w:val="008E2E07"/>
    <w:rsid w:val="008E4189"/>
    <w:rsid w:val="008E6A18"/>
    <w:rsid w:val="008E72A9"/>
    <w:rsid w:val="008E7999"/>
    <w:rsid w:val="008E79CC"/>
    <w:rsid w:val="008F0587"/>
    <w:rsid w:val="008F43F2"/>
    <w:rsid w:val="008F57CB"/>
    <w:rsid w:val="008F6F10"/>
    <w:rsid w:val="008F79B4"/>
    <w:rsid w:val="00900B48"/>
    <w:rsid w:val="00900EE7"/>
    <w:rsid w:val="00901687"/>
    <w:rsid w:val="00901768"/>
    <w:rsid w:val="00904261"/>
    <w:rsid w:val="00904E30"/>
    <w:rsid w:val="009058FF"/>
    <w:rsid w:val="009066F4"/>
    <w:rsid w:val="0091149C"/>
    <w:rsid w:val="00911F71"/>
    <w:rsid w:val="00912342"/>
    <w:rsid w:val="00913AC9"/>
    <w:rsid w:val="009143A5"/>
    <w:rsid w:val="00920FC9"/>
    <w:rsid w:val="00923629"/>
    <w:rsid w:val="00924BEE"/>
    <w:rsid w:val="00924C32"/>
    <w:rsid w:val="00926439"/>
    <w:rsid w:val="00926C8C"/>
    <w:rsid w:val="009304C7"/>
    <w:rsid w:val="00931509"/>
    <w:rsid w:val="00932EF2"/>
    <w:rsid w:val="009346B0"/>
    <w:rsid w:val="00936081"/>
    <w:rsid w:val="00936244"/>
    <w:rsid w:val="00936746"/>
    <w:rsid w:val="00936F34"/>
    <w:rsid w:val="00937710"/>
    <w:rsid w:val="00943413"/>
    <w:rsid w:val="00944FC3"/>
    <w:rsid w:val="00947A38"/>
    <w:rsid w:val="00951ADB"/>
    <w:rsid w:val="00952A25"/>
    <w:rsid w:val="00952A96"/>
    <w:rsid w:val="00953775"/>
    <w:rsid w:val="00953C43"/>
    <w:rsid w:val="00953CCD"/>
    <w:rsid w:val="00954827"/>
    <w:rsid w:val="00954B3D"/>
    <w:rsid w:val="00954FF9"/>
    <w:rsid w:val="00955377"/>
    <w:rsid w:val="00957E6F"/>
    <w:rsid w:val="00960EE3"/>
    <w:rsid w:val="009617C7"/>
    <w:rsid w:val="00962C5D"/>
    <w:rsid w:val="00963413"/>
    <w:rsid w:val="00966725"/>
    <w:rsid w:val="00966A44"/>
    <w:rsid w:val="00967B2A"/>
    <w:rsid w:val="0097075D"/>
    <w:rsid w:val="00971783"/>
    <w:rsid w:val="00971CC7"/>
    <w:rsid w:val="00971D8A"/>
    <w:rsid w:val="00971FFB"/>
    <w:rsid w:val="009721F7"/>
    <w:rsid w:val="009748F8"/>
    <w:rsid w:val="0097620A"/>
    <w:rsid w:val="0097788D"/>
    <w:rsid w:val="00980DC5"/>
    <w:rsid w:val="00982DE6"/>
    <w:rsid w:val="00984125"/>
    <w:rsid w:val="009854F5"/>
    <w:rsid w:val="009856C9"/>
    <w:rsid w:val="0098656B"/>
    <w:rsid w:val="009905BB"/>
    <w:rsid w:val="00990D85"/>
    <w:rsid w:val="0099186E"/>
    <w:rsid w:val="00991B9B"/>
    <w:rsid w:val="00992501"/>
    <w:rsid w:val="00993612"/>
    <w:rsid w:val="00995302"/>
    <w:rsid w:val="009960E4"/>
    <w:rsid w:val="009A1AC0"/>
    <w:rsid w:val="009A2C28"/>
    <w:rsid w:val="009A303F"/>
    <w:rsid w:val="009A5B05"/>
    <w:rsid w:val="009A5FCD"/>
    <w:rsid w:val="009A767D"/>
    <w:rsid w:val="009B1421"/>
    <w:rsid w:val="009B1D19"/>
    <w:rsid w:val="009B2411"/>
    <w:rsid w:val="009B383A"/>
    <w:rsid w:val="009B45E2"/>
    <w:rsid w:val="009B4A2F"/>
    <w:rsid w:val="009B4DB3"/>
    <w:rsid w:val="009B52E8"/>
    <w:rsid w:val="009B65ED"/>
    <w:rsid w:val="009B67CD"/>
    <w:rsid w:val="009B690E"/>
    <w:rsid w:val="009B7699"/>
    <w:rsid w:val="009B79A4"/>
    <w:rsid w:val="009C0E09"/>
    <w:rsid w:val="009C1FBC"/>
    <w:rsid w:val="009C4718"/>
    <w:rsid w:val="009C5FAF"/>
    <w:rsid w:val="009C60A1"/>
    <w:rsid w:val="009C660F"/>
    <w:rsid w:val="009C711D"/>
    <w:rsid w:val="009D0917"/>
    <w:rsid w:val="009D1053"/>
    <w:rsid w:val="009D1FFE"/>
    <w:rsid w:val="009D42D9"/>
    <w:rsid w:val="009E05EC"/>
    <w:rsid w:val="009E167E"/>
    <w:rsid w:val="009E1B39"/>
    <w:rsid w:val="009E4887"/>
    <w:rsid w:val="009E5303"/>
    <w:rsid w:val="009E6496"/>
    <w:rsid w:val="009E681F"/>
    <w:rsid w:val="009E753B"/>
    <w:rsid w:val="009F1B8A"/>
    <w:rsid w:val="009F1E45"/>
    <w:rsid w:val="009F2BA6"/>
    <w:rsid w:val="009F2D2D"/>
    <w:rsid w:val="009F679C"/>
    <w:rsid w:val="009F6BCC"/>
    <w:rsid w:val="009F72AB"/>
    <w:rsid w:val="00A014D5"/>
    <w:rsid w:val="00A0189E"/>
    <w:rsid w:val="00A01D14"/>
    <w:rsid w:val="00A02D16"/>
    <w:rsid w:val="00A0366F"/>
    <w:rsid w:val="00A03804"/>
    <w:rsid w:val="00A04B55"/>
    <w:rsid w:val="00A05EFD"/>
    <w:rsid w:val="00A07546"/>
    <w:rsid w:val="00A11ACF"/>
    <w:rsid w:val="00A15225"/>
    <w:rsid w:val="00A17C67"/>
    <w:rsid w:val="00A20ABD"/>
    <w:rsid w:val="00A23C87"/>
    <w:rsid w:val="00A243CC"/>
    <w:rsid w:val="00A27D95"/>
    <w:rsid w:val="00A3184F"/>
    <w:rsid w:val="00A32751"/>
    <w:rsid w:val="00A32BC5"/>
    <w:rsid w:val="00A33D9B"/>
    <w:rsid w:val="00A34B39"/>
    <w:rsid w:val="00A35E11"/>
    <w:rsid w:val="00A3627B"/>
    <w:rsid w:val="00A3668E"/>
    <w:rsid w:val="00A409FA"/>
    <w:rsid w:val="00A423A0"/>
    <w:rsid w:val="00A440D6"/>
    <w:rsid w:val="00A4419F"/>
    <w:rsid w:val="00A441F8"/>
    <w:rsid w:val="00A4674F"/>
    <w:rsid w:val="00A50A6C"/>
    <w:rsid w:val="00A511AA"/>
    <w:rsid w:val="00A51852"/>
    <w:rsid w:val="00A525AF"/>
    <w:rsid w:val="00A53A4C"/>
    <w:rsid w:val="00A5568C"/>
    <w:rsid w:val="00A55854"/>
    <w:rsid w:val="00A60E66"/>
    <w:rsid w:val="00A611A0"/>
    <w:rsid w:val="00A6278A"/>
    <w:rsid w:val="00A62DCE"/>
    <w:rsid w:val="00A64319"/>
    <w:rsid w:val="00A647AD"/>
    <w:rsid w:val="00A65105"/>
    <w:rsid w:val="00A65895"/>
    <w:rsid w:val="00A6724A"/>
    <w:rsid w:val="00A673F9"/>
    <w:rsid w:val="00A67868"/>
    <w:rsid w:val="00A67950"/>
    <w:rsid w:val="00A70244"/>
    <w:rsid w:val="00A7059B"/>
    <w:rsid w:val="00A705B2"/>
    <w:rsid w:val="00A713EF"/>
    <w:rsid w:val="00A714B9"/>
    <w:rsid w:val="00A714BD"/>
    <w:rsid w:val="00A7346C"/>
    <w:rsid w:val="00A7776A"/>
    <w:rsid w:val="00A8015D"/>
    <w:rsid w:val="00A82266"/>
    <w:rsid w:val="00A86801"/>
    <w:rsid w:val="00A8732F"/>
    <w:rsid w:val="00A87A9E"/>
    <w:rsid w:val="00A87C30"/>
    <w:rsid w:val="00A9023A"/>
    <w:rsid w:val="00A915B2"/>
    <w:rsid w:val="00A91833"/>
    <w:rsid w:val="00A91BAE"/>
    <w:rsid w:val="00A92F49"/>
    <w:rsid w:val="00A932BC"/>
    <w:rsid w:val="00AA2BBF"/>
    <w:rsid w:val="00AA2BD8"/>
    <w:rsid w:val="00AA308B"/>
    <w:rsid w:val="00AA4047"/>
    <w:rsid w:val="00AA613E"/>
    <w:rsid w:val="00AA66F9"/>
    <w:rsid w:val="00AA691A"/>
    <w:rsid w:val="00AB1BBA"/>
    <w:rsid w:val="00AB306A"/>
    <w:rsid w:val="00AB56F7"/>
    <w:rsid w:val="00AB6DCA"/>
    <w:rsid w:val="00AC1F12"/>
    <w:rsid w:val="00AC2956"/>
    <w:rsid w:val="00AC2A95"/>
    <w:rsid w:val="00AC3325"/>
    <w:rsid w:val="00AC41C2"/>
    <w:rsid w:val="00AD29FA"/>
    <w:rsid w:val="00AD2D71"/>
    <w:rsid w:val="00AD2FFF"/>
    <w:rsid w:val="00AD367D"/>
    <w:rsid w:val="00AE0111"/>
    <w:rsid w:val="00AE312B"/>
    <w:rsid w:val="00AE409F"/>
    <w:rsid w:val="00AE5849"/>
    <w:rsid w:val="00AE6829"/>
    <w:rsid w:val="00AE7CDE"/>
    <w:rsid w:val="00AF282C"/>
    <w:rsid w:val="00AF2A65"/>
    <w:rsid w:val="00AF2BB2"/>
    <w:rsid w:val="00AF36DE"/>
    <w:rsid w:val="00AF3D18"/>
    <w:rsid w:val="00AF3E54"/>
    <w:rsid w:val="00AF4F89"/>
    <w:rsid w:val="00AF53DD"/>
    <w:rsid w:val="00AF6E37"/>
    <w:rsid w:val="00AF735B"/>
    <w:rsid w:val="00B003DB"/>
    <w:rsid w:val="00B0098F"/>
    <w:rsid w:val="00B01BED"/>
    <w:rsid w:val="00B02066"/>
    <w:rsid w:val="00B02316"/>
    <w:rsid w:val="00B02380"/>
    <w:rsid w:val="00B02EB2"/>
    <w:rsid w:val="00B04020"/>
    <w:rsid w:val="00B045AC"/>
    <w:rsid w:val="00B06B4F"/>
    <w:rsid w:val="00B07E64"/>
    <w:rsid w:val="00B10E9A"/>
    <w:rsid w:val="00B11819"/>
    <w:rsid w:val="00B11EA7"/>
    <w:rsid w:val="00B1254E"/>
    <w:rsid w:val="00B128CB"/>
    <w:rsid w:val="00B13499"/>
    <w:rsid w:val="00B15704"/>
    <w:rsid w:val="00B15D89"/>
    <w:rsid w:val="00B173EB"/>
    <w:rsid w:val="00B17A22"/>
    <w:rsid w:val="00B20CF6"/>
    <w:rsid w:val="00B23262"/>
    <w:rsid w:val="00B251AD"/>
    <w:rsid w:val="00B269A7"/>
    <w:rsid w:val="00B30C92"/>
    <w:rsid w:val="00B315CC"/>
    <w:rsid w:val="00B324C8"/>
    <w:rsid w:val="00B32B2E"/>
    <w:rsid w:val="00B32DE9"/>
    <w:rsid w:val="00B33D5A"/>
    <w:rsid w:val="00B33E12"/>
    <w:rsid w:val="00B350A7"/>
    <w:rsid w:val="00B35A40"/>
    <w:rsid w:val="00B35EB8"/>
    <w:rsid w:val="00B36823"/>
    <w:rsid w:val="00B370D3"/>
    <w:rsid w:val="00B40DEF"/>
    <w:rsid w:val="00B4165F"/>
    <w:rsid w:val="00B41CDB"/>
    <w:rsid w:val="00B43241"/>
    <w:rsid w:val="00B442A2"/>
    <w:rsid w:val="00B45FF5"/>
    <w:rsid w:val="00B46BD2"/>
    <w:rsid w:val="00B47555"/>
    <w:rsid w:val="00B517B1"/>
    <w:rsid w:val="00B5257F"/>
    <w:rsid w:val="00B53098"/>
    <w:rsid w:val="00B6095F"/>
    <w:rsid w:val="00B6158E"/>
    <w:rsid w:val="00B6296E"/>
    <w:rsid w:val="00B65C5C"/>
    <w:rsid w:val="00B65DFD"/>
    <w:rsid w:val="00B671E5"/>
    <w:rsid w:val="00B67646"/>
    <w:rsid w:val="00B71500"/>
    <w:rsid w:val="00B73439"/>
    <w:rsid w:val="00B746CA"/>
    <w:rsid w:val="00B74E6B"/>
    <w:rsid w:val="00B759C8"/>
    <w:rsid w:val="00B75C4A"/>
    <w:rsid w:val="00B77570"/>
    <w:rsid w:val="00B77965"/>
    <w:rsid w:val="00B77CD5"/>
    <w:rsid w:val="00B8230F"/>
    <w:rsid w:val="00B828A0"/>
    <w:rsid w:val="00B843ED"/>
    <w:rsid w:val="00B84604"/>
    <w:rsid w:val="00B855B6"/>
    <w:rsid w:val="00B87DA5"/>
    <w:rsid w:val="00B909B2"/>
    <w:rsid w:val="00B90DB8"/>
    <w:rsid w:val="00B92FBC"/>
    <w:rsid w:val="00B932B2"/>
    <w:rsid w:val="00B93646"/>
    <w:rsid w:val="00B94A07"/>
    <w:rsid w:val="00B94A8B"/>
    <w:rsid w:val="00BA13C0"/>
    <w:rsid w:val="00BA2204"/>
    <w:rsid w:val="00BA242A"/>
    <w:rsid w:val="00BA29F6"/>
    <w:rsid w:val="00BA30C3"/>
    <w:rsid w:val="00BA4FF3"/>
    <w:rsid w:val="00BA6C88"/>
    <w:rsid w:val="00BA7F43"/>
    <w:rsid w:val="00BB522E"/>
    <w:rsid w:val="00BB7234"/>
    <w:rsid w:val="00BC01A5"/>
    <w:rsid w:val="00BC0F82"/>
    <w:rsid w:val="00BC240B"/>
    <w:rsid w:val="00BC3056"/>
    <w:rsid w:val="00BC50D8"/>
    <w:rsid w:val="00BC6B05"/>
    <w:rsid w:val="00BD0391"/>
    <w:rsid w:val="00BD09A4"/>
    <w:rsid w:val="00BD323D"/>
    <w:rsid w:val="00BD381F"/>
    <w:rsid w:val="00BD3B19"/>
    <w:rsid w:val="00BD44D3"/>
    <w:rsid w:val="00BD488F"/>
    <w:rsid w:val="00BD5AEB"/>
    <w:rsid w:val="00BD7B0B"/>
    <w:rsid w:val="00BD7B0C"/>
    <w:rsid w:val="00BE1293"/>
    <w:rsid w:val="00BE196B"/>
    <w:rsid w:val="00BE1D7E"/>
    <w:rsid w:val="00BE247A"/>
    <w:rsid w:val="00BE3AAC"/>
    <w:rsid w:val="00BE3E39"/>
    <w:rsid w:val="00BE48D1"/>
    <w:rsid w:val="00BE5A49"/>
    <w:rsid w:val="00BE7081"/>
    <w:rsid w:val="00BE797A"/>
    <w:rsid w:val="00BF0583"/>
    <w:rsid w:val="00BF16CD"/>
    <w:rsid w:val="00BF34EE"/>
    <w:rsid w:val="00BF455C"/>
    <w:rsid w:val="00BF473F"/>
    <w:rsid w:val="00BF60A5"/>
    <w:rsid w:val="00C00FCF"/>
    <w:rsid w:val="00C02A55"/>
    <w:rsid w:val="00C0360F"/>
    <w:rsid w:val="00C060C6"/>
    <w:rsid w:val="00C1149E"/>
    <w:rsid w:val="00C11C6D"/>
    <w:rsid w:val="00C13759"/>
    <w:rsid w:val="00C159F4"/>
    <w:rsid w:val="00C20E8D"/>
    <w:rsid w:val="00C21481"/>
    <w:rsid w:val="00C23212"/>
    <w:rsid w:val="00C24085"/>
    <w:rsid w:val="00C25E66"/>
    <w:rsid w:val="00C268D2"/>
    <w:rsid w:val="00C27F29"/>
    <w:rsid w:val="00C27F8E"/>
    <w:rsid w:val="00C3096E"/>
    <w:rsid w:val="00C30C25"/>
    <w:rsid w:val="00C30F35"/>
    <w:rsid w:val="00C31CAB"/>
    <w:rsid w:val="00C33611"/>
    <w:rsid w:val="00C341B6"/>
    <w:rsid w:val="00C3424E"/>
    <w:rsid w:val="00C354FE"/>
    <w:rsid w:val="00C36D24"/>
    <w:rsid w:val="00C41171"/>
    <w:rsid w:val="00C430CB"/>
    <w:rsid w:val="00C4431E"/>
    <w:rsid w:val="00C4450E"/>
    <w:rsid w:val="00C448B9"/>
    <w:rsid w:val="00C45218"/>
    <w:rsid w:val="00C470DE"/>
    <w:rsid w:val="00C47D1C"/>
    <w:rsid w:val="00C50780"/>
    <w:rsid w:val="00C519C4"/>
    <w:rsid w:val="00C52F31"/>
    <w:rsid w:val="00C53018"/>
    <w:rsid w:val="00C53208"/>
    <w:rsid w:val="00C5433A"/>
    <w:rsid w:val="00C54FD9"/>
    <w:rsid w:val="00C5500E"/>
    <w:rsid w:val="00C55A91"/>
    <w:rsid w:val="00C570C9"/>
    <w:rsid w:val="00C57CD9"/>
    <w:rsid w:val="00C6045E"/>
    <w:rsid w:val="00C60AC0"/>
    <w:rsid w:val="00C60E0A"/>
    <w:rsid w:val="00C610B2"/>
    <w:rsid w:val="00C65309"/>
    <w:rsid w:val="00C6572D"/>
    <w:rsid w:val="00C65B0A"/>
    <w:rsid w:val="00C66DE8"/>
    <w:rsid w:val="00C705E4"/>
    <w:rsid w:val="00C716B2"/>
    <w:rsid w:val="00C71D64"/>
    <w:rsid w:val="00C71EA9"/>
    <w:rsid w:val="00C72FF1"/>
    <w:rsid w:val="00C7413C"/>
    <w:rsid w:val="00C74A3F"/>
    <w:rsid w:val="00C81DE1"/>
    <w:rsid w:val="00C82140"/>
    <w:rsid w:val="00C8569A"/>
    <w:rsid w:val="00C861C6"/>
    <w:rsid w:val="00C87BD1"/>
    <w:rsid w:val="00C9171B"/>
    <w:rsid w:val="00C91FA1"/>
    <w:rsid w:val="00C94319"/>
    <w:rsid w:val="00C95025"/>
    <w:rsid w:val="00C96C34"/>
    <w:rsid w:val="00C973E6"/>
    <w:rsid w:val="00C978A6"/>
    <w:rsid w:val="00CA04A7"/>
    <w:rsid w:val="00CA48E7"/>
    <w:rsid w:val="00CA607E"/>
    <w:rsid w:val="00CA6BCF"/>
    <w:rsid w:val="00CA6CA4"/>
    <w:rsid w:val="00CA7E4B"/>
    <w:rsid w:val="00CB03BF"/>
    <w:rsid w:val="00CB2122"/>
    <w:rsid w:val="00CB2955"/>
    <w:rsid w:val="00CB2D95"/>
    <w:rsid w:val="00CB2F9A"/>
    <w:rsid w:val="00CB35F8"/>
    <w:rsid w:val="00CB75F1"/>
    <w:rsid w:val="00CC1370"/>
    <w:rsid w:val="00CC1FFE"/>
    <w:rsid w:val="00CC2623"/>
    <w:rsid w:val="00CC366F"/>
    <w:rsid w:val="00CC508C"/>
    <w:rsid w:val="00CC5F8F"/>
    <w:rsid w:val="00CC6678"/>
    <w:rsid w:val="00CC6B18"/>
    <w:rsid w:val="00CD0571"/>
    <w:rsid w:val="00CD0DE4"/>
    <w:rsid w:val="00CD1E9F"/>
    <w:rsid w:val="00CD2AB4"/>
    <w:rsid w:val="00CD4868"/>
    <w:rsid w:val="00CD492D"/>
    <w:rsid w:val="00CD5858"/>
    <w:rsid w:val="00CD5B39"/>
    <w:rsid w:val="00CD6F10"/>
    <w:rsid w:val="00CE0052"/>
    <w:rsid w:val="00CE0588"/>
    <w:rsid w:val="00CE091B"/>
    <w:rsid w:val="00CE0D3D"/>
    <w:rsid w:val="00CE1289"/>
    <w:rsid w:val="00CE19AF"/>
    <w:rsid w:val="00CE3763"/>
    <w:rsid w:val="00CE4813"/>
    <w:rsid w:val="00CE48EF"/>
    <w:rsid w:val="00CE54FE"/>
    <w:rsid w:val="00CE7131"/>
    <w:rsid w:val="00CE7EFC"/>
    <w:rsid w:val="00CF2A67"/>
    <w:rsid w:val="00CF3E43"/>
    <w:rsid w:val="00CF3EBE"/>
    <w:rsid w:val="00CF40EC"/>
    <w:rsid w:val="00CF4AFF"/>
    <w:rsid w:val="00CF517F"/>
    <w:rsid w:val="00CF57E8"/>
    <w:rsid w:val="00CF58E4"/>
    <w:rsid w:val="00CF6057"/>
    <w:rsid w:val="00CF6452"/>
    <w:rsid w:val="00CF6BFA"/>
    <w:rsid w:val="00CF72D9"/>
    <w:rsid w:val="00D01501"/>
    <w:rsid w:val="00D0231D"/>
    <w:rsid w:val="00D0341E"/>
    <w:rsid w:val="00D03BF5"/>
    <w:rsid w:val="00D03DF2"/>
    <w:rsid w:val="00D0658D"/>
    <w:rsid w:val="00D06A5C"/>
    <w:rsid w:val="00D10A4E"/>
    <w:rsid w:val="00D11B63"/>
    <w:rsid w:val="00D21B28"/>
    <w:rsid w:val="00D21D7E"/>
    <w:rsid w:val="00D23D3B"/>
    <w:rsid w:val="00D248E1"/>
    <w:rsid w:val="00D25B3E"/>
    <w:rsid w:val="00D30A85"/>
    <w:rsid w:val="00D31299"/>
    <w:rsid w:val="00D315B3"/>
    <w:rsid w:val="00D32D76"/>
    <w:rsid w:val="00D32E48"/>
    <w:rsid w:val="00D3305E"/>
    <w:rsid w:val="00D33A61"/>
    <w:rsid w:val="00D41772"/>
    <w:rsid w:val="00D419AE"/>
    <w:rsid w:val="00D42DE3"/>
    <w:rsid w:val="00D4382B"/>
    <w:rsid w:val="00D43EDE"/>
    <w:rsid w:val="00D4699C"/>
    <w:rsid w:val="00D46CC0"/>
    <w:rsid w:val="00D500DC"/>
    <w:rsid w:val="00D5088A"/>
    <w:rsid w:val="00D51F56"/>
    <w:rsid w:val="00D53CA0"/>
    <w:rsid w:val="00D548AB"/>
    <w:rsid w:val="00D57694"/>
    <w:rsid w:val="00D612F2"/>
    <w:rsid w:val="00D62162"/>
    <w:rsid w:val="00D65961"/>
    <w:rsid w:val="00D66A9A"/>
    <w:rsid w:val="00D72B1F"/>
    <w:rsid w:val="00D76503"/>
    <w:rsid w:val="00D802FA"/>
    <w:rsid w:val="00D80410"/>
    <w:rsid w:val="00D82294"/>
    <w:rsid w:val="00D82733"/>
    <w:rsid w:val="00D84C64"/>
    <w:rsid w:val="00D8668F"/>
    <w:rsid w:val="00D87228"/>
    <w:rsid w:val="00D9126E"/>
    <w:rsid w:val="00D945C0"/>
    <w:rsid w:val="00D94C5F"/>
    <w:rsid w:val="00DA0015"/>
    <w:rsid w:val="00DA06E0"/>
    <w:rsid w:val="00DA2100"/>
    <w:rsid w:val="00DA34E9"/>
    <w:rsid w:val="00DA3A56"/>
    <w:rsid w:val="00DA4F29"/>
    <w:rsid w:val="00DA5BB4"/>
    <w:rsid w:val="00DA5C5A"/>
    <w:rsid w:val="00DA5E33"/>
    <w:rsid w:val="00DB37F0"/>
    <w:rsid w:val="00DB5F51"/>
    <w:rsid w:val="00DB6744"/>
    <w:rsid w:val="00DB7680"/>
    <w:rsid w:val="00DB7B1A"/>
    <w:rsid w:val="00DB7FB6"/>
    <w:rsid w:val="00DC0B8A"/>
    <w:rsid w:val="00DC16BB"/>
    <w:rsid w:val="00DC16C7"/>
    <w:rsid w:val="00DC37E2"/>
    <w:rsid w:val="00DC4888"/>
    <w:rsid w:val="00DD5B4F"/>
    <w:rsid w:val="00DD5E8E"/>
    <w:rsid w:val="00DD6E30"/>
    <w:rsid w:val="00DD791A"/>
    <w:rsid w:val="00DE19C1"/>
    <w:rsid w:val="00DE2B99"/>
    <w:rsid w:val="00DF047A"/>
    <w:rsid w:val="00DF0595"/>
    <w:rsid w:val="00DF087E"/>
    <w:rsid w:val="00DF095C"/>
    <w:rsid w:val="00DF39B1"/>
    <w:rsid w:val="00DF4433"/>
    <w:rsid w:val="00DF5A7D"/>
    <w:rsid w:val="00DF5EE9"/>
    <w:rsid w:val="00DF62C3"/>
    <w:rsid w:val="00DF6F51"/>
    <w:rsid w:val="00DF712C"/>
    <w:rsid w:val="00E00047"/>
    <w:rsid w:val="00E00CC0"/>
    <w:rsid w:val="00E01D6F"/>
    <w:rsid w:val="00E01F4F"/>
    <w:rsid w:val="00E06299"/>
    <w:rsid w:val="00E06F4D"/>
    <w:rsid w:val="00E06FC2"/>
    <w:rsid w:val="00E1096C"/>
    <w:rsid w:val="00E130F0"/>
    <w:rsid w:val="00E146B1"/>
    <w:rsid w:val="00E159A2"/>
    <w:rsid w:val="00E174CF"/>
    <w:rsid w:val="00E17F8C"/>
    <w:rsid w:val="00E214ED"/>
    <w:rsid w:val="00E21646"/>
    <w:rsid w:val="00E22928"/>
    <w:rsid w:val="00E22DE8"/>
    <w:rsid w:val="00E25FD2"/>
    <w:rsid w:val="00E273BF"/>
    <w:rsid w:val="00E278C3"/>
    <w:rsid w:val="00E279BF"/>
    <w:rsid w:val="00E27A54"/>
    <w:rsid w:val="00E27AD4"/>
    <w:rsid w:val="00E31670"/>
    <w:rsid w:val="00E318E0"/>
    <w:rsid w:val="00E431E3"/>
    <w:rsid w:val="00E4379A"/>
    <w:rsid w:val="00E43CD2"/>
    <w:rsid w:val="00E45BBB"/>
    <w:rsid w:val="00E45DC3"/>
    <w:rsid w:val="00E463D9"/>
    <w:rsid w:val="00E5002F"/>
    <w:rsid w:val="00E51326"/>
    <w:rsid w:val="00E539F9"/>
    <w:rsid w:val="00E55D82"/>
    <w:rsid w:val="00E57AE1"/>
    <w:rsid w:val="00E61082"/>
    <w:rsid w:val="00E61C21"/>
    <w:rsid w:val="00E63302"/>
    <w:rsid w:val="00E64AF8"/>
    <w:rsid w:val="00E64DD6"/>
    <w:rsid w:val="00E65E19"/>
    <w:rsid w:val="00E66922"/>
    <w:rsid w:val="00E67C25"/>
    <w:rsid w:val="00E7052A"/>
    <w:rsid w:val="00E70E2E"/>
    <w:rsid w:val="00E723CB"/>
    <w:rsid w:val="00E7240F"/>
    <w:rsid w:val="00E73760"/>
    <w:rsid w:val="00E74A02"/>
    <w:rsid w:val="00E74ABF"/>
    <w:rsid w:val="00E74C43"/>
    <w:rsid w:val="00E758B0"/>
    <w:rsid w:val="00E75D43"/>
    <w:rsid w:val="00E815ED"/>
    <w:rsid w:val="00E837E1"/>
    <w:rsid w:val="00E84982"/>
    <w:rsid w:val="00E84FA8"/>
    <w:rsid w:val="00E86699"/>
    <w:rsid w:val="00E86C05"/>
    <w:rsid w:val="00E9018B"/>
    <w:rsid w:val="00E9037A"/>
    <w:rsid w:val="00E90DD8"/>
    <w:rsid w:val="00E930FE"/>
    <w:rsid w:val="00E93974"/>
    <w:rsid w:val="00E95003"/>
    <w:rsid w:val="00E97613"/>
    <w:rsid w:val="00E97921"/>
    <w:rsid w:val="00EA0A7F"/>
    <w:rsid w:val="00EA1229"/>
    <w:rsid w:val="00EA3390"/>
    <w:rsid w:val="00EA5886"/>
    <w:rsid w:val="00EA5D8D"/>
    <w:rsid w:val="00EA5F4C"/>
    <w:rsid w:val="00EA622F"/>
    <w:rsid w:val="00EB006E"/>
    <w:rsid w:val="00EB14FE"/>
    <w:rsid w:val="00EB27F5"/>
    <w:rsid w:val="00EB3707"/>
    <w:rsid w:val="00EB3C36"/>
    <w:rsid w:val="00EB4520"/>
    <w:rsid w:val="00EB4A63"/>
    <w:rsid w:val="00EB58FA"/>
    <w:rsid w:val="00EB6A86"/>
    <w:rsid w:val="00EB7C78"/>
    <w:rsid w:val="00EC29E6"/>
    <w:rsid w:val="00EC30BD"/>
    <w:rsid w:val="00EC35E5"/>
    <w:rsid w:val="00EC3DBF"/>
    <w:rsid w:val="00EC4A55"/>
    <w:rsid w:val="00EC4AAA"/>
    <w:rsid w:val="00EC5D20"/>
    <w:rsid w:val="00EC6745"/>
    <w:rsid w:val="00EC6E54"/>
    <w:rsid w:val="00EC7A24"/>
    <w:rsid w:val="00ED00E0"/>
    <w:rsid w:val="00ED0DE3"/>
    <w:rsid w:val="00ED17EE"/>
    <w:rsid w:val="00ED2DF8"/>
    <w:rsid w:val="00ED3C74"/>
    <w:rsid w:val="00ED464B"/>
    <w:rsid w:val="00ED4794"/>
    <w:rsid w:val="00ED481F"/>
    <w:rsid w:val="00ED4A9E"/>
    <w:rsid w:val="00ED5BF9"/>
    <w:rsid w:val="00ED5CA7"/>
    <w:rsid w:val="00ED5DA0"/>
    <w:rsid w:val="00ED61F5"/>
    <w:rsid w:val="00ED742F"/>
    <w:rsid w:val="00ED7C1C"/>
    <w:rsid w:val="00EE0369"/>
    <w:rsid w:val="00EE06F7"/>
    <w:rsid w:val="00EE08B9"/>
    <w:rsid w:val="00EE0D85"/>
    <w:rsid w:val="00EE17FB"/>
    <w:rsid w:val="00EE5E6F"/>
    <w:rsid w:val="00EE6E12"/>
    <w:rsid w:val="00EE7287"/>
    <w:rsid w:val="00EE743D"/>
    <w:rsid w:val="00EF0665"/>
    <w:rsid w:val="00EF3495"/>
    <w:rsid w:val="00EF37E7"/>
    <w:rsid w:val="00EF3BE0"/>
    <w:rsid w:val="00EF488B"/>
    <w:rsid w:val="00EF7CBB"/>
    <w:rsid w:val="00EF7E66"/>
    <w:rsid w:val="00EF7F43"/>
    <w:rsid w:val="00F02349"/>
    <w:rsid w:val="00F04778"/>
    <w:rsid w:val="00F04FE5"/>
    <w:rsid w:val="00F052C2"/>
    <w:rsid w:val="00F05B1D"/>
    <w:rsid w:val="00F05BAA"/>
    <w:rsid w:val="00F13820"/>
    <w:rsid w:val="00F14173"/>
    <w:rsid w:val="00F14432"/>
    <w:rsid w:val="00F15ECE"/>
    <w:rsid w:val="00F16ABD"/>
    <w:rsid w:val="00F172FE"/>
    <w:rsid w:val="00F20318"/>
    <w:rsid w:val="00F2116B"/>
    <w:rsid w:val="00F213EB"/>
    <w:rsid w:val="00F233AA"/>
    <w:rsid w:val="00F257C9"/>
    <w:rsid w:val="00F31250"/>
    <w:rsid w:val="00F3231D"/>
    <w:rsid w:val="00F323AB"/>
    <w:rsid w:val="00F35409"/>
    <w:rsid w:val="00F3677F"/>
    <w:rsid w:val="00F41421"/>
    <w:rsid w:val="00F4486F"/>
    <w:rsid w:val="00F45415"/>
    <w:rsid w:val="00F45E03"/>
    <w:rsid w:val="00F50738"/>
    <w:rsid w:val="00F53AE7"/>
    <w:rsid w:val="00F5463D"/>
    <w:rsid w:val="00F54865"/>
    <w:rsid w:val="00F57253"/>
    <w:rsid w:val="00F60117"/>
    <w:rsid w:val="00F603D6"/>
    <w:rsid w:val="00F60A99"/>
    <w:rsid w:val="00F63D3F"/>
    <w:rsid w:val="00F643D9"/>
    <w:rsid w:val="00F65CC3"/>
    <w:rsid w:val="00F67539"/>
    <w:rsid w:val="00F70B76"/>
    <w:rsid w:val="00F710F8"/>
    <w:rsid w:val="00F72367"/>
    <w:rsid w:val="00F7624B"/>
    <w:rsid w:val="00F77A81"/>
    <w:rsid w:val="00F77C87"/>
    <w:rsid w:val="00F8209B"/>
    <w:rsid w:val="00F82D14"/>
    <w:rsid w:val="00F85A40"/>
    <w:rsid w:val="00F87ACA"/>
    <w:rsid w:val="00F90913"/>
    <w:rsid w:val="00F9142C"/>
    <w:rsid w:val="00F91A8C"/>
    <w:rsid w:val="00F9238E"/>
    <w:rsid w:val="00F9408A"/>
    <w:rsid w:val="00F94C24"/>
    <w:rsid w:val="00F959F4"/>
    <w:rsid w:val="00F96089"/>
    <w:rsid w:val="00F96995"/>
    <w:rsid w:val="00F97C66"/>
    <w:rsid w:val="00F97CD6"/>
    <w:rsid w:val="00F97EC8"/>
    <w:rsid w:val="00F97F58"/>
    <w:rsid w:val="00FA0C58"/>
    <w:rsid w:val="00FA14DB"/>
    <w:rsid w:val="00FA173E"/>
    <w:rsid w:val="00FA58C3"/>
    <w:rsid w:val="00FB0AA3"/>
    <w:rsid w:val="00FB1D00"/>
    <w:rsid w:val="00FB26C3"/>
    <w:rsid w:val="00FB3A17"/>
    <w:rsid w:val="00FB478B"/>
    <w:rsid w:val="00FB699D"/>
    <w:rsid w:val="00FB76EA"/>
    <w:rsid w:val="00FB7D0D"/>
    <w:rsid w:val="00FC2194"/>
    <w:rsid w:val="00FC29D1"/>
    <w:rsid w:val="00FC4933"/>
    <w:rsid w:val="00FC4BEB"/>
    <w:rsid w:val="00FC5816"/>
    <w:rsid w:val="00FC58FD"/>
    <w:rsid w:val="00FC6714"/>
    <w:rsid w:val="00FC6C9A"/>
    <w:rsid w:val="00FC72B7"/>
    <w:rsid w:val="00FC755A"/>
    <w:rsid w:val="00FD0A9B"/>
    <w:rsid w:val="00FD194E"/>
    <w:rsid w:val="00FD200F"/>
    <w:rsid w:val="00FD338F"/>
    <w:rsid w:val="00FD3474"/>
    <w:rsid w:val="00FD4283"/>
    <w:rsid w:val="00FD489A"/>
    <w:rsid w:val="00FD49F8"/>
    <w:rsid w:val="00FD5468"/>
    <w:rsid w:val="00FD55A5"/>
    <w:rsid w:val="00FD55F0"/>
    <w:rsid w:val="00FD5B75"/>
    <w:rsid w:val="00FD7A78"/>
    <w:rsid w:val="00FE074F"/>
    <w:rsid w:val="00FE0FC8"/>
    <w:rsid w:val="00FE1C91"/>
    <w:rsid w:val="00FE4B91"/>
    <w:rsid w:val="00FE5C7C"/>
    <w:rsid w:val="00FF0864"/>
    <w:rsid w:val="00FF1C52"/>
    <w:rsid w:val="00FF24DC"/>
    <w:rsid w:val="00FF2E86"/>
    <w:rsid w:val="00FF4AC7"/>
    <w:rsid w:val="00FF53D0"/>
    <w:rsid w:val="00FF59FE"/>
    <w:rsid w:val="00FF6F4D"/>
    <w:rsid w:val="00FF77FF"/>
    <w:rsid w:val="00FF7F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4E2D0095"/>
  <w14:defaultImageDpi w14:val="30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PMingLiU" w:hAnsi="Times New Roman" w:cs="Times New Roman"/>
        <w:sz w:val="24"/>
        <w:szCs w:val="24"/>
        <w:lang w:val="en-GB" w:eastAsia="zh-CN" w:bidi="ar-SA"/>
      </w:rPr>
    </w:rPrDefault>
    <w:pPrDefault/>
  </w:docDefaults>
  <w:latentStyles w:defLockedState="0" w:defUIPriority="0" w:defSemiHidden="0" w:defUnhideWhenUsed="0" w:defQFormat="0" w:count="380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No List" w:uiPriority="99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uiPriority="67"/>
    <w:lsdException w:name="No Spacing" w:uiPriority="68"/>
    <w:lsdException w:name="Light Shading" w:uiPriority="69"/>
    <w:lsdException w:name="Light List" w:uiPriority="70"/>
    <w:lsdException w:name="Light Grid" w:uiPriority="71"/>
    <w:lsdException w:name="Medium Shading 1" w:uiPriority="72"/>
    <w:lsdException w:name="Medium Shading 2" w:uiPriority="73"/>
    <w:lsdException w:name="Medium List 1" w:uiPriority="60"/>
    <w:lsdException w:name="Medium List 2" w:uiPriority="61"/>
    <w:lsdException w:name="Medium Grid 1" w:uiPriority="62"/>
    <w:lsdException w:name="Medium Grid 2" w:uiPriority="63"/>
    <w:lsdException w:name="Medium Grid 3" w:uiPriority="64"/>
    <w:lsdException w:name="Dark List" w:uiPriority="65"/>
    <w:lsdException w:name="Colorful Shading" w:uiPriority="99"/>
    <w:lsdException w:name="Colorful List" w:uiPriority="34" w:qFormat="1"/>
    <w:lsdException w:name="Colorful Grid" w:uiPriority="29" w:qFormat="1"/>
    <w:lsdException w:name="Light Shading Accent 1" w:uiPriority="30" w:qFormat="1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72"/>
    <w:lsdException w:name="Quote" w:uiPriority="73"/>
    <w:lsdException w:name="Intense Quote" w:uiPriority="60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66"/>
    <w:lsdException w:name="Colorful List Accent 1" w:uiPriority="67"/>
    <w:lsdException w:name="Colorful Grid Accent 1" w:uiPriority="68"/>
    <w:lsdException w:name="Light Shading Accent 2" w:uiPriority="69"/>
    <w:lsdException w:name="Light List Accent 2" w:uiPriority="70"/>
    <w:lsdException w:name="Light Grid Accent 2" w:uiPriority="71"/>
    <w:lsdException w:name="Medium Shading 1 Accent 2" w:uiPriority="72"/>
    <w:lsdException w:name="Medium Shading 2 Accent 2" w:uiPriority="73"/>
    <w:lsdException w:name="Medium List 1 Accent 2" w:uiPriority="60"/>
    <w:lsdException w:name="Medium List 2 Accent 2" w:uiPriority="61"/>
    <w:lsdException w:name="Medium Grid 1 Accent 2" w:uiPriority="62"/>
    <w:lsdException w:name="Medium Grid 2 Accent 2" w:uiPriority="63"/>
    <w:lsdException w:name="Medium Grid 3 Accent 2" w:uiPriority="64"/>
    <w:lsdException w:name="Dark List Accent 2" w:uiPriority="65"/>
    <w:lsdException w:name="Colorful Shading Accent 2" w:uiPriority="66"/>
    <w:lsdException w:name="Colorful List Accent 2" w:uiPriority="67"/>
    <w:lsdException w:name="Colorful Grid Accent 2" w:uiPriority="68"/>
    <w:lsdException w:name="Light Shading Accent 3" w:uiPriority="69"/>
    <w:lsdException w:name="Light List Accent 3" w:uiPriority="70"/>
    <w:lsdException w:name="Light Grid Accent 3" w:uiPriority="71"/>
    <w:lsdException w:name="Medium Shading 1 Accent 3" w:uiPriority="72"/>
    <w:lsdException w:name="Medium Shading 2 Accent 3" w:uiPriority="73"/>
    <w:lsdException w:name="Medium List 1 Accent 3" w:uiPriority="60"/>
    <w:lsdException w:name="Medium List 2 Accent 3" w:uiPriority="61"/>
    <w:lsdException w:name="Medium Grid 1 Accent 3" w:uiPriority="62"/>
    <w:lsdException w:name="Medium Grid 2 Accent 3" w:uiPriority="63"/>
    <w:lsdException w:name="Medium Grid 3 Accent 3" w:uiPriority="64"/>
    <w:lsdException w:name="Dark List Accent 3" w:uiPriority="65"/>
    <w:lsdException w:name="Colorful Shading Accent 3" w:uiPriority="66"/>
    <w:lsdException w:name="Colorful List Accent 3" w:uiPriority="67"/>
    <w:lsdException w:name="Colorful Grid Accent 3" w:uiPriority="68"/>
    <w:lsdException w:name="Light Shading Accent 4" w:uiPriority="69"/>
    <w:lsdException w:name="Light List Accent 4" w:uiPriority="70"/>
    <w:lsdException w:name="Light Grid Accent 4" w:uiPriority="71"/>
    <w:lsdException w:name="Medium Shading 1 Accent 4" w:uiPriority="72"/>
    <w:lsdException w:name="Medium Shading 2 Accent 4" w:uiPriority="73"/>
    <w:lsdException w:name="Medium List 1 Accent 4" w:uiPriority="60"/>
    <w:lsdException w:name="Medium List 2 Accent 4" w:uiPriority="61"/>
    <w:lsdException w:name="Medium Grid 1 Accent 4" w:uiPriority="62"/>
    <w:lsdException w:name="Medium Grid 2 Accent 4" w:uiPriority="63"/>
    <w:lsdException w:name="Medium Grid 3 Accent 4" w:uiPriority="64"/>
    <w:lsdException w:name="Dark List Accent 4" w:uiPriority="65"/>
    <w:lsdException w:name="Colorful Shading Accent 4" w:uiPriority="66"/>
    <w:lsdException w:name="Colorful List Accent 4" w:uiPriority="67"/>
    <w:lsdException w:name="Colorful Grid Accent 4" w:uiPriority="68"/>
    <w:lsdException w:name="Light Shading Accent 5" w:uiPriority="69"/>
    <w:lsdException w:name="Light List Accent 5" w:uiPriority="70"/>
    <w:lsdException w:name="Light Grid Accent 5" w:uiPriority="71"/>
    <w:lsdException w:name="Medium Shading 1 Accent 5" w:uiPriority="72"/>
    <w:lsdException w:name="Medium Shading 2 Accent 5" w:uiPriority="73"/>
    <w:lsdException w:name="Medium List 1 Accent 5" w:uiPriority="60"/>
    <w:lsdException w:name="Medium List 2 Accent 5" w:uiPriority="61"/>
    <w:lsdException w:name="Medium Grid 1 Accent 5" w:uiPriority="62"/>
    <w:lsdException w:name="Medium Grid 2 Accent 5" w:uiPriority="63"/>
    <w:lsdException w:name="Medium Grid 3 Accent 5" w:uiPriority="64"/>
    <w:lsdException w:name="Dark List Accent 5" w:uiPriority="65"/>
    <w:lsdException w:name="Colorful Shading Accent 5" w:uiPriority="66"/>
    <w:lsdException w:name="Colorful List Accent 5" w:uiPriority="67"/>
    <w:lsdException w:name="Colorful Grid Accent 5" w:uiPriority="68"/>
    <w:lsdException w:name="Light Shading Accent 6" w:uiPriority="69"/>
    <w:lsdException w:name="Light List Accent 6" w:uiPriority="70"/>
    <w:lsdException w:name="Light Grid Accent 6" w:uiPriority="71"/>
    <w:lsdException w:name="Medium Shading 1 Accent 6" w:uiPriority="72"/>
    <w:lsdException w:name="Medium Shading 2 Accent 6" w:uiPriority="73"/>
    <w:lsdException w:name="Medium List 1 Accent 6" w:uiPriority="19" w:qFormat="1"/>
    <w:lsdException w:name="Medium List 2 Accent 6" w:uiPriority="21" w:qFormat="1"/>
    <w:lsdException w:name="Medium Grid 1 Accent 6" w:uiPriority="31" w:qFormat="1"/>
    <w:lsdException w:name="Medium Grid 2 Accent 6" w:uiPriority="32" w:qFormat="1"/>
    <w:lsdException w:name="Medium Grid 3 Accent 6" w:uiPriority="33" w:qFormat="1"/>
    <w:lsdException w:name="Dark List Accent 6" w:uiPriority="37"/>
    <w:lsdException w:name="Colorful Shading Accent 6" w:uiPriority="39" w:qFormat="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n-US" w:eastAsia="zh-TW"/>
    </w:rPr>
  </w:style>
  <w:style w:type="paragraph" w:styleId="Heading1">
    <w:name w:val="heading 1"/>
    <w:aliases w:val="(L1),(L1)1,(L1)2,(L1)3,(L1)11,(L1)4,(L1)12,(L1)21,(L1)31,(L1)111,Part,h:1,h:1app"/>
    <w:basedOn w:val="Normal"/>
    <w:next w:val="Normal"/>
    <w:link w:val="Heading1Char"/>
    <w:qFormat/>
    <w:pPr>
      <w:keepNext/>
      <w:numPr>
        <w:numId w:val="1"/>
      </w:numPr>
      <w:spacing w:before="240" w:after="60"/>
      <w:outlineLvl w:val="0"/>
    </w:pPr>
    <w:rPr>
      <w:rFonts w:ascii="Arial" w:hAnsi="Arial"/>
      <w:b/>
      <w:kern w:val="28"/>
      <w:sz w:val="28"/>
      <w:lang w:val="x-none"/>
    </w:rPr>
  </w:style>
  <w:style w:type="paragraph" w:styleId="Heading2">
    <w:name w:val="heading 2"/>
    <w:aliases w:val="(L2),(L2)1,(L2)2,(L2)3,(L2)11,(L2)4,(L2)12,(L2)21,(L2)31,(L2)111,标题1.1,21,2,L1 Heading 2,22,211,H2,h2,Chapter,h:2,h:2app"/>
    <w:basedOn w:val="Normal"/>
    <w:next w:val="Normal"/>
    <w:link w:val="Heading2Char"/>
    <w:qFormat/>
    <w:pPr>
      <w:keepNext/>
      <w:numPr>
        <w:ilvl w:val="1"/>
        <w:numId w:val="1"/>
      </w:numPr>
      <w:spacing w:before="240" w:after="60"/>
      <w:jc w:val="both"/>
      <w:outlineLvl w:val="1"/>
    </w:pPr>
    <w:rPr>
      <w:rFonts w:ascii="Arial" w:hAnsi="Arial"/>
      <w:b/>
      <w:i/>
    </w:rPr>
  </w:style>
  <w:style w:type="paragraph" w:styleId="Heading3">
    <w:name w:val="heading 3"/>
    <w:basedOn w:val="Normal"/>
    <w:next w:val="Normal"/>
    <w:link w:val="Heading3Char"/>
    <w:qFormat/>
    <w:pPr>
      <w:keepNext/>
      <w:numPr>
        <w:ilvl w:val="2"/>
        <w:numId w:val="1"/>
      </w:numPr>
      <w:tabs>
        <w:tab w:val="clear" w:pos="1855"/>
        <w:tab w:val="num" w:pos="720"/>
      </w:tabs>
      <w:ind w:left="720"/>
      <w:outlineLvl w:val="2"/>
    </w:pPr>
    <w:rPr>
      <w:b/>
      <w:i/>
    </w:rPr>
  </w:style>
  <w:style w:type="paragraph" w:styleId="Heading4">
    <w:name w:val="heading 4"/>
    <w:basedOn w:val="Footer"/>
    <w:link w:val="Heading4Char"/>
    <w:qFormat/>
    <w:pPr>
      <w:numPr>
        <w:ilvl w:val="3"/>
        <w:numId w:val="1"/>
      </w:numPr>
      <w:outlineLvl w:val="3"/>
    </w:pPr>
    <w:rPr>
      <w:rFonts w:ascii="Arial" w:hAnsi="Arial"/>
      <w:b/>
    </w:rPr>
  </w:style>
  <w:style w:type="paragraph" w:styleId="Heading5">
    <w:name w:val="heading 5"/>
    <w:basedOn w:val="Normal"/>
    <w:next w:val="NormalIndent"/>
    <w:link w:val="Heading5Char"/>
    <w:qFormat/>
    <w:pPr>
      <w:numPr>
        <w:ilvl w:val="4"/>
        <w:numId w:val="1"/>
      </w:numPr>
      <w:outlineLvl w:val="4"/>
    </w:pPr>
    <w:rPr>
      <w:rFonts w:ascii="Arial" w:hAnsi="Arial"/>
      <w:b/>
    </w:rPr>
  </w:style>
  <w:style w:type="paragraph" w:styleId="Heading6">
    <w:name w:val="heading 6"/>
    <w:basedOn w:val="Normal"/>
    <w:next w:val="NormalIndent"/>
    <w:link w:val="Heading6Char"/>
    <w:qFormat/>
    <w:pPr>
      <w:numPr>
        <w:ilvl w:val="5"/>
        <w:numId w:val="1"/>
      </w:numPr>
      <w:outlineLvl w:val="5"/>
    </w:pPr>
    <w:rPr>
      <w:rFonts w:ascii="Arial" w:hAnsi="Arial"/>
      <w:u w:val="single"/>
    </w:rPr>
  </w:style>
  <w:style w:type="paragraph" w:styleId="Heading7">
    <w:name w:val="heading 7"/>
    <w:basedOn w:val="Normal"/>
    <w:next w:val="NormalIndent"/>
    <w:link w:val="Heading7Char"/>
    <w:qFormat/>
    <w:pPr>
      <w:numPr>
        <w:ilvl w:val="6"/>
        <w:numId w:val="1"/>
      </w:numPr>
      <w:outlineLvl w:val="6"/>
    </w:pPr>
    <w:rPr>
      <w:rFonts w:ascii="Arial" w:hAnsi="Arial"/>
      <w:i/>
    </w:rPr>
  </w:style>
  <w:style w:type="paragraph" w:styleId="Heading8">
    <w:name w:val="heading 8"/>
    <w:basedOn w:val="Normal"/>
    <w:next w:val="NormalIndent"/>
    <w:link w:val="Heading8Char"/>
    <w:qFormat/>
    <w:pPr>
      <w:numPr>
        <w:ilvl w:val="7"/>
        <w:numId w:val="1"/>
      </w:numPr>
      <w:outlineLvl w:val="7"/>
    </w:pPr>
    <w:rPr>
      <w:rFonts w:ascii="Arial" w:hAnsi="Arial"/>
      <w:i/>
    </w:rPr>
  </w:style>
  <w:style w:type="paragraph" w:styleId="Heading9">
    <w:name w:val="heading 9"/>
    <w:basedOn w:val="Normal"/>
    <w:next w:val="NormalIndent"/>
    <w:link w:val="Heading9Char"/>
    <w:qFormat/>
    <w:pPr>
      <w:numPr>
        <w:ilvl w:val="8"/>
        <w:numId w:val="1"/>
      </w:numPr>
      <w:outlineLvl w:val="8"/>
    </w:pPr>
    <w:rPr>
      <w:rFonts w:ascii="Arial" w:hAnsi="Arial"/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pPr>
      <w:tabs>
        <w:tab w:val="center" w:pos="4320"/>
        <w:tab w:val="right" w:pos="8640"/>
      </w:tabs>
    </w:pPr>
  </w:style>
  <w:style w:type="paragraph" w:styleId="NormalIndent">
    <w:name w:val="Normal Indent"/>
    <w:basedOn w:val="Normal"/>
    <w:pPr>
      <w:ind w:left="450" w:hanging="18"/>
      <w:jc w:val="both"/>
    </w:pPr>
    <w:rPr>
      <w:iCs/>
    </w:rPr>
  </w:style>
  <w:style w:type="paragraph" w:customStyle="1" w:styleId="a">
    <w:name w:val="??"/>
    <w:rPr>
      <w:lang w:val="en-US" w:eastAsia="zh-TW"/>
    </w:rPr>
  </w:style>
  <w:style w:type="paragraph" w:customStyle="1" w:styleId="1">
    <w:name w:val="?? 1"/>
    <w:basedOn w:val="a"/>
    <w:next w:val="a"/>
    <w:pPr>
      <w:keepNext/>
      <w:jc w:val="center"/>
    </w:pPr>
    <w:rPr>
      <w:sz w:val="32"/>
    </w:rPr>
  </w:style>
  <w:style w:type="paragraph" w:customStyle="1" w:styleId="2">
    <w:name w:val="?? 2"/>
    <w:basedOn w:val="a"/>
    <w:next w:val="a"/>
    <w:pPr>
      <w:keepNext/>
      <w:jc w:val="center"/>
    </w:pPr>
    <w:rPr>
      <w:b/>
      <w:sz w:val="32"/>
    </w:rPr>
  </w:style>
  <w:style w:type="paragraph" w:customStyle="1" w:styleId="3">
    <w:name w:val="?? 3"/>
    <w:basedOn w:val="a"/>
    <w:next w:val="a"/>
    <w:pPr>
      <w:keepNext/>
      <w:ind w:left="1440" w:firstLine="720"/>
    </w:pPr>
  </w:style>
  <w:style w:type="paragraph" w:customStyle="1" w:styleId="4">
    <w:name w:val="?? 4"/>
    <w:basedOn w:val="a"/>
    <w:next w:val="a"/>
    <w:pPr>
      <w:keepNext/>
    </w:pPr>
    <w:rPr>
      <w:b/>
      <w:sz w:val="28"/>
    </w:rPr>
  </w:style>
  <w:style w:type="character" w:customStyle="1" w:styleId="a0">
    <w:name w:val="??????"/>
    <w:rPr>
      <w:sz w:val="20"/>
    </w:rPr>
  </w:style>
  <w:style w:type="paragraph" w:customStyle="1" w:styleId="11">
    <w:name w:val="?? 11"/>
    <w:basedOn w:val="a"/>
    <w:next w:val="a"/>
  </w:style>
  <w:style w:type="paragraph" w:customStyle="1" w:styleId="21">
    <w:name w:val="?? 21"/>
    <w:basedOn w:val="a"/>
    <w:next w:val="a"/>
    <w:pPr>
      <w:ind w:left="200"/>
    </w:pPr>
  </w:style>
  <w:style w:type="paragraph" w:customStyle="1" w:styleId="31">
    <w:name w:val="?? 31"/>
    <w:basedOn w:val="a"/>
    <w:next w:val="a"/>
    <w:pPr>
      <w:ind w:left="400"/>
    </w:pPr>
  </w:style>
  <w:style w:type="paragraph" w:customStyle="1" w:styleId="41">
    <w:name w:val="?? 41"/>
    <w:basedOn w:val="a"/>
    <w:next w:val="a"/>
    <w:pPr>
      <w:ind w:left="600"/>
    </w:pPr>
  </w:style>
  <w:style w:type="paragraph" w:customStyle="1" w:styleId="5">
    <w:name w:val="?? 5"/>
    <w:basedOn w:val="a"/>
    <w:next w:val="a"/>
    <w:pPr>
      <w:ind w:left="800"/>
    </w:pPr>
  </w:style>
  <w:style w:type="paragraph" w:customStyle="1" w:styleId="6">
    <w:name w:val="?? 6"/>
    <w:basedOn w:val="a"/>
    <w:next w:val="a"/>
    <w:pPr>
      <w:ind w:left="1000"/>
    </w:pPr>
  </w:style>
  <w:style w:type="paragraph" w:customStyle="1" w:styleId="7">
    <w:name w:val="?? 7"/>
    <w:basedOn w:val="a"/>
    <w:next w:val="a"/>
    <w:pPr>
      <w:ind w:left="1200"/>
    </w:pPr>
  </w:style>
  <w:style w:type="paragraph" w:customStyle="1" w:styleId="8">
    <w:name w:val="?? 8"/>
    <w:basedOn w:val="a"/>
    <w:next w:val="a"/>
    <w:pPr>
      <w:ind w:left="1400"/>
    </w:pPr>
  </w:style>
  <w:style w:type="paragraph" w:customStyle="1" w:styleId="9">
    <w:name w:val="?? 9"/>
    <w:basedOn w:val="a"/>
    <w:next w:val="a"/>
    <w:pPr>
      <w:ind w:left="1600"/>
    </w:pPr>
  </w:style>
  <w:style w:type="paragraph" w:customStyle="1" w:styleId="40">
    <w:name w:val="??4"/>
    <w:basedOn w:val="a"/>
    <w:pPr>
      <w:tabs>
        <w:tab w:val="center" w:pos="4320"/>
        <w:tab w:val="right" w:pos="8640"/>
      </w:tabs>
    </w:pPr>
  </w:style>
  <w:style w:type="paragraph" w:customStyle="1" w:styleId="30">
    <w:name w:val="??3"/>
    <w:basedOn w:val="a"/>
    <w:pPr>
      <w:tabs>
        <w:tab w:val="center" w:pos="4320"/>
        <w:tab w:val="right" w:pos="8640"/>
      </w:tabs>
    </w:pPr>
  </w:style>
  <w:style w:type="character" w:customStyle="1" w:styleId="20">
    <w:name w:val="??2"/>
    <w:basedOn w:val="a0"/>
    <w:rPr>
      <w:sz w:val="20"/>
    </w:rPr>
  </w:style>
  <w:style w:type="character" w:customStyle="1" w:styleId="a1">
    <w:name w:val="???"/>
    <w:rPr>
      <w:color w:val="0000FF"/>
      <w:sz w:val="20"/>
      <w:u w:val="single"/>
    </w:rPr>
  </w:style>
  <w:style w:type="paragraph" w:customStyle="1" w:styleId="a2">
    <w:name w:val="????"/>
    <w:basedOn w:val="a"/>
    <w:pPr>
      <w:ind w:left="720"/>
    </w:pPr>
  </w:style>
  <w:style w:type="paragraph" w:customStyle="1" w:styleId="10">
    <w:name w:val="??1"/>
    <w:basedOn w:val="a"/>
    <w:pPr>
      <w:jc w:val="center"/>
    </w:pPr>
    <w:rPr>
      <w:b/>
      <w:sz w:val="36"/>
    </w:rPr>
  </w:style>
  <w:style w:type="paragraph" w:customStyle="1" w:styleId="32">
    <w:name w:val="????3"/>
    <w:basedOn w:val="a"/>
  </w:style>
  <w:style w:type="character" w:customStyle="1" w:styleId="22">
    <w:name w:val="????2"/>
    <w:rPr>
      <w:sz w:val="20"/>
      <w:vertAlign w:val="superscript"/>
    </w:rPr>
  </w:style>
  <w:style w:type="character" w:customStyle="1" w:styleId="a3">
    <w:name w:val="???????"/>
    <w:rPr>
      <w:color w:val="800080"/>
      <w:sz w:val="20"/>
      <w:u w:val="single"/>
    </w:rPr>
  </w:style>
  <w:style w:type="paragraph" w:customStyle="1" w:styleId="12">
    <w:name w:val="????1"/>
    <w:basedOn w:val="a"/>
    <w:pPr>
      <w:shd w:val="clear" w:color="auto" w:fill="000080"/>
    </w:pPr>
    <w:rPr>
      <w:rFonts w:ascii="Tahoma" w:hAnsi="Tahoma"/>
    </w:rPr>
  </w:style>
  <w:style w:type="paragraph" w:customStyle="1" w:styleId="23">
    <w:name w:val="???? 2"/>
    <w:basedOn w:val="a"/>
    <w:pPr>
      <w:ind w:left="1080"/>
    </w:pPr>
  </w:style>
  <w:style w:type="paragraph" w:styleId="TOC1">
    <w:name w:val="toc 1"/>
    <w:basedOn w:val="Normal"/>
    <w:next w:val="Normal"/>
    <w:uiPriority w:val="39"/>
    <w:pPr>
      <w:tabs>
        <w:tab w:val="right" w:leader="dot" w:pos="8640"/>
      </w:tabs>
      <w:spacing w:before="120" w:after="120"/>
    </w:pPr>
    <w:rPr>
      <w:b/>
      <w:caps/>
    </w:rPr>
  </w:style>
  <w:style w:type="paragraph" w:styleId="TOC2">
    <w:name w:val="toc 2"/>
    <w:basedOn w:val="Normal"/>
    <w:next w:val="Normal"/>
    <w:uiPriority w:val="39"/>
    <w:pPr>
      <w:tabs>
        <w:tab w:val="right" w:leader="dot" w:pos="8640"/>
      </w:tabs>
    </w:pPr>
    <w:rPr>
      <w:smallCaps/>
    </w:rPr>
  </w:style>
  <w:style w:type="paragraph" w:styleId="TOC3">
    <w:name w:val="toc 3"/>
    <w:basedOn w:val="Normal"/>
    <w:next w:val="Normal"/>
    <w:uiPriority w:val="39"/>
    <w:pPr>
      <w:tabs>
        <w:tab w:val="right" w:leader="dot" w:pos="8640"/>
      </w:tabs>
      <w:ind w:left="200"/>
    </w:pPr>
    <w:rPr>
      <w:i/>
    </w:rPr>
  </w:style>
  <w:style w:type="paragraph" w:styleId="TOC4">
    <w:name w:val="toc 4"/>
    <w:basedOn w:val="Normal"/>
    <w:next w:val="Normal"/>
    <w:uiPriority w:val="39"/>
    <w:pPr>
      <w:tabs>
        <w:tab w:val="right" w:leader="dot" w:pos="8640"/>
      </w:tabs>
      <w:ind w:left="400"/>
    </w:pPr>
    <w:rPr>
      <w:sz w:val="18"/>
    </w:rPr>
  </w:style>
  <w:style w:type="paragraph" w:styleId="TOC5">
    <w:name w:val="toc 5"/>
    <w:basedOn w:val="Normal"/>
    <w:next w:val="Normal"/>
    <w:uiPriority w:val="39"/>
    <w:pPr>
      <w:tabs>
        <w:tab w:val="right" w:leader="dot" w:pos="8640"/>
      </w:tabs>
      <w:ind w:left="600"/>
    </w:pPr>
    <w:rPr>
      <w:sz w:val="18"/>
    </w:rPr>
  </w:style>
  <w:style w:type="paragraph" w:styleId="TOC6">
    <w:name w:val="toc 6"/>
    <w:basedOn w:val="Normal"/>
    <w:next w:val="Normal"/>
    <w:uiPriority w:val="39"/>
    <w:pPr>
      <w:tabs>
        <w:tab w:val="right" w:leader="dot" w:pos="8640"/>
      </w:tabs>
      <w:ind w:left="800"/>
    </w:pPr>
    <w:rPr>
      <w:sz w:val="18"/>
    </w:rPr>
  </w:style>
  <w:style w:type="paragraph" w:styleId="TOC7">
    <w:name w:val="toc 7"/>
    <w:basedOn w:val="Normal"/>
    <w:next w:val="Normal"/>
    <w:uiPriority w:val="39"/>
    <w:pPr>
      <w:tabs>
        <w:tab w:val="right" w:leader="dot" w:pos="8640"/>
      </w:tabs>
      <w:ind w:left="1000"/>
    </w:pPr>
    <w:rPr>
      <w:sz w:val="18"/>
    </w:rPr>
  </w:style>
  <w:style w:type="paragraph" w:styleId="TOC8">
    <w:name w:val="toc 8"/>
    <w:basedOn w:val="Normal"/>
    <w:next w:val="Normal"/>
    <w:uiPriority w:val="39"/>
    <w:pPr>
      <w:tabs>
        <w:tab w:val="right" w:leader="dot" w:pos="8640"/>
      </w:tabs>
      <w:ind w:left="1200"/>
    </w:pPr>
    <w:rPr>
      <w:sz w:val="18"/>
    </w:rPr>
  </w:style>
  <w:style w:type="paragraph" w:styleId="TOC9">
    <w:name w:val="toc 9"/>
    <w:basedOn w:val="Normal"/>
    <w:next w:val="Normal"/>
    <w:uiPriority w:val="39"/>
    <w:pPr>
      <w:tabs>
        <w:tab w:val="right" w:leader="dot" w:pos="8640"/>
      </w:tabs>
      <w:ind w:left="1400"/>
    </w:pPr>
    <w:rPr>
      <w:sz w:val="18"/>
    </w:rPr>
  </w:style>
  <w:style w:type="paragraph" w:styleId="Header">
    <w:name w:val="header"/>
    <w:aliases w:val="ho,header odd,even"/>
    <w:basedOn w:val="Normal"/>
    <w:link w:val="HeaderChar"/>
    <w:pPr>
      <w:tabs>
        <w:tab w:val="center" w:pos="4320"/>
        <w:tab w:val="right" w:pos="8640"/>
      </w:tabs>
    </w:pPr>
  </w:style>
  <w:style w:type="character" w:styleId="PageNumber">
    <w:name w:val="page number"/>
    <w:rPr>
      <w:sz w:val="20"/>
    </w:rPr>
  </w:style>
  <w:style w:type="paragraph" w:styleId="BodyText2">
    <w:name w:val="Body Text 2"/>
    <w:basedOn w:val="Normal"/>
    <w:link w:val="BodyText2Char"/>
    <w:pPr>
      <w:ind w:left="432"/>
    </w:pPr>
  </w:style>
  <w:style w:type="paragraph" w:styleId="BodyTextIndent2">
    <w:name w:val="Body Text Indent 2"/>
    <w:basedOn w:val="Normal"/>
    <w:link w:val="BodyTextIndent2Char"/>
    <w:pPr>
      <w:ind w:left="576"/>
    </w:pPr>
  </w:style>
  <w:style w:type="paragraph" w:styleId="BodyTextIndent3">
    <w:name w:val="Body Text Indent 3"/>
    <w:basedOn w:val="Normal"/>
    <w:link w:val="BodyTextIndent3Char"/>
    <w:pPr>
      <w:ind w:left="2160" w:hanging="1584"/>
    </w:pPr>
  </w:style>
  <w:style w:type="character" w:styleId="Hyperlink">
    <w:name w:val="Hyperlink"/>
    <w:uiPriority w:val="99"/>
    <w:rPr>
      <w:color w:val="0000FF"/>
      <w:sz w:val="20"/>
      <w:u w:val="single"/>
    </w:rPr>
  </w:style>
  <w:style w:type="paragraph" w:styleId="Subtitle">
    <w:name w:val="Subtitle"/>
    <w:basedOn w:val="Normal"/>
    <w:link w:val="SubtitleChar"/>
    <w:qFormat/>
    <w:pPr>
      <w:widowControl w:val="0"/>
      <w:jc w:val="both"/>
    </w:pPr>
    <w:rPr>
      <w:b/>
      <w:kern w:val="2"/>
      <w:sz w:val="28"/>
    </w:rPr>
  </w:style>
  <w:style w:type="paragraph" w:styleId="Title">
    <w:name w:val="Title"/>
    <w:basedOn w:val="Normal"/>
    <w:link w:val="TitleChar"/>
    <w:qFormat/>
    <w:pPr>
      <w:widowControl w:val="0"/>
      <w:jc w:val="center"/>
    </w:pPr>
    <w:rPr>
      <w:b/>
      <w:kern w:val="2"/>
      <w:sz w:val="28"/>
    </w:rPr>
  </w:style>
  <w:style w:type="paragraph" w:styleId="BodyText">
    <w:name w:val="Body Text"/>
    <w:aliases w:val="Cos Body Text"/>
    <w:basedOn w:val="Normal"/>
    <w:link w:val="BodyTextChar"/>
    <w:pPr>
      <w:widowControl w:val="0"/>
      <w:jc w:val="both"/>
    </w:pPr>
    <w:rPr>
      <w:kern w:val="2"/>
    </w:rPr>
  </w:style>
  <w:style w:type="character" w:styleId="FollowedHyperlink">
    <w:name w:val="FollowedHyperlink"/>
    <w:rPr>
      <w:color w:val="800080"/>
      <w:u w:val="single"/>
    </w:rPr>
  </w:style>
  <w:style w:type="paragraph" w:styleId="BodyTextIndent">
    <w:name w:val="Body Text Indent"/>
    <w:basedOn w:val="Normal"/>
    <w:link w:val="BodyTextIndentChar"/>
    <w:pPr>
      <w:ind w:left="1440" w:hanging="504"/>
    </w:pPr>
  </w:style>
  <w:style w:type="paragraph" w:customStyle="1" w:styleId="xl24">
    <w:name w:val="xl24"/>
    <w:basedOn w:val="Normal"/>
    <w:pPr>
      <w:spacing w:before="100" w:beforeAutospacing="1" w:after="100" w:afterAutospacing="1"/>
    </w:pPr>
    <w:rPr>
      <w:rFonts w:ascii="Arial" w:eastAsia="Times New Roman" w:hAnsi="Arial" w:cs="Arial"/>
      <w:u w:val="single"/>
      <w:lang w:eastAsia="en-US"/>
    </w:rPr>
  </w:style>
  <w:style w:type="paragraph" w:customStyle="1" w:styleId="xl25">
    <w:name w:val="xl25"/>
    <w:basedOn w:val="Normal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C0C0C0"/>
      <w:spacing w:before="100" w:beforeAutospacing="1" w:after="100" w:afterAutospacing="1"/>
      <w:jc w:val="center"/>
    </w:pPr>
    <w:rPr>
      <w:rFonts w:ascii="Arial" w:eastAsia="Times New Roman" w:hAnsi="Arial" w:cs="Arial"/>
      <w:lang w:eastAsia="en-US"/>
    </w:rPr>
  </w:style>
  <w:style w:type="paragraph" w:customStyle="1" w:styleId="xl26">
    <w:name w:val="xl26"/>
    <w:basedOn w:val="Normal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C0C0C0"/>
      <w:spacing w:before="100" w:beforeAutospacing="1" w:after="100" w:afterAutospacing="1"/>
      <w:jc w:val="center"/>
    </w:pPr>
    <w:rPr>
      <w:rFonts w:ascii="Arial" w:eastAsia="Times New Roman" w:hAnsi="Arial" w:cs="Arial"/>
      <w:lang w:eastAsia="en-US"/>
    </w:rPr>
  </w:style>
  <w:style w:type="paragraph" w:customStyle="1" w:styleId="xl27">
    <w:name w:val="xl27"/>
    <w:basedOn w:val="Normal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top"/>
    </w:pPr>
    <w:rPr>
      <w:rFonts w:ascii="Arial" w:eastAsia="Times New Roman" w:hAnsi="Arial" w:cs="Arial"/>
      <w:lang w:eastAsia="en-US"/>
    </w:rPr>
  </w:style>
  <w:style w:type="paragraph" w:customStyle="1" w:styleId="xl28">
    <w:name w:val="xl28"/>
    <w:basedOn w:val="Normal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top"/>
    </w:pPr>
    <w:rPr>
      <w:rFonts w:ascii="Arial" w:eastAsia="Times New Roman" w:hAnsi="Arial" w:cs="Arial"/>
      <w:lang w:eastAsia="en-US"/>
    </w:rPr>
  </w:style>
  <w:style w:type="paragraph" w:customStyle="1" w:styleId="xl29">
    <w:name w:val="xl29"/>
    <w:basedOn w:val="Normal"/>
    <w:pPr>
      <w:spacing w:before="100" w:beforeAutospacing="1" w:after="100" w:afterAutospacing="1"/>
    </w:pPr>
    <w:rPr>
      <w:rFonts w:ascii="Arial" w:eastAsia="Times New Roman" w:hAnsi="Arial" w:cs="Arial"/>
      <w:lang w:eastAsia="en-US"/>
    </w:rPr>
  </w:style>
  <w:style w:type="paragraph" w:customStyle="1" w:styleId="xl30">
    <w:name w:val="xl30"/>
    <w:basedOn w:val="Normal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top"/>
    </w:pPr>
    <w:rPr>
      <w:rFonts w:ascii="Arial" w:eastAsia="Times New Roman" w:hAnsi="Arial" w:cs="Arial"/>
      <w:lang w:eastAsia="en-US"/>
    </w:rPr>
  </w:style>
  <w:style w:type="paragraph" w:customStyle="1" w:styleId="xl31">
    <w:name w:val="xl31"/>
    <w:basedOn w:val="Normal"/>
    <w:pPr>
      <w:pBdr>
        <w:left w:val="single" w:sz="4" w:space="0" w:color="auto"/>
        <w:right w:val="single" w:sz="4" w:space="0" w:color="auto"/>
      </w:pBdr>
      <w:spacing w:before="100" w:beforeAutospacing="1" w:after="100" w:afterAutospacing="1"/>
      <w:textAlignment w:val="top"/>
    </w:pPr>
    <w:rPr>
      <w:rFonts w:ascii="Arial" w:eastAsia="Times New Roman" w:hAnsi="Arial" w:cs="Arial"/>
      <w:lang w:eastAsia="en-US"/>
    </w:rPr>
  </w:style>
  <w:style w:type="paragraph" w:customStyle="1" w:styleId="xl32">
    <w:name w:val="xl32"/>
    <w:basedOn w:val="Normal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/>
      <w:textAlignment w:val="top"/>
    </w:pPr>
    <w:rPr>
      <w:rFonts w:ascii="Arial" w:eastAsia="Times New Roman" w:hAnsi="Arial" w:cs="Arial"/>
      <w:lang w:eastAsia="en-US"/>
    </w:rPr>
  </w:style>
  <w:style w:type="paragraph" w:customStyle="1" w:styleId="xl33">
    <w:name w:val="xl33"/>
    <w:basedOn w:val="Normal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top"/>
    </w:pPr>
    <w:rPr>
      <w:rFonts w:ascii="Arial" w:eastAsia="Times New Roman" w:hAnsi="Arial" w:cs="Arial"/>
      <w:lang w:eastAsia="en-US"/>
    </w:rPr>
  </w:style>
  <w:style w:type="paragraph" w:customStyle="1" w:styleId="xl34">
    <w:name w:val="xl34"/>
    <w:basedOn w:val="Normal"/>
    <w:pPr>
      <w:pBdr>
        <w:top w:val="single" w:sz="4" w:space="0" w:color="auto"/>
        <w:right w:val="single" w:sz="4" w:space="0" w:color="auto"/>
      </w:pBdr>
      <w:spacing w:before="100" w:beforeAutospacing="1" w:after="100" w:afterAutospacing="1"/>
      <w:textAlignment w:val="top"/>
    </w:pPr>
    <w:rPr>
      <w:rFonts w:ascii="Arial" w:eastAsia="Times New Roman" w:hAnsi="Arial" w:cs="Arial"/>
      <w:lang w:eastAsia="en-US"/>
    </w:rPr>
  </w:style>
  <w:style w:type="paragraph" w:customStyle="1" w:styleId="xl35">
    <w:name w:val="xl35"/>
    <w:basedOn w:val="Normal"/>
    <w:pPr>
      <w:pBdr>
        <w:left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top"/>
    </w:pPr>
    <w:rPr>
      <w:rFonts w:ascii="Arial" w:eastAsia="Times New Roman" w:hAnsi="Arial" w:cs="Arial"/>
      <w:lang w:eastAsia="en-US"/>
    </w:rPr>
  </w:style>
  <w:style w:type="paragraph" w:customStyle="1" w:styleId="xl36">
    <w:name w:val="xl36"/>
    <w:basedOn w:val="Normal"/>
    <w:pPr>
      <w:pBdr>
        <w:right w:val="single" w:sz="4" w:space="0" w:color="auto"/>
      </w:pBdr>
      <w:spacing w:before="100" w:beforeAutospacing="1" w:after="100" w:afterAutospacing="1"/>
      <w:textAlignment w:val="top"/>
    </w:pPr>
    <w:rPr>
      <w:rFonts w:ascii="Arial" w:eastAsia="Times New Roman" w:hAnsi="Arial" w:cs="Arial"/>
      <w:lang w:eastAsia="en-US"/>
    </w:rPr>
  </w:style>
  <w:style w:type="paragraph" w:customStyle="1" w:styleId="xl37">
    <w:name w:val="xl37"/>
    <w:basedOn w:val="Normal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top"/>
    </w:pPr>
    <w:rPr>
      <w:rFonts w:ascii="Arial" w:eastAsia="Times New Roman" w:hAnsi="Arial" w:cs="Arial"/>
      <w:lang w:eastAsia="en-US"/>
    </w:rPr>
  </w:style>
  <w:style w:type="paragraph" w:customStyle="1" w:styleId="xl38">
    <w:name w:val="xl38"/>
    <w:basedOn w:val="Normal"/>
    <w:pPr>
      <w:pBdr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top"/>
    </w:pPr>
    <w:rPr>
      <w:rFonts w:ascii="Arial" w:eastAsia="Times New Roman" w:hAnsi="Arial" w:cs="Arial"/>
      <w:lang w:eastAsia="en-US"/>
    </w:rPr>
  </w:style>
  <w:style w:type="paragraph" w:customStyle="1" w:styleId="xl39">
    <w:name w:val="xl39"/>
    <w:basedOn w:val="Normal"/>
    <w:pPr>
      <w:pBdr>
        <w:left w:val="single" w:sz="4" w:space="0" w:color="auto"/>
      </w:pBdr>
      <w:spacing w:before="100" w:beforeAutospacing="1" w:after="100" w:afterAutospacing="1"/>
      <w:jc w:val="center"/>
      <w:textAlignment w:val="top"/>
    </w:pPr>
    <w:rPr>
      <w:rFonts w:ascii="Arial" w:eastAsia="Times New Roman" w:hAnsi="Arial" w:cs="Arial"/>
      <w:lang w:eastAsia="en-US"/>
    </w:rPr>
  </w:style>
  <w:style w:type="paragraph" w:customStyle="1" w:styleId="xl40">
    <w:name w:val="xl40"/>
    <w:basedOn w:val="Normal"/>
    <w:pPr>
      <w:pBdr>
        <w:top w:val="single" w:sz="4" w:space="0" w:color="auto"/>
        <w:right w:val="single" w:sz="4" w:space="0" w:color="auto"/>
      </w:pBdr>
      <w:spacing w:before="100" w:beforeAutospacing="1" w:after="100" w:afterAutospacing="1"/>
      <w:textAlignment w:val="top"/>
    </w:pPr>
    <w:rPr>
      <w:rFonts w:ascii="Arial" w:eastAsia="Times New Roman" w:hAnsi="Arial" w:cs="Arial"/>
      <w:lang w:eastAsia="en-US"/>
    </w:rPr>
  </w:style>
  <w:style w:type="paragraph" w:customStyle="1" w:styleId="xl41">
    <w:name w:val="xl41"/>
    <w:basedOn w:val="Normal"/>
    <w:pPr>
      <w:pBdr>
        <w:right w:val="single" w:sz="4" w:space="0" w:color="auto"/>
      </w:pBdr>
      <w:spacing w:before="100" w:beforeAutospacing="1" w:after="100" w:afterAutospacing="1"/>
      <w:textAlignment w:val="top"/>
    </w:pPr>
    <w:rPr>
      <w:rFonts w:ascii="Arial" w:eastAsia="Times New Roman" w:hAnsi="Arial" w:cs="Arial"/>
      <w:lang w:eastAsia="en-US"/>
    </w:rPr>
  </w:style>
  <w:style w:type="paragraph" w:customStyle="1" w:styleId="xl42">
    <w:name w:val="xl42"/>
    <w:basedOn w:val="Normal"/>
    <w:pPr>
      <w:pBdr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top"/>
    </w:pPr>
    <w:rPr>
      <w:rFonts w:ascii="Arial" w:eastAsia="Times New Roman" w:hAnsi="Arial" w:cs="Arial"/>
      <w:lang w:eastAsia="en-US"/>
    </w:rPr>
  </w:style>
  <w:style w:type="paragraph" w:customStyle="1" w:styleId="xl43">
    <w:name w:val="xl43"/>
    <w:basedOn w:val="Normal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top"/>
    </w:pPr>
    <w:rPr>
      <w:rFonts w:ascii="Arial" w:eastAsia="Times New Roman" w:hAnsi="Arial" w:cs="Arial"/>
      <w:lang w:eastAsia="en-US"/>
    </w:rPr>
  </w:style>
  <w:style w:type="paragraph" w:customStyle="1" w:styleId="xl44">
    <w:name w:val="xl44"/>
    <w:basedOn w:val="Normal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/>
      <w:textAlignment w:val="top"/>
    </w:pPr>
    <w:rPr>
      <w:rFonts w:ascii="Arial" w:eastAsia="Times New Roman" w:hAnsi="Arial" w:cs="Arial"/>
      <w:color w:val="FF0000"/>
      <w:lang w:eastAsia="en-US"/>
    </w:rPr>
  </w:style>
  <w:style w:type="paragraph" w:customStyle="1" w:styleId="xl45">
    <w:name w:val="xl45"/>
    <w:basedOn w:val="Normal"/>
    <w:pPr>
      <w:pBdr>
        <w:top w:val="single" w:sz="4" w:space="0" w:color="auto"/>
        <w:left w:val="single" w:sz="4" w:space="0" w:color="auto"/>
      </w:pBdr>
      <w:spacing w:before="100" w:beforeAutospacing="1" w:after="100" w:afterAutospacing="1"/>
      <w:textAlignment w:val="top"/>
    </w:pPr>
    <w:rPr>
      <w:rFonts w:ascii="Arial" w:eastAsia="Times New Roman" w:hAnsi="Arial" w:cs="Arial"/>
      <w:color w:val="FF0000"/>
      <w:lang w:eastAsia="en-US"/>
    </w:rPr>
  </w:style>
  <w:style w:type="paragraph" w:customStyle="1" w:styleId="xl46">
    <w:name w:val="xl46"/>
    <w:basedOn w:val="Normal"/>
    <w:pPr>
      <w:pBdr>
        <w:top w:val="single" w:sz="4" w:space="0" w:color="auto"/>
        <w:left w:val="single" w:sz="4" w:space="0" w:color="auto"/>
      </w:pBdr>
      <w:spacing w:before="100" w:beforeAutospacing="1" w:after="100" w:afterAutospacing="1"/>
      <w:jc w:val="center"/>
      <w:textAlignment w:val="top"/>
    </w:pPr>
    <w:rPr>
      <w:rFonts w:ascii="Arial" w:eastAsia="Times New Roman" w:hAnsi="Arial" w:cs="Arial"/>
      <w:color w:val="FF0000"/>
      <w:lang w:eastAsia="en-US"/>
    </w:rPr>
  </w:style>
  <w:style w:type="paragraph" w:customStyle="1" w:styleId="xl47">
    <w:name w:val="xl47"/>
    <w:basedOn w:val="Normal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top"/>
    </w:pPr>
    <w:rPr>
      <w:rFonts w:ascii="Arial" w:eastAsia="Times New Roman" w:hAnsi="Arial" w:cs="Arial"/>
      <w:color w:val="FF0000"/>
      <w:lang w:eastAsia="en-US"/>
    </w:rPr>
  </w:style>
  <w:style w:type="paragraph" w:customStyle="1" w:styleId="xl48">
    <w:name w:val="xl48"/>
    <w:basedOn w:val="Normal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top"/>
    </w:pPr>
    <w:rPr>
      <w:rFonts w:ascii="Arial" w:eastAsia="Times New Roman" w:hAnsi="Arial" w:cs="Arial"/>
      <w:color w:val="FF0000"/>
      <w:lang w:eastAsia="en-US"/>
    </w:rPr>
  </w:style>
  <w:style w:type="paragraph" w:customStyle="1" w:styleId="xl49">
    <w:name w:val="xl49"/>
    <w:basedOn w:val="Normal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top"/>
    </w:pPr>
    <w:rPr>
      <w:rFonts w:ascii="Arial" w:eastAsia="Times New Roman" w:hAnsi="Arial" w:cs="Arial"/>
      <w:color w:val="FF0000"/>
      <w:lang w:eastAsia="en-US"/>
    </w:rPr>
  </w:style>
  <w:style w:type="paragraph" w:customStyle="1" w:styleId="xl50">
    <w:name w:val="xl50"/>
    <w:basedOn w:val="Normal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top"/>
    </w:pPr>
    <w:rPr>
      <w:rFonts w:ascii="Arial" w:eastAsia="Times New Roman" w:hAnsi="Arial" w:cs="Arial"/>
      <w:color w:val="0000FF"/>
      <w:lang w:eastAsia="en-US"/>
    </w:rPr>
  </w:style>
  <w:style w:type="paragraph" w:customStyle="1" w:styleId="xl51">
    <w:name w:val="xl51"/>
    <w:basedOn w:val="Normal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top"/>
    </w:pPr>
    <w:rPr>
      <w:rFonts w:ascii="Arial" w:eastAsia="Times New Roman" w:hAnsi="Arial" w:cs="Arial"/>
      <w:color w:val="0000FF"/>
      <w:lang w:eastAsia="en-US"/>
    </w:rPr>
  </w:style>
  <w:style w:type="paragraph" w:customStyle="1" w:styleId="xl52">
    <w:name w:val="xl52"/>
    <w:basedOn w:val="Normal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/>
      <w:textAlignment w:val="top"/>
    </w:pPr>
    <w:rPr>
      <w:rFonts w:ascii="Arial" w:eastAsia="Times New Roman" w:hAnsi="Arial" w:cs="Arial"/>
      <w:color w:val="0000FF"/>
      <w:lang w:eastAsia="en-US"/>
    </w:rPr>
  </w:style>
  <w:style w:type="paragraph" w:customStyle="1" w:styleId="xl53">
    <w:name w:val="xl53"/>
    <w:basedOn w:val="Normal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top"/>
    </w:pPr>
    <w:rPr>
      <w:rFonts w:ascii="Arial" w:eastAsia="Times New Roman" w:hAnsi="Arial" w:cs="Arial"/>
      <w:color w:val="0000FF"/>
      <w:lang w:eastAsia="en-US"/>
    </w:rPr>
  </w:style>
  <w:style w:type="paragraph" w:styleId="BodyText3">
    <w:name w:val="Body Text 3"/>
    <w:basedOn w:val="Normal"/>
    <w:link w:val="BodyText3Char"/>
    <w:rPr>
      <w:i/>
      <w:iCs/>
    </w:rPr>
  </w:style>
  <w:style w:type="paragraph" w:styleId="Date">
    <w:name w:val="Date"/>
    <w:basedOn w:val="Normal"/>
    <w:next w:val="Normal"/>
    <w:link w:val="DateChar"/>
    <w:pPr>
      <w:jc w:val="right"/>
    </w:pPr>
  </w:style>
  <w:style w:type="paragraph" w:styleId="Caption">
    <w:name w:val="caption"/>
    <w:basedOn w:val="Normal"/>
    <w:next w:val="Normal"/>
    <w:qFormat/>
    <w:pPr>
      <w:spacing w:before="120" w:after="120"/>
    </w:pPr>
    <w:rPr>
      <w:b/>
      <w:bCs/>
    </w:rPr>
  </w:style>
  <w:style w:type="paragraph" w:customStyle="1" w:styleId="font0">
    <w:name w:val="font0"/>
    <w:basedOn w:val="Normal"/>
    <w:pPr>
      <w:widowControl w:val="0"/>
      <w:spacing w:before="100" w:beforeAutospacing="1" w:after="100" w:afterAutospacing="1"/>
    </w:pPr>
    <w:rPr>
      <w:rFonts w:ascii="Arial" w:hAnsi="Arial"/>
      <w:kern w:val="2"/>
      <w:lang w:eastAsia="en-US"/>
    </w:rPr>
  </w:style>
  <w:style w:type="paragraph" w:styleId="BalloonText">
    <w:name w:val="Balloon Text"/>
    <w:basedOn w:val="Normal"/>
    <w:link w:val="BalloonTextChar"/>
    <w:semiHidden/>
    <w:rsid w:val="00C24085"/>
    <w:rPr>
      <w:rFonts w:ascii="Arial" w:hAnsi="Arial"/>
      <w:sz w:val="16"/>
      <w:szCs w:val="16"/>
    </w:rPr>
  </w:style>
  <w:style w:type="character" w:customStyle="1" w:styleId="Heading1Char">
    <w:name w:val="Heading 1 Char"/>
    <w:aliases w:val="(L1) Char,(L1)1 Char,(L1)2 Char,(L1)3 Char,(L1)11 Char,(L1)4 Char,(L1)12 Char,(L1)21 Char,(L1)31 Char,(L1)111 Char,Part Char,h:1 Char,h:1app Char"/>
    <w:link w:val="Heading1"/>
    <w:rsid w:val="002A099B"/>
    <w:rPr>
      <w:rFonts w:ascii="Arial" w:hAnsi="Arial"/>
      <w:b/>
      <w:kern w:val="28"/>
      <w:sz w:val="28"/>
      <w:lang w:val="x-none" w:eastAsia="zh-TW"/>
    </w:rPr>
  </w:style>
  <w:style w:type="table" w:styleId="TableGrid">
    <w:name w:val="Table Grid"/>
    <w:basedOn w:val="TableNormal"/>
    <w:rsid w:val="00530AD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WW8Num7z0">
    <w:name w:val="WW8Num7z0"/>
    <w:rsid w:val="009A5FCD"/>
    <w:rPr>
      <w:rFonts w:ascii="Wingdings" w:hAnsi="Wingdings"/>
    </w:rPr>
  </w:style>
  <w:style w:type="paragraph" w:customStyle="1" w:styleId="CosHeading1">
    <w:name w:val="Cos Heading 1"/>
    <w:next w:val="BodyText"/>
    <w:autoRedefine/>
    <w:rsid w:val="00DB7680"/>
    <w:pPr>
      <w:pageBreakBefore/>
      <w:numPr>
        <w:numId w:val="2"/>
      </w:numPr>
      <w:pBdr>
        <w:bottom w:val="single" w:sz="12" w:space="1" w:color="auto"/>
      </w:pBdr>
      <w:adjustRightInd w:val="0"/>
      <w:jc w:val="both"/>
    </w:pPr>
    <w:rPr>
      <w:rFonts w:ascii="Arial" w:eastAsia="Arial" w:hAnsi="Arial"/>
      <w:b/>
      <w:i/>
      <w:color w:val="0000FF"/>
      <w:spacing w:val="-2"/>
      <w:sz w:val="44"/>
      <w:szCs w:val="48"/>
      <w:lang w:val="en-US"/>
    </w:rPr>
  </w:style>
  <w:style w:type="paragraph" w:customStyle="1" w:styleId="CosHeader2">
    <w:name w:val="Cos Header 2"/>
    <w:basedOn w:val="CosHeading1"/>
    <w:next w:val="BodyText"/>
    <w:autoRedefine/>
    <w:rsid w:val="00DB7680"/>
    <w:pPr>
      <w:pageBreakBefore w:val="0"/>
      <w:widowControl w:val="0"/>
      <w:numPr>
        <w:numId w:val="3"/>
      </w:numPr>
      <w:pBdr>
        <w:bottom w:val="none" w:sz="0" w:space="0" w:color="auto"/>
      </w:pBdr>
      <w:autoSpaceDE w:val="0"/>
      <w:autoSpaceDN w:val="0"/>
      <w:ind w:left="357" w:hanging="357"/>
      <w:outlineLvl w:val="1"/>
    </w:pPr>
    <w:rPr>
      <w:rFonts w:cs="Arial"/>
      <w:sz w:val="36"/>
      <w:szCs w:val="36"/>
    </w:rPr>
  </w:style>
  <w:style w:type="paragraph" w:customStyle="1" w:styleId="CosHeader4">
    <w:name w:val="Cos Header 4"/>
    <w:basedOn w:val="Normal"/>
    <w:autoRedefine/>
    <w:rsid w:val="00DB7680"/>
    <w:pPr>
      <w:numPr>
        <w:ilvl w:val="3"/>
        <w:numId w:val="2"/>
      </w:numPr>
      <w:tabs>
        <w:tab w:val="right" w:pos="8640"/>
      </w:tabs>
      <w:jc w:val="both"/>
    </w:pPr>
    <w:rPr>
      <w:rFonts w:ascii="Arial Unicode MS" w:eastAsia="Arial Unicode MS" w:hAnsi="Arial Unicode MS"/>
      <w:color w:val="0000FF"/>
      <w:spacing w:val="-2"/>
      <w:sz w:val="28"/>
      <w:lang w:eastAsia="en-US"/>
    </w:rPr>
  </w:style>
  <w:style w:type="paragraph" w:customStyle="1" w:styleId="cosheader3">
    <w:name w:val="cos header 3"/>
    <w:basedOn w:val="CosHeader2"/>
    <w:next w:val="BodyText"/>
    <w:autoRedefine/>
    <w:rsid w:val="00DB7680"/>
    <w:pPr>
      <w:numPr>
        <w:ilvl w:val="2"/>
        <w:numId w:val="2"/>
      </w:numPr>
    </w:pPr>
    <w:rPr>
      <w:b w:val="0"/>
      <w:i w:val="0"/>
      <w:sz w:val="32"/>
      <w:szCs w:val="32"/>
    </w:rPr>
  </w:style>
  <w:style w:type="character" w:customStyle="1" w:styleId="Heading2Char">
    <w:name w:val="Heading 2 Char"/>
    <w:aliases w:val="(L2) Char,(L2)1 Char,(L2)2 Char,(L2)3 Char,(L2)11 Char,(L2)4 Char,(L2)12 Char,(L2)21 Char,(L2)31 Char,(L2)111 Char,标题1.1 Char,21 Char,2 Char,L1 Heading 2 Char,22 Char,211 Char,H2 Char,h2 Char,Chapter Char,h:2 Char,h:2app Char"/>
    <w:link w:val="Heading2"/>
    <w:rsid w:val="00233C09"/>
    <w:rPr>
      <w:rFonts w:ascii="Arial" w:hAnsi="Arial"/>
      <w:b/>
      <w:i/>
      <w:sz w:val="24"/>
      <w:lang w:val="en-US" w:eastAsia="zh-TW"/>
    </w:rPr>
  </w:style>
  <w:style w:type="character" w:customStyle="1" w:styleId="Heading3Char">
    <w:name w:val="Heading 3 Char"/>
    <w:link w:val="Heading3"/>
    <w:rsid w:val="00233C09"/>
    <w:rPr>
      <w:b/>
      <w:i/>
      <w:lang w:val="en-US" w:eastAsia="zh-TW"/>
    </w:rPr>
  </w:style>
  <w:style w:type="character" w:customStyle="1" w:styleId="Heading4Char">
    <w:name w:val="Heading 4 Char"/>
    <w:link w:val="Heading4"/>
    <w:rsid w:val="00233C09"/>
    <w:rPr>
      <w:rFonts w:ascii="Arial" w:hAnsi="Arial"/>
      <w:b/>
      <w:lang w:val="en-US" w:eastAsia="zh-TW"/>
    </w:rPr>
  </w:style>
  <w:style w:type="character" w:customStyle="1" w:styleId="Heading5Char">
    <w:name w:val="Heading 5 Char"/>
    <w:link w:val="Heading5"/>
    <w:rsid w:val="00233C09"/>
    <w:rPr>
      <w:rFonts w:ascii="Arial" w:hAnsi="Arial"/>
      <w:b/>
      <w:lang w:val="en-US" w:eastAsia="zh-TW"/>
    </w:rPr>
  </w:style>
  <w:style w:type="character" w:customStyle="1" w:styleId="Heading6Char">
    <w:name w:val="Heading 6 Char"/>
    <w:link w:val="Heading6"/>
    <w:rsid w:val="00233C09"/>
    <w:rPr>
      <w:rFonts w:ascii="Arial" w:hAnsi="Arial"/>
      <w:u w:val="single"/>
      <w:lang w:val="en-US" w:eastAsia="zh-TW"/>
    </w:rPr>
  </w:style>
  <w:style w:type="character" w:customStyle="1" w:styleId="Heading7Char">
    <w:name w:val="Heading 7 Char"/>
    <w:link w:val="Heading7"/>
    <w:rsid w:val="00233C09"/>
    <w:rPr>
      <w:rFonts w:ascii="Arial" w:hAnsi="Arial"/>
      <w:i/>
      <w:lang w:val="en-US" w:eastAsia="zh-TW"/>
    </w:rPr>
  </w:style>
  <w:style w:type="character" w:customStyle="1" w:styleId="Heading8Char">
    <w:name w:val="Heading 8 Char"/>
    <w:link w:val="Heading8"/>
    <w:rsid w:val="00233C09"/>
    <w:rPr>
      <w:rFonts w:ascii="Arial" w:hAnsi="Arial"/>
      <w:i/>
      <w:lang w:val="en-US" w:eastAsia="zh-TW"/>
    </w:rPr>
  </w:style>
  <w:style w:type="character" w:customStyle="1" w:styleId="Heading9Char">
    <w:name w:val="Heading 9 Char"/>
    <w:link w:val="Heading9"/>
    <w:rsid w:val="00233C09"/>
    <w:rPr>
      <w:rFonts w:ascii="Arial" w:hAnsi="Arial"/>
      <w:b/>
      <w:lang w:val="en-US" w:eastAsia="zh-TW"/>
    </w:rPr>
  </w:style>
  <w:style w:type="character" w:customStyle="1" w:styleId="FooterChar">
    <w:name w:val="Footer Char"/>
    <w:link w:val="Footer"/>
    <w:rsid w:val="00233C09"/>
    <w:rPr>
      <w:rFonts w:eastAsia="PMingLiU"/>
      <w:lang w:val="en-US" w:eastAsia="zh-TW" w:bidi="ar-SA"/>
    </w:rPr>
  </w:style>
  <w:style w:type="character" w:customStyle="1" w:styleId="HeaderChar">
    <w:name w:val="Header Char"/>
    <w:aliases w:val="ho Char,header odd Char,even Char"/>
    <w:link w:val="Header"/>
    <w:rsid w:val="00233C09"/>
    <w:rPr>
      <w:rFonts w:eastAsia="PMingLiU"/>
      <w:lang w:val="en-US" w:eastAsia="zh-TW" w:bidi="ar-SA"/>
    </w:rPr>
  </w:style>
  <w:style w:type="paragraph" w:styleId="DocumentMap">
    <w:name w:val="Document Map"/>
    <w:basedOn w:val="Normal"/>
    <w:link w:val="DocumentMapChar"/>
    <w:rsid w:val="00233C09"/>
    <w:pPr>
      <w:shd w:val="clear" w:color="auto" w:fill="000080"/>
      <w:tabs>
        <w:tab w:val="right" w:pos="8640"/>
      </w:tabs>
      <w:jc w:val="both"/>
    </w:pPr>
    <w:rPr>
      <w:rFonts w:ascii="Garamond" w:eastAsia="宋体" w:hAnsi="Garamond"/>
      <w:spacing w:val="-2"/>
      <w:lang w:eastAsia="en-US"/>
    </w:rPr>
  </w:style>
  <w:style w:type="character" w:customStyle="1" w:styleId="DocumentMapChar">
    <w:name w:val="Document Map Char"/>
    <w:link w:val="DocumentMap"/>
    <w:rsid w:val="00233C09"/>
    <w:rPr>
      <w:rFonts w:ascii="Garamond" w:eastAsia="宋体" w:hAnsi="Garamond"/>
      <w:spacing w:val="-2"/>
      <w:sz w:val="24"/>
      <w:lang w:val="en-US" w:eastAsia="en-US" w:bidi="ar-SA"/>
    </w:rPr>
  </w:style>
  <w:style w:type="paragraph" w:customStyle="1" w:styleId="mmtopic10">
    <w:name w:val="mmtopic10"/>
    <w:basedOn w:val="Normal"/>
    <w:rsid w:val="00233C09"/>
    <w:pPr>
      <w:tabs>
        <w:tab w:val="right" w:pos="8640"/>
      </w:tabs>
      <w:spacing w:before="100" w:beforeAutospacing="1" w:after="100" w:afterAutospacing="1"/>
    </w:pPr>
    <w:rPr>
      <w:rFonts w:ascii="宋体" w:eastAsia="宋体" w:hAnsi="宋体" w:cs="宋体"/>
      <w:spacing w:val="-2"/>
      <w:lang w:eastAsia="en-US"/>
    </w:rPr>
  </w:style>
  <w:style w:type="character" w:styleId="Strong">
    <w:name w:val="Strong"/>
    <w:qFormat/>
    <w:rsid w:val="00233C09"/>
    <w:rPr>
      <w:b/>
      <w:bCs/>
    </w:rPr>
  </w:style>
  <w:style w:type="paragraph" w:customStyle="1" w:styleId="mmtopic20">
    <w:name w:val="mmtopic20"/>
    <w:basedOn w:val="Normal"/>
    <w:rsid w:val="00233C09"/>
    <w:pPr>
      <w:tabs>
        <w:tab w:val="right" w:pos="8640"/>
      </w:tabs>
      <w:spacing w:before="100" w:beforeAutospacing="1" w:after="100" w:afterAutospacing="1"/>
    </w:pPr>
    <w:rPr>
      <w:rFonts w:ascii="宋体" w:eastAsia="宋体" w:hAnsi="宋体" w:cs="宋体"/>
      <w:spacing w:val="-2"/>
      <w:lang w:eastAsia="en-US"/>
    </w:rPr>
  </w:style>
  <w:style w:type="paragraph" w:styleId="PlainText">
    <w:name w:val="Plain Text"/>
    <w:basedOn w:val="Normal"/>
    <w:link w:val="PlainTextChar"/>
    <w:rsid w:val="00233C09"/>
    <w:rPr>
      <w:rFonts w:ascii="宋体" w:eastAsia="宋体" w:hAnsi="Courier New" w:cs="Courier New"/>
      <w:sz w:val="21"/>
      <w:szCs w:val="21"/>
    </w:rPr>
  </w:style>
  <w:style w:type="character" w:customStyle="1" w:styleId="PlainTextChar">
    <w:name w:val="Plain Text Char"/>
    <w:link w:val="PlainText"/>
    <w:rsid w:val="00233C09"/>
    <w:rPr>
      <w:rFonts w:ascii="宋体" w:eastAsia="宋体" w:hAnsi="Courier New" w:cs="Courier New"/>
      <w:sz w:val="21"/>
      <w:szCs w:val="21"/>
      <w:lang w:val="en-US" w:eastAsia="zh-TW" w:bidi="ar-SA"/>
    </w:rPr>
  </w:style>
  <w:style w:type="character" w:customStyle="1" w:styleId="BodyTextChar">
    <w:name w:val="Body Text Char"/>
    <w:aliases w:val="Cos Body Text Char"/>
    <w:link w:val="BodyText"/>
    <w:rsid w:val="00233C09"/>
    <w:rPr>
      <w:rFonts w:eastAsia="PMingLiU"/>
      <w:kern w:val="2"/>
      <w:sz w:val="24"/>
      <w:lang w:val="en-US" w:eastAsia="zh-TW" w:bidi="ar-SA"/>
    </w:rPr>
  </w:style>
  <w:style w:type="character" w:styleId="Emphasis">
    <w:name w:val="Emphasis"/>
    <w:qFormat/>
    <w:rsid w:val="00233C09"/>
    <w:rPr>
      <w:i/>
      <w:iCs w:val="0"/>
    </w:rPr>
  </w:style>
  <w:style w:type="paragraph" w:styleId="Index1">
    <w:name w:val="index 1"/>
    <w:basedOn w:val="Normal"/>
    <w:rsid w:val="00233C09"/>
    <w:pPr>
      <w:tabs>
        <w:tab w:val="right" w:leader="dot" w:pos="3960"/>
        <w:tab w:val="right" w:pos="8640"/>
      </w:tabs>
      <w:ind w:left="720" w:hanging="720"/>
    </w:pPr>
    <w:rPr>
      <w:rFonts w:ascii="Garamond" w:eastAsia="宋体" w:hAnsi="Garamond"/>
      <w:spacing w:val="-2"/>
      <w:lang w:eastAsia="en-US"/>
    </w:rPr>
  </w:style>
  <w:style w:type="paragraph" w:customStyle="1" w:styleId="bodyfont">
    <w:name w:val="bodyfont"/>
    <w:basedOn w:val="Normal"/>
    <w:rsid w:val="00233C09"/>
    <w:pPr>
      <w:tabs>
        <w:tab w:val="right" w:pos="8640"/>
      </w:tabs>
      <w:spacing w:before="75" w:after="100" w:afterAutospacing="1" w:line="300" w:lineRule="atLeast"/>
      <w:ind w:left="75"/>
      <w:jc w:val="both"/>
    </w:pPr>
    <w:rPr>
      <w:rFonts w:ascii="Arial" w:eastAsia="宋体" w:hAnsi="Arial" w:cs="Arial"/>
      <w:spacing w:val="-2"/>
      <w:sz w:val="18"/>
      <w:szCs w:val="18"/>
      <w:lang w:eastAsia="en-US"/>
    </w:rPr>
  </w:style>
  <w:style w:type="paragraph" w:styleId="Index2">
    <w:name w:val="index 2"/>
    <w:basedOn w:val="Normal"/>
    <w:rsid w:val="00233C09"/>
    <w:pPr>
      <w:tabs>
        <w:tab w:val="right" w:leader="dot" w:pos="3960"/>
        <w:tab w:val="right" w:pos="8640"/>
      </w:tabs>
      <w:ind w:left="900" w:hanging="720"/>
    </w:pPr>
    <w:rPr>
      <w:rFonts w:ascii="Garamond" w:eastAsia="宋体" w:hAnsi="Garamond"/>
      <w:spacing w:val="-2"/>
      <w:lang w:eastAsia="en-US"/>
    </w:rPr>
  </w:style>
  <w:style w:type="paragraph" w:styleId="Index3">
    <w:name w:val="index 3"/>
    <w:basedOn w:val="Normal"/>
    <w:rsid w:val="00233C09"/>
    <w:pPr>
      <w:tabs>
        <w:tab w:val="right" w:leader="dot" w:pos="3960"/>
        <w:tab w:val="right" w:pos="8640"/>
      </w:tabs>
      <w:ind w:left="1080" w:hanging="720"/>
      <w:jc w:val="both"/>
    </w:pPr>
    <w:rPr>
      <w:rFonts w:ascii="Garamond" w:eastAsia="宋体" w:hAnsi="Garamond"/>
      <w:lang w:eastAsia="en-US"/>
    </w:rPr>
  </w:style>
  <w:style w:type="paragraph" w:styleId="Index4">
    <w:name w:val="index 4"/>
    <w:basedOn w:val="Normal"/>
    <w:rsid w:val="00233C09"/>
    <w:pPr>
      <w:tabs>
        <w:tab w:val="right" w:leader="dot" w:pos="3960"/>
        <w:tab w:val="right" w:pos="8640"/>
      </w:tabs>
      <w:ind w:left="1080" w:hanging="720"/>
      <w:jc w:val="both"/>
    </w:pPr>
    <w:rPr>
      <w:rFonts w:ascii="Garamond" w:eastAsia="宋体" w:hAnsi="Garamond"/>
      <w:i/>
      <w:lang w:eastAsia="en-US"/>
    </w:rPr>
  </w:style>
  <w:style w:type="paragraph" w:styleId="Index5">
    <w:name w:val="index 5"/>
    <w:basedOn w:val="Normal"/>
    <w:rsid w:val="00233C09"/>
    <w:pPr>
      <w:tabs>
        <w:tab w:val="right" w:leader="dot" w:pos="3960"/>
        <w:tab w:val="right" w:pos="8640"/>
      </w:tabs>
      <w:ind w:left="1080" w:hanging="720"/>
      <w:jc w:val="both"/>
    </w:pPr>
    <w:rPr>
      <w:rFonts w:ascii="Garamond" w:eastAsia="宋体" w:hAnsi="Garamond"/>
      <w:i/>
      <w:lang w:eastAsia="en-US"/>
    </w:rPr>
  </w:style>
  <w:style w:type="paragraph" w:styleId="CommentText">
    <w:name w:val="annotation text"/>
    <w:basedOn w:val="Normal"/>
    <w:link w:val="CommentTextChar"/>
    <w:rsid w:val="00233C09"/>
    <w:pPr>
      <w:tabs>
        <w:tab w:val="left" w:pos="187"/>
        <w:tab w:val="right" w:pos="8640"/>
      </w:tabs>
      <w:spacing w:after="120" w:line="220" w:lineRule="exact"/>
      <w:ind w:left="187" w:hanging="187"/>
      <w:jc w:val="both"/>
    </w:pPr>
    <w:rPr>
      <w:rFonts w:ascii="Garamond" w:eastAsia="宋体" w:hAnsi="Garamond"/>
      <w:spacing w:val="-2"/>
      <w:lang w:eastAsia="en-US"/>
    </w:rPr>
  </w:style>
  <w:style w:type="character" w:customStyle="1" w:styleId="CommentTextChar">
    <w:name w:val="Comment Text Char"/>
    <w:link w:val="CommentText"/>
    <w:rsid w:val="00233C09"/>
    <w:rPr>
      <w:rFonts w:ascii="Garamond" w:eastAsia="宋体" w:hAnsi="Garamond"/>
      <w:spacing w:val="-2"/>
      <w:sz w:val="24"/>
      <w:lang w:val="en-US" w:eastAsia="en-US" w:bidi="ar-SA"/>
    </w:rPr>
  </w:style>
  <w:style w:type="paragraph" w:styleId="IndexHeading">
    <w:name w:val="index heading"/>
    <w:basedOn w:val="Normal"/>
    <w:next w:val="Index1"/>
    <w:rsid w:val="00233C09"/>
    <w:pPr>
      <w:keepNext/>
      <w:tabs>
        <w:tab w:val="right" w:pos="8640"/>
      </w:tabs>
      <w:spacing w:before="280"/>
      <w:jc w:val="both"/>
    </w:pPr>
    <w:rPr>
      <w:rFonts w:ascii="Garamond" w:eastAsia="宋体" w:hAnsi="Garamond"/>
      <w:spacing w:val="-2"/>
      <w:kern w:val="28"/>
      <w:sz w:val="27"/>
      <w:lang w:eastAsia="en-US"/>
    </w:rPr>
  </w:style>
  <w:style w:type="paragraph" w:styleId="TableofFigures">
    <w:name w:val="table of figures"/>
    <w:basedOn w:val="Normal"/>
    <w:rsid w:val="00233C09"/>
    <w:pPr>
      <w:tabs>
        <w:tab w:val="right" w:leader="dot" w:pos="8640"/>
      </w:tabs>
      <w:ind w:left="720" w:hanging="720"/>
      <w:jc w:val="both"/>
    </w:pPr>
    <w:rPr>
      <w:rFonts w:ascii="Garamond" w:eastAsia="宋体" w:hAnsi="Garamond"/>
      <w:spacing w:val="-2"/>
      <w:lang w:eastAsia="en-US"/>
    </w:rPr>
  </w:style>
  <w:style w:type="paragraph" w:styleId="EndnoteText">
    <w:name w:val="endnote text"/>
    <w:basedOn w:val="Normal"/>
    <w:link w:val="EndnoteTextChar"/>
    <w:rsid w:val="00233C09"/>
    <w:pPr>
      <w:tabs>
        <w:tab w:val="left" w:pos="187"/>
        <w:tab w:val="right" w:pos="8640"/>
      </w:tabs>
      <w:spacing w:after="120" w:line="220" w:lineRule="exact"/>
      <w:ind w:left="187" w:hanging="187"/>
      <w:jc w:val="both"/>
    </w:pPr>
    <w:rPr>
      <w:rFonts w:ascii="Garamond" w:eastAsia="宋体" w:hAnsi="Garamond"/>
      <w:spacing w:val="-2"/>
      <w:sz w:val="18"/>
      <w:lang w:eastAsia="en-US"/>
    </w:rPr>
  </w:style>
  <w:style w:type="character" w:customStyle="1" w:styleId="EndnoteTextChar">
    <w:name w:val="Endnote Text Char"/>
    <w:link w:val="EndnoteText"/>
    <w:rsid w:val="00233C09"/>
    <w:rPr>
      <w:rFonts w:ascii="Garamond" w:eastAsia="宋体" w:hAnsi="Garamond"/>
      <w:spacing w:val="-2"/>
      <w:sz w:val="18"/>
      <w:lang w:val="en-US" w:eastAsia="en-US" w:bidi="ar-SA"/>
    </w:rPr>
  </w:style>
  <w:style w:type="paragraph" w:styleId="TableofAuthorities">
    <w:name w:val="table of authorities"/>
    <w:basedOn w:val="Normal"/>
    <w:rsid w:val="00233C09"/>
    <w:pPr>
      <w:tabs>
        <w:tab w:val="right" w:leader="dot" w:pos="8640"/>
      </w:tabs>
      <w:ind w:left="360" w:hanging="360"/>
      <w:jc w:val="both"/>
    </w:pPr>
    <w:rPr>
      <w:rFonts w:ascii="Garamond" w:eastAsia="宋体" w:hAnsi="Garamond"/>
      <w:spacing w:val="-2"/>
      <w:lang w:eastAsia="en-US"/>
    </w:rPr>
  </w:style>
  <w:style w:type="paragraph" w:styleId="MacroText">
    <w:name w:val="macro"/>
    <w:basedOn w:val="BodyText"/>
    <w:link w:val="MacroTextChar"/>
    <w:rsid w:val="00233C09"/>
    <w:pPr>
      <w:widowControl/>
      <w:tabs>
        <w:tab w:val="right" w:pos="8640"/>
      </w:tabs>
      <w:spacing w:afterLines="50" w:after="156"/>
      <w:ind w:leftChars="610" w:left="1440" w:rightChars="100" w:right="236"/>
    </w:pPr>
    <w:rPr>
      <w:rFonts w:ascii="Courier New" w:eastAsia="Arial" w:hAnsi="Courier New"/>
      <w:spacing w:val="-2"/>
      <w:kern w:val="0"/>
      <w:sz w:val="20"/>
      <w:lang w:eastAsia="zh-CN"/>
    </w:rPr>
  </w:style>
  <w:style w:type="character" w:customStyle="1" w:styleId="MacroTextChar">
    <w:name w:val="Macro Text Char"/>
    <w:link w:val="MacroText"/>
    <w:rsid w:val="00233C09"/>
    <w:rPr>
      <w:rFonts w:ascii="Courier New" w:eastAsia="Arial" w:hAnsi="Courier New"/>
      <w:spacing w:val="-2"/>
      <w:lang w:val="en-US" w:eastAsia="zh-CN" w:bidi="ar-SA"/>
    </w:rPr>
  </w:style>
  <w:style w:type="paragraph" w:styleId="TOAHeading">
    <w:name w:val="toa heading"/>
    <w:basedOn w:val="Normal"/>
    <w:next w:val="TableofAuthorities"/>
    <w:rsid w:val="00233C09"/>
    <w:pPr>
      <w:keepNext/>
      <w:keepLines/>
      <w:tabs>
        <w:tab w:val="right" w:pos="8640"/>
      </w:tabs>
      <w:spacing w:before="280"/>
    </w:pPr>
    <w:rPr>
      <w:rFonts w:ascii="Garamond" w:eastAsia="宋体" w:hAnsi="Garamond"/>
      <w:b/>
      <w:spacing w:val="-2"/>
      <w:kern w:val="28"/>
      <w:lang w:eastAsia="en-US"/>
    </w:rPr>
  </w:style>
  <w:style w:type="paragraph" w:styleId="List">
    <w:name w:val="List"/>
    <w:basedOn w:val="BodyText"/>
    <w:rsid w:val="00233C09"/>
    <w:pPr>
      <w:widowControl/>
      <w:tabs>
        <w:tab w:val="left" w:pos="720"/>
        <w:tab w:val="right" w:pos="8640"/>
      </w:tabs>
      <w:spacing w:afterLines="50" w:after="80"/>
      <w:ind w:leftChars="610" w:left="720" w:rightChars="100" w:right="236" w:hanging="360"/>
    </w:pPr>
    <w:rPr>
      <w:rFonts w:ascii="Arial" w:eastAsia="Arial" w:hAnsi="Arial"/>
      <w:spacing w:val="-2"/>
      <w:kern w:val="0"/>
      <w:sz w:val="20"/>
      <w:lang w:eastAsia="zh-CN"/>
    </w:rPr>
  </w:style>
  <w:style w:type="paragraph" w:styleId="ListNumber">
    <w:name w:val="List Number"/>
    <w:basedOn w:val="List"/>
    <w:rsid w:val="00233C09"/>
    <w:pPr>
      <w:numPr>
        <w:numId w:val="12"/>
      </w:numPr>
      <w:tabs>
        <w:tab w:val="clear" w:pos="720"/>
        <w:tab w:val="clear" w:pos="8640"/>
        <w:tab w:val="right" w:leader="dot" w:pos="7440"/>
      </w:tabs>
      <w:spacing w:after="0"/>
      <w:ind w:leftChars="0" w:left="0"/>
    </w:pPr>
  </w:style>
  <w:style w:type="paragraph" w:styleId="List2">
    <w:name w:val="List 2"/>
    <w:basedOn w:val="List"/>
    <w:rsid w:val="00233C09"/>
    <w:pPr>
      <w:tabs>
        <w:tab w:val="clear" w:pos="720"/>
        <w:tab w:val="left" w:pos="1080"/>
      </w:tabs>
      <w:ind w:left="1080"/>
    </w:pPr>
  </w:style>
  <w:style w:type="paragraph" w:styleId="List3">
    <w:name w:val="List 3"/>
    <w:basedOn w:val="List"/>
    <w:rsid w:val="00233C09"/>
    <w:pPr>
      <w:tabs>
        <w:tab w:val="clear" w:pos="720"/>
        <w:tab w:val="left" w:pos="1440"/>
      </w:tabs>
      <w:ind w:left="1440"/>
    </w:pPr>
  </w:style>
  <w:style w:type="paragraph" w:styleId="List4">
    <w:name w:val="List 4"/>
    <w:basedOn w:val="List"/>
    <w:rsid w:val="00233C09"/>
    <w:pPr>
      <w:tabs>
        <w:tab w:val="clear" w:pos="720"/>
        <w:tab w:val="left" w:pos="1800"/>
      </w:tabs>
      <w:ind w:left="1800"/>
    </w:pPr>
  </w:style>
  <w:style w:type="paragraph" w:styleId="List5">
    <w:name w:val="List 5"/>
    <w:basedOn w:val="List"/>
    <w:rsid w:val="00233C09"/>
    <w:pPr>
      <w:tabs>
        <w:tab w:val="clear" w:pos="720"/>
        <w:tab w:val="left" w:pos="2160"/>
      </w:tabs>
      <w:ind w:left="2160"/>
    </w:pPr>
  </w:style>
  <w:style w:type="paragraph" w:styleId="ListNumber2">
    <w:name w:val="List Number 2"/>
    <w:basedOn w:val="ListNumber"/>
    <w:rsid w:val="00233C09"/>
    <w:pPr>
      <w:numPr>
        <w:numId w:val="13"/>
      </w:numPr>
    </w:pPr>
  </w:style>
  <w:style w:type="paragraph" w:styleId="ListNumber3">
    <w:name w:val="List Number 3"/>
    <w:basedOn w:val="ListNumber"/>
    <w:rsid w:val="00233C09"/>
    <w:pPr>
      <w:numPr>
        <w:numId w:val="14"/>
      </w:numPr>
    </w:pPr>
  </w:style>
  <w:style w:type="paragraph" w:styleId="ListNumber4">
    <w:name w:val="List Number 4"/>
    <w:basedOn w:val="ListNumber"/>
    <w:rsid w:val="00233C09"/>
    <w:pPr>
      <w:numPr>
        <w:numId w:val="15"/>
      </w:numPr>
    </w:pPr>
  </w:style>
  <w:style w:type="paragraph" w:styleId="ListNumber5">
    <w:name w:val="List Number 5"/>
    <w:basedOn w:val="ListNumber"/>
    <w:rsid w:val="00233C09"/>
    <w:pPr>
      <w:numPr>
        <w:numId w:val="16"/>
      </w:numPr>
    </w:pPr>
  </w:style>
  <w:style w:type="character" w:customStyle="1" w:styleId="SubtitleChar">
    <w:name w:val="Subtitle Char"/>
    <w:link w:val="Subtitle"/>
    <w:rsid w:val="00233C09"/>
    <w:rPr>
      <w:rFonts w:eastAsia="PMingLiU"/>
      <w:b/>
      <w:kern w:val="2"/>
      <w:sz w:val="28"/>
      <w:lang w:val="en-US" w:eastAsia="zh-TW" w:bidi="ar-SA"/>
    </w:rPr>
  </w:style>
  <w:style w:type="character" w:customStyle="1" w:styleId="BodyTextIndentChar">
    <w:name w:val="Body Text Indent Char"/>
    <w:link w:val="BodyTextIndent"/>
    <w:rsid w:val="00233C09"/>
    <w:rPr>
      <w:rFonts w:eastAsia="PMingLiU"/>
      <w:lang w:val="en-US" w:eastAsia="zh-TW" w:bidi="ar-SA"/>
    </w:rPr>
  </w:style>
  <w:style w:type="paragraph" w:styleId="ListContinue">
    <w:name w:val="List Continue"/>
    <w:basedOn w:val="List"/>
    <w:rsid w:val="00233C09"/>
    <w:pPr>
      <w:tabs>
        <w:tab w:val="clear" w:pos="720"/>
      </w:tabs>
      <w:spacing w:after="160"/>
    </w:pPr>
  </w:style>
  <w:style w:type="paragraph" w:styleId="ListContinue2">
    <w:name w:val="List Continue 2"/>
    <w:basedOn w:val="ListContinue"/>
    <w:rsid w:val="00233C09"/>
    <w:pPr>
      <w:ind w:left="1080"/>
    </w:pPr>
  </w:style>
  <w:style w:type="paragraph" w:styleId="ListContinue3">
    <w:name w:val="List Continue 3"/>
    <w:basedOn w:val="ListContinue"/>
    <w:rsid w:val="00233C09"/>
    <w:pPr>
      <w:ind w:left="1440"/>
    </w:pPr>
  </w:style>
  <w:style w:type="paragraph" w:styleId="ListContinue4">
    <w:name w:val="List Continue 4"/>
    <w:basedOn w:val="ListContinue"/>
    <w:rsid w:val="00233C09"/>
    <w:pPr>
      <w:ind w:left="1800"/>
    </w:pPr>
  </w:style>
  <w:style w:type="paragraph" w:styleId="ListContinue5">
    <w:name w:val="List Continue 5"/>
    <w:basedOn w:val="ListContinue"/>
    <w:rsid w:val="00233C09"/>
    <w:pPr>
      <w:ind w:left="2160"/>
    </w:pPr>
  </w:style>
  <w:style w:type="character" w:customStyle="1" w:styleId="TitleChar">
    <w:name w:val="Title Char"/>
    <w:link w:val="Title"/>
    <w:rsid w:val="00233C09"/>
    <w:rPr>
      <w:rFonts w:eastAsia="PMingLiU"/>
      <w:b/>
      <w:kern w:val="2"/>
      <w:sz w:val="28"/>
      <w:lang w:val="en-US" w:eastAsia="zh-TW" w:bidi="ar-SA"/>
    </w:rPr>
  </w:style>
  <w:style w:type="character" w:customStyle="1" w:styleId="DateChar">
    <w:name w:val="Date Char"/>
    <w:link w:val="Date"/>
    <w:rsid w:val="00233C09"/>
    <w:rPr>
      <w:rFonts w:eastAsia="PMingLiU"/>
      <w:lang w:val="en-US" w:eastAsia="zh-TW" w:bidi="ar-SA"/>
    </w:rPr>
  </w:style>
  <w:style w:type="paragraph" w:customStyle="1" w:styleId="Author">
    <w:name w:val="Author"/>
    <w:basedOn w:val="BodyText"/>
    <w:rsid w:val="00233C09"/>
    <w:pPr>
      <w:widowControl/>
      <w:tabs>
        <w:tab w:val="right" w:pos="8640"/>
      </w:tabs>
      <w:spacing w:afterLines="50" w:line="480" w:lineRule="auto"/>
      <w:ind w:leftChars="610" w:left="1440" w:rightChars="100" w:right="236"/>
      <w:jc w:val="center"/>
    </w:pPr>
    <w:rPr>
      <w:rFonts w:ascii="Arial" w:eastAsia="Arial" w:hAnsi="Arial"/>
      <w:spacing w:val="-2"/>
      <w:kern w:val="0"/>
      <w:sz w:val="20"/>
      <w:lang w:eastAsia="zh-CN"/>
    </w:rPr>
  </w:style>
  <w:style w:type="paragraph" w:customStyle="1" w:styleId="BlockQuotation">
    <w:name w:val="Block Quotation"/>
    <w:basedOn w:val="BodyText"/>
    <w:rsid w:val="00233C09"/>
    <w:pPr>
      <w:keepLines/>
      <w:widowControl/>
      <w:tabs>
        <w:tab w:val="right" w:pos="8640"/>
      </w:tabs>
      <w:spacing w:afterLines="50" w:after="160" w:line="480" w:lineRule="auto"/>
      <w:ind w:leftChars="610" w:left="720" w:rightChars="100" w:right="720"/>
    </w:pPr>
    <w:rPr>
      <w:rFonts w:ascii="Arial" w:eastAsia="Arial" w:hAnsi="Arial"/>
      <w:i/>
      <w:spacing w:val="-2"/>
      <w:kern w:val="0"/>
      <w:sz w:val="20"/>
      <w:lang w:eastAsia="zh-CN"/>
    </w:rPr>
  </w:style>
  <w:style w:type="paragraph" w:customStyle="1" w:styleId="BodyTextKeep">
    <w:name w:val="Body Text Keep"/>
    <w:basedOn w:val="BodyText"/>
    <w:rsid w:val="00233C09"/>
    <w:pPr>
      <w:keepNext/>
      <w:widowControl/>
      <w:tabs>
        <w:tab w:val="right" w:pos="8640"/>
      </w:tabs>
      <w:spacing w:afterLines="50" w:after="156"/>
      <w:ind w:leftChars="610" w:left="1440" w:rightChars="100" w:right="236"/>
    </w:pPr>
    <w:rPr>
      <w:rFonts w:ascii="Arial" w:eastAsia="Arial" w:hAnsi="Arial"/>
      <w:spacing w:val="-2"/>
      <w:kern w:val="0"/>
      <w:sz w:val="20"/>
      <w:lang w:eastAsia="zh-CN"/>
    </w:rPr>
  </w:style>
  <w:style w:type="paragraph" w:customStyle="1" w:styleId="ChapterLabel">
    <w:name w:val="Chapter Label"/>
    <w:basedOn w:val="Normal"/>
    <w:next w:val="Normal"/>
    <w:rsid w:val="00233C09"/>
    <w:pPr>
      <w:keepNext/>
      <w:pageBreakBefore/>
      <w:tabs>
        <w:tab w:val="right" w:pos="8640"/>
      </w:tabs>
      <w:spacing w:after="560"/>
      <w:jc w:val="center"/>
    </w:pPr>
    <w:rPr>
      <w:rFonts w:ascii="Garamond" w:eastAsia="宋体" w:hAnsi="Garamond"/>
      <w:i/>
      <w:spacing w:val="70"/>
      <w:sz w:val="22"/>
      <w:lang w:eastAsia="en-US"/>
    </w:rPr>
  </w:style>
  <w:style w:type="paragraph" w:customStyle="1" w:styleId="ChapterSubtitle">
    <w:name w:val="Chapter Subtitle"/>
    <w:basedOn w:val="Normal"/>
    <w:next w:val="BodyText"/>
    <w:rsid w:val="00233C09"/>
    <w:pPr>
      <w:keepNext/>
      <w:keepLines/>
      <w:tabs>
        <w:tab w:val="right" w:pos="8640"/>
      </w:tabs>
      <w:spacing w:after="280"/>
      <w:jc w:val="center"/>
    </w:pPr>
    <w:rPr>
      <w:rFonts w:ascii="Garamond" w:eastAsia="宋体" w:hAnsi="Garamond"/>
      <w:spacing w:val="2"/>
      <w:kern w:val="28"/>
      <w:lang w:eastAsia="en-US"/>
    </w:rPr>
  </w:style>
  <w:style w:type="paragraph" w:customStyle="1" w:styleId="ChapterTitle">
    <w:name w:val="Chapter Title"/>
    <w:basedOn w:val="Normal"/>
    <w:next w:val="ChapterSubtitle"/>
    <w:rsid w:val="00233C09"/>
    <w:pPr>
      <w:keepNext/>
      <w:keepLines/>
      <w:tabs>
        <w:tab w:val="right" w:pos="8640"/>
      </w:tabs>
      <w:spacing w:before="560" w:after="560"/>
      <w:jc w:val="center"/>
    </w:pPr>
    <w:rPr>
      <w:rFonts w:ascii="Garamond" w:eastAsia="宋体" w:hAnsi="Garamond"/>
      <w:caps/>
      <w:spacing w:val="2"/>
      <w:kern w:val="28"/>
      <w:lang w:eastAsia="en-US"/>
    </w:rPr>
  </w:style>
  <w:style w:type="paragraph" w:customStyle="1" w:styleId="FooterEven">
    <w:name w:val="Footer Even"/>
    <w:basedOn w:val="Footer"/>
    <w:rsid w:val="00233C09"/>
    <w:pPr>
      <w:keepLines/>
      <w:jc w:val="center"/>
    </w:pPr>
    <w:rPr>
      <w:rFonts w:ascii="Garamond" w:eastAsia="宋体" w:hAnsi="Garamond"/>
      <w:spacing w:val="-2"/>
      <w:lang w:eastAsia="en-US"/>
    </w:rPr>
  </w:style>
  <w:style w:type="paragraph" w:customStyle="1" w:styleId="FooterFirst">
    <w:name w:val="Footer First"/>
    <w:basedOn w:val="Footer"/>
    <w:rsid w:val="00233C09"/>
    <w:pPr>
      <w:keepLines/>
      <w:tabs>
        <w:tab w:val="clear" w:pos="8640"/>
      </w:tabs>
      <w:jc w:val="center"/>
    </w:pPr>
    <w:rPr>
      <w:rFonts w:ascii="Garamond" w:eastAsia="宋体" w:hAnsi="Garamond"/>
      <w:spacing w:val="-2"/>
      <w:lang w:eastAsia="en-US"/>
    </w:rPr>
  </w:style>
  <w:style w:type="paragraph" w:customStyle="1" w:styleId="FooterOdd">
    <w:name w:val="Footer Odd"/>
    <w:basedOn w:val="Footer"/>
    <w:rsid w:val="00233C09"/>
    <w:pPr>
      <w:keepLines/>
      <w:tabs>
        <w:tab w:val="right" w:pos="0"/>
      </w:tabs>
      <w:jc w:val="center"/>
    </w:pPr>
    <w:rPr>
      <w:rFonts w:ascii="Garamond" w:eastAsia="宋体" w:hAnsi="Garamond"/>
      <w:spacing w:val="-2"/>
      <w:lang w:eastAsia="en-US"/>
    </w:rPr>
  </w:style>
  <w:style w:type="paragraph" w:customStyle="1" w:styleId="FootnoteBase">
    <w:name w:val="Footnote Base"/>
    <w:basedOn w:val="Normal"/>
    <w:rsid w:val="00233C09"/>
    <w:pPr>
      <w:tabs>
        <w:tab w:val="left" w:pos="187"/>
        <w:tab w:val="right" w:pos="8640"/>
      </w:tabs>
      <w:spacing w:line="220" w:lineRule="exact"/>
      <w:ind w:left="187" w:hanging="187"/>
      <w:jc w:val="both"/>
    </w:pPr>
    <w:rPr>
      <w:rFonts w:ascii="Garamond" w:eastAsia="宋体" w:hAnsi="Garamond"/>
      <w:spacing w:val="-2"/>
      <w:sz w:val="18"/>
      <w:lang w:eastAsia="en-US"/>
    </w:rPr>
  </w:style>
  <w:style w:type="paragraph" w:customStyle="1" w:styleId="GlossaryDefinition">
    <w:name w:val="Glossary Definition"/>
    <w:basedOn w:val="BodyText"/>
    <w:rsid w:val="00233C09"/>
    <w:pPr>
      <w:widowControl/>
      <w:tabs>
        <w:tab w:val="right" w:pos="8640"/>
      </w:tabs>
      <w:spacing w:afterLines="50" w:after="156"/>
      <w:ind w:leftChars="610" w:left="1440" w:rightChars="100" w:right="236"/>
    </w:pPr>
    <w:rPr>
      <w:rFonts w:ascii="Arial" w:eastAsia="Arial" w:hAnsi="Arial"/>
      <w:spacing w:val="-2"/>
      <w:kern w:val="0"/>
      <w:sz w:val="20"/>
      <w:lang w:eastAsia="zh-CN"/>
    </w:rPr>
  </w:style>
  <w:style w:type="paragraph" w:customStyle="1" w:styleId="HeaderBase">
    <w:name w:val="Header Base"/>
    <w:basedOn w:val="Normal"/>
    <w:rsid w:val="00233C09"/>
    <w:pPr>
      <w:keepLines/>
      <w:tabs>
        <w:tab w:val="center" w:pos="4320"/>
        <w:tab w:val="right" w:pos="8640"/>
      </w:tabs>
      <w:jc w:val="center"/>
    </w:pPr>
    <w:rPr>
      <w:rFonts w:ascii="Garamond" w:eastAsia="宋体" w:hAnsi="Garamond"/>
      <w:spacing w:val="-2"/>
      <w:lang w:eastAsia="en-US"/>
    </w:rPr>
  </w:style>
  <w:style w:type="paragraph" w:customStyle="1" w:styleId="HeaderEven">
    <w:name w:val="Header Even"/>
    <w:basedOn w:val="Header"/>
    <w:rsid w:val="00233C09"/>
    <w:pPr>
      <w:keepLines/>
      <w:jc w:val="center"/>
    </w:pPr>
    <w:rPr>
      <w:rFonts w:ascii="Garamond" w:eastAsia="宋体" w:hAnsi="Garamond"/>
      <w:spacing w:val="-2"/>
      <w:lang w:eastAsia="en-US"/>
    </w:rPr>
  </w:style>
  <w:style w:type="paragraph" w:customStyle="1" w:styleId="HeaderFirst">
    <w:name w:val="Header First"/>
    <w:basedOn w:val="Header"/>
    <w:rsid w:val="00233C09"/>
    <w:pPr>
      <w:keepLines/>
      <w:tabs>
        <w:tab w:val="clear" w:pos="8640"/>
      </w:tabs>
      <w:jc w:val="center"/>
    </w:pPr>
    <w:rPr>
      <w:rFonts w:ascii="Garamond" w:eastAsia="宋体" w:hAnsi="Garamond"/>
      <w:spacing w:val="-2"/>
      <w:lang w:eastAsia="en-US"/>
    </w:rPr>
  </w:style>
  <w:style w:type="paragraph" w:customStyle="1" w:styleId="HeaderOdd">
    <w:name w:val="Header Odd"/>
    <w:basedOn w:val="Header"/>
    <w:rsid w:val="00233C09"/>
    <w:pPr>
      <w:keepLines/>
      <w:tabs>
        <w:tab w:val="right" w:pos="0"/>
      </w:tabs>
      <w:jc w:val="center"/>
    </w:pPr>
    <w:rPr>
      <w:rFonts w:ascii="Garamond" w:eastAsia="宋体" w:hAnsi="Garamond"/>
      <w:spacing w:val="-2"/>
      <w:lang w:eastAsia="en-US"/>
    </w:rPr>
  </w:style>
  <w:style w:type="paragraph" w:customStyle="1" w:styleId="HeadingBase">
    <w:name w:val="Heading Base"/>
    <w:basedOn w:val="Normal"/>
    <w:next w:val="BodyText"/>
    <w:semiHidden/>
    <w:rsid w:val="00233C09"/>
    <w:pPr>
      <w:keepNext/>
      <w:keepLines/>
      <w:tabs>
        <w:tab w:val="right" w:pos="8640"/>
      </w:tabs>
      <w:spacing w:line="360" w:lineRule="auto"/>
    </w:pPr>
    <w:rPr>
      <w:rFonts w:ascii="Garamond" w:eastAsia="宋体" w:hAnsi="Garamond"/>
      <w:b/>
      <w:spacing w:val="-2"/>
      <w:kern w:val="28"/>
      <w:lang w:eastAsia="en-US"/>
    </w:rPr>
  </w:style>
  <w:style w:type="paragraph" w:customStyle="1" w:styleId="IndexBase">
    <w:name w:val="Index Base"/>
    <w:basedOn w:val="Normal"/>
    <w:rsid w:val="00233C09"/>
    <w:pPr>
      <w:tabs>
        <w:tab w:val="right" w:leader="dot" w:pos="3960"/>
        <w:tab w:val="right" w:pos="8640"/>
      </w:tabs>
      <w:ind w:left="720" w:hanging="720"/>
      <w:jc w:val="both"/>
    </w:pPr>
    <w:rPr>
      <w:rFonts w:ascii="Garamond" w:eastAsia="宋体" w:hAnsi="Garamond"/>
      <w:lang w:eastAsia="en-US"/>
    </w:rPr>
  </w:style>
  <w:style w:type="paragraph" w:customStyle="1" w:styleId="Name">
    <w:name w:val="Name"/>
    <w:basedOn w:val="BodyText"/>
    <w:rsid w:val="00233C09"/>
    <w:pPr>
      <w:widowControl/>
      <w:tabs>
        <w:tab w:val="right" w:pos="8640"/>
      </w:tabs>
      <w:spacing w:afterLines="50" w:after="156"/>
      <w:ind w:leftChars="610" w:left="1440" w:rightChars="100" w:right="236"/>
      <w:jc w:val="center"/>
    </w:pPr>
    <w:rPr>
      <w:rFonts w:ascii="Arial" w:eastAsia="Arial" w:hAnsi="Arial"/>
      <w:spacing w:val="-2"/>
      <w:kern w:val="0"/>
      <w:sz w:val="20"/>
      <w:lang w:eastAsia="zh-CN"/>
    </w:rPr>
  </w:style>
  <w:style w:type="paragraph" w:customStyle="1" w:styleId="Picture">
    <w:name w:val="Picture"/>
    <w:basedOn w:val="BodyText"/>
    <w:next w:val="Caption"/>
    <w:rsid w:val="00233C09"/>
    <w:pPr>
      <w:keepNext/>
      <w:widowControl/>
      <w:tabs>
        <w:tab w:val="right" w:pos="8640"/>
      </w:tabs>
      <w:spacing w:afterLines="50" w:after="156"/>
      <w:ind w:leftChars="610" w:left="1440" w:rightChars="100" w:right="236"/>
      <w:jc w:val="center"/>
    </w:pPr>
    <w:rPr>
      <w:rFonts w:ascii="Arial" w:eastAsia="Arial" w:hAnsi="Arial"/>
      <w:spacing w:val="-2"/>
      <w:kern w:val="0"/>
      <w:sz w:val="20"/>
      <w:lang w:eastAsia="zh-CN"/>
    </w:rPr>
  </w:style>
  <w:style w:type="paragraph" w:customStyle="1" w:styleId="SectionLabel">
    <w:name w:val="Section Label"/>
    <w:basedOn w:val="HeadingBase"/>
    <w:next w:val="BodyText"/>
    <w:rsid w:val="00233C09"/>
    <w:pPr>
      <w:pageBreakBefore/>
      <w:spacing w:after="700"/>
      <w:jc w:val="center"/>
    </w:pPr>
    <w:rPr>
      <w:b w:val="0"/>
      <w:caps/>
      <w:spacing w:val="10"/>
    </w:rPr>
  </w:style>
  <w:style w:type="paragraph" w:customStyle="1" w:styleId="SubtitleCover">
    <w:name w:val="Subtitle Cover"/>
    <w:basedOn w:val="Normal"/>
    <w:next w:val="BodyText"/>
    <w:rsid w:val="00233C09"/>
    <w:pPr>
      <w:keepNext/>
      <w:tabs>
        <w:tab w:val="right" w:pos="8640"/>
      </w:tabs>
      <w:spacing w:after="560"/>
      <w:ind w:left="1800" w:right="1800"/>
      <w:jc w:val="center"/>
    </w:pPr>
    <w:rPr>
      <w:rFonts w:ascii="Garamond" w:eastAsia="宋体" w:hAnsi="Garamond"/>
      <w:spacing w:val="-2"/>
      <w:lang w:eastAsia="en-US"/>
    </w:rPr>
  </w:style>
  <w:style w:type="paragraph" w:customStyle="1" w:styleId="TitleCover">
    <w:name w:val="Title Cover"/>
    <w:basedOn w:val="HeadingBase"/>
    <w:next w:val="SubtitleCover"/>
    <w:rsid w:val="00233C09"/>
    <w:pPr>
      <w:spacing w:before="780" w:after="420" w:line="240" w:lineRule="auto"/>
      <w:ind w:left="1920" w:right="1920"/>
      <w:jc w:val="center"/>
    </w:pPr>
    <w:rPr>
      <w:b w:val="0"/>
      <w:caps/>
      <w:spacing w:val="5"/>
    </w:rPr>
  </w:style>
  <w:style w:type="paragraph" w:customStyle="1" w:styleId="TOCBase">
    <w:name w:val="TOC Base"/>
    <w:basedOn w:val="Normal"/>
    <w:semiHidden/>
    <w:rsid w:val="00233C09"/>
    <w:pPr>
      <w:tabs>
        <w:tab w:val="right" w:leader="dot" w:pos="8640"/>
      </w:tabs>
      <w:jc w:val="both"/>
    </w:pPr>
    <w:rPr>
      <w:rFonts w:ascii="Garamond" w:eastAsia="宋体" w:hAnsi="Garamond"/>
      <w:spacing w:val="-2"/>
      <w:lang w:eastAsia="en-US"/>
    </w:rPr>
  </w:style>
  <w:style w:type="character" w:styleId="FootnoteReference">
    <w:name w:val="footnote reference"/>
    <w:rsid w:val="00233C09"/>
    <w:rPr>
      <w:vertAlign w:val="superscript"/>
    </w:rPr>
  </w:style>
  <w:style w:type="character" w:styleId="CommentReference">
    <w:name w:val="annotation reference"/>
    <w:rsid w:val="00233C09"/>
    <w:rPr>
      <w:sz w:val="16"/>
    </w:rPr>
  </w:style>
  <w:style w:type="character" w:styleId="EndnoteReference">
    <w:name w:val="endnote reference"/>
    <w:rsid w:val="00233C09"/>
    <w:rPr>
      <w:vertAlign w:val="superscript"/>
    </w:rPr>
  </w:style>
  <w:style w:type="character" w:customStyle="1" w:styleId="GlossaryEntry">
    <w:name w:val="Glossary Entry"/>
    <w:rsid w:val="00233C09"/>
    <w:rPr>
      <w:b/>
      <w:bCs w:val="0"/>
    </w:rPr>
  </w:style>
  <w:style w:type="character" w:customStyle="1" w:styleId="Lead-inEmphasis">
    <w:name w:val="Lead-in Emphasis"/>
    <w:rsid w:val="00233C09"/>
    <w:rPr>
      <w:caps/>
      <w:spacing w:val="0"/>
    </w:rPr>
  </w:style>
  <w:style w:type="character" w:customStyle="1" w:styleId="Superscript">
    <w:name w:val="Superscript"/>
    <w:rsid w:val="00233C09"/>
    <w:rPr>
      <w:vertAlign w:val="superscript"/>
    </w:rPr>
  </w:style>
  <w:style w:type="paragraph" w:styleId="FootnoteText">
    <w:name w:val="footnote text"/>
    <w:basedOn w:val="FootnoteBase"/>
    <w:link w:val="FootnoteTextChar"/>
    <w:rsid w:val="00233C09"/>
    <w:pPr>
      <w:spacing w:after="120"/>
    </w:pPr>
  </w:style>
  <w:style w:type="character" w:customStyle="1" w:styleId="FootnoteTextChar">
    <w:name w:val="Footnote Text Char"/>
    <w:link w:val="FootnoteText"/>
    <w:rsid w:val="00233C09"/>
    <w:rPr>
      <w:rFonts w:ascii="Garamond" w:eastAsia="宋体" w:hAnsi="Garamond"/>
      <w:spacing w:val="-2"/>
      <w:sz w:val="18"/>
      <w:lang w:val="en-US" w:eastAsia="en-US" w:bidi="ar-SA"/>
    </w:rPr>
  </w:style>
  <w:style w:type="character" w:customStyle="1" w:styleId="BalloonTextChar">
    <w:name w:val="Balloon Text Char"/>
    <w:link w:val="BalloonText"/>
    <w:semiHidden/>
    <w:rsid w:val="00233C09"/>
    <w:rPr>
      <w:rFonts w:ascii="Arial" w:eastAsia="PMingLiU" w:hAnsi="Arial"/>
      <w:sz w:val="16"/>
      <w:szCs w:val="16"/>
      <w:lang w:val="en-US" w:eastAsia="zh-TW" w:bidi="ar-SA"/>
    </w:rPr>
  </w:style>
  <w:style w:type="paragraph" w:customStyle="1" w:styleId="Default">
    <w:name w:val="Default"/>
    <w:rsid w:val="00233C09"/>
    <w:pPr>
      <w:widowControl w:val="0"/>
      <w:autoSpaceDE w:val="0"/>
      <w:autoSpaceDN w:val="0"/>
      <w:adjustRightInd w:val="0"/>
    </w:pPr>
    <w:rPr>
      <w:rFonts w:ascii="AKGGDL+Arial" w:eastAsia="AKGGDL+Arial" w:cs="AKGGDL+Arial"/>
      <w:color w:val="000000"/>
      <w:lang w:val="en-US"/>
    </w:rPr>
  </w:style>
  <w:style w:type="paragraph" w:customStyle="1" w:styleId="Table10multipage">
    <w:name w:val="Table 10 multipage"/>
    <w:basedOn w:val="Default"/>
    <w:next w:val="Default"/>
    <w:semiHidden/>
    <w:rsid w:val="00233C09"/>
    <w:rPr>
      <w:rFonts w:cs="Times New Roman"/>
      <w:color w:val="auto"/>
    </w:rPr>
  </w:style>
  <w:style w:type="numbering" w:customStyle="1" w:styleId="CurrentList1">
    <w:name w:val="Current List1"/>
    <w:semiHidden/>
    <w:rsid w:val="00233C09"/>
    <w:pPr>
      <w:numPr>
        <w:numId w:val="6"/>
      </w:numPr>
    </w:pPr>
  </w:style>
  <w:style w:type="paragraph" w:customStyle="1" w:styleId="CosHeading3">
    <w:name w:val="Cos Heading 3"/>
    <w:basedOn w:val="Normal"/>
    <w:next w:val="BodyText"/>
    <w:autoRedefine/>
    <w:rsid w:val="00233C09"/>
    <w:pPr>
      <w:tabs>
        <w:tab w:val="right" w:pos="8640"/>
      </w:tabs>
      <w:jc w:val="both"/>
    </w:pPr>
    <w:rPr>
      <w:rFonts w:ascii="Arial" w:eastAsia="Arial" w:hAnsi="Arial"/>
      <w:color w:val="0000FF"/>
      <w:spacing w:val="-2"/>
      <w:sz w:val="32"/>
      <w:lang w:eastAsia="zh-CN"/>
    </w:rPr>
  </w:style>
  <w:style w:type="paragraph" w:customStyle="1" w:styleId="Style1">
    <w:name w:val="Style1"/>
    <w:basedOn w:val="BodyText"/>
    <w:next w:val="Normal"/>
    <w:rsid w:val="00233C09"/>
    <w:pPr>
      <w:widowControl/>
      <w:tabs>
        <w:tab w:val="right" w:pos="8640"/>
      </w:tabs>
      <w:spacing w:afterLines="50" w:after="156"/>
      <w:ind w:leftChars="610" w:left="1440" w:rightChars="100" w:right="236"/>
    </w:pPr>
    <w:rPr>
      <w:rFonts w:ascii="Arial" w:eastAsia="Arial" w:hAnsi="Arial"/>
      <w:spacing w:val="-2"/>
      <w:kern w:val="0"/>
      <w:sz w:val="20"/>
      <w:lang w:eastAsia="zh-CN"/>
    </w:rPr>
  </w:style>
  <w:style w:type="paragraph" w:customStyle="1" w:styleId="coscode">
    <w:name w:val="cos code"/>
    <w:basedOn w:val="Normal"/>
    <w:rsid w:val="00233C09"/>
    <w:pPr>
      <w:shd w:val="clear" w:color="auto" w:fill="F3F3F3"/>
      <w:tabs>
        <w:tab w:val="right" w:pos="8640"/>
      </w:tabs>
      <w:ind w:left="432"/>
      <w:jc w:val="both"/>
    </w:pPr>
    <w:rPr>
      <w:rFonts w:ascii="Garamond" w:eastAsia="Arial" w:hAnsi="Garamond"/>
      <w:i/>
      <w:spacing w:val="-2"/>
      <w:lang w:eastAsia="zh-CN"/>
    </w:rPr>
  </w:style>
  <w:style w:type="numbering" w:styleId="111111">
    <w:name w:val="Outline List 2"/>
    <w:basedOn w:val="NoList"/>
    <w:rsid w:val="00233C09"/>
    <w:pPr>
      <w:numPr>
        <w:numId w:val="4"/>
      </w:numPr>
    </w:pPr>
  </w:style>
  <w:style w:type="numbering" w:styleId="1ai">
    <w:name w:val="Outline List 1"/>
    <w:basedOn w:val="NoList"/>
    <w:rsid w:val="00233C09"/>
    <w:pPr>
      <w:numPr>
        <w:numId w:val="5"/>
      </w:numPr>
    </w:pPr>
  </w:style>
  <w:style w:type="character" w:customStyle="1" w:styleId="20061120old">
    <w:name w:val="20061120old"/>
    <w:basedOn w:val="DefaultParagraphFont"/>
    <w:semiHidden/>
    <w:rsid w:val="00233C09"/>
  </w:style>
  <w:style w:type="character" w:customStyle="1" w:styleId="BodyText2Char">
    <w:name w:val="Body Text 2 Char"/>
    <w:link w:val="BodyText2"/>
    <w:rsid w:val="00233C09"/>
    <w:rPr>
      <w:rFonts w:eastAsia="PMingLiU"/>
      <w:lang w:val="en-US" w:eastAsia="zh-TW" w:bidi="ar-SA"/>
    </w:rPr>
  </w:style>
  <w:style w:type="character" w:customStyle="1" w:styleId="BodyText3Char">
    <w:name w:val="Body Text 3 Char"/>
    <w:link w:val="BodyText3"/>
    <w:rsid w:val="00233C09"/>
    <w:rPr>
      <w:rFonts w:eastAsia="PMingLiU"/>
      <w:i/>
      <w:iCs/>
      <w:lang w:val="en-US" w:eastAsia="zh-TW" w:bidi="ar-SA"/>
    </w:rPr>
  </w:style>
  <w:style w:type="character" w:customStyle="1" w:styleId="BodyTextIndent2Char">
    <w:name w:val="Body Text Indent 2 Char"/>
    <w:link w:val="BodyTextIndent2"/>
    <w:rsid w:val="00233C09"/>
    <w:rPr>
      <w:rFonts w:eastAsia="PMingLiU"/>
      <w:lang w:val="en-US" w:eastAsia="zh-TW" w:bidi="ar-SA"/>
    </w:rPr>
  </w:style>
  <w:style w:type="character" w:customStyle="1" w:styleId="BodyTextIndent3Char">
    <w:name w:val="Body Text Indent 3 Char"/>
    <w:link w:val="BodyTextIndent3"/>
    <w:rsid w:val="00233C09"/>
    <w:rPr>
      <w:rFonts w:eastAsia="PMingLiU"/>
      <w:lang w:val="en-US" w:eastAsia="zh-TW" w:bidi="ar-SA"/>
    </w:rPr>
  </w:style>
  <w:style w:type="character" w:customStyle="1" w:styleId="changes-20060621">
    <w:name w:val="changes-20060621"/>
    <w:basedOn w:val="DefaultParagraphFont"/>
    <w:semiHidden/>
    <w:rsid w:val="00233C09"/>
  </w:style>
  <w:style w:type="paragraph" w:customStyle="1" w:styleId="changes-20061102">
    <w:name w:val="changes-20061102"/>
    <w:basedOn w:val="Normal"/>
    <w:semiHidden/>
    <w:rsid w:val="00233C09"/>
    <w:pPr>
      <w:spacing w:before="100" w:beforeAutospacing="1" w:after="100" w:afterAutospacing="1"/>
    </w:pPr>
    <w:rPr>
      <w:rFonts w:ascii="宋体" w:eastAsia="宋体" w:hAnsi="宋体" w:cs="宋体"/>
      <w:lang w:eastAsia="zh-CN"/>
    </w:rPr>
  </w:style>
  <w:style w:type="character" w:customStyle="1" w:styleId="changes-20061120">
    <w:name w:val="changes-20061120"/>
    <w:basedOn w:val="DefaultParagraphFont"/>
    <w:semiHidden/>
    <w:rsid w:val="00233C09"/>
  </w:style>
  <w:style w:type="paragraph" w:styleId="Closing">
    <w:name w:val="Closing"/>
    <w:basedOn w:val="Normal"/>
    <w:link w:val="ClosingChar"/>
    <w:rsid w:val="00233C09"/>
    <w:pPr>
      <w:tabs>
        <w:tab w:val="right" w:pos="8640"/>
      </w:tabs>
      <w:ind w:leftChars="2100" w:left="100"/>
      <w:jc w:val="both"/>
    </w:pPr>
    <w:rPr>
      <w:rFonts w:ascii="Garamond" w:eastAsia="宋体" w:hAnsi="Garamond"/>
      <w:spacing w:val="-2"/>
      <w:lang w:eastAsia="en-US"/>
    </w:rPr>
  </w:style>
  <w:style w:type="character" w:customStyle="1" w:styleId="ClosingChar">
    <w:name w:val="Closing Char"/>
    <w:link w:val="Closing"/>
    <w:rsid w:val="00233C09"/>
    <w:rPr>
      <w:rFonts w:ascii="Garamond" w:eastAsia="宋体" w:hAnsi="Garamond"/>
      <w:spacing w:val="-2"/>
      <w:sz w:val="24"/>
      <w:lang w:val="en-US" w:eastAsia="en-US" w:bidi="ar-SA"/>
    </w:rPr>
  </w:style>
  <w:style w:type="character" w:styleId="HTMLCode">
    <w:name w:val="HTML Code"/>
    <w:rsid w:val="00233C09"/>
    <w:rPr>
      <w:rFonts w:ascii="Courier New" w:eastAsia="Arial Unicode MS" w:hAnsi="Courier New" w:cs="Courier New" w:hint="default"/>
      <w:sz w:val="20"/>
      <w:szCs w:val="20"/>
    </w:rPr>
  </w:style>
  <w:style w:type="paragraph" w:styleId="HTMLPreformatted">
    <w:name w:val="HTML Preformatted"/>
    <w:basedOn w:val="Normal"/>
    <w:link w:val="HTMLPreformattedChar"/>
    <w:rsid w:val="00233C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Arial Unicode MS" w:eastAsia="Arial Unicode MS" w:hAnsi="Arial Unicode MS" w:cs="Arial Unicode MS"/>
      <w:lang w:eastAsia="en-US"/>
    </w:rPr>
  </w:style>
  <w:style w:type="character" w:customStyle="1" w:styleId="HTMLPreformattedChar">
    <w:name w:val="HTML Preformatted Char"/>
    <w:link w:val="HTMLPreformatted"/>
    <w:rsid w:val="00233C09"/>
    <w:rPr>
      <w:rFonts w:ascii="Arial Unicode MS" w:eastAsia="Arial Unicode MS" w:hAnsi="Arial Unicode MS" w:cs="Arial Unicode MS"/>
      <w:lang w:val="en-US" w:eastAsia="en-US" w:bidi="ar-SA"/>
    </w:rPr>
  </w:style>
  <w:style w:type="paragraph" w:styleId="NormalWeb">
    <w:name w:val="Normal (Web)"/>
    <w:basedOn w:val="Normal"/>
    <w:rsid w:val="00233C09"/>
    <w:pPr>
      <w:spacing w:before="100" w:beforeAutospacing="1" w:after="100" w:afterAutospacing="1"/>
    </w:pPr>
    <w:rPr>
      <w:rFonts w:ascii="Arial Unicode MS" w:eastAsia="Arial Unicode MS" w:hAnsi="Arial Unicode MS" w:cs="Arial Unicode MS"/>
      <w:lang w:eastAsia="zh-CN"/>
    </w:rPr>
  </w:style>
  <w:style w:type="paragraph" w:customStyle="1" w:styleId="pdefault">
    <w:name w:val="pdefault"/>
    <w:basedOn w:val="Normal"/>
    <w:rsid w:val="00233C09"/>
    <w:pPr>
      <w:spacing w:before="100" w:beforeAutospacing="1" w:after="100" w:afterAutospacing="1"/>
    </w:pPr>
    <w:rPr>
      <w:rFonts w:ascii="Arial Unicode MS" w:eastAsia="Arial Unicode MS" w:hAnsi="Arial Unicode MS" w:cs="Arial Unicode MS"/>
      <w:lang w:eastAsia="zh-CN"/>
    </w:rPr>
  </w:style>
  <w:style w:type="paragraph" w:customStyle="1" w:styleId="texte1">
    <w:name w:val="texte1"/>
    <w:basedOn w:val="Normal"/>
    <w:rsid w:val="00233C09"/>
    <w:pPr>
      <w:spacing w:before="100" w:beforeAutospacing="1" w:after="100" w:afterAutospacing="1"/>
    </w:pPr>
    <w:rPr>
      <w:rFonts w:ascii="Verdana" w:eastAsia="Arial Unicode MS" w:hAnsi="Verdana" w:cs="Arial Unicode MS"/>
      <w:sz w:val="15"/>
      <w:szCs w:val="15"/>
      <w:lang w:eastAsia="en-US"/>
    </w:rPr>
  </w:style>
  <w:style w:type="paragraph" w:styleId="ListBullet">
    <w:name w:val="List Bullet"/>
    <w:basedOn w:val="Normal"/>
    <w:rsid w:val="00233C09"/>
    <w:pPr>
      <w:numPr>
        <w:numId w:val="7"/>
      </w:numPr>
      <w:tabs>
        <w:tab w:val="right" w:pos="8640"/>
      </w:tabs>
      <w:jc w:val="both"/>
    </w:pPr>
    <w:rPr>
      <w:rFonts w:ascii="Garamond" w:eastAsia="宋体" w:hAnsi="Garamond"/>
      <w:spacing w:val="-2"/>
      <w:lang w:eastAsia="en-US"/>
    </w:rPr>
  </w:style>
  <w:style w:type="paragraph" w:styleId="ListBullet2">
    <w:name w:val="List Bullet 2"/>
    <w:basedOn w:val="Normal"/>
    <w:rsid w:val="00233C09"/>
    <w:pPr>
      <w:numPr>
        <w:numId w:val="8"/>
      </w:numPr>
      <w:tabs>
        <w:tab w:val="right" w:pos="8640"/>
      </w:tabs>
      <w:jc w:val="both"/>
    </w:pPr>
    <w:rPr>
      <w:rFonts w:ascii="Garamond" w:eastAsia="宋体" w:hAnsi="Garamond"/>
      <w:spacing w:val="-2"/>
      <w:lang w:eastAsia="en-US"/>
    </w:rPr>
  </w:style>
  <w:style w:type="paragraph" w:styleId="ListBullet3">
    <w:name w:val="List Bullet 3"/>
    <w:basedOn w:val="Normal"/>
    <w:rsid w:val="00233C09"/>
    <w:pPr>
      <w:numPr>
        <w:numId w:val="9"/>
      </w:numPr>
      <w:tabs>
        <w:tab w:val="right" w:pos="8640"/>
      </w:tabs>
      <w:jc w:val="both"/>
    </w:pPr>
    <w:rPr>
      <w:rFonts w:ascii="Garamond" w:eastAsia="宋体" w:hAnsi="Garamond"/>
      <w:spacing w:val="-2"/>
      <w:lang w:eastAsia="en-US"/>
    </w:rPr>
  </w:style>
  <w:style w:type="paragraph" w:styleId="ListBullet4">
    <w:name w:val="List Bullet 4"/>
    <w:basedOn w:val="Normal"/>
    <w:rsid w:val="00233C09"/>
    <w:pPr>
      <w:numPr>
        <w:numId w:val="10"/>
      </w:numPr>
      <w:tabs>
        <w:tab w:val="right" w:pos="8640"/>
      </w:tabs>
      <w:jc w:val="both"/>
    </w:pPr>
    <w:rPr>
      <w:rFonts w:ascii="Garamond" w:eastAsia="宋体" w:hAnsi="Garamond"/>
      <w:spacing w:val="-2"/>
      <w:lang w:eastAsia="en-US"/>
    </w:rPr>
  </w:style>
  <w:style w:type="paragraph" w:styleId="ListBullet5">
    <w:name w:val="List Bullet 5"/>
    <w:basedOn w:val="Normal"/>
    <w:rsid w:val="00233C09"/>
    <w:pPr>
      <w:numPr>
        <w:numId w:val="11"/>
      </w:numPr>
      <w:tabs>
        <w:tab w:val="right" w:pos="8640"/>
      </w:tabs>
      <w:jc w:val="both"/>
    </w:pPr>
    <w:rPr>
      <w:rFonts w:ascii="Garamond" w:eastAsia="宋体" w:hAnsi="Garamond"/>
      <w:spacing w:val="-2"/>
      <w:lang w:eastAsia="en-US"/>
    </w:rPr>
  </w:style>
  <w:style w:type="paragraph" w:styleId="MessageHeader">
    <w:name w:val="Message Header"/>
    <w:basedOn w:val="Normal"/>
    <w:link w:val="MessageHeaderChar"/>
    <w:rsid w:val="00233C09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tabs>
        <w:tab w:val="right" w:pos="8640"/>
      </w:tabs>
      <w:ind w:leftChars="500" w:left="1080" w:hangingChars="500" w:hanging="1080"/>
      <w:jc w:val="both"/>
    </w:pPr>
    <w:rPr>
      <w:rFonts w:ascii="Arial" w:eastAsia="宋体" w:hAnsi="Arial" w:cs="Arial"/>
      <w:spacing w:val="-2"/>
      <w:lang w:eastAsia="en-US"/>
    </w:rPr>
  </w:style>
  <w:style w:type="character" w:customStyle="1" w:styleId="MessageHeaderChar">
    <w:name w:val="Message Header Char"/>
    <w:link w:val="MessageHeader"/>
    <w:rsid w:val="00233C09"/>
    <w:rPr>
      <w:rFonts w:ascii="Arial" w:eastAsia="宋体" w:hAnsi="Arial" w:cs="Arial"/>
      <w:spacing w:val="-2"/>
      <w:sz w:val="24"/>
      <w:szCs w:val="24"/>
      <w:lang w:val="en-US" w:eastAsia="en-US" w:bidi="ar-SA"/>
    </w:rPr>
  </w:style>
  <w:style w:type="table" w:styleId="Table3Deffects1">
    <w:name w:val="Table 3D effects 1"/>
    <w:basedOn w:val="TableNormal"/>
    <w:rsid w:val="00233C09"/>
    <w:pPr>
      <w:tabs>
        <w:tab w:val="right" w:pos="8640"/>
      </w:tabs>
      <w:jc w:val="both"/>
    </w:pPr>
    <w:rPr>
      <w:rFonts w:eastAsia="宋体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rsid w:val="00233C09"/>
    <w:pPr>
      <w:tabs>
        <w:tab w:val="right" w:pos="8640"/>
      </w:tabs>
      <w:jc w:val="both"/>
    </w:pPr>
    <w:rPr>
      <w:rFonts w:eastAsia="宋体"/>
    </w:rPr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rsid w:val="00233C09"/>
    <w:pPr>
      <w:tabs>
        <w:tab w:val="right" w:pos="8640"/>
      </w:tabs>
      <w:jc w:val="both"/>
    </w:pPr>
    <w:rPr>
      <w:rFonts w:eastAsia="宋体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rsid w:val="00233C09"/>
    <w:pPr>
      <w:tabs>
        <w:tab w:val="right" w:pos="8640"/>
      </w:tabs>
      <w:jc w:val="both"/>
    </w:pPr>
    <w:rPr>
      <w:rFonts w:eastAsia="宋体"/>
    </w:rPr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rsid w:val="00233C09"/>
    <w:pPr>
      <w:tabs>
        <w:tab w:val="right" w:pos="8640"/>
      </w:tabs>
      <w:jc w:val="both"/>
    </w:pPr>
    <w:rPr>
      <w:rFonts w:eastAsia="宋体"/>
    </w:rPr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rsid w:val="00233C09"/>
    <w:pPr>
      <w:tabs>
        <w:tab w:val="right" w:pos="8640"/>
      </w:tabs>
      <w:jc w:val="both"/>
    </w:pPr>
    <w:rPr>
      <w:rFonts w:eastAsia="宋体"/>
      <w:color w:val="000080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rsid w:val="00233C09"/>
    <w:pPr>
      <w:tabs>
        <w:tab w:val="right" w:pos="8640"/>
      </w:tabs>
      <w:jc w:val="both"/>
    </w:pPr>
    <w:rPr>
      <w:rFonts w:eastAsia="宋体"/>
    </w:rPr>
    <w:tblPr>
      <w:tblInd w:w="0" w:type="dxa"/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rsid w:val="00233C09"/>
    <w:pPr>
      <w:tabs>
        <w:tab w:val="right" w:pos="8640"/>
      </w:tabs>
      <w:jc w:val="both"/>
    </w:pPr>
    <w:rPr>
      <w:rFonts w:eastAsia="宋体"/>
      <w:color w:val="FFFFFF"/>
    </w:rPr>
    <w:tblPr>
      <w:tblInd w:w="0" w:type="dxa"/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rsid w:val="00233C09"/>
    <w:pPr>
      <w:tabs>
        <w:tab w:val="right" w:pos="8640"/>
      </w:tabs>
      <w:jc w:val="both"/>
    </w:pPr>
    <w:rPr>
      <w:rFonts w:eastAsia="宋体"/>
    </w:rPr>
    <w:tblPr>
      <w:tblInd w:w="0" w:type="dxa"/>
      <w:tblBorders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rsid w:val="00233C09"/>
    <w:pPr>
      <w:tabs>
        <w:tab w:val="right" w:pos="8640"/>
      </w:tabs>
      <w:jc w:val="both"/>
    </w:pPr>
    <w:rPr>
      <w:rFonts w:eastAsia="宋体"/>
    </w:rPr>
    <w:tblPr>
      <w:tblInd w:w="0" w:type="dxa"/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olumns1">
    <w:name w:val="Table Columns 1"/>
    <w:basedOn w:val="TableNormal"/>
    <w:rsid w:val="00233C09"/>
    <w:pPr>
      <w:tabs>
        <w:tab w:val="right" w:pos="8640"/>
      </w:tabs>
      <w:jc w:val="both"/>
    </w:pPr>
    <w:rPr>
      <w:rFonts w:eastAsia="宋体"/>
      <w:b/>
      <w:bCs/>
    </w:rPr>
    <w:tblPr>
      <w:tblStyleColBandSize w:val="1"/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rsid w:val="00233C09"/>
    <w:pPr>
      <w:tabs>
        <w:tab w:val="right" w:pos="8640"/>
      </w:tabs>
      <w:jc w:val="both"/>
    </w:pPr>
    <w:rPr>
      <w:rFonts w:eastAsia="宋体"/>
      <w:b/>
      <w:bCs/>
    </w:rPr>
    <w:tblPr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rsid w:val="00233C09"/>
    <w:pPr>
      <w:tabs>
        <w:tab w:val="right" w:pos="8640"/>
      </w:tabs>
      <w:jc w:val="both"/>
    </w:pPr>
    <w:rPr>
      <w:rFonts w:eastAsia="宋体"/>
      <w:b/>
      <w:bCs/>
    </w:rPr>
    <w:tblPr>
      <w:tblStyleColBandSize w:val="1"/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rsid w:val="00233C09"/>
    <w:pPr>
      <w:tabs>
        <w:tab w:val="right" w:pos="8640"/>
      </w:tabs>
      <w:jc w:val="both"/>
    </w:pPr>
    <w:rPr>
      <w:rFonts w:eastAsia="宋体"/>
    </w:rPr>
    <w:tblPr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rsid w:val="00233C09"/>
    <w:pPr>
      <w:tabs>
        <w:tab w:val="right" w:pos="8640"/>
      </w:tabs>
      <w:jc w:val="both"/>
    </w:pPr>
    <w:rPr>
      <w:rFonts w:eastAsia="宋体"/>
    </w:rPr>
    <w:tblPr>
      <w:tblStyleColBandSize w:val="1"/>
      <w:tblInd w:w="0" w:type="dxa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rsid w:val="00233C09"/>
    <w:pPr>
      <w:tabs>
        <w:tab w:val="right" w:pos="8640"/>
      </w:tabs>
      <w:jc w:val="both"/>
    </w:pPr>
    <w:rPr>
      <w:rFonts w:eastAsia="宋体"/>
    </w:rPr>
    <w:tblPr>
      <w:tblStyleRowBandSize w:val="1"/>
      <w:tblInd w:w="0" w:type="dxa"/>
      <w:tblBorders>
        <w:insideH w:val="single" w:sz="18" w:space="0" w:color="FFFFFF"/>
        <w:insideV w:val="single" w:sz="18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Elegant">
    <w:name w:val="Table Elegant"/>
    <w:basedOn w:val="TableNormal"/>
    <w:rsid w:val="00233C09"/>
    <w:pPr>
      <w:tabs>
        <w:tab w:val="right" w:pos="8640"/>
      </w:tabs>
      <w:jc w:val="both"/>
    </w:pPr>
    <w:rPr>
      <w:rFonts w:eastAsia="宋体"/>
    </w:rPr>
    <w:tblPr>
      <w:tblInd w:w="0" w:type="dxa"/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1">
    <w:name w:val="Table Grid 1"/>
    <w:basedOn w:val="TableNormal"/>
    <w:rsid w:val="00233C09"/>
    <w:pPr>
      <w:tabs>
        <w:tab w:val="right" w:pos="8640"/>
      </w:tabs>
      <w:jc w:val="both"/>
    </w:pPr>
    <w:rPr>
      <w:rFonts w:eastAsia="宋体"/>
    </w:r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2">
    <w:name w:val="Table Grid 2"/>
    <w:basedOn w:val="TableNormal"/>
    <w:rsid w:val="00233C09"/>
    <w:pPr>
      <w:tabs>
        <w:tab w:val="right" w:pos="8640"/>
      </w:tabs>
      <w:jc w:val="both"/>
    </w:pPr>
    <w:rPr>
      <w:rFonts w:eastAsia="宋体"/>
    </w:rPr>
    <w:tblPr>
      <w:tblInd w:w="0" w:type="dxa"/>
      <w:tblBorders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rsid w:val="00233C09"/>
    <w:pPr>
      <w:tabs>
        <w:tab w:val="right" w:pos="8640"/>
      </w:tabs>
      <w:jc w:val="both"/>
    </w:pPr>
    <w:rPr>
      <w:rFonts w:eastAsia="宋体"/>
    </w:rPr>
    <w:tblPr>
      <w:tblInd w:w="0" w:type="dxa"/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4">
    <w:name w:val="Table Grid 4"/>
    <w:basedOn w:val="TableNormal"/>
    <w:rsid w:val="00233C09"/>
    <w:pPr>
      <w:tabs>
        <w:tab w:val="right" w:pos="8640"/>
      </w:tabs>
      <w:jc w:val="both"/>
    </w:pPr>
    <w:rPr>
      <w:rFonts w:eastAsia="宋体"/>
    </w:rPr>
    <w:tblPr>
      <w:tblInd w:w="0" w:type="dxa"/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rsid w:val="00233C09"/>
    <w:pPr>
      <w:tabs>
        <w:tab w:val="right" w:pos="8640"/>
      </w:tabs>
      <w:jc w:val="both"/>
    </w:pPr>
    <w:rPr>
      <w:rFonts w:eastAsia="宋体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rsid w:val="00233C09"/>
    <w:pPr>
      <w:tabs>
        <w:tab w:val="right" w:pos="8640"/>
      </w:tabs>
      <w:jc w:val="both"/>
    </w:pPr>
    <w:rPr>
      <w:rFonts w:eastAsia="宋体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rsid w:val="00233C09"/>
    <w:pPr>
      <w:tabs>
        <w:tab w:val="right" w:pos="8640"/>
      </w:tabs>
      <w:jc w:val="both"/>
    </w:pPr>
    <w:rPr>
      <w:rFonts w:eastAsia="宋体"/>
      <w:b/>
      <w:bCs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rsid w:val="00233C09"/>
    <w:pPr>
      <w:tabs>
        <w:tab w:val="right" w:pos="8640"/>
      </w:tabs>
      <w:jc w:val="both"/>
    </w:pPr>
    <w:rPr>
      <w:rFonts w:eastAsia="宋体"/>
    </w:rPr>
    <w:tblPr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1">
    <w:name w:val="Table List 1"/>
    <w:basedOn w:val="TableNormal"/>
    <w:rsid w:val="00233C09"/>
    <w:pPr>
      <w:tabs>
        <w:tab w:val="right" w:pos="8640"/>
      </w:tabs>
      <w:jc w:val="both"/>
    </w:pPr>
    <w:rPr>
      <w:rFonts w:eastAsia="宋体"/>
    </w:rPr>
    <w:tblPr>
      <w:tblStyleRowBandSize w:val="1"/>
      <w:tblInd w:w="0" w:type="dxa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rsid w:val="00233C09"/>
    <w:pPr>
      <w:tabs>
        <w:tab w:val="right" w:pos="8640"/>
      </w:tabs>
      <w:jc w:val="both"/>
    </w:pPr>
    <w:rPr>
      <w:rFonts w:eastAsia="宋体"/>
    </w:rPr>
    <w:tblPr>
      <w:tblStyleRowBandSize w:val="2"/>
      <w:tblInd w:w="0" w:type="dxa"/>
      <w:tblBorders>
        <w:bottom w:val="single" w:sz="12" w:space="0" w:color="808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rsid w:val="00233C09"/>
    <w:pPr>
      <w:tabs>
        <w:tab w:val="right" w:pos="8640"/>
      </w:tabs>
      <w:jc w:val="both"/>
    </w:pPr>
    <w:rPr>
      <w:rFonts w:eastAsia="宋体"/>
    </w:rPr>
    <w:tblPr>
      <w:tblInd w:w="0" w:type="dxa"/>
      <w:tblBorders>
        <w:top w:val="single" w:sz="12" w:space="0" w:color="000000"/>
        <w:bottom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rsid w:val="00233C09"/>
    <w:pPr>
      <w:tabs>
        <w:tab w:val="right" w:pos="8640"/>
      </w:tabs>
      <w:jc w:val="both"/>
    </w:pPr>
    <w:rPr>
      <w:rFonts w:eastAsia="宋体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rsid w:val="00233C09"/>
    <w:pPr>
      <w:tabs>
        <w:tab w:val="right" w:pos="8640"/>
      </w:tabs>
      <w:jc w:val="both"/>
    </w:pPr>
    <w:rPr>
      <w:rFonts w:eastAsia="宋体"/>
    </w:r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rsid w:val="00233C09"/>
    <w:pPr>
      <w:tabs>
        <w:tab w:val="right" w:pos="8640"/>
      </w:tabs>
      <w:jc w:val="both"/>
    </w:pPr>
    <w:rPr>
      <w:rFonts w:eastAsia="宋体"/>
    </w:rPr>
    <w:tblPr>
      <w:tblStyleRowBandSize w:val="1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List7">
    <w:name w:val="Table List 7"/>
    <w:basedOn w:val="TableNormal"/>
    <w:rsid w:val="00233C09"/>
    <w:pPr>
      <w:tabs>
        <w:tab w:val="right" w:pos="8640"/>
      </w:tabs>
      <w:jc w:val="both"/>
    </w:pPr>
    <w:rPr>
      <w:rFonts w:eastAsia="宋体"/>
    </w:rPr>
    <w:tblPr>
      <w:tblStyleRowBandSize w:val="1"/>
      <w:tblInd w:w="0" w:type="dxa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rsid w:val="00233C09"/>
    <w:pPr>
      <w:tabs>
        <w:tab w:val="right" w:pos="8640"/>
      </w:tabs>
      <w:jc w:val="both"/>
    </w:pPr>
    <w:rPr>
      <w:rFonts w:eastAsia="宋体"/>
    </w:rPr>
    <w:tblPr>
      <w:tblStyleRowBandSize w:val="1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  <w:tblStylePr w:type="nwCell">
      <w:tblPr/>
      <w:tcPr>
        <w:tcBorders>
          <w:tl2br w:val="single" w:sz="6" w:space="0" w:color="auto"/>
          <w:tr2bl w:val="none" w:sz="0" w:space="0" w:color="auto"/>
        </w:tcBorders>
      </w:tcPr>
    </w:tblStylePr>
  </w:style>
  <w:style w:type="table" w:styleId="TableProfessional">
    <w:name w:val="Table Professional"/>
    <w:basedOn w:val="TableNormal"/>
    <w:rsid w:val="00233C09"/>
    <w:pPr>
      <w:tabs>
        <w:tab w:val="right" w:pos="8640"/>
      </w:tabs>
      <w:jc w:val="both"/>
    </w:pPr>
    <w:rPr>
      <w:rFonts w:eastAsia="宋体"/>
    </w:r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imple1">
    <w:name w:val="Table Simple 1"/>
    <w:basedOn w:val="TableNormal"/>
    <w:rsid w:val="00233C09"/>
    <w:pPr>
      <w:tabs>
        <w:tab w:val="right" w:pos="8640"/>
      </w:tabs>
      <w:jc w:val="both"/>
    </w:pPr>
    <w:rPr>
      <w:rFonts w:eastAsia="宋体"/>
    </w:rPr>
    <w:tblPr>
      <w:tblInd w:w="0" w:type="dxa"/>
      <w:tblBorders>
        <w:top w:val="single" w:sz="12" w:space="0" w:color="008000"/>
        <w:bottom w:val="single" w:sz="12" w:space="0" w:color="008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rsid w:val="00233C09"/>
    <w:pPr>
      <w:tabs>
        <w:tab w:val="right" w:pos="8640"/>
      </w:tabs>
      <w:jc w:val="both"/>
    </w:pPr>
    <w:rPr>
      <w:rFonts w:eastAsia="宋体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rsid w:val="00233C09"/>
    <w:pPr>
      <w:tabs>
        <w:tab w:val="right" w:pos="8640"/>
      </w:tabs>
      <w:jc w:val="both"/>
    </w:pPr>
    <w:rPr>
      <w:rFonts w:eastAsia="宋体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rsid w:val="00233C09"/>
    <w:pPr>
      <w:tabs>
        <w:tab w:val="right" w:pos="8640"/>
      </w:tabs>
      <w:jc w:val="both"/>
    </w:pPr>
    <w:rPr>
      <w:rFonts w:eastAsia="宋体"/>
    </w:rPr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rsid w:val="00233C09"/>
    <w:pPr>
      <w:tabs>
        <w:tab w:val="right" w:pos="8640"/>
      </w:tabs>
      <w:jc w:val="both"/>
    </w:pPr>
    <w:rPr>
      <w:rFonts w:eastAsia="宋体"/>
    </w:rPr>
    <w:tblPr>
      <w:tblInd w:w="0" w:type="dxa"/>
      <w:tblBorders>
        <w:left w:val="single" w:sz="6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rsid w:val="00233C09"/>
    <w:pPr>
      <w:tabs>
        <w:tab w:val="right" w:pos="8640"/>
      </w:tabs>
      <w:jc w:val="both"/>
    </w:pPr>
    <w:rPr>
      <w:rFonts w:eastAsia="宋体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leWeb1">
    <w:name w:val="Table Web 1"/>
    <w:basedOn w:val="TableNormal"/>
    <w:rsid w:val="00233C09"/>
    <w:pPr>
      <w:tabs>
        <w:tab w:val="right" w:pos="8640"/>
      </w:tabs>
      <w:jc w:val="both"/>
    </w:pPr>
    <w:rPr>
      <w:rFonts w:eastAsia="宋体"/>
    </w:rPr>
    <w:tblPr>
      <w:tblCellSpacing w:w="20" w:type="dxa"/>
      <w:tblInd w:w="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rsid w:val="00233C09"/>
    <w:pPr>
      <w:tabs>
        <w:tab w:val="right" w:pos="8640"/>
      </w:tabs>
      <w:jc w:val="both"/>
    </w:pPr>
    <w:rPr>
      <w:rFonts w:eastAsia="宋体"/>
    </w:rPr>
    <w:tblPr>
      <w:tblCellSpacing w:w="20" w:type="dxa"/>
      <w:tblInd w:w="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rsid w:val="00233C09"/>
    <w:pPr>
      <w:tabs>
        <w:tab w:val="right" w:pos="8640"/>
      </w:tabs>
      <w:jc w:val="both"/>
    </w:pPr>
    <w:rPr>
      <w:rFonts w:eastAsia="宋体"/>
    </w:rPr>
    <w:tblPr>
      <w:tblCellSpacing w:w="20" w:type="dxa"/>
      <w:tblInd w:w="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csaheader1">
    <w:name w:val="csa header 1"/>
    <w:basedOn w:val="Normal"/>
    <w:autoRedefine/>
    <w:rsid w:val="00233C09"/>
    <w:pPr>
      <w:tabs>
        <w:tab w:val="num" w:pos="1440"/>
        <w:tab w:val="right" w:pos="8640"/>
      </w:tabs>
      <w:jc w:val="both"/>
    </w:pPr>
    <w:rPr>
      <w:rFonts w:ascii="Garamond" w:eastAsia="Arial" w:hAnsi="Garamond"/>
      <w:spacing w:val="-2"/>
      <w:sz w:val="36"/>
      <w:lang w:eastAsia="en-US"/>
    </w:rPr>
  </w:style>
  <w:style w:type="numbering" w:customStyle="1" w:styleId="StyleNumbered">
    <w:name w:val="Style Numbered"/>
    <w:basedOn w:val="NoList"/>
    <w:rsid w:val="00233C09"/>
    <w:pPr>
      <w:numPr>
        <w:numId w:val="17"/>
      </w:numPr>
    </w:pPr>
  </w:style>
  <w:style w:type="character" w:customStyle="1" w:styleId="bodytext0">
    <w:name w:val="bodytext"/>
    <w:basedOn w:val="DefaultParagraphFont"/>
    <w:rsid w:val="00233C09"/>
  </w:style>
  <w:style w:type="character" w:customStyle="1" w:styleId="titleblack">
    <w:name w:val="titleblack"/>
    <w:basedOn w:val="DefaultParagraphFont"/>
    <w:rsid w:val="00233C09"/>
  </w:style>
  <w:style w:type="character" w:customStyle="1" w:styleId="trans">
    <w:name w:val="trans"/>
    <w:basedOn w:val="DefaultParagraphFont"/>
    <w:rsid w:val="00233C09"/>
  </w:style>
  <w:style w:type="paragraph" w:customStyle="1" w:styleId="a4">
    <w:name w:val="表格文字"/>
    <w:rsid w:val="0087364C"/>
    <w:pPr>
      <w:widowControl w:val="0"/>
      <w:suppressAutoHyphens/>
      <w:spacing w:before="20" w:after="20"/>
      <w:jc w:val="both"/>
    </w:pPr>
    <w:rPr>
      <w:rFonts w:ascii="Arial" w:eastAsia="宋体" w:hAnsi="Arial"/>
      <w:kern w:val="1"/>
      <w:sz w:val="21"/>
      <w:lang w:val="en-US" w:eastAsia="ar-SA"/>
    </w:rPr>
  </w:style>
  <w:style w:type="paragraph" w:customStyle="1" w:styleId="a5">
    <w:name w:val="表格标题文字"/>
    <w:rsid w:val="0087364C"/>
    <w:pPr>
      <w:suppressAutoHyphens/>
      <w:spacing w:before="20" w:after="20"/>
      <w:jc w:val="both"/>
    </w:pPr>
    <w:rPr>
      <w:rFonts w:ascii="Arial" w:eastAsia="宋体" w:hAnsi="Arial" w:cs="宋体"/>
      <w:b/>
      <w:bCs/>
      <w:sz w:val="21"/>
      <w:lang w:val="en-US" w:eastAsia="ar-SA"/>
    </w:rPr>
  </w:style>
  <w:style w:type="paragraph" w:styleId="CommentSubject">
    <w:name w:val="annotation subject"/>
    <w:basedOn w:val="CommentText"/>
    <w:next w:val="CommentText"/>
    <w:link w:val="CommentSubjectChar"/>
    <w:rsid w:val="00D612F2"/>
    <w:pPr>
      <w:tabs>
        <w:tab w:val="clear" w:pos="187"/>
        <w:tab w:val="clear" w:pos="8640"/>
      </w:tabs>
      <w:spacing w:after="0" w:line="240" w:lineRule="auto"/>
      <w:ind w:left="0" w:firstLine="0"/>
      <w:jc w:val="left"/>
    </w:pPr>
    <w:rPr>
      <w:rFonts w:ascii="Times New Roman" w:eastAsia="PMingLiU" w:hAnsi="Times New Roman"/>
      <w:b/>
      <w:bCs/>
      <w:spacing w:val="0"/>
      <w:sz w:val="20"/>
      <w:lang w:eastAsia="zh-TW"/>
    </w:rPr>
  </w:style>
  <w:style w:type="character" w:customStyle="1" w:styleId="CommentSubjectChar">
    <w:name w:val="Comment Subject Char"/>
    <w:link w:val="CommentSubject"/>
    <w:rsid w:val="00D612F2"/>
    <w:rPr>
      <w:rFonts w:ascii="Garamond" w:eastAsia="宋体" w:hAnsi="Garamond"/>
      <w:b/>
      <w:bCs/>
      <w:spacing w:val="-2"/>
      <w:sz w:val="24"/>
      <w:lang w:val="en-US" w:eastAsia="zh-TW" w:bidi="ar-SA"/>
    </w:rPr>
  </w:style>
  <w:style w:type="paragraph" w:styleId="ListParagraph">
    <w:name w:val="List Paragraph"/>
    <w:basedOn w:val="Normal"/>
    <w:uiPriority w:val="72"/>
    <w:rsid w:val="0020639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648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96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40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109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29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72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13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106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394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05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06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013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34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60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53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64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0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21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641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207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91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28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74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62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76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104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54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352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33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310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07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image" Target="media/image9.png"/><Relationship Id="rId21" Type="http://schemas.openxmlformats.org/officeDocument/2006/relationships/image" Target="media/image10.png"/><Relationship Id="rId22" Type="http://schemas.openxmlformats.org/officeDocument/2006/relationships/image" Target="media/image11.png"/><Relationship Id="rId23" Type="http://schemas.openxmlformats.org/officeDocument/2006/relationships/image" Target="media/image12.png"/><Relationship Id="rId24" Type="http://schemas.openxmlformats.org/officeDocument/2006/relationships/image" Target="media/image13.png"/><Relationship Id="rId25" Type="http://schemas.openxmlformats.org/officeDocument/2006/relationships/image" Target="media/image14.png"/><Relationship Id="rId26" Type="http://schemas.openxmlformats.org/officeDocument/2006/relationships/image" Target="media/image15.png"/><Relationship Id="rId27" Type="http://schemas.openxmlformats.org/officeDocument/2006/relationships/image" Target="media/image16.png"/><Relationship Id="rId28" Type="http://schemas.openxmlformats.org/officeDocument/2006/relationships/fontTable" Target="fontTable.xml"/><Relationship Id="rId29" Type="http://schemas.openxmlformats.org/officeDocument/2006/relationships/theme" Target="theme/theme1.xml"/><Relationship Id="rId10" Type="http://schemas.openxmlformats.org/officeDocument/2006/relationships/header" Target="header1.xml"/><Relationship Id="rId11" Type="http://schemas.openxmlformats.org/officeDocument/2006/relationships/footer" Target="footer1.xml"/><Relationship Id="rId12" Type="http://schemas.openxmlformats.org/officeDocument/2006/relationships/header" Target="header2.xml"/><Relationship Id="rId13" Type="http://schemas.openxmlformats.org/officeDocument/2006/relationships/footer" Target="footer2.xml"/><Relationship Id="rId14" Type="http://schemas.openxmlformats.org/officeDocument/2006/relationships/image" Target="media/image3.png"/><Relationship Id="rId15" Type="http://schemas.openxmlformats.org/officeDocument/2006/relationships/image" Target="media/image4.png"/><Relationship Id="rId16" Type="http://schemas.openxmlformats.org/officeDocument/2006/relationships/image" Target="media/image5.png"/><Relationship Id="rId17" Type="http://schemas.openxmlformats.org/officeDocument/2006/relationships/image" Target="media/image6.png"/><Relationship Id="rId18" Type="http://schemas.openxmlformats.org/officeDocument/2006/relationships/image" Target="media/image7.png"/><Relationship Id="rId19" Type="http://schemas.openxmlformats.org/officeDocument/2006/relationships/image" Target="media/image8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WINNT\Profiles\wilson\Application%20Data\Microsoft\Templates\Tech_Dot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05F4EED-AFBB-B240-BF37-E4E5214CE8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C:\WINNT\Profiles\wilson\Application Data\Microsoft\Templates\Tech_Dot.dot</Template>
  <TotalTime>1790</TotalTime>
  <Pages>67</Pages>
  <Words>6350</Words>
  <Characters>36199</Characters>
  <Application>Microsoft Macintosh Word</Application>
  <DocSecurity>0</DocSecurity>
  <Lines>301</Lines>
  <Paragraphs>84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100</vt:i4>
      </vt:variant>
    </vt:vector>
  </HeadingPairs>
  <TitlesOfParts>
    <vt:vector size="101" baseType="lpstr">
      <vt:lpstr>System Spec.</vt:lpstr>
      <vt:lpstr>概述</vt:lpstr>
      <vt:lpstr>系统结构</vt:lpstr>
      <vt:lpstr>    WS规范</vt:lpstr>
      <vt:lpstr>    后台结构</vt:lpstr>
      <vt:lpstr>    前端结构</vt:lpstr>
      <vt:lpstr>页面设计</vt:lpstr>
      <vt:lpstr>    登录页</vt:lpstr>
      <vt:lpstr>    主框架</vt:lpstr>
      <vt:lpstr>    顶栏</vt:lpstr>
      <vt:lpstr>    主菜单</vt:lpstr>
      <vt:lpstr>    导航栏</vt:lpstr>
      <vt:lpstr>    Tab栏</vt:lpstr>
      <vt:lpstr>    列表型页面</vt:lpstr>
      <vt:lpstr>    图表型页面</vt:lpstr>
      <vt:lpstr>    帮助系统</vt:lpstr>
      <vt:lpstr>登入登出</vt:lpstr>
      <vt:lpstr>    用户登入</vt:lpstr>
      <vt:lpstr>    欢迎主页</vt:lpstr>
      <vt:lpstr>        管理员主页</vt:lpstr>
      <vt:lpstr>        代理商主页</vt:lpstr>
      <vt:lpstr>        供用商主页</vt:lpstr>
      <vt:lpstr>    修改密码</vt:lpstr>
      <vt:lpstr>    用户登出</vt:lpstr>
      <vt:lpstr>基本设置</vt:lpstr>
      <vt:lpstr>    系统资源</vt:lpstr>
      <vt:lpstr>        菜单页面</vt:lpstr>
      <vt:lpstr>        访问接口</vt:lpstr>
      <vt:lpstr>    系统用户</vt:lpstr>
      <vt:lpstr>        用户列表</vt:lpstr>
      <vt:lpstr>    角色权限</vt:lpstr>
      <vt:lpstr>        页面权限</vt:lpstr>
      <vt:lpstr>        接口权限</vt:lpstr>
      <vt:lpstr>    IP黑名单</vt:lpstr>
      <vt:lpstr>        IP黑名单</vt:lpstr>
      <vt:lpstr>    操作审计</vt:lpstr>
      <vt:lpstr>        操作记录</vt:lpstr>
      <vt:lpstr>        数据库审计</vt:lpstr>
      <vt:lpstr>系统管理</vt:lpstr>
      <vt:lpstr>    系统配置</vt:lpstr>
      <vt:lpstr>        配置列表</vt:lpstr>
      <vt:lpstr>    版本管理</vt:lpstr>
      <vt:lpstr>        版本列表</vt:lpstr>
      <vt:lpstr>    地区管理</vt:lpstr>
      <vt:lpstr>        地区列表</vt:lpstr>
      <vt:lpstr>    供应商管理</vt:lpstr>
      <vt:lpstr>        供应商列表</vt:lpstr>
      <vt:lpstr>    代理商管理</vt:lpstr>
      <vt:lpstr>        概要信息</vt:lpstr>
      <vt:lpstr>        代理商列表</vt:lpstr>
      <vt:lpstr>        增值记录</vt:lpstr>
      <vt:lpstr>        扣费记录</vt:lpstr>
      <vt:lpstr>        收益记录</vt:lpstr>
      <vt:lpstr>用户管理</vt:lpstr>
      <vt:lpstr>    注册用户</vt:lpstr>
      <vt:lpstr>        注册用户列表</vt:lpstr>
      <vt:lpstr>    充值记录</vt:lpstr>
      <vt:lpstr>        充值记录</vt:lpstr>
      <vt:lpstr>    语音套餐</vt:lpstr>
      <vt:lpstr>        语音套餐列表</vt:lpstr>
      <vt:lpstr>    流量套餐</vt:lpstr>
      <vt:lpstr>        流量套餐列表</vt:lpstr>
      <vt:lpstr>    消息管理</vt:lpstr>
      <vt:lpstr>        概要信息</vt:lpstr>
      <vt:lpstr>        短信记录</vt:lpstr>
      <vt:lpstr>        短信模板</vt:lpstr>
      <vt:lpstr>    用户反馈</vt:lpstr>
      <vt:lpstr>        用户反馈</vt:lpstr>
      <vt:lpstr>数据业务</vt:lpstr>
      <vt:lpstr>    卡交换服务</vt:lpstr>
      <vt:lpstr>        概要信息</vt:lpstr>
      <vt:lpstr>        卡交换队列</vt:lpstr>
      <vt:lpstr>        卡交换节点</vt:lpstr>
      <vt:lpstr>        静态绑定</vt:lpstr>
      <vt:lpstr>    Simpool卡池</vt:lpstr>
      <vt:lpstr>        概要信息</vt:lpstr>
      <vt:lpstr>        卡池设备</vt:lpstr>
      <vt:lpstr>        卡池组</vt:lpstr>
      <vt:lpstr>        卡池插槽</vt:lpstr>
      <vt:lpstr>    流量卡管理</vt:lpstr>
      <vt:lpstr>        概要信息</vt:lpstr>
      <vt:lpstr>        流量卡</vt:lpstr>
      <vt:lpstr>        流量卡组</vt:lpstr>
      <vt:lpstr>        可用地区</vt:lpstr>
      <vt:lpstr>    UUWiFi设备</vt:lpstr>
      <vt:lpstr>        概要信息</vt:lpstr>
      <vt:lpstr>        设备列表</vt:lpstr>
      <vt:lpstr>        设备组</vt:lpstr>
      <vt:lpstr>        活动地区</vt:lpstr>
      <vt:lpstr>    启动卡管理</vt:lpstr>
      <vt:lpstr>        启动卡列表</vt:lpstr>
      <vt:lpstr>        启动卡组</vt:lpstr>
      <vt:lpstr>        流量记录</vt:lpstr>
      <vt:lpstr>    流量资费</vt:lpstr>
      <vt:lpstr>        费率列表</vt:lpstr>
      <vt:lpstr>    流量账单</vt:lpstr>
      <vt:lpstr>        概要信息</vt:lpstr>
      <vt:lpstr>        流量账单</vt:lpstr>
      <vt:lpstr>        用户流量</vt:lpstr>
      <vt:lpstr>        设备流量</vt:lpstr>
      <vt:lpstr>        卡流量</vt:lpstr>
    </vt:vector>
  </TitlesOfParts>
  <Company>Cosmact</Company>
  <LinksUpToDate>false</LinksUpToDate>
  <CharactersWithSpaces>42465</CharactersWithSpaces>
  <SharedDoc>false</SharedDoc>
  <HLinks>
    <vt:vector size="222" baseType="variant">
      <vt:variant>
        <vt:i4>1245194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_Toc436926882</vt:lpwstr>
      </vt:variant>
      <vt:variant>
        <vt:i4>1245193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_Toc436926881</vt:lpwstr>
      </vt:variant>
      <vt:variant>
        <vt:i4>1245192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_Toc436926880</vt:lpwstr>
      </vt:variant>
      <vt:variant>
        <vt:i4>1835009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_Toc436926879</vt:lpwstr>
      </vt:variant>
      <vt:variant>
        <vt:i4>1835008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_Toc436926878</vt:lpwstr>
      </vt:variant>
      <vt:variant>
        <vt:i4>1835023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_Toc436926877</vt:lpwstr>
      </vt:variant>
      <vt:variant>
        <vt:i4>1835022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_Toc436926876</vt:lpwstr>
      </vt:variant>
      <vt:variant>
        <vt:i4>1835021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_Toc436926875</vt:lpwstr>
      </vt:variant>
      <vt:variant>
        <vt:i4>1835020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_Toc436926874</vt:lpwstr>
      </vt:variant>
      <vt:variant>
        <vt:i4>1835019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_Toc436926873</vt:lpwstr>
      </vt:variant>
      <vt:variant>
        <vt:i4>1835018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_Toc436926872</vt:lpwstr>
      </vt:variant>
      <vt:variant>
        <vt:i4>1835017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_Toc436926871</vt:lpwstr>
      </vt:variant>
      <vt:variant>
        <vt:i4>1835016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_Toc436926870</vt:lpwstr>
      </vt:variant>
      <vt:variant>
        <vt:i4>1900545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_Toc436926869</vt:lpwstr>
      </vt:variant>
      <vt:variant>
        <vt:i4>1900544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_Toc436926868</vt:lpwstr>
      </vt:variant>
      <vt:variant>
        <vt:i4>1900559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_Toc436926867</vt:lpwstr>
      </vt:variant>
      <vt:variant>
        <vt:i4>1900558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_Toc436926866</vt:lpwstr>
      </vt:variant>
      <vt:variant>
        <vt:i4>1900557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_Toc436926865</vt:lpwstr>
      </vt:variant>
      <vt:variant>
        <vt:i4>1900556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_Toc436926864</vt:lpwstr>
      </vt:variant>
      <vt:variant>
        <vt:i4>1900555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_Toc436926863</vt:lpwstr>
      </vt:variant>
      <vt:variant>
        <vt:i4>1900554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_Toc436926862</vt:lpwstr>
      </vt:variant>
      <vt:variant>
        <vt:i4>1900553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_Toc436926861</vt:lpwstr>
      </vt:variant>
      <vt:variant>
        <vt:i4>1900552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_Toc436926860</vt:lpwstr>
      </vt:variant>
      <vt:variant>
        <vt:i4>1966081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_Toc436926859</vt:lpwstr>
      </vt:variant>
      <vt:variant>
        <vt:i4>1966080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_Toc436926858</vt:lpwstr>
      </vt:variant>
      <vt:variant>
        <vt:i4>1966095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_Toc436926857</vt:lpwstr>
      </vt:variant>
      <vt:variant>
        <vt:i4>1966094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_Toc436926856</vt:lpwstr>
      </vt:variant>
      <vt:variant>
        <vt:i4>1966093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_Toc436926855</vt:lpwstr>
      </vt:variant>
      <vt:variant>
        <vt:i4>5701664</vt:i4>
      </vt:variant>
      <vt:variant>
        <vt:i4>229430</vt:i4>
      </vt:variant>
      <vt:variant>
        <vt:i4>1029</vt:i4>
      </vt:variant>
      <vt:variant>
        <vt:i4>1</vt:i4>
      </vt:variant>
      <vt:variant>
        <vt:lpwstr>simport_st_blue</vt:lpwstr>
      </vt:variant>
      <vt:variant>
        <vt:lpwstr/>
      </vt:variant>
      <vt:variant>
        <vt:i4>2883646</vt:i4>
      </vt:variant>
      <vt:variant>
        <vt:i4>229434</vt:i4>
      </vt:variant>
      <vt:variant>
        <vt:i4>1030</vt:i4>
      </vt:variant>
      <vt:variant>
        <vt:i4>1</vt:i4>
      </vt:variant>
      <vt:variant>
        <vt:lpwstr>simport_st_green</vt:lpwstr>
      </vt:variant>
      <vt:variant>
        <vt:lpwstr/>
      </vt:variant>
      <vt:variant>
        <vt:i4>5636172</vt:i4>
      </vt:variant>
      <vt:variant>
        <vt:i4>229442</vt:i4>
      </vt:variant>
      <vt:variant>
        <vt:i4>1032</vt:i4>
      </vt:variant>
      <vt:variant>
        <vt:i4>1</vt:i4>
      </vt:variant>
      <vt:variant>
        <vt:lpwstr>simport_st_red</vt:lpwstr>
      </vt:variant>
      <vt:variant>
        <vt:lpwstr/>
      </vt:variant>
      <vt:variant>
        <vt:i4>5701664</vt:i4>
      </vt:variant>
      <vt:variant>
        <vt:i4>229490</vt:i4>
      </vt:variant>
      <vt:variant>
        <vt:i4>1033</vt:i4>
      </vt:variant>
      <vt:variant>
        <vt:i4>1</vt:i4>
      </vt:variant>
      <vt:variant>
        <vt:lpwstr>simport_st_blue</vt:lpwstr>
      </vt:variant>
      <vt:variant>
        <vt:lpwstr/>
      </vt:variant>
      <vt:variant>
        <vt:i4>2883646</vt:i4>
      </vt:variant>
      <vt:variant>
        <vt:i4>229574</vt:i4>
      </vt:variant>
      <vt:variant>
        <vt:i4>1034</vt:i4>
      </vt:variant>
      <vt:variant>
        <vt:i4>1</vt:i4>
      </vt:variant>
      <vt:variant>
        <vt:lpwstr>simport_st_green</vt:lpwstr>
      </vt:variant>
      <vt:variant>
        <vt:lpwstr/>
      </vt:variant>
      <vt:variant>
        <vt:i4>5636172</vt:i4>
      </vt:variant>
      <vt:variant>
        <vt:i4>229624</vt:i4>
      </vt:variant>
      <vt:variant>
        <vt:i4>1036</vt:i4>
      </vt:variant>
      <vt:variant>
        <vt:i4>1</vt:i4>
      </vt:variant>
      <vt:variant>
        <vt:lpwstr>simport_st_red</vt:lpwstr>
      </vt:variant>
      <vt:variant>
        <vt:lpwstr/>
      </vt:variant>
      <vt:variant>
        <vt:i4>5701664</vt:i4>
      </vt:variant>
      <vt:variant>
        <vt:i4>230874</vt:i4>
      </vt:variant>
      <vt:variant>
        <vt:i4>1037</vt:i4>
      </vt:variant>
      <vt:variant>
        <vt:i4>1</vt:i4>
      </vt:variant>
      <vt:variant>
        <vt:lpwstr>simport_st_blue</vt:lpwstr>
      </vt:variant>
      <vt:variant>
        <vt:lpwstr/>
      </vt:variant>
      <vt:variant>
        <vt:i4>2883646</vt:i4>
      </vt:variant>
      <vt:variant>
        <vt:i4>230958</vt:i4>
      </vt:variant>
      <vt:variant>
        <vt:i4>1038</vt:i4>
      </vt:variant>
      <vt:variant>
        <vt:i4>1</vt:i4>
      </vt:variant>
      <vt:variant>
        <vt:lpwstr>simport_st_green</vt:lpwstr>
      </vt:variant>
      <vt:variant>
        <vt:lpwstr/>
      </vt:variant>
      <vt:variant>
        <vt:i4>5636172</vt:i4>
      </vt:variant>
      <vt:variant>
        <vt:i4>231008</vt:i4>
      </vt:variant>
      <vt:variant>
        <vt:i4>1040</vt:i4>
      </vt:variant>
      <vt:variant>
        <vt:i4>1</vt:i4>
      </vt:variant>
      <vt:variant>
        <vt:lpwstr>simport_st_red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System Spec.</dc:title>
  <dc:subject>0.2 (draft)</dc:subject>
  <dc:creator>admin</dc:creator>
  <cp:keywords/>
  <dc:description/>
  <cp:lastModifiedBy>Bin Wang</cp:lastModifiedBy>
  <cp:revision>5</cp:revision>
  <cp:lastPrinted>2015-12-03T09:26:00Z</cp:lastPrinted>
  <dcterms:created xsi:type="dcterms:W3CDTF">2017-03-20T03:08:00Z</dcterms:created>
  <dcterms:modified xsi:type="dcterms:W3CDTF">2017-04-18T07:13:00Z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Version">
    <vt:lpwstr>0.2</vt:lpwstr>
  </property>
  <property fmtid="{D5CDD505-2E9C-101B-9397-08002B2CF9AE}" pid="3" name="Release">
    <vt:lpwstr>002</vt:lpwstr>
  </property>
  <property fmtid="{D5CDD505-2E9C-101B-9397-08002B2CF9AE}" pid="4" name="Project Code">
    <vt:lpwstr>PD120326</vt:lpwstr>
  </property>
  <property fmtid="{D5CDD505-2E9C-101B-9397-08002B2CF9AE}" pid="5" name="Doc Sequence">
    <vt:lpwstr>02</vt:lpwstr>
  </property>
</Properties>
</file>